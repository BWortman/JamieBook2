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31BB394" w:rsidR="00B44665" w:rsidRDefault="002A794A" w:rsidP="002B4303">
      <w:pPr>
        <w:pStyle w:val="ChapterTitle"/>
        <w:tabs>
          <w:tab w:val="left" w:pos="1170"/>
        </w:tabs>
      </w:pPr>
      <w:r>
        <w:t>Final Details</w:t>
      </w:r>
    </w:p>
    <w:p w14:paraId="49A758D8" w14:textId="17893FE6" w:rsidR="00D34190" w:rsidRDefault="00D34190" w:rsidP="00445C9F">
      <w:pPr>
        <w:pStyle w:val="BodyTextFirst"/>
      </w:pPr>
      <w:r>
        <w:t>Start with some references to Working Effectively with Legacy Code… talk briefly about the importance of testing.</w:t>
      </w:r>
    </w:p>
    <w:p w14:paraId="6A210A91" w14:textId="77777777" w:rsidR="00D34190" w:rsidRDefault="001837D3" w:rsidP="00445C9F">
      <w:pPr>
        <w:pStyle w:val="BodyTextFirst"/>
      </w:pPr>
      <w:r>
        <w:t>The ASP.NET Web API was deve</w:t>
      </w:r>
      <w:r w:rsidR="00D34190">
        <w:t xml:space="preserve">loped with testability in </w:t>
      </w:r>
      <w:proofErr w:type="spellStart"/>
      <w:r w:rsidR="00D34190">
        <w:t>mind.</w:t>
      </w:r>
    </w:p>
    <w:p w14:paraId="6F5443C2" w14:textId="4E6D1153" w:rsidR="002A794A" w:rsidRDefault="00D34190" w:rsidP="002A794A">
      <w:pPr>
        <w:pStyle w:val="BodyTextFirst"/>
      </w:pPr>
      <w:proofErr w:type="spellEnd"/>
      <w:r>
        <w:t>Then mention that we will consume it with a SPA.</w:t>
      </w:r>
      <w:bookmarkStart w:id="0" w:name="_GoBack"/>
      <w:bookmarkEnd w:id="0"/>
    </w:p>
    <w:p w14:paraId="53B82A29" w14:textId="77777777" w:rsidR="002A794A" w:rsidRDefault="002A794A" w:rsidP="002A794A">
      <w:pPr>
        <w:pStyle w:val="BodyTextFirst"/>
      </w:pP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77777777" w:rsidR="00445C9F" w:rsidRDefault="00445C9F" w:rsidP="00445C9F"/>
    <w:p w14:paraId="5AB2AE19" w14:textId="77777777" w:rsidR="00445C9F" w:rsidRDefault="00445C9F" w:rsidP="00445C9F"/>
    <w:p w14:paraId="13CDD4B2" w14:textId="572C3313" w:rsidR="00445C9F" w:rsidRDefault="00445C9F" w:rsidP="00445C9F">
      <w:pPr>
        <w:pStyle w:val="Heading2"/>
      </w:pPr>
      <w:r>
        <w:t>Unit Testing</w:t>
      </w:r>
    </w:p>
    <w:p w14:paraId="5A655B72" w14:textId="77777777" w:rsidR="00445C9F" w:rsidRDefault="00445C9F" w:rsidP="00445C9F"/>
    <w:p w14:paraId="7D7219C0" w14:textId="77777777" w:rsidR="00445C9F" w:rsidRPr="00445C9F" w:rsidRDefault="00445C9F" w:rsidP="00445C9F"/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4E01BF94" w14:textId="77777777" w:rsidR="002A794A" w:rsidRDefault="002A794A" w:rsidP="002A794A">
      <w:pPr>
        <w:pStyle w:val="BodyTextFirst"/>
      </w:pPr>
    </w:p>
    <w:p w14:paraId="341F60CA" w14:textId="77777777" w:rsidR="002A794A" w:rsidRDefault="002A794A" w:rsidP="002A794A">
      <w:pPr>
        <w:pStyle w:val="BodyTextFirst"/>
      </w:pPr>
    </w:p>
    <w:p w14:paraId="346B0D26" w14:textId="67AEFCA5" w:rsidR="002A794A" w:rsidRDefault="00445C9F" w:rsidP="00445C9F">
      <w:pPr>
        <w:pStyle w:val="Heading1"/>
      </w:pPr>
      <w:r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lastRenderedPageBreak/>
        <w:t>Summary</w:t>
      </w:r>
    </w:p>
    <w:p w14:paraId="674FE178" w14:textId="77777777" w:rsidR="00CC548C" w:rsidRDefault="00CC548C" w:rsidP="002A794A">
      <w:pPr>
        <w:pStyle w:val="BodyTextFirst"/>
      </w:pPr>
    </w:p>
    <w:sectPr w:rsidR="00CC548C" w:rsidSect="003173B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7B94BA" w14:textId="77777777" w:rsidR="002155A3" w:rsidRDefault="002155A3">
      <w:r>
        <w:separator/>
      </w:r>
    </w:p>
  </w:endnote>
  <w:endnote w:type="continuationSeparator" w:id="0">
    <w:p w14:paraId="3F1C48AA" w14:textId="77777777" w:rsidR="002155A3" w:rsidRDefault="00215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E41223C-B910-48B4-B913-4C9411DCCE0C}"/>
    <w:embedBold r:id="rId2" w:fontKey="{FD58E93B-7AE4-4A64-81F9-1572D362417A}"/>
    <w:embedItalic r:id="rId3" w:fontKey="{CC3A82D5-B955-4F55-BDFD-3FBFE06E95F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AA5EF5B9-72C8-4C2D-89FD-E40FF6E459AC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1A35A30-7732-42B0-AE8D-322EFE316B8A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E9DCD976-82AA-40C7-833A-669AF7E14007}"/>
  </w:font>
  <w:font w:name="TheSansMonoConNormal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7" w:fontKey="{3B9A9DCF-0640-44F0-9592-B81A9AE53F21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CD3CD84-2DDE-4853-B384-96C6D45D8298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CC3195" w:rsidRPr="00222F70" w:rsidRDefault="00CC3195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D34190">
      <w:rPr>
        <w:rStyle w:val="PageNumber"/>
        <w:noProof/>
      </w:rPr>
      <w:t>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CC3195" w:rsidRPr="00222F70" w:rsidRDefault="00CC3195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445C9F">
      <w:rPr>
        <w:rStyle w:val="PageNumber"/>
        <w:noProof/>
      </w:rPr>
      <w:t>3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CC3195" w:rsidRDefault="00CC3195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D34190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2515F" w14:textId="77777777" w:rsidR="002155A3" w:rsidRDefault="002155A3">
      <w:r>
        <w:separator/>
      </w:r>
    </w:p>
  </w:footnote>
  <w:footnote w:type="continuationSeparator" w:id="0">
    <w:p w14:paraId="47F012E4" w14:textId="77777777" w:rsidR="002155A3" w:rsidRDefault="002155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12399D7B" w:rsidR="00CC3195" w:rsidRPr="003C7D0E" w:rsidRDefault="00CC3195" w:rsidP="00F62E97">
    <w:pPr>
      <w:pStyle w:val="Header"/>
      <w:rPr>
        <w:sz w:val="14"/>
        <w:szCs w:val="16"/>
      </w:rPr>
    </w:pPr>
    <w:r w:rsidRPr="00225E9A">
      <w:t xml:space="preserve">CHAPTER </w:t>
    </w:r>
    <w:r w:rsidR="002A794A"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 w:rsidR="002A794A">
      <w:t>Final Details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05407346" w:rsidR="00CC3195" w:rsidRPr="002A45BE" w:rsidRDefault="00CC3195" w:rsidP="00463BAE">
    <w:pPr>
      <w:pStyle w:val="Header"/>
      <w:ind w:left="-450"/>
      <w:jc w:val="right"/>
      <w:rPr>
        <w:sz w:val="16"/>
        <w:szCs w:val="16"/>
      </w:rPr>
    </w:pPr>
    <w:r>
      <w:t xml:space="preserve">CHAPTER </w:t>
    </w:r>
    <w:r w:rsidR="002A794A">
      <w:t>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 w:rsidR="002A794A">
      <w:t>Final Details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CC3195" w:rsidRDefault="00CC3195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 xml:space="preserve">C H A P T E R </w:t>
    </w:r>
    <w:r w:rsidR="002A794A">
      <w:t>9</w:t>
    </w:r>
  </w:p>
  <w:p w14:paraId="221F7DE5" w14:textId="77777777" w:rsidR="00CC3195" w:rsidRPr="00B44665" w:rsidRDefault="00CC3195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EC0"/>
    <w:rsid w:val="00010427"/>
    <w:rsid w:val="00010FBF"/>
    <w:rsid w:val="00011461"/>
    <w:rsid w:val="00013C3D"/>
    <w:rsid w:val="0001506D"/>
    <w:rsid w:val="00015721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6548"/>
    <w:rsid w:val="00171658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458"/>
    <w:rsid w:val="001B28D0"/>
    <w:rsid w:val="001B4BB4"/>
    <w:rsid w:val="001B5784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E6C"/>
    <w:rsid w:val="003C700B"/>
    <w:rsid w:val="003C7D0E"/>
    <w:rsid w:val="003D2445"/>
    <w:rsid w:val="003D2BBB"/>
    <w:rsid w:val="003D2D14"/>
    <w:rsid w:val="003D3182"/>
    <w:rsid w:val="003E1B62"/>
    <w:rsid w:val="003E371C"/>
    <w:rsid w:val="003E4FE3"/>
    <w:rsid w:val="003E635C"/>
    <w:rsid w:val="003E7D81"/>
    <w:rsid w:val="003F147C"/>
    <w:rsid w:val="003F6F94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14ACD"/>
    <w:rsid w:val="00517ED2"/>
    <w:rsid w:val="005211CC"/>
    <w:rsid w:val="00521A2D"/>
    <w:rsid w:val="00525744"/>
    <w:rsid w:val="005341CA"/>
    <w:rsid w:val="005409CE"/>
    <w:rsid w:val="00544D61"/>
    <w:rsid w:val="00546287"/>
    <w:rsid w:val="00550895"/>
    <w:rsid w:val="00550937"/>
    <w:rsid w:val="00552476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F62"/>
    <w:rsid w:val="00600037"/>
    <w:rsid w:val="00602133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31B6"/>
    <w:rsid w:val="00655908"/>
    <w:rsid w:val="00657A60"/>
    <w:rsid w:val="0066017D"/>
    <w:rsid w:val="00664204"/>
    <w:rsid w:val="006662CF"/>
    <w:rsid w:val="00667ECD"/>
    <w:rsid w:val="006703EE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773F"/>
    <w:rsid w:val="00920825"/>
    <w:rsid w:val="00920874"/>
    <w:rsid w:val="00920B46"/>
    <w:rsid w:val="009228E2"/>
    <w:rsid w:val="00923EF4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2B34"/>
    <w:rsid w:val="009A3502"/>
    <w:rsid w:val="009A3656"/>
    <w:rsid w:val="009A4879"/>
    <w:rsid w:val="009A4AF5"/>
    <w:rsid w:val="009A501F"/>
    <w:rsid w:val="009A6454"/>
    <w:rsid w:val="009A7829"/>
    <w:rsid w:val="009B00AB"/>
    <w:rsid w:val="009B094C"/>
    <w:rsid w:val="009B2239"/>
    <w:rsid w:val="009B27A4"/>
    <w:rsid w:val="009B4A21"/>
    <w:rsid w:val="009B4DE1"/>
    <w:rsid w:val="009B534D"/>
    <w:rsid w:val="009B7F49"/>
    <w:rsid w:val="009C0183"/>
    <w:rsid w:val="009C1D53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50D7"/>
    <w:rsid w:val="00A25560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5023D"/>
    <w:rsid w:val="00A511AB"/>
    <w:rsid w:val="00A5164C"/>
    <w:rsid w:val="00A51FD5"/>
    <w:rsid w:val="00A53A3B"/>
    <w:rsid w:val="00A544F2"/>
    <w:rsid w:val="00A55822"/>
    <w:rsid w:val="00A642AC"/>
    <w:rsid w:val="00A6708A"/>
    <w:rsid w:val="00A7151D"/>
    <w:rsid w:val="00A7161C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65C1"/>
    <w:rsid w:val="00A86C97"/>
    <w:rsid w:val="00A921B5"/>
    <w:rsid w:val="00A9353D"/>
    <w:rsid w:val="00A94AEC"/>
    <w:rsid w:val="00A96826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C069C"/>
    <w:rsid w:val="00AC1727"/>
    <w:rsid w:val="00AC1A84"/>
    <w:rsid w:val="00AC2116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78BA"/>
    <w:rsid w:val="00B61616"/>
    <w:rsid w:val="00B623DD"/>
    <w:rsid w:val="00B63063"/>
    <w:rsid w:val="00B63657"/>
    <w:rsid w:val="00B63FFE"/>
    <w:rsid w:val="00B64DC8"/>
    <w:rsid w:val="00B65059"/>
    <w:rsid w:val="00B65252"/>
    <w:rsid w:val="00B657FB"/>
    <w:rsid w:val="00B66266"/>
    <w:rsid w:val="00B66E32"/>
    <w:rsid w:val="00B678F8"/>
    <w:rsid w:val="00B67F21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2254"/>
    <w:rsid w:val="00BC4331"/>
    <w:rsid w:val="00BC437D"/>
    <w:rsid w:val="00BC5060"/>
    <w:rsid w:val="00BC6DE3"/>
    <w:rsid w:val="00BD1EB4"/>
    <w:rsid w:val="00BD26D6"/>
    <w:rsid w:val="00BD44B4"/>
    <w:rsid w:val="00BD551E"/>
    <w:rsid w:val="00BD5585"/>
    <w:rsid w:val="00BD5C3C"/>
    <w:rsid w:val="00BD5DBB"/>
    <w:rsid w:val="00BE38DD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71E5"/>
    <w:rsid w:val="00D0722D"/>
    <w:rsid w:val="00D07884"/>
    <w:rsid w:val="00D11F66"/>
    <w:rsid w:val="00D1212D"/>
    <w:rsid w:val="00D1221A"/>
    <w:rsid w:val="00D12D77"/>
    <w:rsid w:val="00D1427B"/>
    <w:rsid w:val="00D159F8"/>
    <w:rsid w:val="00D1669C"/>
    <w:rsid w:val="00D21FA0"/>
    <w:rsid w:val="00D2536D"/>
    <w:rsid w:val="00D2564E"/>
    <w:rsid w:val="00D265F1"/>
    <w:rsid w:val="00D30931"/>
    <w:rsid w:val="00D30D2A"/>
    <w:rsid w:val="00D34190"/>
    <w:rsid w:val="00D37F25"/>
    <w:rsid w:val="00D40A74"/>
    <w:rsid w:val="00D45FCB"/>
    <w:rsid w:val="00D46E41"/>
    <w:rsid w:val="00D52E67"/>
    <w:rsid w:val="00D531AD"/>
    <w:rsid w:val="00D53248"/>
    <w:rsid w:val="00D53EFA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907F1"/>
    <w:rsid w:val="00D90FE9"/>
    <w:rsid w:val="00D922CD"/>
    <w:rsid w:val="00D951E7"/>
    <w:rsid w:val="00D97F9F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1B5A"/>
    <w:rsid w:val="00DD38CD"/>
    <w:rsid w:val="00DD5715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B33"/>
    <w:rsid w:val="00E17AE0"/>
    <w:rsid w:val="00E20600"/>
    <w:rsid w:val="00E20C9E"/>
    <w:rsid w:val="00E2145B"/>
    <w:rsid w:val="00E223FA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6C81"/>
    <w:rsid w:val="00F002F7"/>
    <w:rsid w:val="00F0170C"/>
    <w:rsid w:val="00F074B0"/>
    <w:rsid w:val="00F10361"/>
    <w:rsid w:val="00F128F9"/>
    <w:rsid w:val="00F13537"/>
    <w:rsid w:val="00F13B57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BAE"/>
    <w:rsid w:val="00F5058F"/>
    <w:rsid w:val="00F53945"/>
    <w:rsid w:val="00F568AE"/>
    <w:rsid w:val="00F568F9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EC4"/>
    <w:rsid w:val="00F91973"/>
    <w:rsid w:val="00F9344C"/>
    <w:rsid w:val="00F93774"/>
    <w:rsid w:val="00FA02AF"/>
    <w:rsid w:val="00FA121A"/>
    <w:rsid w:val="00FA18E5"/>
    <w:rsid w:val="00FA5FAA"/>
    <w:rsid w:val="00FB3145"/>
    <w:rsid w:val="00FB3450"/>
    <w:rsid w:val="00FB3DD7"/>
    <w:rsid w:val="00FB6A53"/>
    <w:rsid w:val="00FC5245"/>
    <w:rsid w:val="00FC648F"/>
    <w:rsid w:val="00FC64BA"/>
    <w:rsid w:val="00FC69EC"/>
    <w:rsid w:val="00FC7C7D"/>
    <w:rsid w:val="00FD343E"/>
    <w:rsid w:val="00FD3AC2"/>
    <w:rsid w:val="00FD5693"/>
    <w:rsid w:val="00FD638A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D34190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34190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D34190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34190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D34190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D34190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  <w:rsid w:val="00D3419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34190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D34190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D34190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D34190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D34190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D34190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D34190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D34190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D34190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D34190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D34190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D34190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D34190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D34190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D34190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D34190"/>
    <w:pPr>
      <w:spacing w:after="120"/>
    </w:pPr>
  </w:style>
  <w:style w:type="paragraph" w:customStyle="1" w:styleId="TableHead">
    <w:name w:val="Table Head"/>
    <w:next w:val="Normal"/>
    <w:rsid w:val="00D34190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D34190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D34190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34190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D34190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D34190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34190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D34190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34190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D34190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D34190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D34190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D34190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D34190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D34190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D34190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34190"/>
  </w:style>
  <w:style w:type="paragraph" w:customStyle="1" w:styleId="SideBarSubhead">
    <w:name w:val="Side Bar Subhead"/>
    <w:basedOn w:val="Normal"/>
    <w:rsid w:val="00D34190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34190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D34190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D34190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D34190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D34190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D34190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D34190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D34190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D34190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D34190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D34190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D34190"/>
    <w:rPr>
      <w:i/>
      <w:iCs/>
    </w:rPr>
  </w:style>
  <w:style w:type="character" w:styleId="Strong">
    <w:name w:val="Strong"/>
    <w:basedOn w:val="DefaultParagraphFont"/>
    <w:qFormat/>
    <w:rsid w:val="00D34190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D34190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D34190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D34190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D34190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7540C2C-27BA-49FB-BB0C-74D32282A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1384</TotalTime>
  <Pages>1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82</cp:revision>
  <cp:lastPrinted>2012-09-27T18:23:00Z</cp:lastPrinted>
  <dcterms:created xsi:type="dcterms:W3CDTF">2014-05-21T00:09:00Z</dcterms:created>
  <dcterms:modified xsi:type="dcterms:W3CDTF">2014-05-31T02:16:00Z</dcterms:modified>
</cp:coreProperties>
</file>