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lastRenderedPageBreak/>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public virtual Task GetValidTask(long taskId)</w:t>
      </w:r>
    </w:p>
    <w:p w14:paraId="69DAE7F8" w14:textId="77777777" w:rsidR="003D2BBB" w:rsidRPr="003D2BBB" w:rsidRDefault="003D2BBB" w:rsidP="003D2BBB">
      <w:pPr>
        <w:pStyle w:val="Code"/>
      </w:pPr>
      <w:r w:rsidRPr="003D2BBB">
        <w:t xml:space="preserve">        {</w:t>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lastRenderedPageBreak/>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r w:rsidRPr="00185550">
        <w:t>container.Bind&lt;ITaskUsersMaintenanceProcessor&gt;().To&lt;TaskUsersMaintenanceProcessor&gt;().InRequestScope();</w:t>
      </w:r>
    </w:p>
    <w:p w14:paraId="209F155E" w14:textId="77777777"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14:paraId="12038706" w14:textId="77777777"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14:paraId="1F660D93" w14:textId="77777777" w:rsidR="00785A42" w:rsidRPr="00785A42" w:rsidRDefault="00785A42" w:rsidP="00785A42">
      <w:pPr>
        <w:pStyle w:val="Code"/>
      </w:pPr>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lastRenderedPageBreak/>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t xml:space="preserve">        {</w:t>
      </w:r>
    </w:p>
    <w:p w14:paraId="17120081" w14:textId="77777777" w:rsidR="00785A42" w:rsidRPr="00785A42" w:rsidRDefault="00785A42" w:rsidP="00785A42">
      <w:pPr>
        <w:pStyle w:val="Code"/>
      </w:pPr>
      <w:r w:rsidRPr="00785A42">
        <w:lastRenderedPageBreak/>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pPr>
      <w:r w:rsidRPr="00785A42">
        <w:t>}</w:t>
      </w:r>
    </w:p>
    <w:p w14:paraId="717BD9EC" w14:textId="77777777"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14:paraId="37641FE8" w14:textId="77777777"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lastRenderedPageBreak/>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lastRenderedPageBreak/>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t>Partial Update of a Task Using PUT/PATCH</w:t>
      </w:r>
    </w:p>
    <w:p w14:paraId="113F4AD4" w14:textId="77777777"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t>UpdateTaskQueryProcessor</w:t>
      </w:r>
      <w:r>
        <w:t xml:space="preserve"> Class Modifications</w:t>
      </w:r>
    </w:p>
    <w:p w14:paraId="5E576DA3" w14:textId="77777777" w:rsidR="002F2370" w:rsidRPr="002F2370" w:rsidRDefault="002F2370" w:rsidP="002F2370">
      <w:pPr>
        <w:pStyle w:val="Code"/>
      </w:pPr>
      <w:r w:rsidRPr="002F2370">
        <w:lastRenderedPageBreak/>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r w:rsidRPr="002F2370">
        <w:rPr>
          <w:rStyle w:val="CodeBold"/>
        </w:rPr>
        <w:t>using PropertyValueMapType = System.Collections.Generic.Dictionary&lt;string, object&gt;;</w:t>
      </w:r>
    </w:p>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14:paraId="009EA90D" w14:textId="77777777"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14:paraId="68D32643" w14:textId="77777777" w:rsidR="00803D57" w:rsidRPr="00803D57" w:rsidRDefault="00803D57" w:rsidP="00803D57">
      <w:pPr>
        <w:pStyle w:val="Code"/>
      </w:pPr>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p w14:paraId="4299B1D6" w14:textId="77777777"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r w:rsidRPr="00E20600">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lastRenderedPageBreak/>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r w:rsidRPr="00096E80">
        <w:t>container.Bind&lt;IUpdateablePropertyDetector&gt;().To&lt;JObjectUpdateablePropertyDetector&gt;().InSingletonScope();</w:t>
      </w:r>
    </w:p>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14:paraId="05CDC2CC" w14:textId="77777777"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lastRenderedPageBreak/>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lastRenderedPageBreak/>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p w14:paraId="3AD2AFDE" w14:textId="77777777"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7777777"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lastRenderedPageBreak/>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p w14:paraId="51750992"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r w:rsidRPr="00096E80">
        <w:t>container.Bind&lt;IUpdateTaskMaintenanceProcessor&gt;().To&lt;UpdateTaskMaintenanceProcessor&gt;().InRequestScope();</w:t>
      </w:r>
    </w:p>
    <w:p w14:paraId="3075BD7B" w14:textId="77777777"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 xml:space="preserve">-proof update functionality is working correctly. We'll conclude by doing something similar, only this time with a </w:t>
      </w:r>
      <w:bookmarkStart w:id="4" w:name="_GoBack"/>
      <w:bookmarkEnd w:id="4"/>
      <w:r>
        <w:t>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lastRenderedPageBreak/>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14:paraId="48E86FE2" w14:textId="77777777" w:rsidR="00D07884" w:rsidRPr="00D07884" w:rsidRDefault="00D07884" w:rsidP="00D07884">
      <w:pPr>
        <w:pStyle w:val="Code"/>
      </w:pPr>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lastRenderedPageBreak/>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lastRenderedPageBreak/>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p>
    <w:p w14:paraId="177D38D2" w14:textId="77777777"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14:paraId="39F98078" w14:textId="77777777"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7777777"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14:paraId="206C2582" w14:textId="77777777"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r w:rsidRPr="00EC509C">
        <w:rPr>
          <w:rStyle w:val="CodeBold"/>
        </w:rPr>
        <w:t>[ValidateTaskUpdateRequest]</w:t>
      </w:r>
    </w:p>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lastRenderedPageBreak/>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77777777" w:rsidR="00121B39" w:rsidRDefault="00121B39" w:rsidP="00121B39">
      <w:pPr>
        <w:pStyle w:val="BodyTextCont"/>
      </w:pPr>
      <w:r>
        <w:t xml:space="preserve">Let's get started by implementing the </w:t>
      </w:r>
      <w:r w:rsidR="004A50F1">
        <w:t xml:space="preserve">action </w:t>
      </w:r>
      <w:r>
        <w:t>filter (add it as follows):</w:t>
      </w:r>
    </w:p>
    <w:p w14:paraId="463B250D" w14:textId="77777777" w:rsidR="00121B39" w:rsidRPr="00121B39" w:rsidRDefault="00121B39" w:rsidP="00121B39">
      <w:pPr>
        <w:pStyle w:val="Code"/>
      </w:pPr>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p w14:paraId="74251EF3" w14:textId="77777777"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14:paraId="614115C2" w14:textId="77777777" w:rsidR="00B8598C" w:rsidRPr="00B8598C" w:rsidRDefault="00B8598C" w:rsidP="00B8598C">
      <w:pPr>
        <w:pStyle w:val="Code"/>
      </w:pPr>
      <w:r w:rsidRPr="00B8598C">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r w:rsidRPr="00FC64BA">
        <w:rPr>
          <w:rStyle w:val="CodeBold"/>
        </w:rPr>
        <w:t>[ValidateModel]</w:t>
      </w:r>
    </w:p>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lastRenderedPageBreak/>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77777777"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/api/tasks?pageNumber=3&amp;pageSize=30</w:t>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p w14:paraId="72959EE4" w14:textId="77777777"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r w:rsidRPr="00362B38">
        <w:lastRenderedPageBreak/>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lastRenderedPageBreak/>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r w:rsidRPr="00362B38">
        <w:t>container.Bind&lt;IPagedDataRequestFactory&gt;().To&lt;PagedDataRequestFactory&gt;().InSingletonScope();</w:t>
      </w:r>
    </w:p>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14:paraId="67C17BEE" w14:textId="77777777"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04BC357A" w14:textId="77777777"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44E5AC29" w14:textId="77777777" w:rsidR="0000329B" w:rsidRPr="0000329B" w:rsidRDefault="0000329B" w:rsidP="0000329B">
      <w:pPr>
        <w:pStyle w:val="Code"/>
      </w:pPr>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lastRenderedPageBreak/>
        <w:t xml:space="preserve">            var result = converter.ConvertFromString(valueAsString);</w:t>
      </w:r>
    </w:p>
    <w:p w14:paraId="7FD60CA5" w14:textId="77777777" w:rsidR="0000329B" w:rsidRPr="0000329B" w:rsidRDefault="0000329B" w:rsidP="0000329B">
      <w:pPr>
        <w:pStyle w:val="Code"/>
      </w:pPr>
      <w:r w:rsidRPr="0000329B">
        <w:t xml:space="preserve">            return (T) result;</w:t>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p w14:paraId="14C49E6E" w14:textId="77777777"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p w14:paraId="77A6B822" w14:textId="77777777"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lastRenderedPageBreak/>
        <w:t>Filtering the Results</w:t>
      </w:r>
    </w:p>
    <w:p w14:paraId="68884C1D" w14:textId="77777777"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lastRenderedPageBreak/>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pPr>
      <w:r w:rsidRPr="00081227">
        <w:t>}</w:t>
      </w: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 xml:space="preserve">Next, let's implement the </w:t>
      </w:r>
      <w:proofErr w:type="spellStart"/>
      <w:r>
        <w:t>QueryResult</w:t>
      </w:r>
      <w:proofErr w:type="spellEnd"/>
      <w:r>
        <w:t xml:space="preserve"> class as follows:</w:t>
      </w:r>
    </w:p>
    <w:p w14:paraId="380700B7" w14:textId="77777777" w:rsidR="00081227" w:rsidRPr="00197107" w:rsidRDefault="00081227" w:rsidP="00081227">
      <w:pPr>
        <w:pStyle w:val="Code"/>
      </w:pPr>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p w14:paraId="03B63DE7" w14:textId="77777777"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var startIndex = ResultsPagingUtility.CalculateStartIndex(requestInfo.PageNumber, requestInfo.PageSize);</w:t>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lastRenderedPageBreak/>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r w:rsidRPr="00D97F9F">
        <w:t>container.Bind&lt;IAllTasksQueryProcessor&gt;().To&lt;AllTasksQueryProcessor&gt;().InRequestScope();</w:t>
      </w:r>
    </w:p>
    <w:p w14:paraId="3FE7542C" w14:textId="77777777"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14:paraId="2894FA9F" w14:textId="77777777"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454DCF8B" w14:textId="77777777"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14:paraId="551FEDC6" w14:textId="77777777" w:rsidR="001E5C5B" w:rsidRPr="001E5C5B" w:rsidRDefault="001E5C5B" w:rsidP="001E5C5B">
      <w:pPr>
        <w:pStyle w:val="Code"/>
      </w:pPr>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p w14:paraId="6A5B0DF3" w14:textId="77777777"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14:paraId="42330296" w14:textId="77777777" w:rsidR="00B67F21" w:rsidRPr="00B67F21" w:rsidRDefault="00B67F21" w:rsidP="00B67F21">
      <w:pPr>
        <w:pStyle w:val="Code"/>
      </w:pPr>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lastRenderedPageBreak/>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p w14:paraId="076ED1A4" w14:textId="77777777"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r w:rsidRPr="00514ACD">
        <w:t>container.Bind&lt;IAllTasksInquiryProcessor&gt;().To&lt;AllTasksInquiryProcessor&gt;().InRequestScope();</w:t>
      </w:r>
    </w:p>
    <w:p w14:paraId="48D27EBA" w14:textId="77777777" w:rsidR="00514ACD" w:rsidRDefault="00514ACD" w:rsidP="00197107">
      <w:pPr>
        <w:pStyle w:val="Code"/>
      </w:pPr>
    </w:p>
    <w:p w14:paraId="4E547F55" w14:textId="77777777"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14:paraId="1AA5D0F3" w14:textId="77777777"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14:paraId="664DB16C" w14:textId="77777777" w:rsidR="00DE20D1" w:rsidRPr="00DE20D1" w:rsidRDefault="00DE20D1" w:rsidP="00DE20D1">
      <w:pPr>
        <w:pStyle w:val="Code"/>
      </w:pPr>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p w14:paraId="4060DEE6" w14:textId="77777777"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p w14:paraId="64A8F14E" w14:textId="77777777" w:rsidR="00707E2E" w:rsidRDefault="00707E2E" w:rsidP="00707E2E">
      <w:pPr>
        <w:pStyle w:val="Code"/>
      </w:pPr>
      <w:r>
        <w:t>…</w:t>
      </w:r>
    </w:p>
    <w:p w14:paraId="403E2D81" w14:textId="77777777"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2C64847B" w14:textId="77777777"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14089AC" w14:textId="77777777" w:rsidR="00824DE5" w:rsidRDefault="00824DE5" w:rsidP="00824DE5">
      <w:pPr>
        <w:pStyle w:val="FigureCaption"/>
      </w:pPr>
      <w:r>
        <w:t>Figure 7-1. Paged Tasks Response (abbreviated)</w:t>
      </w:r>
    </w:p>
    <w:p w14:paraId="166DCF7B" w14:textId="77777777" w:rsidR="00824DE5" w:rsidRDefault="00824DE5" w:rsidP="00197107">
      <w:pPr>
        <w:pStyle w:val="BodyTextCont"/>
      </w:pPr>
      <w:r w:rsidRPr="00824DE5">
        <w:rPr>
          <w:noProof/>
        </w:rPr>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166" cy="3467015"/>
                    </a:xfrm>
                    <a:prstGeom prst="rect">
                      <a:avLst/>
                    </a:prstGeom>
                  </pic:spPr>
                </pic:pic>
              </a:graphicData>
            </a:graphic>
          </wp:inline>
        </w:drawing>
      </w:r>
    </w:p>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proofErr w:type="spellStart"/>
      <w:r w:rsidR="00F64169" w:rsidRPr="00F64169">
        <w:rPr>
          <w:rStyle w:val="CodeInline"/>
        </w:rPr>
        <w:t>TaskDataSecurityMessageHandler</w:t>
      </w:r>
      <w:proofErr w:type="spellEnd"/>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proofErr w:type="spellStart"/>
      <w:r w:rsidR="00F64169" w:rsidRPr="00F64169">
        <w:rPr>
          <w:rStyle w:val="CodeInline"/>
        </w:rPr>
        <w:lastRenderedPageBreak/>
        <w:t>PagedDataInquiryResponse</w:t>
      </w:r>
      <w:proofErr w:type="spellEnd"/>
      <w:r w:rsidR="00F64169" w:rsidRPr="00F64169">
        <w:rPr>
          <w:rStyle w:val="CodeInline"/>
        </w:rPr>
        <w:t>&lt;Task&gt;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proofErr w:type="spellStart"/>
      <w:r w:rsidR="00F64169" w:rsidRPr="00F64169">
        <w:rPr>
          <w:rStyle w:val="CodeInline"/>
        </w:rPr>
        <w:t>ShouldSerializeAssignees</w:t>
      </w:r>
      <w:proofErr w:type="spellEnd"/>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proofErr w:type="spellStart"/>
      <w:r w:rsidRPr="00F64169">
        <w:rPr>
          <w:rStyle w:val="CodeInline"/>
        </w:rPr>
        <w:t>TaskDataSecurityMessageHandler</w:t>
      </w:r>
      <w:proofErr w:type="spellEnd"/>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w:t>
      </w:r>
      <w:proofErr w:type="spellStart"/>
      <w:r w:rsidRPr="00CA0C8E">
        <w:t>userSession</w:t>
      </w:r>
      <w:proofErr w:type="spellEnd"/>
      <w:r w:rsidRPr="00CA0C8E">
        <w:t xml:space="preserve"> = </w:t>
      </w:r>
      <w:proofErr w:type="spellStart"/>
      <w:r w:rsidRPr="00CA0C8E">
        <w:t>userSession</w:t>
      </w:r>
      <w:proofErr w:type="spellEnd"/>
      <w:r w:rsidRPr="00CA0C8E">
        <w:t>;</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w:t>
      </w:r>
      <w:proofErr w:type="spellStart"/>
      <w:r w:rsidRPr="00CA0C8E">
        <w:t>async</w:t>
      </w:r>
      <w:proofErr w:type="spellEnd"/>
      <w:r w:rsidRPr="00CA0C8E">
        <w:t xml:space="preserve"> Task&lt;</w:t>
      </w:r>
      <w:proofErr w:type="spellStart"/>
      <w:r w:rsidRPr="00CA0C8E">
        <w:t>HttpResponseMessage</w:t>
      </w:r>
      <w:proofErr w:type="spellEnd"/>
      <w:r w:rsidRPr="00CA0C8E">
        <w:t xml:space="preserve">&gt; </w:t>
      </w:r>
      <w:proofErr w:type="spellStart"/>
      <w:r w:rsidRPr="00CA0C8E">
        <w:t>SendAsync</w:t>
      </w:r>
      <w:proofErr w:type="spellEnd"/>
      <w:r w:rsidRPr="00CA0C8E">
        <w:t>(</w:t>
      </w:r>
    </w:p>
    <w:p w14:paraId="75A49CC6" w14:textId="77777777" w:rsidR="00CA0C8E" w:rsidRPr="00CA0C8E" w:rsidRDefault="00CA0C8E" w:rsidP="00CA0C8E">
      <w:pPr>
        <w:pStyle w:val="Code"/>
      </w:pPr>
      <w:r w:rsidRPr="00CA0C8E">
        <w:t xml:space="preserve">            </w:t>
      </w:r>
      <w:proofErr w:type="spellStart"/>
      <w:r w:rsidRPr="00CA0C8E">
        <w:t>HttpRequestMessage</w:t>
      </w:r>
      <w:proofErr w:type="spellEnd"/>
      <w:r w:rsidRPr="00CA0C8E">
        <w:t xml:space="preserve"> request,</w:t>
      </w:r>
    </w:p>
    <w:p w14:paraId="471F4FD1" w14:textId="77777777" w:rsidR="00CA0C8E" w:rsidRPr="00CA0C8E" w:rsidRDefault="00CA0C8E" w:rsidP="00CA0C8E">
      <w:pPr>
        <w:pStyle w:val="Code"/>
      </w:pPr>
      <w:r w:rsidRPr="00CA0C8E">
        <w:t xml:space="preserve">            </w:t>
      </w:r>
      <w:proofErr w:type="spellStart"/>
      <w:r w:rsidRPr="00CA0C8E">
        <w:t>CancellationToken</w:t>
      </w:r>
      <w:proofErr w:type="spellEnd"/>
      <w:r w:rsidRPr="00CA0C8E">
        <w:t xml:space="preserve"> </w:t>
      </w:r>
      <w:proofErr w:type="spellStart"/>
      <w:r w:rsidRPr="00CA0C8E">
        <w:t>cancellationToken</w:t>
      </w:r>
      <w:proofErr w:type="spellEnd"/>
      <w:r w:rsidRPr="00CA0C8E">
        <w:t>)</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w:t>
      </w:r>
      <w:proofErr w:type="spellStart"/>
      <w:r w:rsidRPr="00CA0C8E">
        <w:t>var</w:t>
      </w:r>
      <w:proofErr w:type="spellEnd"/>
      <w:r w:rsidRPr="00CA0C8E">
        <w:t xml:space="preserve"> response = await </w:t>
      </w:r>
      <w:proofErr w:type="spellStart"/>
      <w:r w:rsidRPr="00CA0C8E">
        <w:t>base.SendAsync</w:t>
      </w:r>
      <w:proofErr w:type="spellEnd"/>
      <w:r w:rsidRPr="00CA0C8E">
        <w:t xml:space="preserve">(request, </w:t>
      </w:r>
      <w:proofErr w:type="spellStart"/>
      <w:r w:rsidRPr="00CA0C8E">
        <w:t>cancellationToken</w:t>
      </w:r>
      <w:proofErr w:type="spellEnd"/>
      <w:r w:rsidRPr="00CA0C8E">
        <w:t>);</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w:t>
      </w:r>
      <w:proofErr w:type="spellStart"/>
      <w:r w:rsidRPr="00CA0C8E">
        <w:t>CanHandleResponse</w:t>
      </w:r>
      <w:proofErr w:type="spellEnd"/>
      <w:r w:rsidRPr="00CA0C8E">
        <w:t>(response))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w:t>
      </w:r>
      <w:proofErr w:type="spellStart"/>
      <w:r w:rsidRPr="00CA0C8E">
        <w:t>ApplySecurityToResponseData</w:t>
      </w:r>
      <w:proofErr w:type="spellEnd"/>
      <w:r w:rsidRPr="00CA0C8E">
        <w:t>((</w:t>
      </w:r>
      <w:proofErr w:type="spellStart"/>
      <w:r w:rsidRPr="00CA0C8E">
        <w:t>ObjectContent</w:t>
      </w:r>
      <w:proofErr w:type="spellEnd"/>
      <w:r w:rsidRPr="00CA0C8E">
        <w:t xml:space="preserve">) </w:t>
      </w:r>
      <w:proofErr w:type="spellStart"/>
      <w:r w:rsidRPr="00CA0C8E">
        <w:t>response.Content</w:t>
      </w:r>
      <w:proofErr w:type="spellEnd"/>
      <w:r w:rsidRPr="00CA0C8E">
        <w: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w:t>
      </w:r>
      <w:proofErr w:type="spellStart"/>
      <w:r w:rsidRPr="00CA0C8E">
        <w:t>bool</w:t>
      </w:r>
      <w:proofErr w:type="spellEnd"/>
      <w:r w:rsidRPr="00CA0C8E">
        <w:t xml:space="preserve"> </w:t>
      </w:r>
      <w:proofErr w:type="spellStart"/>
      <w:r w:rsidRPr="00CA0C8E">
        <w:t>CanHandleResponse</w:t>
      </w:r>
      <w:proofErr w:type="spellEnd"/>
      <w:r w:rsidRPr="00CA0C8E">
        <w:t>(</w:t>
      </w:r>
      <w:proofErr w:type="spellStart"/>
      <w:r w:rsidRPr="00CA0C8E">
        <w:t>HttpResponseMessage</w:t>
      </w:r>
      <w:proofErr w:type="spellEnd"/>
      <w:r w:rsidRPr="00CA0C8E">
        <w:t xml:space="preserv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w:t>
      </w:r>
      <w:proofErr w:type="spellStart"/>
      <w:r w:rsidRPr="00CA0C8E">
        <w:t>var</w:t>
      </w:r>
      <w:proofErr w:type="spellEnd"/>
      <w:r w:rsidRPr="00CA0C8E">
        <w:t xml:space="preserve"> </w:t>
      </w:r>
      <w:proofErr w:type="spellStart"/>
      <w:r w:rsidRPr="00CA0C8E">
        <w:t>objectContent</w:t>
      </w:r>
      <w:proofErr w:type="spellEnd"/>
      <w:r w:rsidRPr="00CA0C8E">
        <w:t xml:space="preserve"> = </w:t>
      </w:r>
      <w:proofErr w:type="spellStart"/>
      <w:r w:rsidRPr="00CA0C8E">
        <w:t>response.Content</w:t>
      </w:r>
      <w:proofErr w:type="spellEnd"/>
      <w:r w:rsidRPr="00CA0C8E">
        <w:t xml:space="preserve"> as </w:t>
      </w:r>
      <w:proofErr w:type="spellStart"/>
      <w:r w:rsidRPr="00CA0C8E">
        <w:t>ObjectContent</w:t>
      </w:r>
      <w:proofErr w:type="spellEnd"/>
      <w:r w:rsidRPr="00CA0C8E">
        <w:t>;</w:t>
      </w:r>
    </w:p>
    <w:p w14:paraId="65D2AE64" w14:textId="77777777" w:rsidR="00CA0C8E" w:rsidRPr="00CA0C8E" w:rsidRDefault="00CA0C8E" w:rsidP="00CA0C8E">
      <w:pPr>
        <w:pStyle w:val="Code"/>
      </w:pPr>
      <w:r w:rsidRPr="00CA0C8E">
        <w:t xml:space="preserve">            </w:t>
      </w:r>
      <w:proofErr w:type="spellStart"/>
      <w:r w:rsidRPr="00CA0C8E">
        <w:t>var</w:t>
      </w:r>
      <w:proofErr w:type="spellEnd"/>
      <w:r w:rsidRPr="00CA0C8E">
        <w:t xml:space="preserve"> </w:t>
      </w:r>
      <w:proofErr w:type="spellStart"/>
      <w:r w:rsidRPr="00CA0C8E">
        <w:t>canHandleResponse</w:t>
      </w:r>
      <w:proofErr w:type="spellEnd"/>
      <w:r w:rsidRPr="00CA0C8E">
        <w:t xml:space="preserve"> = </w:t>
      </w:r>
      <w:proofErr w:type="spellStart"/>
      <w:r w:rsidRPr="00CA0C8E">
        <w:t>objectContent</w:t>
      </w:r>
      <w:proofErr w:type="spellEnd"/>
      <w:r w:rsidRPr="00CA0C8E">
        <w:t xml:space="preserve"> != null &amp;&amp;</w:t>
      </w:r>
    </w:p>
    <w:p w14:paraId="5E792F75" w14:textId="77777777" w:rsidR="00CA0C8E" w:rsidRPr="00CA0C8E" w:rsidRDefault="00CA0C8E" w:rsidP="00CA0C8E">
      <w:pPr>
        <w:pStyle w:val="Code"/>
      </w:pPr>
      <w:r w:rsidRPr="00CA0C8E">
        <w:lastRenderedPageBreak/>
        <w:t xml:space="preserve">                                    </w:t>
      </w:r>
      <w:proofErr w:type="spellStart"/>
      <w:r w:rsidRPr="00CA0C8E">
        <w:t>objectContent.ObjectType</w:t>
      </w:r>
      <w:proofErr w:type="spellEnd"/>
      <w:r w:rsidRPr="00CA0C8E">
        <w:t xml:space="preserve"> == </w:t>
      </w:r>
      <w:proofErr w:type="spellStart"/>
      <w:r w:rsidRPr="00CA0C8E">
        <w:t>typeof</w:t>
      </w:r>
      <w:proofErr w:type="spellEnd"/>
      <w:r w:rsidRPr="00CA0C8E">
        <w:t xml:space="preserve"> (</w:t>
      </w:r>
      <w:proofErr w:type="spellStart"/>
      <w:r w:rsidRPr="00CA0C8E">
        <w:t>PagedDataInquiryResponse</w:t>
      </w:r>
      <w:proofErr w:type="spellEnd"/>
      <w:r w:rsidRPr="00CA0C8E">
        <w:t>&lt;Task&gt;);</w:t>
      </w:r>
    </w:p>
    <w:p w14:paraId="6A1E8261" w14:textId="77777777" w:rsidR="00CA0C8E" w:rsidRPr="00CA0C8E" w:rsidRDefault="00CA0C8E" w:rsidP="00CA0C8E">
      <w:pPr>
        <w:pStyle w:val="Code"/>
      </w:pPr>
      <w:r w:rsidRPr="00CA0C8E">
        <w:t xml:space="preserve">            return </w:t>
      </w:r>
      <w:proofErr w:type="spellStart"/>
      <w:r w:rsidRPr="00CA0C8E">
        <w:t>canHandleResponse</w:t>
      </w:r>
      <w:proofErr w:type="spellEnd"/>
      <w:r w:rsidRPr="00CA0C8E">
        <w:t>;</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w:t>
      </w:r>
      <w:proofErr w:type="spellStart"/>
      <w:r w:rsidRPr="00CA0C8E">
        <w:t>ApplySecurityToResponseData</w:t>
      </w:r>
      <w:proofErr w:type="spellEnd"/>
      <w:r w:rsidRPr="00CA0C8E">
        <w:t>(</w:t>
      </w:r>
      <w:proofErr w:type="spellStart"/>
      <w:r w:rsidRPr="00CA0C8E">
        <w:t>ObjectContent</w:t>
      </w:r>
      <w:proofErr w:type="spellEnd"/>
      <w:r w:rsidRPr="00CA0C8E">
        <w:t xml:space="preserve"> </w:t>
      </w:r>
      <w:proofErr w:type="spellStart"/>
      <w:r w:rsidRPr="00CA0C8E">
        <w:t>responseObjectContent</w:t>
      </w:r>
      <w:proofErr w:type="spellEnd"/>
      <w:r w:rsidRPr="00CA0C8E">
        <w: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w:t>
      </w:r>
      <w:proofErr w:type="spellStart"/>
      <w:r w:rsidRPr="00CA0C8E">
        <w:t>var</w:t>
      </w:r>
      <w:proofErr w:type="spellEnd"/>
      <w:r w:rsidRPr="00CA0C8E">
        <w:t xml:space="preserve"> </w:t>
      </w:r>
      <w:proofErr w:type="spellStart"/>
      <w:r w:rsidRPr="00CA0C8E">
        <w:t>maskData</w:t>
      </w:r>
      <w:proofErr w:type="spellEnd"/>
      <w:r w:rsidRPr="00CA0C8E">
        <w:t xml:space="preserve"> = !_</w:t>
      </w:r>
      <w:proofErr w:type="spellStart"/>
      <w:r w:rsidRPr="00CA0C8E">
        <w:t>userSession.IsInRole</w:t>
      </w:r>
      <w:proofErr w:type="spellEnd"/>
      <w:r w:rsidRPr="00CA0C8E">
        <w:t>(</w:t>
      </w:r>
      <w:proofErr w:type="spellStart"/>
      <w:r w:rsidRPr="00CA0C8E">
        <w:t>Constants.RoleNames.SeniorWorker</w:t>
      </w:r>
      <w:proofErr w:type="spellEnd"/>
      <w:r w:rsidRPr="00CA0C8E">
        <w:t>);</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t xml:space="preserve">            if (</w:t>
      </w:r>
      <w:proofErr w:type="spellStart"/>
      <w:r w:rsidRPr="00CA0C8E">
        <w:t>maskData</w:t>
      </w:r>
      <w:proofErr w:type="spellEnd"/>
      <w:r w:rsidRPr="00CA0C8E">
        <w:t>)</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w:t>
      </w:r>
      <w:proofErr w:type="spellStart"/>
      <w:r w:rsidRPr="00CA0C8E">
        <w:t>log.DebugFormat</w:t>
      </w:r>
      <w:proofErr w:type="spellEnd"/>
      <w:r w:rsidRPr="00CA0C8E">
        <w:t>("Applying security data masking for user {0}", _</w:t>
      </w:r>
      <w:proofErr w:type="spellStart"/>
      <w:r w:rsidRPr="00CA0C8E">
        <w:t>userSession.Username</w:t>
      </w:r>
      <w:proofErr w:type="spellEnd"/>
      <w:r w:rsidRPr="00CA0C8E">
        <w:t>);</w:t>
      </w:r>
    </w:p>
    <w:p w14:paraId="05AA7301" w14:textId="77777777" w:rsidR="00CA0C8E" w:rsidRPr="00CA0C8E" w:rsidRDefault="00CA0C8E" w:rsidP="00CA0C8E">
      <w:pPr>
        <w:pStyle w:val="Code"/>
      </w:pPr>
      <w:r w:rsidRPr="00CA0C8E">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w:t>
      </w:r>
      <w:proofErr w:type="spellStart"/>
      <w:r w:rsidRPr="00CA0C8E">
        <w:t>PagedDataInquiryResponse</w:t>
      </w:r>
      <w:proofErr w:type="spellEnd"/>
      <w:r w:rsidRPr="00CA0C8E">
        <w:t xml:space="preserve">&lt;Task&gt;) </w:t>
      </w:r>
      <w:proofErr w:type="spellStart"/>
      <w:r w:rsidRPr="00CA0C8E">
        <w:t>responseObjectContent.Value</w:t>
      </w:r>
      <w:proofErr w:type="spellEnd"/>
      <w:r w:rsidRPr="00CA0C8E">
        <w:t>).</w:t>
      </w:r>
      <w:proofErr w:type="spellStart"/>
      <w:r w:rsidRPr="00CA0C8E">
        <w:t>Items.ForEach</w:t>
      </w:r>
      <w:proofErr w:type="spellEnd"/>
      <w:r w:rsidRPr="00CA0C8E">
        <w:t>(</w:t>
      </w:r>
    </w:p>
    <w:p w14:paraId="1C8C3E2D" w14:textId="77777777" w:rsidR="00CA0C8E" w:rsidRPr="00CA0C8E" w:rsidRDefault="00CA0C8E" w:rsidP="00CA0C8E">
      <w:pPr>
        <w:pStyle w:val="Code"/>
      </w:pPr>
      <w:r w:rsidRPr="00CA0C8E">
        <w:t xml:space="preserve">                x =&gt; </w:t>
      </w:r>
      <w:proofErr w:type="spellStart"/>
      <w:r w:rsidRPr="00CA0C8E">
        <w:t>x.SetShouldSerializeAssignees</w:t>
      </w:r>
      <w:proofErr w:type="spellEnd"/>
      <w:r w:rsidRPr="00CA0C8E">
        <w:t>(!</w:t>
      </w:r>
      <w:proofErr w:type="spellStart"/>
      <w:r w:rsidRPr="00CA0C8E">
        <w:t>maskData</w:t>
      </w:r>
      <w:proofErr w:type="spellEnd"/>
      <w:r w:rsidRPr="00CA0C8E">
        <w:t>));</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p w14:paraId="0B232C2E" w14:textId="57964B20" w:rsidR="00D2536D" w:rsidRDefault="00CA0C8E" w:rsidP="00CA0C8E">
      <w:pPr>
        <w:pStyle w:val="BodyTextCont"/>
      </w:pPr>
      <w:r>
        <w:t xml:space="preserve">Next, </w:t>
      </w:r>
      <w:r>
        <w:t xml:space="preserve">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w:t>
      </w:r>
      <w:r w:rsidR="00D2536D">
        <w:t>add the following to</w:t>
      </w:r>
      <w:r>
        <w:t xml:space="preserve"> the </w:t>
      </w:r>
      <w:proofErr w:type="spellStart"/>
      <w:r w:rsidRPr="00457FE5">
        <w:rPr>
          <w:rStyle w:val="CodeInline"/>
        </w:rPr>
        <w:t>RegisterHandlers</w:t>
      </w:r>
      <w:proofErr w:type="spellEnd"/>
      <w:r>
        <w:t xml:space="preserve"> method:</w:t>
      </w:r>
    </w:p>
    <w:p w14:paraId="5F6292C3" w14:textId="223C8BFF" w:rsidR="00D2536D" w:rsidRDefault="00D2536D" w:rsidP="00D2536D">
      <w:pPr>
        <w:pStyle w:val="Code"/>
      </w:pPr>
      <w:r w:rsidRPr="00D2536D">
        <w:t>GlobalConfiguration.Configuration.MessageHandlers.Add(new PagedTaskDataSecurityMessageHandler(logManager,userSession));</w:t>
      </w:r>
    </w:p>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proofErr w:type="spellStart"/>
      <w:r w:rsidR="00D2536D" w:rsidRPr="00D2536D">
        <w:rPr>
          <w:rStyle w:val="CodeInline"/>
        </w:rPr>
        <w:t>PagedTaskDataSecurityMessageHandler</w:t>
      </w:r>
      <w:proofErr w:type="spellEnd"/>
      <w:r w:rsidR="00D2536D">
        <w:t xml:space="preserve"> implementation, we see that it is similar to the</w:t>
      </w:r>
      <w:r>
        <w:t xml:space="preserve"> </w:t>
      </w:r>
      <w:proofErr w:type="spellStart"/>
      <w:r w:rsidRPr="00FA0885">
        <w:rPr>
          <w:rStyle w:val="CodeInline"/>
        </w:rPr>
        <w:t>TaskDataSecurityMessageHandler</w:t>
      </w:r>
      <w:proofErr w:type="spellEnd"/>
      <w:r>
        <w:t xml:space="preserve"> implementation</w:t>
      </w:r>
      <w:r w:rsidR="00D2536D">
        <w:t xml:space="preserve">. It </w:t>
      </w:r>
      <w:r>
        <w:t xml:space="preserve">derives from the ASP.NET Web API's </w:t>
      </w:r>
      <w:proofErr w:type="spellStart"/>
      <w:r w:rsidRPr="00FA0885">
        <w:rPr>
          <w:rStyle w:val="CodeInline"/>
        </w:rPr>
        <w:t>DelegatingHandler</w:t>
      </w:r>
      <w:proofErr w:type="spellEnd"/>
      <w:r>
        <w:t xml:space="preserve"> base class</w:t>
      </w:r>
      <w:r w:rsidR="00D2536D">
        <w:t xml:space="preserve">, and it </w:t>
      </w:r>
      <w:r>
        <w:t xml:space="preserve">overrides </w:t>
      </w:r>
      <w:proofErr w:type="spellStart"/>
      <w:r w:rsidRPr="00FA0885">
        <w:rPr>
          <w:rStyle w:val="CodeInline"/>
        </w:rPr>
        <w:t>SendAsync</w:t>
      </w:r>
      <w:proofErr w:type="spellEnd"/>
      <w:r>
        <w:t>.</w:t>
      </w:r>
    </w:p>
    <w:p w14:paraId="0A4AD386" w14:textId="26F1B79B" w:rsidR="00CA0C8E" w:rsidRDefault="00D2536D" w:rsidP="00CA0C8E">
      <w:pPr>
        <w:pStyle w:val="BodyTextCont"/>
      </w:pPr>
      <w:r>
        <w:t xml:space="preserve">One difference, though, is in </w:t>
      </w:r>
      <w:proofErr w:type="spellStart"/>
      <w:r w:rsidR="00CA0C8E" w:rsidRPr="00AA1EE4">
        <w:rPr>
          <w:rStyle w:val="CodeInline"/>
        </w:rPr>
        <w:t>CanHandleResponse</w:t>
      </w:r>
      <w:proofErr w:type="spellEnd"/>
      <w:r>
        <w:t xml:space="preserve">, because this time the handler is checking for a different type in the response. </w:t>
      </w:r>
      <w:proofErr w:type="spellStart"/>
      <w:r w:rsidR="00CA0C8E" w:rsidRPr="00AA1EE4">
        <w:rPr>
          <w:rStyle w:val="CodeInline"/>
        </w:rPr>
        <w:t>ApplySecurityToResponseData</w:t>
      </w:r>
      <w:proofErr w:type="spellEnd"/>
      <w:r w:rsidR="00CA0C8E">
        <w:t xml:space="preserve"> </w:t>
      </w:r>
      <w:r>
        <w:t xml:space="preserve">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29342F30" w14:textId="7E46EA2A" w:rsidR="00E70697" w:rsidRDefault="00E70697" w:rsidP="00E70697">
      <w:pPr>
        <w:pStyle w:val="FigureCaption"/>
      </w:pPr>
      <w:r>
        <w:t>Figure 7-</w:t>
      </w:r>
      <w:r>
        <w:t>2</w:t>
      </w:r>
      <w:r>
        <w:t xml:space="preserve">. Paged Tasks Response </w:t>
      </w:r>
      <w:r>
        <w:t xml:space="preserve">- With Assignees </w:t>
      </w:r>
      <w:r>
        <w:t>(abbreviated)</w:t>
      </w:r>
    </w:p>
    <w:p w14:paraId="01923E54" w14:textId="756FFE44" w:rsidR="00E70697" w:rsidRDefault="00E70697" w:rsidP="00CD6007">
      <w:pPr>
        <w:pStyle w:val="BodyTextCont"/>
      </w:pPr>
      <w:r w:rsidRPr="00E70697">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359AFEFF" w14:textId="0B660BBC" w:rsidR="00CD6007" w:rsidRDefault="00E70697" w:rsidP="00CD6007">
      <w:pPr>
        <w:pStyle w:val="BodyTextCont"/>
      </w:pPr>
      <w:r>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w:t>
      </w:r>
      <w:r w:rsidR="004C5422">
        <w:lastRenderedPageBreak/>
        <w:t xml:space="preserve">encouraged to experiment on your own. </w:t>
      </w:r>
      <w:r w:rsidR="0069183D">
        <w:t xml:space="preserve">However, at this point, </w:t>
      </w:r>
      <w:r w:rsidR="004C5422">
        <w:t xml:space="preserve">we will </w:t>
      </w:r>
      <w:r w:rsidR="00CD6007">
        <w:t>move on to adding hype</w:t>
      </w:r>
      <w:r w:rsidR="0069183D">
        <w:t>rmedia links to our application.</w:t>
      </w:r>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lastRenderedPageBreak/>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p w14:paraId="25BB7B62" w14:textId="77777777"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14:paraId="24792FD3" w14:textId="77777777"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t xml:space="preserve">    public class CommonLinkService :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lastRenderedPageBreak/>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_userSession.RequestUri.Scheme,</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lastRenderedPageBreak/>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lastRenderedPageBreak/>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r w:rsidRPr="00C110A0">
        <w:t>container.Bind&lt;ICommonLinkService&gt;().To&lt;CommonLinkService&gt;().InRequestScope();</w:t>
      </w:r>
    </w:p>
    <w:p w14:paraId="68197718" w14:textId="77777777"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lastRenderedPageBreak/>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14:paraId="34178AA8" w14:textId="77777777"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14:paraId="56B92D4A" w14:textId="77777777"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190B654C" w14:textId="77777777" w:rsidR="00CA0087" w:rsidRDefault="00CA0087" w:rsidP="00CA0087">
      <w:pPr>
        <w:pStyle w:val="Heading2"/>
      </w:pPr>
      <w:r>
        <w:t>Business Domain-Specific Link Services</w:t>
      </w:r>
    </w:p>
    <w:p w14:paraId="6539E049" w14:textId="77777777" w:rsidR="009C1D53" w:rsidRDefault="00F3712D" w:rsidP="00F3712D">
      <w:pPr>
        <w:pStyle w:val="BodyTextCont"/>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lastRenderedPageBreak/>
        <w:t xml:space="preserve">            _commonLinkService = commonLinkService;</w:t>
      </w:r>
    </w:p>
    <w:p w14:paraId="1949B579" w14:textId="77777777" w:rsidR="003223CF" w:rsidRPr="003223CF" w:rsidRDefault="003223CF" w:rsidP="003223CF">
      <w:pPr>
        <w:pStyle w:val="Code"/>
      </w:pPr>
      <w:r w:rsidRPr="003223CF">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p w14:paraId="27F4C36E" w14:textId="77777777"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r w:rsidRPr="007E51F5">
        <w:t>container.Bind&lt;IUserLinkService&gt;().To&lt;UserLinkService&gt;().InRequestScope();</w:t>
      </w:r>
    </w:p>
    <w:p w14:paraId="5D0063E3" w14:textId="77777777" w:rsidR="00CA0087" w:rsidRDefault="00CA0087" w:rsidP="00E263D8">
      <w:pPr>
        <w:pStyle w:val="BodyTextCont"/>
      </w:pPr>
    </w:p>
    <w:p w14:paraId="7304EFFA" w14:textId="77777777"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 xml:space="preserve">available in </w:t>
      </w:r>
      <w:proofErr w:type="spellStart"/>
      <w:r>
        <w:t>github</w:t>
      </w:r>
      <w:proofErr w:type="spellEnd"/>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p w14:paraId="45AC7D5C" w14:textId="77777777" w:rsidR="00E068B4" w:rsidRDefault="00E068B4" w:rsidP="00E068B4">
      <w:pPr>
        <w:pStyle w:val="CodeCaption"/>
      </w:pPr>
      <w:r>
        <w:t>TaskLinkService Class</w:t>
      </w:r>
    </w:p>
    <w:p w14:paraId="055200F3" w14:textId="77777777" w:rsidR="00CA0087" w:rsidRPr="00CA0087" w:rsidRDefault="00CA0087" w:rsidP="00CA0087">
      <w:pPr>
        <w:pStyle w:val="Code"/>
      </w:pPr>
      <w:r w:rsidRPr="00CA0087">
        <w:t>// TaskLinkService.cs</w:t>
      </w:r>
    </w:p>
    <w:p w14:paraId="35FB2B8A" w14:textId="77777777" w:rsidR="00CA0087" w:rsidRPr="00CA0087" w:rsidRDefault="00CA0087" w:rsidP="00CA0087">
      <w:pPr>
        <w:pStyle w:val="Code"/>
      </w:pPr>
      <w:r w:rsidRPr="00CA0087">
        <w:lastRenderedPageBreak/>
        <w:t>// Copyright Jamie Kurtz, Brian Wortman 2014.</w:t>
      </w:r>
    </w:p>
    <w:p w14:paraId="7FC22EFC" w14:textId="77777777" w:rsidR="00CA0087" w:rsidRPr="00CA0087" w:rsidRDefault="00CA0087" w:rsidP="00CA0087">
      <w:pPr>
        <w:pStyle w:val="Code"/>
      </w:pPr>
    </w:p>
    <w:p w14:paraId="5791824A" w14:textId="77777777" w:rsidR="00CA0087" w:rsidRPr="00CA0087" w:rsidRDefault="00CA0087" w:rsidP="00CA0087">
      <w:pPr>
        <w:pStyle w:val="Code"/>
      </w:pPr>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r w:rsidRPr="00CA0087">
        <w:t>container.Bind&lt;ITaskLinkService&gt;().To&lt;TaskLinkService&gt;().InRequestScope();</w:t>
      </w:r>
    </w:p>
    <w:p w14:paraId="6E39403E" w14:textId="77777777" w:rsidR="00C245E1" w:rsidRDefault="00CA0087" w:rsidP="00CA0087">
      <w:pPr>
        <w:pStyle w:val="BodyTextCont"/>
      </w:pPr>
      <w:r>
        <w:lastRenderedPageBreak/>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04308A47" w14:textId="77777777" w:rsidR="00CA0087" w:rsidRDefault="00CA0087" w:rsidP="00C245E1">
      <w:pPr>
        <w:pStyle w:val="Bullet"/>
      </w:pPr>
      <w:proofErr w:type="spellStart"/>
      <w:r>
        <w:rPr>
          <w:rStyle w:val="CodeInline"/>
        </w:rPr>
        <w:t>Get</w:t>
      </w:r>
      <w:r w:rsidR="00C245E1">
        <w:rPr>
          <w:rStyle w:val="CodeInline"/>
        </w:rPr>
        <w: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00C245E1" w:rsidRPr="00C245E1">
        <w:rPr>
          <w:rStyle w:val="CodeInline"/>
        </w:rPr>
        <w:t>Href</w:t>
      </w:r>
      <w:proofErr w:type="spellEnd"/>
      <w:r w:rsidR="00C245E1" w:rsidRPr="00C245E1">
        <w:rPr>
          <w:rStyle w:val="CodeInline"/>
        </w:rPr>
        <w:t>=http</w:t>
      </w:r>
      <w:proofErr w:type="gramStart"/>
      <w:r w:rsidR="00C245E1" w:rsidRPr="00C245E1">
        <w:rPr>
          <w:rStyle w:val="CodeInline"/>
        </w:rPr>
        <w:t>:/</w:t>
      </w:r>
      <w:proofErr w:type="gramEnd"/>
      <w:r w:rsidR="00C245E1" w:rsidRPr="00C245E1">
        <w:rPr>
          <w:rStyle w:val="CodeInline"/>
        </w:rPr>
        <w:t>/localhost: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3"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t xml:space="preserve">Putting it </w:t>
      </w:r>
      <w:proofErr w:type="gramStart"/>
      <w:r>
        <w:t>Together</w:t>
      </w:r>
      <w:proofErr w:type="gramEnd"/>
    </w:p>
    <w:p w14:paraId="7ED9CAE7" w14:textId="77777777" w:rsidR="00E068B4" w:rsidRDefault="00E2493D" w:rsidP="00C245E1">
      <w:pPr>
        <w:pStyle w:val="BodyTextCont"/>
      </w:pPr>
      <w:r>
        <w:t>We're going to modify</w:t>
      </w:r>
      <w:r w:rsidR="005548BD">
        <w:t xml:space="preserve"> the</w:t>
      </w:r>
      <w:r>
        <w:t xml:space="preserve"> </w:t>
      </w:r>
      <w:proofErr w:type="spellStart"/>
      <w:r w:rsidRPr="00E2493D">
        <w:rPr>
          <w:rStyle w:val="CodeInline"/>
        </w:rPr>
        <w:t>AllTasksInquiryProcessor</w:t>
      </w:r>
      <w:proofErr w:type="spellEnd"/>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proofErr w:type="spellStart"/>
      <w:r w:rsidR="005548BD" w:rsidRPr="005548BD">
        <w:rPr>
          <w:rStyle w:val="CodeInline"/>
        </w:rPr>
        <w:t>ICommonLinkService</w:t>
      </w:r>
      <w:proofErr w:type="spellEnd"/>
      <w:r w:rsidR="005548BD">
        <w:t xml:space="preserve"> and </w:t>
      </w:r>
      <w:proofErr w:type="spellStart"/>
      <w:r w:rsidR="005548BD" w:rsidRPr="005548BD">
        <w:rPr>
          <w:rStyle w:val="CodeInline"/>
        </w:rPr>
        <w:t>ITaskLinkService</w:t>
      </w:r>
      <w:proofErr w:type="spellEnd"/>
      <w:r w:rsidR="00E713EB">
        <w:t xml:space="preserve"> (modify it so it appears as follows):</w:t>
      </w: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lastRenderedPageBreak/>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w:t>
      </w:r>
      <w:r w:rsidR="00C943F8">
        <w:t>,</w:t>
      </w:r>
      <w:r>
        <w:t xml:space="preserve"> </w:t>
      </w:r>
      <w:r w:rsidR="00C943F8">
        <w:t xml:space="preserve">as </w:t>
      </w:r>
      <w:r>
        <w:t>we remember</w:t>
      </w:r>
      <w:r w:rsidR="00C943F8">
        <w:t>,</w:t>
      </w:r>
      <w:r>
        <w:t xml:space="preserve"> is the </w:t>
      </w:r>
      <w:proofErr w:type="spellStart"/>
      <w:r w:rsidRPr="00E713EB">
        <w:rPr>
          <w:rStyle w:val="CodeInline"/>
        </w:rPr>
        <w:t>TasksController</w:t>
      </w:r>
      <w:proofErr w:type="spellEnd"/>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451700F6" w14:textId="23635C5B" w:rsidR="00BC437D" w:rsidRDefault="00BC437D" w:rsidP="00BC437D">
      <w:pPr>
        <w:pStyle w:val="FigureCaption"/>
      </w:pPr>
      <w:r>
        <w:t>Figure 7-</w:t>
      </w:r>
      <w:r w:rsidR="006C7326">
        <w:t>3</w:t>
      </w:r>
      <w:r>
        <w:t>. Paged Tasks Response - With Links (abbreviated)</w:t>
      </w:r>
    </w:p>
    <w:p w14:paraId="1E8CC6B8" w14:textId="17E3506D" w:rsidR="009519AA" w:rsidRDefault="006C7326" w:rsidP="009519AA">
      <w:r w:rsidRPr="006C7326">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849" cy="6114799"/>
                    </a:xfrm>
                    <a:prstGeom prst="rect">
                      <a:avLst/>
                    </a:prstGeom>
                  </pic:spPr>
                </pic:pic>
              </a:graphicData>
            </a:graphic>
          </wp:inline>
        </w:drawing>
      </w:r>
    </w:p>
    <w:p w14:paraId="041A595A" w14:textId="0E60346E" w:rsidR="00BC437D" w:rsidRDefault="00BC437D" w:rsidP="009519AA">
      <w:pPr>
        <w:pStyle w:val="BodyTextCont"/>
      </w:pPr>
      <w:r>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lastRenderedPageBreak/>
        <w:t>Summary</w:t>
      </w:r>
    </w:p>
    <w:p w14:paraId="6CBC5C64" w14:textId="0316C059"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proofErr w:type="spellStart"/>
      <w:proofErr w:type="gramStart"/>
      <w:r>
        <w:t>api</w:t>
      </w:r>
      <w:proofErr w:type="spellEnd"/>
      <w:proofErr w:type="gramEnd"/>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54747" w14:textId="77777777" w:rsidR="004E5A26" w:rsidRDefault="004E5A26">
      <w:r>
        <w:separator/>
      </w:r>
    </w:p>
  </w:endnote>
  <w:endnote w:type="continuationSeparator" w:id="0">
    <w:p w14:paraId="52D2500B" w14:textId="77777777" w:rsidR="004E5A26" w:rsidRDefault="004E5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840EF5B-228D-48CA-B41D-826A5590E984}"/>
    <w:embedBold r:id="rId2" w:fontKey="{1F225F30-FA3E-4444-9A64-C3C38A1AA6B9}"/>
    <w:embedItalic r:id="rId3" w:fontKey="{40937C3C-7160-496B-BC52-769F57965B8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F9FB84D-4CAB-4AC0-AC37-A9EC9533FEC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18EBCD1A-5192-45C3-909A-A04A7BE93DF2}"/>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508F6B2-5633-44C0-AAB7-5BFCF958B60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8B2F128-D855-4564-98A4-7F7E236A5796}"/>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A89836A-EF15-46F1-99A3-350E004EB0D3}"/>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427A84" w:rsidRPr="00222F70" w:rsidRDefault="00427A8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E07FF">
      <w:rPr>
        <w:rStyle w:val="PageNumber"/>
        <w:noProof/>
      </w:rPr>
      <w:t>18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427A84" w:rsidRPr="00222F70" w:rsidRDefault="00427A8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E07FF">
      <w:rPr>
        <w:rStyle w:val="PageNumber"/>
        <w:noProof/>
      </w:rPr>
      <w:t>19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427A84" w:rsidRDefault="00427A8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E07F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FC6AD" w14:textId="77777777" w:rsidR="004E5A26" w:rsidRDefault="004E5A26">
      <w:r>
        <w:separator/>
      </w:r>
    </w:p>
  </w:footnote>
  <w:footnote w:type="continuationSeparator" w:id="0">
    <w:p w14:paraId="065165DA" w14:textId="77777777" w:rsidR="004E5A26" w:rsidRDefault="004E5A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427A84" w:rsidRPr="003C7D0E" w:rsidRDefault="00427A84"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427A84" w:rsidRPr="002A45BE" w:rsidRDefault="00427A84"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427A84" w:rsidRDefault="00427A84"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427A84" w:rsidRPr="00B44665" w:rsidRDefault="00427A8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20074"/>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3AC2"/>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27A8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27A84"/>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27A84"/>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27A84"/>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27A84"/>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27A84"/>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27A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27A84"/>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27A84"/>
    <w:pPr>
      <w:keepLines/>
      <w:numPr>
        <w:numId w:val="4"/>
      </w:numPr>
      <w:spacing w:before="120" w:after="120" w:line="240" w:lineRule="auto"/>
      <w:ind w:right="864"/>
    </w:pPr>
    <w:rPr>
      <w:rFonts w:ascii="Utopia" w:hAnsi="Utopia"/>
      <w:sz w:val="18"/>
    </w:rPr>
  </w:style>
  <w:style w:type="character" w:customStyle="1" w:styleId="CodeBold">
    <w:name w:val="Code Bold"/>
    <w:rsid w:val="00427A84"/>
    <w:rPr>
      <w:rFonts w:ascii="TheSansMonoConBlack" w:hAnsi="TheSansMonoConBlack"/>
      <w:sz w:val="18"/>
    </w:rPr>
  </w:style>
  <w:style w:type="paragraph" w:customStyle="1" w:styleId="ChapterNumber">
    <w:name w:val="Chapter Number"/>
    <w:next w:val="Normal"/>
    <w:autoRedefine/>
    <w:qFormat/>
    <w:rsid w:val="00427A84"/>
    <w:pPr>
      <w:keepNext/>
      <w:spacing w:after="240"/>
    </w:pPr>
    <w:rPr>
      <w:rFonts w:ascii="Arial" w:hAnsi="Arial"/>
      <w:b/>
      <w:caps/>
      <w:sz w:val="28"/>
      <w:szCs w:val="28"/>
    </w:rPr>
  </w:style>
  <w:style w:type="paragraph" w:customStyle="1" w:styleId="ChapterTitle">
    <w:name w:val="Chapter Title"/>
    <w:next w:val="Normal"/>
    <w:rsid w:val="00427A84"/>
    <w:pPr>
      <w:spacing w:before="240" w:after="1200"/>
    </w:pPr>
    <w:rPr>
      <w:rFonts w:ascii="Arial Narrow" w:hAnsi="Arial Narrow"/>
      <w:b/>
      <w:sz w:val="60"/>
      <w:szCs w:val="48"/>
    </w:rPr>
  </w:style>
  <w:style w:type="paragraph" w:customStyle="1" w:styleId="FigureCaption">
    <w:name w:val="Figure Caption"/>
    <w:next w:val="Normal"/>
    <w:qFormat/>
    <w:rsid w:val="00427A84"/>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27A84"/>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27A84"/>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27A84"/>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427A84"/>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27A84"/>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27A84"/>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27A84"/>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27A84"/>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27A84"/>
    <w:pPr>
      <w:spacing w:before="120" w:after="120"/>
      <w:contextualSpacing/>
    </w:pPr>
    <w:rPr>
      <w:rFonts w:ascii="Utopia" w:hAnsi="Utopia"/>
      <w:sz w:val="18"/>
    </w:rPr>
  </w:style>
  <w:style w:type="paragraph" w:customStyle="1" w:styleId="TableCaption">
    <w:name w:val="Table Caption"/>
    <w:basedOn w:val="FigureCaption"/>
    <w:next w:val="Normal"/>
    <w:qFormat/>
    <w:rsid w:val="00427A84"/>
    <w:pPr>
      <w:spacing w:after="120"/>
    </w:pPr>
  </w:style>
  <w:style w:type="paragraph" w:customStyle="1" w:styleId="TableHead">
    <w:name w:val="Table Head"/>
    <w:next w:val="Normal"/>
    <w:rsid w:val="00427A84"/>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27A84"/>
    <w:pPr>
      <w:spacing w:before="60" w:after="240"/>
      <w:contextualSpacing/>
    </w:pPr>
    <w:rPr>
      <w:rFonts w:ascii="Utopia" w:hAnsi="Utopia"/>
      <w:i/>
      <w:sz w:val="18"/>
    </w:rPr>
  </w:style>
  <w:style w:type="table" w:styleId="TableGrid">
    <w:name w:val="Table Grid"/>
    <w:basedOn w:val="TableNormal"/>
    <w:rsid w:val="00427A84"/>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27A84"/>
    <w:pPr>
      <w:numPr>
        <w:numId w:val="0"/>
      </w:numPr>
      <w:ind w:left="864"/>
    </w:pPr>
  </w:style>
  <w:style w:type="paragraph" w:customStyle="1" w:styleId="NumList">
    <w:name w:val="Num List"/>
    <w:basedOn w:val="Normal"/>
    <w:rsid w:val="00427A84"/>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427A84"/>
    <w:pPr>
      <w:spacing w:before="0"/>
      <w:ind w:left="0" w:right="0"/>
      <w:jc w:val="right"/>
    </w:pPr>
    <w:rPr>
      <w:i w:val="0"/>
    </w:rPr>
  </w:style>
  <w:style w:type="paragraph" w:customStyle="1" w:styleId="ExerciseHead">
    <w:name w:val="Exercise Head"/>
    <w:basedOn w:val="Normal"/>
    <w:next w:val="Normal"/>
    <w:rsid w:val="00427A84"/>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27A84"/>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27A84"/>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27A84"/>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27A84"/>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27A84"/>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27A84"/>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27A84"/>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27A84"/>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27A84"/>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27A84"/>
  </w:style>
  <w:style w:type="paragraph" w:customStyle="1" w:styleId="SideBarSubhead">
    <w:name w:val="Side Bar Subhead"/>
    <w:basedOn w:val="Normal"/>
    <w:rsid w:val="00427A84"/>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27A84"/>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27A84"/>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27A84"/>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27A8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27A84"/>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27A84"/>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27A84"/>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27A84"/>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27A84"/>
    <w:pPr>
      <w:spacing w:before="120" w:after="120"/>
    </w:pPr>
    <w:rPr>
      <w:rFonts w:ascii="Arial" w:hAnsi="Arial"/>
      <w:sz w:val="18"/>
    </w:rPr>
  </w:style>
  <w:style w:type="paragraph" w:styleId="Revision">
    <w:name w:val="Revision"/>
    <w:hidden/>
    <w:uiPriority w:val="99"/>
    <w:semiHidden/>
    <w:rsid w:val="00427A84"/>
    <w:rPr>
      <w:rFonts w:ascii="Calibri" w:eastAsia="Calibri" w:hAnsi="Calibri"/>
      <w:sz w:val="22"/>
      <w:szCs w:val="22"/>
    </w:rPr>
  </w:style>
  <w:style w:type="character" w:styleId="IntenseEmphasis">
    <w:name w:val="Intense Emphasis"/>
    <w:basedOn w:val="DefaultParagraphFont"/>
    <w:uiPriority w:val="21"/>
    <w:qFormat/>
    <w:rsid w:val="00427A84"/>
    <w:rPr>
      <w:b/>
      <w:bCs/>
      <w:i/>
      <w:iCs/>
      <w:color w:val="auto"/>
    </w:rPr>
  </w:style>
  <w:style w:type="character" w:styleId="Emphasis">
    <w:name w:val="Emphasis"/>
    <w:basedOn w:val="DefaultParagraphFont"/>
    <w:qFormat/>
    <w:rsid w:val="00427A84"/>
    <w:rPr>
      <w:i/>
      <w:iCs/>
    </w:rPr>
  </w:style>
  <w:style w:type="character" w:styleId="Strong">
    <w:name w:val="Strong"/>
    <w:basedOn w:val="DefaultParagraphFont"/>
    <w:qFormat/>
    <w:rsid w:val="00427A84"/>
    <w:rPr>
      <w:b/>
      <w:bCs/>
    </w:rPr>
  </w:style>
  <w:style w:type="paragraph" w:styleId="Subtitle">
    <w:name w:val="Subtitle"/>
    <w:basedOn w:val="Normal"/>
    <w:next w:val="Normal"/>
    <w:link w:val="SubtitleChar"/>
    <w:qFormat/>
    <w:rsid w:val="00427A84"/>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27A84"/>
    <w:rPr>
      <w:rFonts w:ascii="ZapfDingbats" w:hAnsi="ZapfDingbats"/>
      <w:color w:val="auto"/>
      <w:szCs w:val="24"/>
    </w:rPr>
  </w:style>
  <w:style w:type="paragraph" w:customStyle="1" w:styleId="Code">
    <w:name w:val="Code"/>
    <w:basedOn w:val="Normal"/>
    <w:link w:val="CodeChar"/>
    <w:qFormat/>
    <w:rsid w:val="00427A84"/>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27A84"/>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localhost:61589/api/v1/tasks/17"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FD629414-BCCE-4FA8-BE8F-DBFAB7E89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75</TotalTime>
  <Pages>53</Pages>
  <Words>14213</Words>
  <Characters>81017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cp:revision>
  <cp:lastPrinted>2012-09-27T18:23:00Z</cp:lastPrinted>
  <dcterms:created xsi:type="dcterms:W3CDTF">2014-05-21T00:09:00Z</dcterms:created>
  <dcterms:modified xsi:type="dcterms:W3CDTF">2014-05-22T01:24:00Z</dcterms:modified>
</cp:coreProperties>
</file>