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604727">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604727">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/api/tasks?pageNumber=3&amp;pageSize=30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r>
        <w:t>IPagedDataRequestFactory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r>
        <w:t>PagedDataRequestFactory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using System.Net.Http;</w:t>
      </w:r>
    </w:p>
    <w:p w:rsidR="00362B38" w:rsidRPr="00362B38" w:rsidRDefault="00362B38" w:rsidP="00362B38">
      <w:pPr>
        <w:pStyle w:val="Code"/>
      </w:pPr>
      <w:r w:rsidRPr="00362B38">
        <w:t>using System.Web;</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PagedDataRequestFactory :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const int DefaultPageSize = 25;</w:t>
      </w:r>
    </w:p>
    <w:p w:rsidR="00362B38" w:rsidRPr="00362B38" w:rsidRDefault="00362B38" w:rsidP="00362B38">
      <w:pPr>
        <w:pStyle w:val="Code"/>
      </w:pPr>
    </w:p>
    <w:p w:rsidR="00362B38" w:rsidRPr="00362B38" w:rsidRDefault="00362B38" w:rsidP="00362B38">
      <w:pPr>
        <w:pStyle w:val="Code"/>
      </w:pPr>
      <w:r w:rsidRPr="00362B38">
        <w:t xml:space="preserve">        public const int MaxPageSize = 50;</w:t>
      </w:r>
    </w:p>
    <w:p w:rsidR="00362B38" w:rsidRPr="00362B38" w:rsidRDefault="00362B38" w:rsidP="00362B38">
      <w:pPr>
        <w:pStyle w:val="Code"/>
      </w:pPr>
    </w:p>
    <w:p w:rsidR="00362B38" w:rsidRPr="00362B38" w:rsidRDefault="00362B38" w:rsidP="00362B38">
      <w:pPr>
        <w:pStyle w:val="Code"/>
      </w:pPr>
      <w:r w:rsidRPr="00362B38">
        <w:t xml:space="preserve">        private readonly ILog _log;</w:t>
      </w:r>
    </w:p>
    <w:p w:rsidR="00362B38" w:rsidRPr="00362B38" w:rsidRDefault="00362B38" w:rsidP="00362B38">
      <w:pPr>
        <w:pStyle w:val="Code"/>
      </w:pPr>
    </w:p>
    <w:p w:rsidR="00362B38" w:rsidRPr="00362B38" w:rsidRDefault="00362B38" w:rsidP="00362B38">
      <w:pPr>
        <w:pStyle w:val="Code"/>
      </w:pPr>
      <w:r w:rsidRPr="00362B38">
        <w:t xml:space="preserve">        public PagedDataRequestFactory(ILogManager logManager)</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logManager.GetLog(typeof (PagedDataRequestFactory));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PagedDataRequest Create(Uri requestUri)</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int? pageNumber;</w:t>
      </w:r>
    </w:p>
    <w:p w:rsidR="00362B38" w:rsidRPr="00362B38" w:rsidRDefault="00362B38" w:rsidP="00362B38">
      <w:pPr>
        <w:pStyle w:val="Code"/>
      </w:pPr>
      <w:r w:rsidRPr="00362B38">
        <w:t xml:space="preserve">            int? pageSize;</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var valueCollection = requestUri.ParseQueryString();</w:t>
      </w:r>
    </w:p>
    <w:p w:rsidR="00362B38" w:rsidRPr="00362B38" w:rsidRDefault="00362B38" w:rsidP="00362B38">
      <w:pPr>
        <w:pStyle w:val="Code"/>
      </w:pPr>
    </w:p>
    <w:p w:rsidR="00362B38" w:rsidRPr="00362B38" w:rsidRDefault="00362B38" w:rsidP="00362B38">
      <w:pPr>
        <w:pStyle w:val="Code"/>
      </w:pPr>
      <w:r w:rsidRPr="00362B38">
        <w:t xml:space="preserve">                pageNumber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pageSize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_log.Error("Error parsing input", e);</w:t>
      </w:r>
    </w:p>
    <w:p w:rsidR="00362B38" w:rsidRPr="00362B38" w:rsidRDefault="00362B38" w:rsidP="00362B38">
      <w:pPr>
        <w:pStyle w:val="Code"/>
      </w:pPr>
      <w:r w:rsidRPr="00362B38">
        <w:t xml:space="preserve">                throw new HttpException((int) HttpStatusCode.BadRequest, e.Message);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pageNumber = pageNumber.GetBoundedValue(Constants.Paging.DefaultPageNumber, Constants.Paging.MinPageNumber);</w:t>
      </w:r>
    </w:p>
    <w:p w:rsidR="00362B38" w:rsidRPr="00362B38" w:rsidRDefault="00362B38" w:rsidP="00362B38">
      <w:pPr>
        <w:pStyle w:val="Code"/>
      </w:pPr>
      <w:r w:rsidRPr="00362B38">
        <w:t xml:space="preserve">            pageSize = pageSize.GetBoundedValue(DefaultPageSize,</w:t>
      </w:r>
    </w:p>
    <w:p w:rsidR="00362B38" w:rsidRPr="00362B38" w:rsidRDefault="00362B38" w:rsidP="00362B38">
      <w:pPr>
        <w:pStyle w:val="Code"/>
      </w:pPr>
      <w:r w:rsidRPr="00362B38">
        <w:t xml:space="preserve">                Constants.Paging.MinPageSize, MaxPageSize);</w:t>
      </w:r>
    </w:p>
    <w:p w:rsidR="00362B38" w:rsidRPr="00362B38" w:rsidRDefault="00362B38" w:rsidP="00362B38">
      <w:pPr>
        <w:pStyle w:val="Code"/>
      </w:pPr>
    </w:p>
    <w:p w:rsidR="00362B38" w:rsidRPr="00362B38" w:rsidRDefault="00362B38" w:rsidP="00362B38">
      <w:pPr>
        <w:pStyle w:val="Code"/>
      </w:pPr>
      <w:r w:rsidRPr="00362B38">
        <w:t xml:space="preserve">            return new PagedDataRequest(pageNumber.Value, pageSize.Value);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using System.ComponentModel;</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PrimitiveTypeParser</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valueAsString)</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var converter = TypeDescriptor.GetConverter(typeof (T));</w:t>
      </w:r>
    </w:p>
    <w:p w:rsidR="0000329B" w:rsidRPr="0000329B" w:rsidRDefault="0000329B" w:rsidP="0000329B">
      <w:pPr>
        <w:pStyle w:val="Code"/>
      </w:pPr>
      <w:r w:rsidRPr="0000329B">
        <w:lastRenderedPageBreak/>
        <w:t xml:space="preserve">            var result = converter.ConvertFromString(valueAsString);</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IntExtensions</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int GetBoundedValue(this int 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boundedValue = Math.Min(Math.Max(value,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Math.Max(valToBound, min);</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GetBoundedValue(valToBound,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rsidR="00EE1FFD" w:rsidRPr="00EE1FFD" w:rsidRDefault="00EE1FFD" w:rsidP="00EE1FFD">
      <w:pPr>
        <w:pStyle w:val="Heading2"/>
      </w:pPr>
      <w:r>
        <w:lastRenderedPageBreak/>
        <w:t>Filtering the Results</w:t>
      </w:r>
    </w:p>
    <w:p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rsidR="00B86380" w:rsidRDefault="00B86380" w:rsidP="00B86380">
      <w:pPr>
        <w:pStyle w:val="CodeCaption"/>
      </w:pPr>
      <w:r w:rsidRPr="00081227">
        <w:t>ResultsPagingUtility</w:t>
      </w:r>
      <w:r>
        <w:t xml:space="preserve"> Class</w:t>
      </w:r>
    </w:p>
    <w:p w:rsidR="00B86380" w:rsidRPr="00081227" w:rsidRDefault="00B86380" w:rsidP="00B86380">
      <w:pPr>
        <w:pStyle w:val="Code"/>
      </w:pPr>
      <w:r w:rsidRPr="00081227">
        <w:t>using System;</w:t>
      </w:r>
    </w:p>
    <w:p w:rsidR="00B86380" w:rsidRPr="00081227" w:rsidRDefault="00B86380" w:rsidP="00B86380">
      <w:pPr>
        <w:pStyle w:val="Code"/>
      </w:pPr>
      <w:r w:rsidRPr="00081227">
        <w:t>using WebApi2Book.Common;</w:t>
      </w:r>
    </w:p>
    <w:p w:rsidR="00B86380" w:rsidRPr="00081227" w:rsidRDefault="00B86380" w:rsidP="00B86380">
      <w:pPr>
        <w:pStyle w:val="Code"/>
      </w:pPr>
    </w:p>
    <w:p w:rsidR="00B86380" w:rsidRPr="00081227" w:rsidRDefault="00B86380" w:rsidP="00B86380">
      <w:pPr>
        <w:pStyle w:val="Code"/>
      </w:pPr>
      <w:r w:rsidRPr="00081227">
        <w:t>namespace WebApi2Book.Data</w:t>
      </w:r>
    </w:p>
    <w:p w:rsidR="00B86380" w:rsidRPr="00081227" w:rsidRDefault="00B86380" w:rsidP="00B86380">
      <w:pPr>
        <w:pStyle w:val="Code"/>
      </w:pPr>
      <w:r w:rsidRPr="00081227">
        <w:t>{</w:t>
      </w:r>
    </w:p>
    <w:p w:rsidR="00B86380" w:rsidRPr="00081227" w:rsidRDefault="00B86380" w:rsidP="00B86380">
      <w:pPr>
        <w:pStyle w:val="Code"/>
      </w:pPr>
      <w:r w:rsidRPr="00081227">
        <w:t xml:space="preserve">    public static class ResultsPagingUtility</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private const string ValueLessThanOneErrorMessage = "Value may not be less than 1.";</w:t>
      </w:r>
    </w:p>
    <w:p w:rsidR="00B86380" w:rsidRPr="00081227" w:rsidRDefault="00B86380" w:rsidP="00B86380">
      <w:pPr>
        <w:pStyle w:val="Code"/>
      </w:pPr>
      <w:r w:rsidRPr="00081227">
        <w:t xml:space="preserve">        private const string ValueLessThanZeroErrorMessage = "Value may not be less than 0.";</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CalculatePageSize(int requestedValue, int maxValue)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(requestedValue &lt; 1)</w:t>
      </w:r>
    </w:p>
    <w:p w:rsidR="00B86380" w:rsidRPr="00081227" w:rsidRDefault="00B86380" w:rsidP="00B86380">
      <w:pPr>
        <w:pStyle w:val="Code"/>
      </w:pPr>
      <w:r w:rsidRPr="00081227">
        <w:t xml:space="preserve">                throw new ArgumentOutOfRangeException("requestedValue", requestedValue, ValueLessThanOneErrorMessage);</w:t>
      </w:r>
    </w:p>
    <w:p w:rsidR="00B86380" w:rsidRPr="00081227" w:rsidRDefault="00B86380" w:rsidP="00B86380">
      <w:pPr>
        <w:pStyle w:val="Code"/>
      </w:pPr>
      <w:r w:rsidRPr="00081227">
        <w:t xml:space="preserve">            if (maxValue &lt; 1)</w:t>
      </w:r>
    </w:p>
    <w:p w:rsidR="00B86380" w:rsidRPr="00081227" w:rsidRDefault="00B86380" w:rsidP="00B86380">
      <w:pPr>
        <w:pStyle w:val="Code"/>
      </w:pPr>
      <w:r w:rsidRPr="00081227">
        <w:t xml:space="preserve">                throw new ArgumentOutOfRangeException("maxValue", maxValue,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boundedPageSize = Math.Min(requestedValue, maxValue);</w:t>
      </w:r>
    </w:p>
    <w:p w:rsidR="00B86380" w:rsidRPr="00081227" w:rsidRDefault="00B86380" w:rsidP="00B86380">
      <w:pPr>
        <w:pStyle w:val="Code"/>
      </w:pPr>
      <w:r w:rsidRPr="00081227">
        <w:t xml:space="preserve">            return boundedPageSize;</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CalculateStartIndex(int pageNumber,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(pageNumber &lt; 1)</w:t>
      </w:r>
    </w:p>
    <w:p w:rsidR="00B86380" w:rsidRPr="00081227" w:rsidRDefault="00B86380" w:rsidP="00B86380">
      <w:pPr>
        <w:pStyle w:val="Code"/>
      </w:pPr>
      <w:r w:rsidRPr="00081227">
        <w:t xml:space="preserve">                throw new ArgumentOutOfRangeException(Constants.CommonParameterNames.PageNumber, pageNumber,</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startIndex = (pageNumber - 1)*pageSize;</w:t>
      </w:r>
    </w:p>
    <w:p w:rsidR="00B86380" w:rsidRPr="00081227" w:rsidRDefault="00B86380" w:rsidP="00B86380">
      <w:pPr>
        <w:pStyle w:val="Code"/>
      </w:pPr>
      <w:r w:rsidRPr="00081227">
        <w:t xml:space="preserve">            return startIndex;</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CalculatePageCount(int totalItemCount,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lastRenderedPageBreak/>
        <w:t xml:space="preserve">            if (totalItemCount &lt; 0)</w:t>
      </w:r>
    </w:p>
    <w:p w:rsidR="00B86380" w:rsidRPr="00081227" w:rsidRDefault="00B86380" w:rsidP="00B86380">
      <w:pPr>
        <w:pStyle w:val="Code"/>
      </w:pPr>
      <w:r w:rsidRPr="00081227">
        <w:t xml:space="preserve">                throw new ArgumentOutOfRangeException("totalItemCount", totalItemCount, ValueLessThanZeroErrorMessage);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totalPageCount = (totalItemCount + pageSize - 1)/pageSize;</w:t>
      </w:r>
    </w:p>
    <w:p w:rsidR="00B86380" w:rsidRPr="00081227" w:rsidRDefault="00B86380" w:rsidP="00B86380">
      <w:pPr>
        <w:pStyle w:val="Code"/>
      </w:pPr>
      <w:r w:rsidRPr="00081227">
        <w:t xml:space="preserve">            return totalPageCount;</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w:t>
      </w:r>
    </w:p>
    <w:p w:rsidR="00B86380" w:rsidRDefault="00B86380" w:rsidP="00B86380">
      <w:pPr>
        <w:pStyle w:val="Code"/>
      </w:pPr>
      <w:r w:rsidRPr="00081227">
        <w:t>}</w:t>
      </w:r>
    </w:p>
    <w:p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rsidR="00F13537" w:rsidRDefault="00F13537" w:rsidP="00B86380">
      <w:pPr>
        <w:pStyle w:val="BodyTextCont"/>
      </w:pPr>
      <w:r>
        <w:t xml:space="preserve">Next, let's implement the </w:t>
      </w:r>
      <w:proofErr w:type="spellStart"/>
      <w:r>
        <w:t>QueryResult</w:t>
      </w:r>
      <w:proofErr w:type="spellEnd"/>
      <w:r>
        <w:t xml:space="preserve"> class as follows:</w:t>
      </w:r>
    </w:p>
    <w:p w:rsidR="00081227" w:rsidRPr="00197107" w:rsidRDefault="00081227" w:rsidP="00081227">
      <w:pPr>
        <w:pStyle w:val="Code"/>
      </w:pPr>
      <w:r w:rsidRPr="00197107">
        <w:t>using System.Collections.Generic;</w:t>
      </w:r>
    </w:p>
    <w:p w:rsidR="00081227" w:rsidRPr="00197107" w:rsidRDefault="00081227" w:rsidP="00081227">
      <w:pPr>
        <w:pStyle w:val="Code"/>
      </w:pPr>
    </w:p>
    <w:p w:rsidR="00081227" w:rsidRPr="00197107" w:rsidRDefault="00081227" w:rsidP="00081227">
      <w:pPr>
        <w:pStyle w:val="Code"/>
      </w:pPr>
      <w:r w:rsidRPr="00197107">
        <w:t>namespace WebApi2Book.Data</w:t>
      </w:r>
    </w:p>
    <w:p w:rsidR="00081227" w:rsidRPr="00197107" w:rsidRDefault="00081227" w:rsidP="00081227">
      <w:pPr>
        <w:pStyle w:val="Code"/>
      </w:pPr>
      <w:r w:rsidRPr="00197107">
        <w:t>{</w:t>
      </w:r>
    </w:p>
    <w:p w:rsidR="00081227" w:rsidRPr="00197107" w:rsidRDefault="00081227" w:rsidP="00081227">
      <w:pPr>
        <w:pStyle w:val="Code"/>
      </w:pPr>
      <w:r w:rsidRPr="00197107">
        <w:t xml:space="preserve">    public class QueryResult&lt;T&gt;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public QueryResult(IEnumerable&lt;T&gt; queriedItems, int totalItemCount, int pageSize)</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PageSize = pageSize;</w:t>
      </w:r>
    </w:p>
    <w:p w:rsidR="00081227" w:rsidRPr="00197107" w:rsidRDefault="00081227" w:rsidP="00081227">
      <w:pPr>
        <w:pStyle w:val="Code"/>
      </w:pPr>
      <w:r w:rsidRPr="00197107">
        <w:t xml:space="preserve">            TotalItemCount = totalItemCount;</w:t>
      </w:r>
    </w:p>
    <w:p w:rsidR="00081227" w:rsidRPr="00197107" w:rsidRDefault="00081227" w:rsidP="00081227">
      <w:pPr>
        <w:pStyle w:val="Code"/>
      </w:pPr>
      <w:r w:rsidRPr="00197107">
        <w:t xml:space="preserve">            QueriedItems = queriedItems ?? new List&lt;T&gt;();</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int TotalItemCount { get; private set; }</w:t>
      </w:r>
    </w:p>
    <w:p w:rsidR="00081227" w:rsidRPr="00197107" w:rsidRDefault="00081227" w:rsidP="00081227">
      <w:pPr>
        <w:pStyle w:val="Code"/>
      </w:pPr>
    </w:p>
    <w:p w:rsidR="00081227" w:rsidRPr="00197107" w:rsidRDefault="00081227" w:rsidP="00081227">
      <w:pPr>
        <w:pStyle w:val="Code"/>
      </w:pPr>
      <w:r w:rsidRPr="00197107">
        <w:t xml:space="preserve">        public int TotalPageCount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get { return ResultsPagingUtility.CalculatePageCount(TotalItemCount, PageSize); }</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IEnumerable&lt;T&gt; QueriedItems { get; private set; }</w:t>
      </w:r>
    </w:p>
    <w:p w:rsidR="00081227" w:rsidRPr="00197107" w:rsidRDefault="00081227" w:rsidP="00081227">
      <w:pPr>
        <w:pStyle w:val="Code"/>
      </w:pPr>
    </w:p>
    <w:p w:rsidR="00081227" w:rsidRPr="00197107" w:rsidRDefault="00081227" w:rsidP="00081227">
      <w:pPr>
        <w:pStyle w:val="Code"/>
      </w:pPr>
      <w:r w:rsidRPr="00197107">
        <w:t xml:space="preserve">        public int PageSize { get; private set; }</w:t>
      </w:r>
    </w:p>
    <w:p w:rsidR="00081227" w:rsidRPr="00197107" w:rsidRDefault="00081227" w:rsidP="00081227">
      <w:pPr>
        <w:pStyle w:val="Code"/>
      </w:pPr>
      <w:r w:rsidRPr="00197107">
        <w:t xml:space="preserve">    }</w:t>
      </w:r>
    </w:p>
    <w:p w:rsidR="00081227" w:rsidRDefault="00081227" w:rsidP="00081227">
      <w:pPr>
        <w:pStyle w:val="Code"/>
      </w:pPr>
      <w:r w:rsidRPr="00197107">
        <w:t>}</w:t>
      </w:r>
    </w:p>
    <w:p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rsidR="00081227" w:rsidRDefault="00D97F9F" w:rsidP="00D97F9F">
      <w:pPr>
        <w:pStyle w:val="BodyTextCont"/>
      </w:pPr>
      <w:r>
        <w:t>With those utility types now available, we are now ready to implement the query processor. Implement as follows:</w:t>
      </w:r>
    </w:p>
    <w:p w:rsidR="00197107" w:rsidRDefault="00197107" w:rsidP="00197107">
      <w:pPr>
        <w:pStyle w:val="CodeCaption"/>
      </w:pPr>
      <w:r w:rsidRPr="00197107">
        <w:t>IAllTasksQueryProcessor</w:t>
      </w:r>
      <w:r>
        <w:t xml:space="preserve"> Interface</w:t>
      </w:r>
    </w:p>
    <w:p w:rsidR="00197107" w:rsidRPr="00197107" w:rsidRDefault="00197107" w:rsidP="00197107">
      <w:pPr>
        <w:pStyle w:val="Code"/>
      </w:pPr>
      <w:r w:rsidRPr="00197107">
        <w:t>using WebApi2Book.Data.Entities;</w:t>
      </w:r>
    </w:p>
    <w:p w:rsidR="00197107" w:rsidRPr="00197107" w:rsidRDefault="00197107" w:rsidP="00197107">
      <w:pPr>
        <w:pStyle w:val="Code"/>
      </w:pPr>
    </w:p>
    <w:p w:rsidR="00197107" w:rsidRPr="00197107" w:rsidRDefault="00197107" w:rsidP="00197107">
      <w:pPr>
        <w:pStyle w:val="Code"/>
      </w:pPr>
      <w:r w:rsidRPr="00197107">
        <w:t>namespace WebApi2Book.Data</w:t>
      </w:r>
    </w:p>
    <w:p w:rsidR="00197107" w:rsidRPr="00197107" w:rsidRDefault="00197107" w:rsidP="00197107">
      <w:pPr>
        <w:pStyle w:val="Code"/>
      </w:pPr>
      <w:r w:rsidRPr="00197107">
        <w:t>{</w:t>
      </w:r>
    </w:p>
    <w:p w:rsidR="00197107" w:rsidRPr="00197107" w:rsidRDefault="00197107" w:rsidP="00197107">
      <w:pPr>
        <w:pStyle w:val="Code"/>
      </w:pPr>
      <w:r w:rsidRPr="00197107">
        <w:t xml:space="preserve">    public interface IAllTasksQueryProcessor</w:t>
      </w:r>
    </w:p>
    <w:p w:rsidR="00197107" w:rsidRPr="00197107" w:rsidRDefault="00197107" w:rsidP="00197107">
      <w:pPr>
        <w:pStyle w:val="Code"/>
      </w:pPr>
      <w:r w:rsidRPr="00197107">
        <w:t xml:space="preserve">    {</w:t>
      </w:r>
    </w:p>
    <w:p w:rsidR="00197107" w:rsidRPr="00197107" w:rsidRDefault="00197107" w:rsidP="00197107">
      <w:pPr>
        <w:pStyle w:val="Code"/>
      </w:pPr>
      <w:r w:rsidRPr="00197107">
        <w:t xml:space="preserve">        QueryResult&lt;Task&gt; GetTasks(PagedDataRequest requestInfo);</w:t>
      </w:r>
    </w:p>
    <w:p w:rsidR="00197107" w:rsidRPr="00197107" w:rsidRDefault="00197107" w:rsidP="00197107">
      <w:pPr>
        <w:pStyle w:val="Code"/>
      </w:pPr>
      <w:r w:rsidRPr="00197107">
        <w:t xml:space="preserve">    }</w:t>
      </w:r>
    </w:p>
    <w:p w:rsidR="00197107" w:rsidRDefault="00197107" w:rsidP="00197107">
      <w:pPr>
        <w:pStyle w:val="Code"/>
      </w:pPr>
      <w:r w:rsidRPr="00197107">
        <w:t>}</w:t>
      </w:r>
    </w:p>
    <w:p w:rsidR="00197107" w:rsidRDefault="00197107" w:rsidP="00081227">
      <w:pPr>
        <w:pStyle w:val="CodeCaption"/>
      </w:pPr>
      <w:r>
        <w:t>AllTasksQueryProcessor Class</w:t>
      </w:r>
    </w:p>
    <w:p w:rsidR="00081227" w:rsidRPr="00081227" w:rsidRDefault="00081227" w:rsidP="00081227">
      <w:pPr>
        <w:pStyle w:val="Code"/>
      </w:pPr>
      <w:r w:rsidRPr="00081227">
        <w:t>using NHibernate;</w:t>
      </w:r>
    </w:p>
    <w:p w:rsidR="00081227" w:rsidRPr="00081227" w:rsidRDefault="00081227" w:rsidP="00081227">
      <w:pPr>
        <w:pStyle w:val="Code"/>
      </w:pPr>
      <w:r w:rsidRPr="00081227">
        <w:t>using WebApi2Book.Data.Entities;</w:t>
      </w:r>
    </w:p>
    <w:p w:rsidR="00081227" w:rsidRPr="00081227" w:rsidRDefault="00081227" w:rsidP="00081227">
      <w:pPr>
        <w:pStyle w:val="Code"/>
      </w:pPr>
    </w:p>
    <w:p w:rsidR="00081227" w:rsidRPr="00081227" w:rsidRDefault="00081227" w:rsidP="00081227">
      <w:pPr>
        <w:pStyle w:val="Code"/>
      </w:pPr>
      <w:r w:rsidRPr="00081227">
        <w:t>namespace WebApi2Book.Data.SqlServer.QueryProcessors</w:t>
      </w:r>
    </w:p>
    <w:p w:rsidR="00081227" w:rsidRPr="00081227" w:rsidRDefault="00081227" w:rsidP="00081227">
      <w:pPr>
        <w:pStyle w:val="Code"/>
      </w:pPr>
      <w:r w:rsidRPr="00081227">
        <w:t>{</w:t>
      </w:r>
    </w:p>
    <w:p w:rsidR="00081227" w:rsidRPr="00081227" w:rsidRDefault="00081227" w:rsidP="00081227">
      <w:pPr>
        <w:pStyle w:val="Code"/>
      </w:pPr>
      <w:r w:rsidRPr="00081227">
        <w:t xml:space="preserve">    public class AllTasksQueryProcessor : IAllTasksQueryProcessor</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private readonly ISession _session;</w:t>
      </w:r>
    </w:p>
    <w:p w:rsidR="00081227" w:rsidRPr="00081227" w:rsidRDefault="00081227" w:rsidP="00081227">
      <w:pPr>
        <w:pStyle w:val="Code"/>
      </w:pPr>
    </w:p>
    <w:p w:rsidR="00081227" w:rsidRPr="00081227" w:rsidRDefault="00081227" w:rsidP="00081227">
      <w:pPr>
        <w:pStyle w:val="Code"/>
      </w:pPr>
      <w:r w:rsidRPr="00081227">
        <w:t xml:space="preserve">        public AllTasksQueryProcessor(ISession session)</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_session = session;</w:t>
      </w:r>
    </w:p>
    <w:p w:rsidR="00081227" w:rsidRPr="00081227" w:rsidRDefault="00081227" w:rsidP="00081227">
      <w:pPr>
        <w:pStyle w:val="Code"/>
      </w:pPr>
      <w:r w:rsidRPr="00081227">
        <w:t xml:space="preserve">        }</w:t>
      </w:r>
    </w:p>
    <w:p w:rsidR="00081227" w:rsidRPr="00081227" w:rsidRDefault="00081227" w:rsidP="00081227">
      <w:pPr>
        <w:pStyle w:val="Code"/>
      </w:pPr>
    </w:p>
    <w:p w:rsidR="00081227" w:rsidRPr="00081227" w:rsidRDefault="00081227" w:rsidP="00081227">
      <w:pPr>
        <w:pStyle w:val="Code"/>
      </w:pPr>
      <w:r w:rsidRPr="00081227">
        <w:t xml:space="preserve">        public QueryResult&lt;Task&gt; GetTasks(PagedDataRequest requestInfo)</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var query = _session.QueryOver&lt;Task&gt;();</w:t>
      </w:r>
    </w:p>
    <w:p w:rsidR="00081227" w:rsidRPr="00081227" w:rsidRDefault="00081227" w:rsidP="00081227">
      <w:pPr>
        <w:pStyle w:val="Code"/>
      </w:pPr>
    </w:p>
    <w:p w:rsidR="00081227" w:rsidRPr="00081227" w:rsidRDefault="00081227" w:rsidP="00081227">
      <w:pPr>
        <w:pStyle w:val="Code"/>
      </w:pPr>
      <w:r w:rsidRPr="00081227">
        <w:t xml:space="preserve">            var totalItemCount = query.ToRowCountQuery().RowCount();</w:t>
      </w:r>
    </w:p>
    <w:p w:rsidR="00081227" w:rsidRPr="00081227" w:rsidRDefault="00081227" w:rsidP="00081227">
      <w:pPr>
        <w:pStyle w:val="Code"/>
      </w:pPr>
    </w:p>
    <w:p w:rsidR="00081227" w:rsidRPr="00081227" w:rsidRDefault="00081227" w:rsidP="00081227">
      <w:pPr>
        <w:pStyle w:val="Code"/>
      </w:pPr>
      <w:r w:rsidRPr="00081227">
        <w:t xml:space="preserve">            var startIndex = ResultsPagingUtility.CalculateStartIndex(requestInfo.PageNumber, requestInfo.PageSize);</w:t>
      </w:r>
    </w:p>
    <w:p w:rsidR="00081227" w:rsidRPr="00081227" w:rsidRDefault="00081227" w:rsidP="00081227">
      <w:pPr>
        <w:pStyle w:val="Code"/>
      </w:pPr>
    </w:p>
    <w:p w:rsidR="00081227" w:rsidRPr="00081227" w:rsidRDefault="00081227" w:rsidP="00081227">
      <w:pPr>
        <w:pStyle w:val="Code"/>
      </w:pPr>
      <w:r w:rsidRPr="00081227">
        <w:t xml:space="preserve">            var tasks = query.Skip(startIndex).Take(requestInfo.PageSize).List();</w:t>
      </w:r>
    </w:p>
    <w:p w:rsidR="00081227" w:rsidRPr="00081227" w:rsidRDefault="00081227" w:rsidP="00081227">
      <w:pPr>
        <w:pStyle w:val="Code"/>
      </w:pPr>
    </w:p>
    <w:p w:rsidR="00081227" w:rsidRPr="00081227" w:rsidRDefault="00081227" w:rsidP="00081227">
      <w:pPr>
        <w:pStyle w:val="Code"/>
      </w:pPr>
      <w:r w:rsidRPr="00081227">
        <w:t xml:space="preserve">            var queryResult = new QueryResult&lt;Task&gt;(tasks, totalItemCount, requestInfo.PageSize);</w:t>
      </w:r>
    </w:p>
    <w:p w:rsidR="00081227" w:rsidRPr="00081227" w:rsidRDefault="00081227" w:rsidP="00081227">
      <w:pPr>
        <w:pStyle w:val="Code"/>
      </w:pPr>
    </w:p>
    <w:p w:rsidR="00081227" w:rsidRPr="00081227" w:rsidRDefault="00081227" w:rsidP="00081227">
      <w:pPr>
        <w:pStyle w:val="Code"/>
      </w:pPr>
      <w:r w:rsidRPr="00081227">
        <w:lastRenderedPageBreak/>
        <w:t xml:space="preserve">            return queryResult;</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w:t>
      </w:r>
    </w:p>
    <w:p w:rsidR="00197107" w:rsidRPr="00081227" w:rsidRDefault="00081227" w:rsidP="00081227">
      <w:pPr>
        <w:pStyle w:val="Code"/>
      </w:pPr>
      <w:r w:rsidRPr="00081227">
        <w:t>}</w:t>
      </w:r>
    </w:p>
    <w:p w:rsidR="00D97F9F" w:rsidRDefault="00D97F9F" w:rsidP="00D97F9F">
      <w:pPr>
        <w:pStyle w:val="CodeCaption"/>
      </w:pPr>
      <w:r>
        <w:t xml:space="preserve">Dependency Configuration (add to bottom of </w:t>
      </w:r>
      <w:r w:rsidRPr="00E56F99">
        <w:rPr>
          <w:rStyle w:val="CodeInline"/>
        </w:rPr>
        <w:t>NinjectConfigurator.AddBindings</w:t>
      </w:r>
      <w:r>
        <w:t>)</w:t>
      </w:r>
    </w:p>
    <w:p w:rsidR="00197107" w:rsidRDefault="00D97F9F" w:rsidP="00197107">
      <w:pPr>
        <w:pStyle w:val="Code"/>
      </w:pPr>
      <w:r w:rsidRPr="00D97F9F">
        <w:t>container.Bind&lt;IAllTasksQueryProcessor&gt;().To&lt;AllTasksQueryProcessor&gt;().InRequestScope();</w:t>
      </w:r>
    </w:p>
    <w:p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rsidR="001E5C5B" w:rsidRPr="001E5C5B" w:rsidRDefault="001E5C5B" w:rsidP="001E5C5B">
      <w:pPr>
        <w:pStyle w:val="Code"/>
      </w:pPr>
      <w:r w:rsidRPr="001E5C5B">
        <w:t>namespace WebApi2Book.Web.Api.Models</w:t>
      </w:r>
    </w:p>
    <w:p w:rsidR="001E5C5B" w:rsidRPr="001E5C5B" w:rsidRDefault="001E5C5B" w:rsidP="001E5C5B">
      <w:pPr>
        <w:pStyle w:val="Code"/>
      </w:pPr>
      <w:r w:rsidRPr="001E5C5B">
        <w:t>{</w:t>
      </w:r>
    </w:p>
    <w:p w:rsidR="001E5C5B" w:rsidRPr="001E5C5B" w:rsidRDefault="001E5C5B" w:rsidP="001E5C5B">
      <w:pPr>
        <w:pStyle w:val="Code"/>
      </w:pPr>
      <w:r w:rsidRPr="001E5C5B">
        <w:t xml:space="preserve">    public interface IPageLinkContaining : ILinkContaining</w:t>
      </w:r>
    </w:p>
    <w:p w:rsidR="001E5C5B" w:rsidRPr="001E5C5B" w:rsidRDefault="001E5C5B" w:rsidP="001E5C5B">
      <w:pPr>
        <w:pStyle w:val="Code"/>
      </w:pPr>
      <w:r w:rsidRPr="001E5C5B">
        <w:t xml:space="preserve">    {</w:t>
      </w:r>
    </w:p>
    <w:p w:rsidR="001E5C5B" w:rsidRPr="001E5C5B" w:rsidRDefault="001E5C5B" w:rsidP="001E5C5B">
      <w:pPr>
        <w:pStyle w:val="Code"/>
      </w:pPr>
      <w:r w:rsidRPr="001E5C5B">
        <w:t xml:space="preserve">        int PageNumber { get; set; }</w:t>
      </w:r>
    </w:p>
    <w:p w:rsidR="001E5C5B" w:rsidRPr="001E5C5B" w:rsidRDefault="001E5C5B" w:rsidP="001E5C5B">
      <w:pPr>
        <w:pStyle w:val="Code"/>
      </w:pPr>
      <w:r w:rsidRPr="001E5C5B">
        <w:t xml:space="preserve">        int PageCount { get; set; }</w:t>
      </w:r>
    </w:p>
    <w:p w:rsidR="001E5C5B" w:rsidRPr="001E5C5B" w:rsidRDefault="001E5C5B" w:rsidP="001E5C5B">
      <w:pPr>
        <w:pStyle w:val="Code"/>
      </w:pPr>
      <w:r w:rsidRPr="001E5C5B">
        <w:t xml:space="preserve">    }</w:t>
      </w:r>
    </w:p>
    <w:p w:rsidR="001E5C5B" w:rsidRDefault="001E5C5B" w:rsidP="001E5C5B">
      <w:pPr>
        <w:pStyle w:val="Code"/>
      </w:pPr>
      <w:r w:rsidRPr="001E5C5B">
        <w:t>}</w:t>
      </w:r>
    </w:p>
    <w:p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rsidR="00B67F21" w:rsidRPr="00B67F21" w:rsidRDefault="00B67F21" w:rsidP="00B67F21">
      <w:pPr>
        <w:pStyle w:val="Code"/>
      </w:pPr>
      <w:r w:rsidRPr="00B67F21">
        <w:t>using System.Collections.Generic;</w:t>
      </w:r>
    </w:p>
    <w:p w:rsidR="00B67F21" w:rsidRPr="00B67F21" w:rsidRDefault="00B67F21" w:rsidP="00B67F21">
      <w:pPr>
        <w:pStyle w:val="Code"/>
      </w:pPr>
    </w:p>
    <w:p w:rsidR="00B67F21" w:rsidRPr="00B67F21" w:rsidRDefault="00B67F21" w:rsidP="00B67F21">
      <w:pPr>
        <w:pStyle w:val="Code"/>
      </w:pPr>
      <w:r w:rsidRPr="00B67F21">
        <w:t>namespace WebApi2Book.Web.Api.Models</w:t>
      </w:r>
    </w:p>
    <w:p w:rsidR="00B67F21" w:rsidRPr="00B67F21" w:rsidRDefault="00B67F21" w:rsidP="00B67F21">
      <w:pPr>
        <w:pStyle w:val="Code"/>
      </w:pPr>
      <w:r w:rsidRPr="00B67F21">
        <w:t>{</w:t>
      </w:r>
    </w:p>
    <w:p w:rsidR="00B67F21" w:rsidRPr="00B67F21" w:rsidRDefault="00B67F21" w:rsidP="00B67F21">
      <w:pPr>
        <w:pStyle w:val="Code"/>
      </w:pPr>
      <w:r w:rsidRPr="00B67F21">
        <w:t xml:space="preserve">    public class PagedDataInquiryResponse&lt;T&gt; : IPageLinkContaining</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private List&lt;T&gt; _items;</w:t>
      </w:r>
    </w:p>
    <w:p w:rsidR="00B67F21" w:rsidRPr="00B67F21" w:rsidRDefault="00B67F21" w:rsidP="00B67F21">
      <w:pPr>
        <w:pStyle w:val="Code"/>
      </w:pPr>
      <w:r w:rsidRPr="00B67F21">
        <w:t xml:space="preserve">        private List&lt;Link&gt; _links;</w:t>
      </w:r>
    </w:p>
    <w:p w:rsidR="00B67F21" w:rsidRPr="00B67F21" w:rsidRDefault="00B67F21" w:rsidP="00B67F21">
      <w:pPr>
        <w:pStyle w:val="Code"/>
      </w:pPr>
    </w:p>
    <w:p w:rsidR="00B67F21" w:rsidRPr="00B67F21" w:rsidRDefault="00B67F21" w:rsidP="00B67F21">
      <w:pPr>
        <w:pStyle w:val="Code"/>
      </w:pPr>
      <w:r w:rsidRPr="00B67F21">
        <w:t xml:space="preserve">        public List&lt;T&gt; Items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_items ?? (_items = new List&lt;T&gt;()); }</w:t>
      </w:r>
    </w:p>
    <w:p w:rsidR="00B67F21" w:rsidRPr="00B67F21" w:rsidRDefault="00B67F21" w:rsidP="00B67F21">
      <w:pPr>
        <w:pStyle w:val="Code"/>
      </w:pPr>
      <w:r w:rsidRPr="00B67F21">
        <w:t xml:space="preserve">            set { _items = value; }</w:t>
      </w:r>
    </w:p>
    <w:p w:rsidR="00B67F21" w:rsidRPr="00B67F21" w:rsidRDefault="00B67F21" w:rsidP="00B67F21">
      <w:pPr>
        <w:pStyle w:val="Code"/>
      </w:pPr>
      <w:r w:rsidRPr="00B67F21">
        <w:lastRenderedPageBreak/>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PageSize { get; set; }</w:t>
      </w:r>
    </w:p>
    <w:p w:rsidR="00B67F21" w:rsidRPr="00B67F21" w:rsidRDefault="00B67F21" w:rsidP="00B67F21">
      <w:pPr>
        <w:pStyle w:val="Code"/>
      </w:pPr>
    </w:p>
    <w:p w:rsidR="00B67F21" w:rsidRPr="00B67F21" w:rsidRDefault="00B67F21" w:rsidP="00B67F21">
      <w:pPr>
        <w:pStyle w:val="Code"/>
      </w:pPr>
      <w:r w:rsidRPr="00B67F21">
        <w:t xml:space="preserve">        public List&lt;Link&gt; Links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_links ?? (_links = new List&lt;Link&gt;()); }</w:t>
      </w:r>
    </w:p>
    <w:p w:rsidR="00B67F21" w:rsidRPr="00B67F21" w:rsidRDefault="00B67F21" w:rsidP="00B67F21">
      <w:pPr>
        <w:pStyle w:val="Code"/>
      </w:pPr>
      <w:r w:rsidRPr="00B67F21">
        <w:t xml:space="preserve">            set { _links = value; }</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void AddLink(Link link)</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Links.Add(link);</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PageNumber { get; set; }</w:t>
      </w:r>
    </w:p>
    <w:p w:rsidR="00B67F21" w:rsidRPr="00B67F21" w:rsidRDefault="00B67F21" w:rsidP="00B67F21">
      <w:pPr>
        <w:pStyle w:val="Code"/>
      </w:pPr>
      <w:r w:rsidRPr="00B67F21">
        <w:t xml:space="preserve">        public int PageCount { get; set; }</w:t>
      </w:r>
    </w:p>
    <w:p w:rsidR="00B67F21" w:rsidRPr="00B67F21" w:rsidRDefault="00B67F21" w:rsidP="00B67F21">
      <w:pPr>
        <w:pStyle w:val="Code"/>
      </w:pPr>
      <w:r w:rsidRPr="00B67F21">
        <w:t xml:space="preserve">    }</w:t>
      </w:r>
    </w:p>
    <w:p w:rsidR="00B67F21" w:rsidRDefault="00B67F21" w:rsidP="00B67F21">
      <w:pPr>
        <w:pStyle w:val="Code"/>
      </w:pPr>
      <w:r w:rsidRPr="00B67F21">
        <w:t>}</w:t>
      </w:r>
    </w:p>
    <w:p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rsidR="00514ACD" w:rsidRDefault="00514ACD" w:rsidP="00514ACD">
      <w:pPr>
        <w:pStyle w:val="CodeCaption"/>
      </w:pPr>
      <w:r w:rsidRPr="001E5C5B">
        <w:rPr>
          <w:rStyle w:val="CodeInline"/>
        </w:rPr>
        <w:t>IAllTasksInquiryProcessor</w:t>
      </w:r>
      <w:r>
        <w:rPr>
          <w:rStyle w:val="CodeInline"/>
        </w:rPr>
        <w:t xml:space="preserve"> Interface</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interface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PagedDataInquiryResponse&lt;Task&gt; GetTasks(PagedDataRequest requestInfo);</w:t>
      </w:r>
    </w:p>
    <w:p w:rsidR="00514ACD" w:rsidRPr="00514ACD" w:rsidRDefault="00514ACD" w:rsidP="00514ACD">
      <w:pPr>
        <w:pStyle w:val="Code"/>
      </w:pPr>
      <w:r w:rsidRPr="00514ACD">
        <w:t xml:space="preserve">    }</w:t>
      </w:r>
    </w:p>
    <w:p w:rsidR="00197107" w:rsidRPr="00514ACD" w:rsidRDefault="00514ACD" w:rsidP="00514ACD">
      <w:pPr>
        <w:pStyle w:val="Code"/>
      </w:pPr>
      <w:r w:rsidRPr="00514ACD">
        <w:t>}</w:t>
      </w:r>
    </w:p>
    <w:p w:rsidR="00197107" w:rsidRDefault="00514ACD" w:rsidP="00514ACD">
      <w:pPr>
        <w:pStyle w:val="CodeCaption"/>
      </w:pPr>
      <w:r>
        <w:t>AllTasksInquiryProcessor Class</w:t>
      </w:r>
    </w:p>
    <w:p w:rsidR="00514ACD" w:rsidRPr="00514ACD" w:rsidRDefault="00514ACD" w:rsidP="00514ACD">
      <w:pPr>
        <w:pStyle w:val="Code"/>
      </w:pPr>
      <w:r w:rsidRPr="00514ACD">
        <w:t>using System.Collections.Generic;</w:t>
      </w:r>
    </w:p>
    <w:p w:rsidR="00514ACD" w:rsidRPr="00514ACD" w:rsidRDefault="00514ACD" w:rsidP="00514ACD">
      <w:pPr>
        <w:pStyle w:val="Code"/>
      </w:pPr>
      <w:r w:rsidRPr="00514ACD">
        <w:t>using System.Linq;</w:t>
      </w:r>
    </w:p>
    <w:p w:rsidR="00514ACD" w:rsidRPr="00514ACD" w:rsidRDefault="00514ACD" w:rsidP="00514ACD">
      <w:pPr>
        <w:pStyle w:val="Code"/>
      </w:pPr>
      <w:r w:rsidRPr="00514ACD">
        <w:t>using WebApi2Book.Common.TypeMapping;</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r w:rsidRPr="00514ACD">
        <w:t>using PagedTaskDataInquiryResponse =</w:t>
      </w:r>
    </w:p>
    <w:p w:rsidR="00514ACD" w:rsidRPr="00514ACD" w:rsidRDefault="00514ACD" w:rsidP="00514ACD">
      <w:pPr>
        <w:pStyle w:val="Code"/>
      </w:pPr>
      <w:r w:rsidRPr="00514ACD">
        <w:t xml:space="preserve">    WebApi2Book.Web.Api.Models.PagedDataInquiryResponse&lt;WebApi2Book.Web.Api.Models.Task&gt;;</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class AllTasksInquiryProcessor :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private readonly IAutoMapper _autoMapper;</w:t>
      </w:r>
    </w:p>
    <w:p w:rsidR="00514ACD" w:rsidRPr="00514ACD" w:rsidRDefault="00514ACD" w:rsidP="00514ACD">
      <w:pPr>
        <w:pStyle w:val="Code"/>
      </w:pPr>
      <w:r w:rsidRPr="00514ACD">
        <w:t xml:space="preserve">        private readonly IAllTasksQueryProcessor _queryProcessor;</w:t>
      </w:r>
    </w:p>
    <w:p w:rsidR="00514ACD" w:rsidRPr="00514ACD" w:rsidRDefault="00514ACD" w:rsidP="00514ACD">
      <w:pPr>
        <w:pStyle w:val="Code"/>
      </w:pPr>
    </w:p>
    <w:p w:rsidR="00514ACD" w:rsidRPr="00514ACD" w:rsidRDefault="00514ACD" w:rsidP="00514ACD">
      <w:pPr>
        <w:pStyle w:val="Code"/>
      </w:pPr>
      <w:r w:rsidRPr="00514ACD">
        <w:t xml:space="preserve">        public AllTasksInquiryProcessor(IAllTasksQueryProcessor queryProcessor, IAutoMapper autoMapper)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_queryProcessor = queryProcessor;</w:t>
      </w:r>
    </w:p>
    <w:p w:rsidR="00514ACD" w:rsidRPr="00514ACD" w:rsidRDefault="00514ACD" w:rsidP="00514ACD">
      <w:pPr>
        <w:pStyle w:val="Code"/>
      </w:pPr>
      <w:r w:rsidRPr="00514ACD">
        <w:t xml:space="preserve">            _autoMapper = autoMapper;</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PagedTaskDataInquiryResponse GetTasks(PagedDataRequest requestInfo)</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queryResult = _queryProcessor.GetTasks(requestInfo);</w:t>
      </w:r>
    </w:p>
    <w:p w:rsidR="00514ACD" w:rsidRPr="00514ACD" w:rsidRDefault="00514ACD" w:rsidP="00514ACD">
      <w:pPr>
        <w:pStyle w:val="Code"/>
      </w:pPr>
    </w:p>
    <w:p w:rsidR="00514ACD" w:rsidRPr="00514ACD" w:rsidRDefault="00514ACD" w:rsidP="00514ACD">
      <w:pPr>
        <w:pStyle w:val="Code"/>
      </w:pPr>
      <w:r w:rsidRPr="00514ACD">
        <w:t xml:space="preserve">            var tasks = GetTasks(queryResult.QueriedItems).ToList();</w:t>
      </w:r>
    </w:p>
    <w:p w:rsidR="00514ACD" w:rsidRPr="00514ACD" w:rsidRDefault="00514ACD" w:rsidP="00514ACD">
      <w:pPr>
        <w:pStyle w:val="Code"/>
      </w:pPr>
    </w:p>
    <w:p w:rsidR="00514ACD" w:rsidRPr="00514ACD" w:rsidRDefault="00514ACD" w:rsidP="00514ACD">
      <w:pPr>
        <w:pStyle w:val="Code"/>
      </w:pPr>
      <w:r w:rsidRPr="00514ACD">
        <w:t xml:space="preserve">            var inquiryResponse = new PagedTaskDataInquiryResponse</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Items = tasks,</w:t>
      </w:r>
    </w:p>
    <w:p w:rsidR="00514ACD" w:rsidRPr="00514ACD" w:rsidRDefault="00514ACD" w:rsidP="00514ACD">
      <w:pPr>
        <w:pStyle w:val="Code"/>
      </w:pPr>
      <w:r w:rsidRPr="00514ACD">
        <w:t xml:space="preserve">                PageCount = queryResult.TotalPageCount,</w:t>
      </w:r>
    </w:p>
    <w:p w:rsidR="00514ACD" w:rsidRPr="00514ACD" w:rsidRDefault="00514ACD" w:rsidP="00514ACD">
      <w:pPr>
        <w:pStyle w:val="Code"/>
      </w:pPr>
      <w:r w:rsidRPr="00514ACD">
        <w:t xml:space="preserve">                PageNumber = requestInfo.PageNumber,</w:t>
      </w:r>
    </w:p>
    <w:p w:rsidR="00514ACD" w:rsidRPr="00514ACD" w:rsidRDefault="00514ACD" w:rsidP="00514ACD">
      <w:pPr>
        <w:pStyle w:val="Code"/>
      </w:pPr>
      <w:r w:rsidRPr="00514ACD">
        <w:t xml:space="preserve">                PageSize = requestInfo.PageSize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return inquiryResponse;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virtual IEnumerable&lt;Task&gt; GetTasks(IEnumerable&lt;Data.Entities.Task&gt; taskEntities)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tasks = taskEntities.Select(x =&gt; _autoMapper.Map&lt;Task&gt;(x)).ToList();</w:t>
      </w:r>
    </w:p>
    <w:p w:rsidR="00514ACD" w:rsidRPr="00514ACD" w:rsidRDefault="00514ACD" w:rsidP="00514ACD">
      <w:pPr>
        <w:pStyle w:val="Code"/>
      </w:pPr>
    </w:p>
    <w:p w:rsidR="00514ACD" w:rsidRPr="00514ACD" w:rsidRDefault="00514ACD" w:rsidP="00514ACD">
      <w:pPr>
        <w:pStyle w:val="Code"/>
      </w:pPr>
      <w:r w:rsidRPr="00514ACD">
        <w:t xml:space="preserve">            return tasks;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w:t>
      </w:r>
    </w:p>
    <w:p w:rsidR="00514ACD" w:rsidRDefault="00514ACD" w:rsidP="00514ACD">
      <w:pPr>
        <w:pStyle w:val="Code"/>
      </w:pPr>
      <w:r w:rsidRPr="00514ACD">
        <w:t>}</w:t>
      </w:r>
    </w:p>
    <w:p w:rsidR="00514ACD" w:rsidRDefault="00514ACD" w:rsidP="00514ACD">
      <w:pPr>
        <w:pStyle w:val="CodeCaption"/>
      </w:pPr>
      <w:r>
        <w:t xml:space="preserve">Dependency Configuration (add to bottom of </w:t>
      </w:r>
      <w:r w:rsidRPr="00E56F99">
        <w:rPr>
          <w:rStyle w:val="CodeInline"/>
        </w:rPr>
        <w:t>NinjectConfigurator.AddBindings</w:t>
      </w:r>
      <w:r>
        <w:t>)</w:t>
      </w:r>
    </w:p>
    <w:p w:rsidR="00197107" w:rsidRDefault="00514ACD" w:rsidP="00197107">
      <w:pPr>
        <w:pStyle w:val="Code"/>
      </w:pPr>
      <w:r w:rsidRPr="00514ACD">
        <w:t>container.Bind&lt;IAllTasksInquiryProcessor&gt;().To&lt;AllTasksInquiryProcessor&gt;().InRequestScope();</w:t>
      </w:r>
    </w:p>
    <w:p w:rsidR="00514ACD" w:rsidRDefault="00514ACD" w:rsidP="00197107">
      <w:pPr>
        <w:pStyle w:val="Code"/>
      </w:pPr>
    </w:p>
    <w:p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rsidR="00DE20D1" w:rsidRPr="00DE20D1" w:rsidRDefault="00DE20D1" w:rsidP="00DE20D1">
      <w:pPr>
        <w:pStyle w:val="Code"/>
      </w:pPr>
      <w:r w:rsidRPr="00DE20D1">
        <w:t>[Route("", Name = "GetTasksRoute")]</w:t>
      </w:r>
    </w:p>
    <w:p w:rsidR="00DE20D1" w:rsidRPr="00DE20D1" w:rsidRDefault="00DE20D1" w:rsidP="00DE20D1">
      <w:pPr>
        <w:pStyle w:val="Code"/>
      </w:pPr>
      <w:r>
        <w:t>p</w:t>
      </w:r>
      <w:r w:rsidRPr="00DE20D1">
        <w:t>ublic PagedDataInquiryResponse&lt;Task&gt; GetTasks(HttpRequestMessage requestMessage)</w:t>
      </w:r>
    </w:p>
    <w:p w:rsidR="00DE20D1" w:rsidRPr="00DE20D1" w:rsidRDefault="00DE20D1" w:rsidP="00DE20D1">
      <w:pPr>
        <w:pStyle w:val="Code"/>
      </w:pPr>
      <w:r w:rsidRPr="00DE20D1">
        <w:t>{</w:t>
      </w:r>
    </w:p>
    <w:p w:rsidR="00DE20D1" w:rsidRPr="00DE20D1" w:rsidRDefault="00DE20D1" w:rsidP="00DE20D1">
      <w:pPr>
        <w:pStyle w:val="Code"/>
      </w:pPr>
      <w:r>
        <w:t xml:space="preserve">    </w:t>
      </w:r>
      <w:r w:rsidRPr="00DE20D1">
        <w:t>var request = _pagedDataRequestFactory.Create(requestMessage.RequestUri);</w:t>
      </w:r>
    </w:p>
    <w:p w:rsidR="00DE20D1" w:rsidRPr="00DE20D1" w:rsidRDefault="00DE20D1" w:rsidP="00DE20D1">
      <w:pPr>
        <w:pStyle w:val="Code"/>
      </w:pPr>
    </w:p>
    <w:p w:rsidR="00DE20D1" w:rsidRPr="00DE20D1" w:rsidRDefault="00DE20D1" w:rsidP="00DE20D1">
      <w:pPr>
        <w:pStyle w:val="Code"/>
      </w:pPr>
      <w:r>
        <w:t xml:space="preserve">    </w:t>
      </w:r>
      <w:r w:rsidRPr="00DE20D1">
        <w:t>var tasks = _allTasksInquiryProcessor.GetTasks(request);</w:t>
      </w:r>
    </w:p>
    <w:p w:rsidR="00DE20D1" w:rsidRPr="00DE20D1" w:rsidRDefault="00DE20D1" w:rsidP="00DE20D1">
      <w:pPr>
        <w:pStyle w:val="Code"/>
      </w:pPr>
      <w:r>
        <w:t xml:space="preserve">    </w:t>
      </w:r>
      <w:r w:rsidRPr="00DE20D1">
        <w:t>return tasks;</w:t>
      </w:r>
    </w:p>
    <w:p w:rsidR="00197107" w:rsidRDefault="00DE20D1" w:rsidP="00DE20D1">
      <w:pPr>
        <w:pStyle w:val="Code"/>
      </w:pPr>
      <w:r w:rsidRPr="00DE20D1">
        <w:t>}</w:t>
      </w:r>
    </w:p>
    <w:p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rsidR="00707E2E" w:rsidRPr="00707E2E" w:rsidRDefault="00707E2E" w:rsidP="00707E2E">
      <w:pPr>
        <w:pStyle w:val="Code"/>
      </w:pPr>
      <w:r w:rsidRPr="00707E2E">
        <w:t xml:space="preserve">    public class TasksController : ApiController</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private readonly IAddTaskMaintenanceProcessor _addTaskMaintenanceProcessor;</w:t>
      </w:r>
    </w:p>
    <w:p w:rsidR="00707E2E" w:rsidRPr="00707E2E" w:rsidRDefault="00707E2E" w:rsidP="00707E2E">
      <w:pPr>
        <w:pStyle w:val="Code"/>
      </w:pPr>
      <w:r w:rsidRPr="00707E2E">
        <w:t xml:space="preserve">        private readonly ITaskByIdInquiryProcessor _taskByIdInquiryProcessor;</w:t>
      </w:r>
    </w:p>
    <w:p w:rsidR="00707E2E" w:rsidRPr="00707E2E" w:rsidRDefault="00707E2E" w:rsidP="00707E2E">
      <w:pPr>
        <w:pStyle w:val="Code"/>
      </w:pPr>
      <w:r w:rsidRPr="00707E2E">
        <w:t xml:space="preserve">        private readonly IUpdateTaskMaintenanceProcessor _updateTaskMaintenanceProcessor;</w:t>
      </w:r>
    </w:p>
    <w:p w:rsidR="00707E2E" w:rsidRPr="00707E2E" w:rsidRDefault="00707E2E" w:rsidP="00707E2E">
      <w:pPr>
        <w:pStyle w:val="Code"/>
        <w:rPr>
          <w:rStyle w:val="CodeBold"/>
        </w:rPr>
      </w:pPr>
      <w:r w:rsidRPr="00707E2E">
        <w:rPr>
          <w:rStyle w:val="CodeBold"/>
        </w:rPr>
        <w:t xml:space="preserve">        private readonly IPagedDataRequestFactory _pagedDataRequestFactory;</w:t>
      </w:r>
    </w:p>
    <w:p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rsidR="00707E2E" w:rsidRPr="00707E2E" w:rsidRDefault="00707E2E" w:rsidP="00707E2E">
      <w:pPr>
        <w:pStyle w:val="Code"/>
      </w:pPr>
    </w:p>
    <w:p w:rsidR="00707E2E" w:rsidRPr="00707E2E" w:rsidRDefault="00707E2E" w:rsidP="00707E2E">
      <w:pPr>
        <w:pStyle w:val="Code"/>
      </w:pPr>
      <w:r w:rsidRPr="00707E2E">
        <w:t xml:space="preserve">        public TasksController(IAddTaskMaintenanceProcessor addTaskMaintenanceProcessor,</w:t>
      </w:r>
    </w:p>
    <w:p w:rsidR="00707E2E" w:rsidRPr="00707E2E" w:rsidRDefault="00707E2E" w:rsidP="00707E2E">
      <w:pPr>
        <w:pStyle w:val="Code"/>
      </w:pPr>
      <w:r w:rsidRPr="00707E2E">
        <w:t xml:space="preserve">            ITaskByIdInquiryProcessor taskByIdInquiryProcessor,</w:t>
      </w:r>
    </w:p>
    <w:p w:rsidR="00707E2E" w:rsidRPr="00707E2E" w:rsidRDefault="00707E2E" w:rsidP="00707E2E">
      <w:pPr>
        <w:pStyle w:val="Code"/>
      </w:pPr>
      <w:r w:rsidRPr="00707E2E">
        <w:t xml:space="preserve">            IUpdateTaskMaintenanceProcessor updateTaskMaintenanceProcessor,</w:t>
      </w:r>
    </w:p>
    <w:p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rsidR="00707E2E" w:rsidRPr="00707E2E" w:rsidRDefault="00707E2E" w:rsidP="00707E2E">
      <w:pPr>
        <w:pStyle w:val="Code"/>
      </w:pPr>
      <w:r w:rsidRPr="00707E2E">
        <w:rPr>
          <w:rStyle w:val="CodeBold"/>
        </w:rPr>
        <w:t xml:space="preserve">             IAllTasksInquiryProcessor allTasksInquiryProcessor</w:t>
      </w:r>
      <w:r w:rsidRPr="00707E2E">
        <w:t>)</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_addTaskMaintenanceProcessor = addTaskMaintenanceProcessor;</w:t>
      </w:r>
    </w:p>
    <w:p w:rsidR="00707E2E" w:rsidRPr="00707E2E" w:rsidRDefault="00707E2E" w:rsidP="00707E2E">
      <w:pPr>
        <w:pStyle w:val="Code"/>
      </w:pPr>
      <w:r w:rsidRPr="00707E2E">
        <w:t xml:space="preserve">            _taskByIdInquiryProcessor = taskByIdInquiryProcessor;</w:t>
      </w:r>
    </w:p>
    <w:p w:rsidR="00707E2E" w:rsidRPr="00707E2E" w:rsidRDefault="00707E2E" w:rsidP="00707E2E">
      <w:pPr>
        <w:pStyle w:val="Code"/>
      </w:pPr>
      <w:r w:rsidRPr="00707E2E">
        <w:t xml:space="preserve">            _updateTaskMaintenanceProcessor = updateTaskMaintenanceProcessor;</w:t>
      </w:r>
    </w:p>
    <w:p w:rsidR="00707E2E" w:rsidRPr="00707E2E" w:rsidRDefault="00707E2E" w:rsidP="00707E2E">
      <w:pPr>
        <w:pStyle w:val="Code"/>
        <w:rPr>
          <w:rStyle w:val="CodeBold"/>
        </w:rPr>
      </w:pPr>
      <w:r w:rsidRPr="00707E2E">
        <w:rPr>
          <w:rStyle w:val="CodeBold"/>
        </w:rPr>
        <w:t xml:space="preserve">            _pagedDataRequestFactory = pagedDataRequestFactory;</w:t>
      </w:r>
    </w:p>
    <w:p w:rsidR="00707E2E" w:rsidRPr="00707E2E" w:rsidRDefault="00707E2E" w:rsidP="00707E2E">
      <w:pPr>
        <w:pStyle w:val="Code"/>
        <w:rPr>
          <w:rStyle w:val="CodeBold"/>
        </w:rPr>
      </w:pPr>
      <w:r w:rsidRPr="00707E2E">
        <w:rPr>
          <w:rStyle w:val="CodeBold"/>
        </w:rPr>
        <w:t xml:space="preserve">            _allTasksInquiryProcessor = allTasksInquiryProcessor;</w:t>
      </w:r>
    </w:p>
    <w:p w:rsidR="00707E2E" w:rsidRDefault="00707E2E" w:rsidP="00707E2E">
      <w:pPr>
        <w:pStyle w:val="Code"/>
      </w:pPr>
      <w:r w:rsidRPr="00707E2E">
        <w:t xml:space="preserve">        }</w:t>
      </w:r>
    </w:p>
    <w:p w:rsidR="00707E2E" w:rsidRDefault="00707E2E" w:rsidP="00707E2E">
      <w:pPr>
        <w:pStyle w:val="Code"/>
      </w:pPr>
      <w:r>
        <w:t>…</w:t>
      </w:r>
    </w:p>
    <w:p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rsidR="00824DE5" w:rsidRDefault="00824DE5" w:rsidP="00824DE5">
      <w:pPr>
        <w:pStyle w:val="CodeCaption"/>
      </w:pPr>
      <w:r>
        <w:t>Paged Tasks Request (abbreviated)</w:t>
      </w:r>
    </w:p>
    <w:p w:rsidR="00824DE5" w:rsidRPr="00824DE5" w:rsidRDefault="00824DE5" w:rsidP="00824DE5">
      <w:pPr>
        <w:pStyle w:val="Code"/>
      </w:pPr>
      <w:r w:rsidRPr="00824DE5">
        <w:t>GET http://localhost:61589/api/v1/tasks?pageNumber=2&amp;pageSize=10 HTTP/1.1</w:t>
      </w:r>
    </w:p>
    <w:p w:rsidR="00824DE5" w:rsidRPr="00824DE5" w:rsidRDefault="00824DE5" w:rsidP="00824DE5">
      <w:pPr>
        <w:pStyle w:val="Code"/>
      </w:pPr>
      <w:r w:rsidRPr="00824DE5">
        <w:t>Content-Type: text/json</w:t>
      </w:r>
    </w:p>
    <w:p w:rsidR="00824DE5" w:rsidRPr="00824DE5" w:rsidRDefault="00824DE5" w:rsidP="00824DE5">
      <w:pPr>
        <w:pStyle w:val="Code"/>
      </w:pPr>
      <w:r w:rsidRPr="00824DE5">
        <w:t>Authorization: Basic YmhvZ2c6aWdub3JlZA==</w:t>
      </w:r>
    </w:p>
    <w:p w:rsidR="00824DE5" w:rsidRDefault="00824DE5" w:rsidP="00824DE5">
      <w:pPr>
        <w:pStyle w:val="FigureCaption"/>
      </w:pPr>
      <w:r>
        <w:t>Figure 7-1. Paged Tasks Response (abbreviated)</w:t>
      </w:r>
    </w:p>
    <w:p w:rsidR="00824DE5" w:rsidRDefault="00824DE5" w:rsidP="00197107">
      <w:pPr>
        <w:pStyle w:val="BodyTextCont"/>
      </w:pPr>
      <w:r w:rsidRPr="00824DE5">
        <w:rPr>
          <w:noProof/>
        </w:rPr>
        <w:drawing>
          <wp:inline distT="0" distB="0" distL="0" distR="0" wp14:anchorId="219C052B" wp14:editId="6F9A45F3">
            <wp:extent cx="3515216" cy="3877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3877216"/>
                    </a:xfrm>
                    <a:prstGeom prst="rect">
                      <a:avLst/>
                    </a:prstGeom>
                  </pic:spPr>
                </pic:pic>
              </a:graphicData>
            </a:graphic>
          </wp:inline>
        </w:drawing>
      </w:r>
    </w:p>
    <w:p w:rsidR="00824DE5" w:rsidRDefault="00824DE5" w:rsidP="00197107">
      <w:pPr>
        <w:pStyle w:val="BodyTextCont"/>
      </w:pPr>
    </w:p>
    <w:p w:rsidR="00CD6007"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 xml:space="preserve">(i.e., 10) based on the query string we provided in the request. There are many more tests </w:t>
      </w:r>
      <w:r>
        <w:t xml:space="preserve">that could be done </w:t>
      </w:r>
      <w:r w:rsidR="004C5422">
        <w:t xml:space="preserve">to demonstrate the functionality (e.g., issue a request with no query string, or an invalid query string, etc.), and you are </w:t>
      </w:r>
      <w:r w:rsidR="004C5422">
        <w:lastRenderedPageBreak/>
        <w:t xml:space="preserve">encouraged to experiment on your own. </w:t>
      </w:r>
      <w:r w:rsidR="0069183D">
        <w:t xml:space="preserve">However, at this point, </w:t>
      </w:r>
      <w:r w:rsidR="004C5422">
        <w:t xml:space="preserve">we will </w:t>
      </w:r>
      <w:r w:rsidR="00CD6007">
        <w:t>move on to adding hype</w:t>
      </w:r>
      <w:r w:rsidR="0069183D">
        <w:t>rmedia links to our application.</w:t>
      </w:r>
    </w:p>
    <w:p w:rsidR="00A80F6B" w:rsidRDefault="00A80F6B" w:rsidP="00A80F6B">
      <w:pPr>
        <w:pStyle w:val="Heading1"/>
      </w:pPr>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rsidR="00BB7862" w:rsidRDefault="00BB7862" w:rsidP="00BB7862">
      <w:pPr>
        <w:pStyle w:val="Bullet"/>
      </w:pPr>
      <w:r>
        <w:rPr>
          <w:rStyle w:val="CodeInline"/>
        </w:rPr>
        <w:t>Method</w:t>
      </w:r>
      <w:r>
        <w:t>: Specifies the HTTP method used to access the resource</w:t>
      </w:r>
    </w:p>
    <w:p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rsidR="009C1D53" w:rsidRDefault="009C1D53" w:rsidP="009C1D53">
      <w:pPr>
        <w:pStyle w:val="Heading2"/>
      </w:pPr>
      <w:r>
        <w:t>Common Link Service</w:t>
      </w:r>
    </w:p>
    <w:p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rsidR="009C1D53" w:rsidRDefault="00DF6242" w:rsidP="00DF6242">
      <w:pPr>
        <w:pStyle w:val="CodeCaption"/>
      </w:pPr>
      <w:r w:rsidRPr="009C1D53">
        <w:t>UriExtensions</w:t>
      </w:r>
      <w:r>
        <w:t xml:space="preserve"> Class</w:t>
      </w:r>
    </w:p>
    <w:p w:rsidR="009C1D53" w:rsidRPr="009C1D53" w:rsidRDefault="009C1D53" w:rsidP="009C1D53">
      <w:pPr>
        <w:pStyle w:val="Code"/>
      </w:pPr>
      <w:r w:rsidRPr="009C1D53">
        <w:t>using System;</w:t>
      </w:r>
    </w:p>
    <w:p w:rsidR="009C1D53" w:rsidRPr="009C1D53" w:rsidRDefault="009C1D53" w:rsidP="009C1D53">
      <w:pPr>
        <w:pStyle w:val="Code"/>
      </w:pPr>
    </w:p>
    <w:p w:rsidR="009C1D53" w:rsidRPr="009C1D53" w:rsidRDefault="009C1D53" w:rsidP="009C1D53">
      <w:pPr>
        <w:pStyle w:val="Code"/>
      </w:pPr>
      <w:r w:rsidRPr="009C1D53">
        <w:t>namespace WebApi2Book.Common.Extensions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static class UriExtensions</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public static Uri GetBaseUri(this Uri originalUri)</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var queryDelimiterIndex = originalUri.AbsoluteUri.IndexOf("?", StringComparison.Ordinal);</w:t>
      </w:r>
    </w:p>
    <w:p w:rsidR="009C1D53" w:rsidRPr="009C1D53" w:rsidRDefault="009C1D53" w:rsidP="009C1D53">
      <w:pPr>
        <w:pStyle w:val="Code"/>
      </w:pPr>
      <w:r w:rsidRPr="009C1D53">
        <w:t xml:space="preserve">            return queryDelimiterIndex &lt; 0</w:t>
      </w:r>
    </w:p>
    <w:p w:rsidR="009C1D53" w:rsidRPr="009C1D53" w:rsidRDefault="009C1D53" w:rsidP="009C1D53">
      <w:pPr>
        <w:pStyle w:val="Code"/>
      </w:pPr>
      <w:r w:rsidRPr="009C1D53">
        <w:t xml:space="preserve">                ? originalUri</w:t>
      </w:r>
    </w:p>
    <w:p w:rsidR="009C1D53" w:rsidRPr="009C1D53" w:rsidRDefault="009C1D53" w:rsidP="009C1D53">
      <w:pPr>
        <w:pStyle w:val="Code"/>
      </w:pPr>
      <w:r w:rsidRPr="009C1D53">
        <w:t xml:space="preserve">                : new Uri(originalUri.AbsoluteUri.Substring(0, queryDelimiterIndex));</w:t>
      </w:r>
    </w:p>
    <w:p w:rsidR="009C1D53" w:rsidRPr="009C1D53" w:rsidRDefault="009C1D53" w:rsidP="009C1D53">
      <w:pPr>
        <w:pStyle w:val="Code"/>
      </w:pPr>
      <w:r w:rsidRPr="009C1D53">
        <w:t xml:space="preserve">        }</w:t>
      </w:r>
    </w:p>
    <w:p w:rsidR="009C1D53" w:rsidRPr="009C1D53" w:rsidRDefault="009C1D53" w:rsidP="009C1D53">
      <w:pPr>
        <w:pStyle w:val="Code"/>
      </w:pPr>
    </w:p>
    <w:p w:rsidR="009C1D53" w:rsidRPr="009C1D53" w:rsidRDefault="009C1D53" w:rsidP="009C1D53">
      <w:pPr>
        <w:pStyle w:val="Code"/>
      </w:pPr>
      <w:r w:rsidRPr="009C1D53">
        <w:lastRenderedPageBreak/>
        <w:t xml:space="preserve">        public static string QueryWithoutLeadingQuestionMark(this Uri uri)</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const int indexToSkipQueryDelimiter = 1;</w:t>
      </w:r>
    </w:p>
    <w:p w:rsidR="009C1D53" w:rsidRPr="009C1D53" w:rsidRDefault="009C1D53" w:rsidP="009C1D53">
      <w:pPr>
        <w:pStyle w:val="Code"/>
      </w:pPr>
      <w:r w:rsidRPr="009C1D53">
        <w:t xml:space="preserve">            return uri.Query.Length &gt; 1 ? uri.Query.Substring(indexToSkipQueryDelimiter) : string.Empty;</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rsidR="009C1D53" w:rsidRDefault="009C1D53" w:rsidP="009C1D53">
      <w:pPr>
        <w:pStyle w:val="CodeCaption"/>
      </w:pPr>
      <w:r w:rsidRPr="009C1D53">
        <w:t>ICommonLinkService</w:t>
      </w:r>
      <w:r>
        <w:t xml:space="preserve"> Interface</w:t>
      </w:r>
    </w:p>
    <w:p w:rsidR="009C1D53" w:rsidRPr="009C1D53" w:rsidRDefault="009C1D53" w:rsidP="009C1D53">
      <w:pPr>
        <w:pStyle w:val="Code"/>
      </w:pPr>
      <w:r w:rsidRPr="009C1D53">
        <w:t>using System.Net.Http;</w:t>
      </w:r>
    </w:p>
    <w:p w:rsidR="009C1D53" w:rsidRPr="009C1D53" w:rsidRDefault="009C1D53" w:rsidP="009C1D53">
      <w:pPr>
        <w:pStyle w:val="Code"/>
      </w:pPr>
      <w:r w:rsidRPr="009C1D53">
        <w:t>using WebApi2Book.Web.Api.Models;</w:t>
      </w:r>
    </w:p>
    <w:p w:rsidR="009C1D53" w:rsidRPr="009C1D53" w:rsidRDefault="009C1D53" w:rsidP="009C1D53">
      <w:pPr>
        <w:pStyle w:val="Code"/>
      </w:pPr>
    </w:p>
    <w:p w:rsidR="009C1D53" w:rsidRPr="009C1D53" w:rsidRDefault="009C1D53" w:rsidP="009C1D53">
      <w:pPr>
        <w:pStyle w:val="Code"/>
      </w:pPr>
      <w:r w:rsidRPr="009C1D53">
        <w:t>namespace WebApi2Book.Web.Api.LinkServices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interface ICommonLinkService</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void AddPageLinks(IPageLinkContaining linkContainer,</w:t>
      </w:r>
    </w:p>
    <w:p w:rsidR="009C1D53" w:rsidRPr="009C1D53" w:rsidRDefault="009C1D53" w:rsidP="009C1D53">
      <w:pPr>
        <w:pStyle w:val="Code"/>
      </w:pPr>
      <w:r w:rsidRPr="009C1D53">
        <w:t xml:space="preserve">            string currentPageQueryString,</w:t>
      </w:r>
    </w:p>
    <w:p w:rsidR="009C1D53" w:rsidRPr="009C1D53" w:rsidRDefault="009C1D53" w:rsidP="009C1D53">
      <w:pPr>
        <w:pStyle w:val="Code"/>
      </w:pPr>
      <w:r w:rsidRPr="009C1D53">
        <w:t xml:space="preserve">            string previousPageQueryString,</w:t>
      </w:r>
    </w:p>
    <w:p w:rsidR="009C1D53" w:rsidRPr="009C1D53" w:rsidRDefault="009C1D53" w:rsidP="009C1D53">
      <w:pPr>
        <w:pStyle w:val="Code"/>
      </w:pPr>
      <w:r w:rsidRPr="009C1D53">
        <w:t xml:space="preserve">            string nextPageQueryString);</w:t>
      </w:r>
    </w:p>
    <w:p w:rsidR="009C1D53" w:rsidRPr="009C1D53" w:rsidRDefault="009C1D53" w:rsidP="009C1D53">
      <w:pPr>
        <w:pStyle w:val="Code"/>
      </w:pPr>
    </w:p>
    <w:p w:rsidR="009C1D53" w:rsidRPr="009C1D53" w:rsidRDefault="009C1D53" w:rsidP="009C1D53">
      <w:pPr>
        <w:pStyle w:val="Code"/>
      </w:pPr>
      <w:r w:rsidRPr="009C1D53">
        <w:t xml:space="preserve">        Link GetLink(string pathFragment, string relValue, HttpMethod httpMethod);</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9C1D53" w:rsidRDefault="00A7778C" w:rsidP="00A7778C">
      <w:pPr>
        <w:pStyle w:val="CodeCaption"/>
      </w:pPr>
      <w:r>
        <w:t>CommonLinkService Class</w:t>
      </w:r>
    </w:p>
    <w:p w:rsidR="00A7778C" w:rsidRPr="00A7778C" w:rsidRDefault="00A7778C" w:rsidP="00A7778C">
      <w:pPr>
        <w:pStyle w:val="Code"/>
      </w:pPr>
      <w:r w:rsidRPr="00A7778C">
        <w:t>using System;</w:t>
      </w:r>
    </w:p>
    <w:p w:rsidR="00A7778C" w:rsidRPr="00A7778C" w:rsidRDefault="00A7778C" w:rsidP="00A7778C">
      <w:pPr>
        <w:pStyle w:val="Code"/>
      </w:pPr>
      <w:r w:rsidRPr="00A7778C">
        <w:t>using System.Net.Http;</w:t>
      </w:r>
    </w:p>
    <w:p w:rsidR="00A7778C" w:rsidRPr="00A7778C" w:rsidRDefault="00A7778C" w:rsidP="00A7778C">
      <w:pPr>
        <w:pStyle w:val="Code"/>
      </w:pPr>
      <w:r w:rsidRPr="00A7778C">
        <w:t>using WebApi2Book.Common;</w:t>
      </w:r>
    </w:p>
    <w:p w:rsidR="00A7778C" w:rsidRPr="00A7778C" w:rsidRDefault="00A7778C" w:rsidP="00A7778C">
      <w:pPr>
        <w:pStyle w:val="Code"/>
      </w:pPr>
      <w:r w:rsidRPr="00A7778C">
        <w:t>using WebApi2Book.Common.Extensions;</w:t>
      </w:r>
    </w:p>
    <w:p w:rsidR="00A7778C" w:rsidRPr="00A7778C" w:rsidRDefault="00A7778C" w:rsidP="00A7778C">
      <w:pPr>
        <w:pStyle w:val="Code"/>
      </w:pPr>
      <w:r w:rsidRPr="00A7778C">
        <w:t>using WebApi2Book.Web.Api.Models;</w:t>
      </w:r>
    </w:p>
    <w:p w:rsidR="00A7778C" w:rsidRPr="00A7778C" w:rsidRDefault="00A7778C" w:rsidP="00A7778C">
      <w:pPr>
        <w:pStyle w:val="Code"/>
      </w:pPr>
      <w:r w:rsidRPr="00A7778C">
        <w:t>using WebApi2Book.Web.Common.Security;</w:t>
      </w:r>
    </w:p>
    <w:p w:rsidR="00A7778C" w:rsidRPr="00A7778C" w:rsidRDefault="00A7778C" w:rsidP="00A7778C">
      <w:pPr>
        <w:pStyle w:val="Code"/>
      </w:pPr>
    </w:p>
    <w:p w:rsidR="00A7778C" w:rsidRPr="00A7778C" w:rsidRDefault="00A7778C" w:rsidP="00A7778C">
      <w:pPr>
        <w:pStyle w:val="Code"/>
      </w:pPr>
      <w:r w:rsidRPr="00A7778C">
        <w:t>namespace WebApi2Book.Web.Api.LinkServices</w:t>
      </w:r>
    </w:p>
    <w:p w:rsidR="00A7778C" w:rsidRPr="00A7778C" w:rsidRDefault="00A7778C" w:rsidP="00A7778C">
      <w:pPr>
        <w:pStyle w:val="Code"/>
      </w:pPr>
      <w:r w:rsidRPr="00A7778C">
        <w:t>{</w:t>
      </w:r>
    </w:p>
    <w:p w:rsidR="00A7778C" w:rsidRPr="00A7778C" w:rsidRDefault="00A7778C" w:rsidP="00A7778C">
      <w:pPr>
        <w:pStyle w:val="Code"/>
      </w:pPr>
      <w:r w:rsidRPr="00A7778C">
        <w:t xml:space="preserve">    public class CommonLinkService : ICommonLinkService</w:t>
      </w:r>
    </w:p>
    <w:p w:rsidR="00A7778C" w:rsidRPr="00A7778C" w:rsidRDefault="00A7778C" w:rsidP="00A7778C">
      <w:pPr>
        <w:pStyle w:val="Code"/>
      </w:pPr>
      <w:r w:rsidRPr="00A7778C">
        <w:t xml:space="preserve">    {</w:t>
      </w:r>
    </w:p>
    <w:p w:rsidR="00A7778C" w:rsidRPr="00A7778C" w:rsidRDefault="00A7778C" w:rsidP="00A7778C">
      <w:pPr>
        <w:pStyle w:val="Code"/>
      </w:pPr>
      <w:r w:rsidRPr="00A7778C">
        <w:lastRenderedPageBreak/>
        <w:t xml:space="preserve">        private readonly IWebUserSession _userSession;</w:t>
      </w:r>
    </w:p>
    <w:p w:rsidR="00A7778C" w:rsidRPr="00A7778C" w:rsidRDefault="00A7778C" w:rsidP="00A7778C">
      <w:pPr>
        <w:pStyle w:val="Code"/>
      </w:pPr>
    </w:p>
    <w:p w:rsidR="00A7778C" w:rsidRPr="00A7778C" w:rsidRDefault="00A7778C" w:rsidP="00A7778C">
      <w:pPr>
        <w:pStyle w:val="Code"/>
      </w:pPr>
      <w:r w:rsidRPr="00A7778C">
        <w:t xml:space="preserve">        public CommonLinkService(IWebUserSession userSession)</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_userSession = userSession;</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GetLink(string pathFragment, string relValue, HttpMethod httpMethod)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const string delimitedVersionedApiRouteBaseFormatString =</w:t>
      </w:r>
    </w:p>
    <w:p w:rsidR="00A7778C" w:rsidRPr="00A7778C" w:rsidRDefault="00A7778C" w:rsidP="00A7778C">
      <w:pPr>
        <w:pStyle w:val="Code"/>
      </w:pPr>
      <w:r w:rsidRPr="00A7778C">
        <w:t xml:space="preserve">                Constants.CommonRoutingDefinitions.ApiSegmentName + "/{0}/";</w:t>
      </w:r>
    </w:p>
    <w:p w:rsidR="00A7778C" w:rsidRPr="00A7778C" w:rsidRDefault="00A7778C" w:rsidP="00A7778C">
      <w:pPr>
        <w:pStyle w:val="Code"/>
      </w:pPr>
    </w:p>
    <w:p w:rsidR="00A7778C" w:rsidRPr="00A7778C" w:rsidRDefault="00A7778C" w:rsidP="00A7778C">
      <w:pPr>
        <w:pStyle w:val="Code"/>
      </w:pPr>
      <w:r w:rsidRPr="00A7778C">
        <w:t xml:space="preserve">            var path =</w:t>
      </w:r>
    </w:p>
    <w:p w:rsidR="00A7778C" w:rsidRPr="00A7778C" w:rsidRDefault="00A7778C" w:rsidP="00A7778C">
      <w:pPr>
        <w:pStyle w:val="Code"/>
      </w:pPr>
      <w:r w:rsidRPr="00A7778C">
        <w:t xml:space="preserve">                string.Concat(</w:t>
      </w:r>
    </w:p>
    <w:p w:rsidR="00A7778C" w:rsidRPr="00A7778C" w:rsidRDefault="00A7778C" w:rsidP="00A7778C">
      <w:pPr>
        <w:pStyle w:val="Code"/>
      </w:pPr>
      <w:r w:rsidRPr="00A7778C">
        <w:t xml:space="preserve">                    string.Format(</w:t>
      </w:r>
    </w:p>
    <w:p w:rsidR="00A7778C" w:rsidRPr="00A7778C" w:rsidRDefault="00A7778C" w:rsidP="00A7778C">
      <w:pPr>
        <w:pStyle w:val="Code"/>
      </w:pPr>
      <w:r w:rsidRPr="00A7778C">
        <w:t xml:space="preserve">                        delimitedVersionedApiRouteBaseFormatString,</w:t>
      </w:r>
    </w:p>
    <w:p w:rsidR="00A7778C" w:rsidRPr="00A7778C" w:rsidRDefault="00A7778C" w:rsidP="00A7778C">
      <w:pPr>
        <w:pStyle w:val="Code"/>
      </w:pPr>
      <w:r w:rsidRPr="00A7778C">
        <w:t xml:space="preserve">                        _userSession.ApiVersionInUse), pathFragment);</w:t>
      </w:r>
    </w:p>
    <w:p w:rsidR="00A7778C" w:rsidRPr="00A7778C" w:rsidRDefault="00A7778C" w:rsidP="00A7778C">
      <w:pPr>
        <w:pStyle w:val="Code"/>
      </w:pPr>
    </w:p>
    <w:p w:rsidR="00A7778C" w:rsidRPr="00A7778C" w:rsidRDefault="00A7778C" w:rsidP="00A7778C">
      <w:pPr>
        <w:pStyle w:val="Code"/>
      </w:pPr>
      <w:r w:rsidRPr="00A7778C">
        <w:t xml:space="preserve">            var uriBuilder = new UriBuilder</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Scheme = _userSession.RequestUri.Scheme,</w:t>
      </w:r>
    </w:p>
    <w:p w:rsidR="00A7778C" w:rsidRPr="00A7778C" w:rsidRDefault="00A7778C" w:rsidP="00A7778C">
      <w:pPr>
        <w:pStyle w:val="Code"/>
      </w:pPr>
      <w:r w:rsidRPr="00A7778C">
        <w:t xml:space="preserve">                Host = _userSession.RequestUri.Host,</w:t>
      </w:r>
    </w:p>
    <w:p w:rsidR="00A7778C" w:rsidRPr="00A7778C" w:rsidRDefault="00A7778C" w:rsidP="00A7778C">
      <w:pPr>
        <w:pStyle w:val="Code"/>
      </w:pPr>
      <w:r w:rsidRPr="00A7778C">
        <w:t xml:space="preserve">                Port = _userSession.RequestUri.Port,</w:t>
      </w:r>
    </w:p>
    <w:p w:rsidR="00A7778C" w:rsidRPr="00A7778C" w:rsidRDefault="00A7778C" w:rsidP="00A7778C">
      <w:pPr>
        <w:pStyle w:val="Code"/>
      </w:pPr>
      <w:r w:rsidRPr="00A7778C">
        <w:t xml:space="preserve">                Path = path</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var link =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uriBuilder.Uri.AbsoluteUri,</w:t>
      </w:r>
    </w:p>
    <w:p w:rsidR="00A7778C" w:rsidRPr="00A7778C" w:rsidRDefault="00A7778C" w:rsidP="00A7778C">
      <w:pPr>
        <w:pStyle w:val="Code"/>
      </w:pPr>
      <w:r w:rsidRPr="00A7778C">
        <w:t xml:space="preserve">                Rel = relValue,</w:t>
      </w:r>
    </w:p>
    <w:p w:rsidR="00A7778C" w:rsidRPr="00A7778C" w:rsidRDefault="00A7778C" w:rsidP="00A7778C">
      <w:pPr>
        <w:pStyle w:val="Code"/>
      </w:pPr>
      <w:r w:rsidRPr="00A7778C">
        <w:t xml:space="preserve">                Method = httpMethod.Method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link;</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void AddPageLinks(IPageLinkContaining linkContainer,</w:t>
      </w:r>
    </w:p>
    <w:p w:rsidR="00A7778C" w:rsidRPr="00A7778C" w:rsidRDefault="00A7778C" w:rsidP="00A7778C">
      <w:pPr>
        <w:pStyle w:val="Code"/>
      </w:pPr>
      <w:r w:rsidRPr="00A7778C">
        <w:t xml:space="preserve">            string currentPageQueryString,</w:t>
      </w:r>
    </w:p>
    <w:p w:rsidR="00A7778C" w:rsidRPr="00A7778C" w:rsidRDefault="00A7778C" w:rsidP="00A7778C">
      <w:pPr>
        <w:pStyle w:val="Code"/>
      </w:pPr>
      <w:r w:rsidRPr="00A7778C">
        <w:t xml:space="preserve">            string previousPageQueryString,</w:t>
      </w:r>
    </w:p>
    <w:p w:rsidR="00A7778C" w:rsidRPr="00A7778C" w:rsidRDefault="00A7778C" w:rsidP="00A7778C">
      <w:pPr>
        <w:pStyle w:val="Code"/>
      </w:pPr>
      <w:r w:rsidRPr="00A7778C">
        <w:t xml:space="preserve">            string nextPageQueryString)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versionedBaseUri = _userSession.RequestUri.GetBaseUri();</w:t>
      </w:r>
    </w:p>
    <w:p w:rsidR="00A7778C" w:rsidRPr="00A7778C" w:rsidRDefault="00A7778C" w:rsidP="00A7778C">
      <w:pPr>
        <w:pStyle w:val="Code"/>
      </w:pPr>
    </w:p>
    <w:p w:rsidR="00A7778C" w:rsidRPr="00A7778C" w:rsidRDefault="00A7778C" w:rsidP="00A7778C">
      <w:pPr>
        <w:pStyle w:val="Code"/>
      </w:pPr>
      <w:r w:rsidRPr="00A7778C">
        <w:t xml:space="preserve">            AddCurrentPageLink(linkContainer, versionedBaseUri, currentPageQueryString);</w:t>
      </w:r>
    </w:p>
    <w:p w:rsidR="00A7778C" w:rsidRPr="00A7778C" w:rsidRDefault="00A7778C" w:rsidP="00A7778C">
      <w:pPr>
        <w:pStyle w:val="Code"/>
      </w:pPr>
    </w:p>
    <w:p w:rsidR="00A7778C" w:rsidRPr="00A7778C" w:rsidRDefault="00A7778C" w:rsidP="00A7778C">
      <w:pPr>
        <w:pStyle w:val="Code"/>
      </w:pPr>
      <w:r w:rsidRPr="00A7778C">
        <w:t xml:space="preserve">            var addPrevPageLink = ShouldAddPreviousPageLink(linkContainer.PageNumber);</w:t>
      </w:r>
    </w:p>
    <w:p w:rsidR="00A7778C" w:rsidRPr="00A7778C" w:rsidRDefault="00A7778C" w:rsidP="00A7778C">
      <w:pPr>
        <w:pStyle w:val="Code"/>
      </w:pPr>
      <w:r w:rsidRPr="00A7778C">
        <w:t xml:space="preserve">            var addNextPageLink = ShouldAddNextPageLink(linkContainer.PageNumber, linkContainer.PageCount);</w:t>
      </w:r>
    </w:p>
    <w:p w:rsidR="00A7778C" w:rsidRPr="00A7778C" w:rsidRDefault="00A7778C" w:rsidP="00A7778C">
      <w:pPr>
        <w:pStyle w:val="Code"/>
      </w:pPr>
    </w:p>
    <w:p w:rsidR="00A7778C" w:rsidRPr="00A7778C" w:rsidRDefault="00A7778C" w:rsidP="00A7778C">
      <w:pPr>
        <w:pStyle w:val="Code"/>
      </w:pPr>
      <w:r w:rsidRPr="00A7778C">
        <w:t xml:space="preserve">            if (addPrevPageLink || addNextPageLink)</w:t>
      </w:r>
    </w:p>
    <w:p w:rsidR="00A7778C" w:rsidRPr="00A7778C" w:rsidRDefault="00A7778C" w:rsidP="00A7778C">
      <w:pPr>
        <w:pStyle w:val="Code"/>
      </w:pPr>
      <w:r w:rsidRPr="00A7778C">
        <w:lastRenderedPageBreak/>
        <w:t xml:space="preserve">            {</w:t>
      </w:r>
    </w:p>
    <w:p w:rsidR="00A7778C" w:rsidRPr="00A7778C" w:rsidRDefault="00A7778C" w:rsidP="00A7778C">
      <w:pPr>
        <w:pStyle w:val="Code"/>
      </w:pPr>
      <w:r w:rsidRPr="00A7778C">
        <w:t xml:space="preserve">                if (addPrevPageLink)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AddPreviousPageLink(linkContainer, versionedBaseUri, previousPageQueryString);</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if (addNextPageLink)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AddNextPageLink(linkContainer, versionedBaseUri, nextPageQueryString);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AddCurrentPageLink(IPageLinkContaining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currentPageUriBuilder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linkContainer.AddLink(GetCurrentPageLink(currentPageUriBuilder.Uri));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AddPreviousPageLink(IPageLinkContaining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linkContainer.AddLink(GetPreviousPageLink(uriBuilder.Uri));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AddNextPageLink(IPageLinkContaining linkContainer, Uri versionedBaseUri,</w:t>
      </w:r>
    </w:p>
    <w:p w:rsidR="00A7778C" w:rsidRPr="00A7778C" w:rsidRDefault="00A7778C" w:rsidP="00A7778C">
      <w:pPr>
        <w:pStyle w:val="Code"/>
      </w:pPr>
      <w:r w:rsidRPr="00A7778C">
        <w:t xml:space="preserve">            string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var uriBuilder = new UriBuilder(versionedBaseUri)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pageQueryString</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linkContainer.AddLink(GetNextPageLink(uriBuilder.Uri));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GetCurrentPageLink(Uri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lastRenderedPageBreak/>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Constants.CommonLinkRelValues.CurrentPage,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GetPreviousPageLink(Uri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Constants.CommonLinkRelValues.PreviousPage,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GetNextPageLink(Uri uri)</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Href = uri.AbsoluteUri,</w:t>
      </w:r>
    </w:p>
    <w:p w:rsidR="00A7778C" w:rsidRPr="00A7778C" w:rsidRDefault="00A7778C" w:rsidP="00A7778C">
      <w:pPr>
        <w:pStyle w:val="Code"/>
      </w:pPr>
      <w:r w:rsidRPr="00A7778C">
        <w:t xml:space="preserve">                Rel = Constants.CommonLinkRelValues.NextPage,</w:t>
      </w:r>
    </w:p>
    <w:p w:rsidR="00A7778C" w:rsidRPr="00A7778C" w:rsidRDefault="00A7778C" w:rsidP="00A7778C">
      <w:pPr>
        <w:pStyle w:val="Code"/>
      </w:pPr>
      <w:r w:rsidRPr="00A7778C">
        <w:t xml:space="preserve">                Method = HttpMethod.Get.Method</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bool ShouldAddPreviousPageLink(int pageNumber)</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pageNumber &gt; 1;</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bool ShouldAddNextPageLink(int pageNumber, int pageCount)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pageNumber &lt; pageCount;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Default="00A7778C" w:rsidP="00A7778C">
      <w:pPr>
        <w:pStyle w:val="Code"/>
      </w:pPr>
      <w:r w:rsidRPr="00A7778C">
        <w:t>}</w:t>
      </w:r>
    </w:p>
    <w:p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rsidR="00C110A0" w:rsidRDefault="00C110A0" w:rsidP="00C110A0">
      <w:pPr>
        <w:pStyle w:val="Code"/>
      </w:pPr>
      <w:r w:rsidRPr="00C110A0">
        <w:t>container.Bind&lt;ICommonLinkService&gt;().To&lt;CommonLinkService&gt;().InRequestScope();</w:t>
      </w:r>
    </w:p>
    <w:p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rsidR="00870CA9" w:rsidRDefault="00354515" w:rsidP="00A7778C">
      <w:pPr>
        <w:pStyle w:val="BodyTextCont"/>
      </w:pPr>
      <w:r>
        <w:lastRenderedPageBreak/>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bookmarkStart w:id="4" w:name="_GoBack"/>
      <w:bookmarkEnd w:id="4"/>
    </w:p>
    <w:p w:rsidR="009C1D53" w:rsidRDefault="00F3712D" w:rsidP="00F3712D">
      <w:pPr>
        <w:pStyle w:val="BodyTextCont"/>
      </w:pPr>
      <w:r>
        <w:t>With that infrastructure in place, we are now ready to implement some of the business domain-specific link services.</w:t>
      </w:r>
    </w:p>
    <w:p w:rsidR="009C1D53" w:rsidRDefault="009C1D53" w:rsidP="00A96826"/>
    <w:p w:rsidR="0069183D" w:rsidRDefault="0069183D"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2"/>
      <w:headerReference w:type="default" r:id="rId13"/>
      <w:footerReference w:type="even" r:id="rId14"/>
      <w:footerReference w:type="default" r:id="rId15"/>
      <w:headerReference w:type="first" r:id="rId16"/>
      <w:footerReference w:type="first" r:id="rId1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1B6" w:rsidRDefault="006531B6">
      <w:r>
        <w:separator/>
      </w:r>
    </w:p>
  </w:endnote>
  <w:endnote w:type="continuationSeparator" w:id="0">
    <w:p w:rsidR="006531B6" w:rsidRDefault="00653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78DEBB0-76DD-493B-90F5-535A7DEC2388}"/>
    <w:embedBold r:id="rId2" w:fontKey="{10CF7D4E-7A60-476F-B08E-F583C19D6520}"/>
    <w:embedItalic r:id="rId3" w:fontKey="{C1C22401-6315-4228-B0F4-1EA8EB04B97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97C4A86-9456-4DB4-9FBF-48228CE423C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C2AB7E78-7320-4030-BC4A-761ABCF1341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10BF768-D2FF-4FA2-9CB7-86739BC5F7EC}"/>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166776CA-A122-4174-843C-BF4B07C44BE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46784D6B-2AC8-46DD-BF0F-9C80C4D2FB9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74" w:rsidRPr="00222F70" w:rsidRDefault="0072007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3712D">
      <w:rPr>
        <w:rStyle w:val="PageNumber"/>
        <w:noProof/>
      </w:rPr>
      <w:t>42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74" w:rsidRPr="00222F70" w:rsidRDefault="0072007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3712D">
      <w:rPr>
        <w:rStyle w:val="PageNumber"/>
        <w:noProof/>
      </w:rPr>
      <w:t>43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720074" w:rsidRDefault="0072007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2574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1B6" w:rsidRDefault="006531B6">
      <w:r>
        <w:separator/>
      </w:r>
    </w:p>
  </w:footnote>
  <w:footnote w:type="continuationSeparator" w:id="0">
    <w:p w:rsidR="006531B6" w:rsidRDefault="006531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74" w:rsidRPr="003C7D0E" w:rsidRDefault="00720074"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74" w:rsidRPr="002A45BE" w:rsidRDefault="00720074"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74" w:rsidRDefault="00720074"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720074" w:rsidRPr="00B44665" w:rsidRDefault="0072007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07E2E"/>
    <w:rsid w:val="00710053"/>
    <w:rsid w:val="00711209"/>
    <w:rsid w:val="00720074"/>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11AAD"/>
    <w:rsid w:val="00E12A94"/>
    <w:rsid w:val="00E14B33"/>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5F58"/>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936E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936E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936E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936E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936E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936E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936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36E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936E3"/>
    <w:pPr>
      <w:keepLines/>
      <w:numPr>
        <w:numId w:val="4"/>
      </w:numPr>
      <w:spacing w:before="120" w:after="120" w:line="240" w:lineRule="auto"/>
      <w:ind w:right="864"/>
    </w:pPr>
    <w:rPr>
      <w:rFonts w:ascii="Utopia" w:hAnsi="Utopia"/>
      <w:sz w:val="18"/>
    </w:rPr>
  </w:style>
  <w:style w:type="character" w:customStyle="1" w:styleId="CodeBold">
    <w:name w:val="Code Bold"/>
    <w:rsid w:val="009936E3"/>
    <w:rPr>
      <w:rFonts w:ascii="TheSansMonoConBlack" w:hAnsi="TheSansMonoConBlack"/>
      <w:sz w:val="18"/>
    </w:rPr>
  </w:style>
  <w:style w:type="paragraph" w:customStyle="1" w:styleId="ChapterNumber">
    <w:name w:val="Chapter Number"/>
    <w:next w:val="Normal"/>
    <w:autoRedefine/>
    <w:qFormat/>
    <w:rsid w:val="009936E3"/>
    <w:pPr>
      <w:keepNext/>
      <w:spacing w:after="240"/>
    </w:pPr>
    <w:rPr>
      <w:rFonts w:ascii="Arial" w:hAnsi="Arial"/>
      <w:b/>
      <w:caps/>
      <w:sz w:val="28"/>
      <w:szCs w:val="28"/>
    </w:rPr>
  </w:style>
  <w:style w:type="paragraph" w:customStyle="1" w:styleId="ChapterTitle">
    <w:name w:val="Chapter Title"/>
    <w:next w:val="Normal"/>
    <w:rsid w:val="009936E3"/>
    <w:pPr>
      <w:spacing w:before="240" w:after="1200"/>
    </w:pPr>
    <w:rPr>
      <w:rFonts w:ascii="Arial Narrow" w:hAnsi="Arial Narrow"/>
      <w:b/>
      <w:sz w:val="60"/>
      <w:szCs w:val="48"/>
    </w:rPr>
  </w:style>
  <w:style w:type="paragraph" w:customStyle="1" w:styleId="FigureCaption">
    <w:name w:val="Figure Caption"/>
    <w:next w:val="Normal"/>
    <w:qFormat/>
    <w:rsid w:val="009936E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936E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936E3"/>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936E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9936E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936E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936E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936E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936E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936E3"/>
    <w:pPr>
      <w:spacing w:before="120" w:after="120"/>
      <w:contextualSpacing/>
    </w:pPr>
    <w:rPr>
      <w:rFonts w:ascii="Utopia" w:hAnsi="Utopia"/>
      <w:sz w:val="18"/>
    </w:rPr>
  </w:style>
  <w:style w:type="paragraph" w:customStyle="1" w:styleId="TableCaption">
    <w:name w:val="Table Caption"/>
    <w:basedOn w:val="FigureCaption"/>
    <w:next w:val="Normal"/>
    <w:qFormat/>
    <w:rsid w:val="009936E3"/>
    <w:pPr>
      <w:spacing w:after="120"/>
    </w:pPr>
  </w:style>
  <w:style w:type="paragraph" w:customStyle="1" w:styleId="TableHead">
    <w:name w:val="Table Head"/>
    <w:next w:val="Normal"/>
    <w:rsid w:val="009936E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936E3"/>
    <w:pPr>
      <w:spacing w:before="60" w:after="240"/>
      <w:contextualSpacing/>
    </w:pPr>
    <w:rPr>
      <w:rFonts w:ascii="Utopia" w:hAnsi="Utopia"/>
      <w:i/>
      <w:sz w:val="18"/>
    </w:rPr>
  </w:style>
  <w:style w:type="table" w:styleId="TableGrid">
    <w:name w:val="Table Grid"/>
    <w:basedOn w:val="TableNormal"/>
    <w:rsid w:val="009936E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936E3"/>
    <w:pPr>
      <w:numPr>
        <w:numId w:val="0"/>
      </w:numPr>
      <w:ind w:left="864"/>
    </w:pPr>
  </w:style>
  <w:style w:type="paragraph" w:customStyle="1" w:styleId="NumList">
    <w:name w:val="Num List"/>
    <w:basedOn w:val="Normal"/>
    <w:rsid w:val="009936E3"/>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9936E3"/>
    <w:pPr>
      <w:spacing w:before="0"/>
      <w:ind w:left="0" w:right="0"/>
      <w:jc w:val="right"/>
    </w:pPr>
    <w:rPr>
      <w:i w:val="0"/>
    </w:rPr>
  </w:style>
  <w:style w:type="paragraph" w:customStyle="1" w:styleId="ExerciseHead">
    <w:name w:val="Exercise Head"/>
    <w:basedOn w:val="Normal"/>
    <w:next w:val="Normal"/>
    <w:rsid w:val="009936E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936E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936E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936E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936E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936E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936E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936E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936E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936E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936E3"/>
  </w:style>
  <w:style w:type="paragraph" w:customStyle="1" w:styleId="SideBarSubhead">
    <w:name w:val="Side Bar Subhead"/>
    <w:basedOn w:val="Normal"/>
    <w:rsid w:val="009936E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936E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936E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936E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936E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936E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936E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936E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936E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936E3"/>
    <w:pPr>
      <w:spacing w:before="120" w:after="120"/>
    </w:pPr>
    <w:rPr>
      <w:rFonts w:ascii="Arial" w:hAnsi="Arial"/>
      <w:sz w:val="18"/>
    </w:rPr>
  </w:style>
  <w:style w:type="paragraph" w:styleId="Revision">
    <w:name w:val="Revision"/>
    <w:hidden/>
    <w:uiPriority w:val="99"/>
    <w:semiHidden/>
    <w:rsid w:val="009936E3"/>
    <w:rPr>
      <w:rFonts w:ascii="Calibri" w:eastAsia="Calibri" w:hAnsi="Calibri"/>
      <w:sz w:val="22"/>
      <w:szCs w:val="22"/>
    </w:rPr>
  </w:style>
  <w:style w:type="character" w:styleId="IntenseEmphasis">
    <w:name w:val="Intense Emphasis"/>
    <w:basedOn w:val="DefaultParagraphFont"/>
    <w:uiPriority w:val="21"/>
    <w:qFormat/>
    <w:rsid w:val="009936E3"/>
    <w:rPr>
      <w:b/>
      <w:bCs/>
      <w:i/>
      <w:iCs/>
      <w:color w:val="auto"/>
    </w:rPr>
  </w:style>
  <w:style w:type="character" w:styleId="Emphasis">
    <w:name w:val="Emphasis"/>
    <w:basedOn w:val="DefaultParagraphFont"/>
    <w:qFormat/>
    <w:rsid w:val="009936E3"/>
    <w:rPr>
      <w:i/>
      <w:iCs/>
    </w:rPr>
  </w:style>
  <w:style w:type="character" w:styleId="Strong">
    <w:name w:val="Strong"/>
    <w:basedOn w:val="DefaultParagraphFont"/>
    <w:qFormat/>
    <w:rsid w:val="009936E3"/>
    <w:rPr>
      <w:b/>
      <w:bCs/>
    </w:rPr>
  </w:style>
  <w:style w:type="paragraph" w:styleId="Subtitle">
    <w:name w:val="Subtitle"/>
    <w:basedOn w:val="Normal"/>
    <w:next w:val="Normal"/>
    <w:link w:val="SubtitleChar"/>
    <w:qFormat/>
    <w:rsid w:val="009936E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936E3"/>
    <w:rPr>
      <w:rFonts w:ascii="ZapfDingbats" w:hAnsi="ZapfDingbats"/>
      <w:color w:val="auto"/>
      <w:szCs w:val="24"/>
    </w:rPr>
  </w:style>
  <w:style w:type="paragraph" w:customStyle="1" w:styleId="Code">
    <w:name w:val="Code"/>
    <w:basedOn w:val="Normal"/>
    <w:link w:val="CodeChar"/>
    <w:qFormat/>
    <w:rsid w:val="009936E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936E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5A5C6EC8-3E6D-4946-A6C2-6E7443A5A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1536</TotalTime>
  <Pages>43</Pages>
  <Words>11972</Words>
  <Characters>68245</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80057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30</cp:revision>
  <cp:lastPrinted>2012-09-27T18:23:00Z</cp:lastPrinted>
  <dcterms:created xsi:type="dcterms:W3CDTF">2014-05-14T17:02:00Z</dcterms:created>
  <dcterms:modified xsi:type="dcterms:W3CDTF">2014-05-20T17:56:00Z</dcterms:modified>
</cp:coreProperties>
</file>