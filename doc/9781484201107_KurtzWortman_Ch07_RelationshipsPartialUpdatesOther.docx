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4665" w:rsidRDefault="005E7C99" w:rsidP="002B4303">
      <w:pPr>
        <w:pStyle w:val="ChapterTitle"/>
        <w:tabs>
          <w:tab w:val="left" w:pos="1170"/>
        </w:tabs>
      </w:pPr>
      <w:r w:rsidRPr="005E7C99">
        <w:t>Dealing with Relationships, Partial Updates, and Other Complexities</w:t>
      </w:r>
    </w:p>
    <w:p w:rsidR="00F43B70" w:rsidRDefault="00F43B70" w:rsidP="00F43B70">
      <w:pPr>
        <w:pStyle w:val="BodyTextFirst"/>
      </w:pPr>
      <w:r w:rsidRPr="00130755">
        <w:t xml:space="preserve">In the previous chapter, </w:t>
      </w:r>
      <w:r w:rsidR="00A80F6B">
        <w:t xml:space="preserve">after a brief introduction to the concepts of authentication and authorization, </w:t>
      </w:r>
      <w:r>
        <w:t>we</w:t>
      </w:r>
      <w:r w:rsidRPr="00130755">
        <w:t xml:space="preserve"> </w:t>
      </w:r>
      <w:r>
        <w:t xml:space="preserve">added </w:t>
      </w:r>
      <w:r w:rsidR="00581B8D">
        <w:t xml:space="preserve">security to the task-management service. We </w:t>
      </w:r>
      <w:r w:rsidR="00A80F6B">
        <w:t xml:space="preserve">began by </w:t>
      </w:r>
      <w:r w:rsidR="00A55822">
        <w:t>applying</w:t>
      </w:r>
      <w:r w:rsidR="00314E71">
        <w:t xml:space="preserve"> an authorization filter to </w:t>
      </w:r>
      <w:r w:rsidR="00A35F82">
        <w:t>secur</w:t>
      </w:r>
      <w:r w:rsidR="00314E71">
        <w:t>e</w:t>
      </w:r>
      <w:r w:rsidR="00A80F6B">
        <w:t xml:space="preserve"> </w:t>
      </w:r>
      <w:r w:rsidR="00A35F82">
        <w:t xml:space="preserve">the </w:t>
      </w:r>
      <w:proofErr w:type="spellStart"/>
      <w:r w:rsidR="00314E71" w:rsidRPr="00314E71">
        <w:rPr>
          <w:rStyle w:val="CodeInline"/>
        </w:rPr>
        <w:t>AddTask</w:t>
      </w:r>
      <w:proofErr w:type="spellEnd"/>
      <w:r w:rsidR="00A35F82">
        <w:t xml:space="preserve"> method</w:t>
      </w:r>
      <w:r w:rsidR="00581B8D">
        <w:t xml:space="preserve">, and </w:t>
      </w:r>
      <w:r w:rsidR="00A55822">
        <w:t xml:space="preserve">complemented this by implementing a custom message handler </w:t>
      </w:r>
      <w:r w:rsidR="00581B8D">
        <w:t>support</w:t>
      </w:r>
      <w:r w:rsidR="00A55822">
        <w:t>ing</w:t>
      </w:r>
      <w:r w:rsidR="00581B8D">
        <w:t xml:space="preserve"> Basic authentication. </w:t>
      </w:r>
      <w:r w:rsidR="00871B46">
        <w:t>After that, w</w:t>
      </w:r>
      <w:r w:rsidR="00314E71">
        <w:t>e implemented several scenarios</w:t>
      </w:r>
      <w:r w:rsidR="00871B46">
        <w:t xml:space="preserve"> (</w:t>
      </w:r>
      <w:r w:rsidR="00314E71">
        <w:t>continuing with the theme of security</w:t>
      </w:r>
      <w:r w:rsidR="00871B46">
        <w:t>)</w:t>
      </w:r>
      <w:r w:rsidR="00314E71">
        <w:t xml:space="preserve"> </w:t>
      </w:r>
      <w:r w:rsidR="00871B46">
        <w:t xml:space="preserve">to further develop our application's functional capabilities and to </w:t>
      </w:r>
      <w:r w:rsidR="00314E71">
        <w:t xml:space="preserve">demonstrate various ASP.NET Web API features (e.g., global exception </w:t>
      </w:r>
      <w:r w:rsidR="00871B46">
        <w:t xml:space="preserve">handling </w:t>
      </w:r>
      <w:r w:rsidR="00314E71">
        <w:t xml:space="preserve">of </w:t>
      </w:r>
      <w:r w:rsidR="00871B46">
        <w:t>custom exceptions,</w:t>
      </w:r>
      <w:r w:rsidR="00314E71">
        <w:t xml:space="preserve"> scoping</w:t>
      </w:r>
      <w:r w:rsidR="00871B46">
        <w:t xml:space="preserve"> of filter attributes</w:t>
      </w:r>
      <w:r w:rsidR="00314E71">
        <w:t>, serialization</w:t>
      </w:r>
      <w:r w:rsidR="00871B46">
        <w:t xml:space="preserve"> control</w:t>
      </w:r>
      <w:r w:rsidR="00314E71">
        <w:t xml:space="preserve">, </w:t>
      </w:r>
      <w:proofErr w:type="spellStart"/>
      <w:r w:rsidR="00314E71">
        <w:t>async</w:t>
      </w:r>
      <w:proofErr w:type="spellEnd"/>
      <w:r w:rsidR="00314E71">
        <w:t xml:space="preserve"> filter</w:t>
      </w:r>
      <w:r w:rsidR="00871B46">
        <w:t>s).</w:t>
      </w:r>
      <w:r w:rsidR="00314E71">
        <w:t xml:space="preserve"> </w:t>
      </w:r>
      <w:r w:rsidR="00581B8D">
        <w:t xml:space="preserve">We wrapped things </w:t>
      </w:r>
      <w:r w:rsidR="00871B46">
        <w:t xml:space="preserve">up </w:t>
      </w:r>
      <w:r w:rsidR="00581B8D">
        <w:t xml:space="preserve">by </w:t>
      </w:r>
      <w:r w:rsidR="00871B46">
        <w:t xml:space="preserve">adding support </w:t>
      </w:r>
      <w:r w:rsidR="00581B8D">
        <w:t xml:space="preserve">for </w:t>
      </w:r>
      <w:r w:rsidR="00C106D4">
        <w:t>token-based security.</w:t>
      </w:r>
    </w:p>
    <w:p w:rsidR="00F43B70" w:rsidRPr="00130755" w:rsidRDefault="00F43B70" w:rsidP="00F43B70">
      <w:pPr>
        <w:pStyle w:val="BodyTextCont"/>
      </w:pPr>
      <w:r>
        <w:t>In this chapter we will</w:t>
      </w:r>
      <w:r w:rsidR="00B65252">
        <w:t xml:space="preserve"> continue building out the </w:t>
      </w:r>
      <w:proofErr w:type="spellStart"/>
      <w:r w:rsidR="00B65252">
        <w:t>RESTful</w:t>
      </w:r>
      <w:proofErr w:type="spellEnd"/>
      <w:r w:rsidR="00B65252">
        <w:t xml:space="preserve"> API we designed in Chapter 3.</w:t>
      </w:r>
      <w:r w:rsidR="0048611C">
        <w:t>W</w:t>
      </w:r>
      <w:r w:rsidR="00B65252">
        <w:t>e will deal with</w:t>
      </w:r>
      <w:r w:rsidR="0048611C">
        <w:t>:</w:t>
      </w:r>
    </w:p>
    <w:p w:rsidR="00F43B70" w:rsidRDefault="00F43B70" w:rsidP="00F43B70">
      <w:pPr>
        <w:pStyle w:val="Bullet"/>
      </w:pPr>
      <w:r>
        <w:t>Relationships</w:t>
      </w:r>
      <w:r w:rsidR="00A80F6B">
        <w:t xml:space="preserve"> - w</w:t>
      </w:r>
      <w:r>
        <w:t xml:space="preserve">e'll </w:t>
      </w:r>
      <w:r w:rsidR="0048611C">
        <w:t>manage task assignees</w:t>
      </w:r>
    </w:p>
    <w:p w:rsidR="00581B8D" w:rsidRDefault="00581B8D" w:rsidP="00581B8D">
      <w:pPr>
        <w:pStyle w:val="Bullet"/>
      </w:pPr>
      <w:r>
        <w:t>Partial updates</w:t>
      </w:r>
      <w:r w:rsidR="00A80F6B">
        <w:t xml:space="preserve"> - w</w:t>
      </w:r>
      <w:r>
        <w:t>e'll update a</w:t>
      </w:r>
      <w:r w:rsidR="00A80F6B">
        <w:t>n existing</w:t>
      </w:r>
      <w:r>
        <w:t xml:space="preserve"> task</w:t>
      </w:r>
    </w:p>
    <w:p w:rsidR="00581B8D" w:rsidRPr="00130755" w:rsidRDefault="00581B8D" w:rsidP="00581B8D">
      <w:pPr>
        <w:pStyle w:val="Bullet"/>
      </w:pPr>
      <w:r>
        <w:t>Input validation</w:t>
      </w:r>
      <w:r w:rsidR="00A80F6B">
        <w:t xml:space="preserve"> - we'll validate the request to update an existing task</w:t>
      </w:r>
    </w:p>
    <w:p w:rsidR="00CD6007" w:rsidRDefault="00CD6007" w:rsidP="00CD6007">
      <w:pPr>
        <w:pStyle w:val="Bullet"/>
      </w:pPr>
      <w:r>
        <w:t>Paging of results - we'll get all tasks, and use a query string to control paging of results</w:t>
      </w:r>
    </w:p>
    <w:p w:rsidR="00F43B70" w:rsidRDefault="00F43B70" w:rsidP="00F43B70">
      <w:pPr>
        <w:pStyle w:val="Bullet"/>
      </w:pPr>
      <w:r>
        <w:t>Context-sensitive hypermedia</w:t>
      </w:r>
      <w:r w:rsidR="00A80F6B">
        <w:t xml:space="preserve"> - we'll add links to the response</w:t>
      </w:r>
    </w:p>
    <w:p w:rsidR="00F43B70" w:rsidRDefault="005D588E" w:rsidP="00F43B70">
      <w:pPr>
        <w:pStyle w:val="BodyTextCont"/>
      </w:pPr>
      <w:r>
        <w:t xml:space="preserve">And, naturally, we will </w:t>
      </w:r>
      <w:r w:rsidR="0048611C">
        <w:t>highlight several great</w:t>
      </w:r>
      <w:r w:rsidR="0048611C" w:rsidRPr="006A567E">
        <w:t xml:space="preserve"> ASP.NET Web API</w:t>
      </w:r>
      <w:r w:rsidR="0048611C">
        <w:t xml:space="preserve"> </w:t>
      </w:r>
      <w:r w:rsidR="0048611C" w:rsidRPr="006A567E">
        <w:t>features</w:t>
      </w:r>
      <w:r w:rsidR="0048611C">
        <w:t xml:space="preserve"> </w:t>
      </w:r>
      <w:r>
        <w:t xml:space="preserve">along the way. </w:t>
      </w:r>
      <w:r w:rsidR="00F43B70">
        <w:t>Now let's get started…</w:t>
      </w:r>
    </w:p>
    <w:p w:rsidR="00EB3C44" w:rsidRDefault="00F43B70" w:rsidP="00F43B70">
      <w:pPr>
        <w:pStyle w:val="Heading1"/>
      </w:pPr>
      <w:r>
        <w:t>Relationships</w:t>
      </w:r>
    </w:p>
    <w:p w:rsidR="001E2E80" w:rsidRDefault="001E2E80" w:rsidP="001D64E9">
      <w:pPr>
        <w:pStyle w:val="BodyTextFirst"/>
      </w:pPr>
      <w:r>
        <w:t xml:space="preserve">We dealt with </w:t>
      </w:r>
      <w:r w:rsidR="001D64E9">
        <w:t xml:space="preserve">a </w:t>
      </w:r>
      <w:r>
        <w:t xml:space="preserve">simple relationship in </w:t>
      </w:r>
      <w:r w:rsidR="001D64E9">
        <w:t xml:space="preserve">the </w:t>
      </w:r>
      <w:r w:rsidR="001D64E9" w:rsidRPr="001D64E9">
        <w:rPr>
          <w:rStyle w:val="Emphasis"/>
        </w:rPr>
        <w:t>Securing Non-Resource API Operations</w:t>
      </w:r>
      <w:r w:rsidR="001D64E9">
        <w:t xml:space="preserve"> section of </w:t>
      </w:r>
      <w:r>
        <w:t>Chapter 6</w:t>
      </w:r>
      <w:r w:rsidR="001D64E9">
        <w:t xml:space="preserve">; namely, the relationship between </w:t>
      </w:r>
      <w:r w:rsidR="001D64E9" w:rsidRPr="001D64E9">
        <w:rPr>
          <w:rStyle w:val="CodeInline"/>
        </w:rPr>
        <w:t>Task</w:t>
      </w:r>
      <w:r w:rsidR="001D64E9">
        <w:t xml:space="preserve"> and </w:t>
      </w:r>
      <w:r w:rsidR="001D64E9" w:rsidRPr="001D64E9">
        <w:rPr>
          <w:rStyle w:val="CodeInline"/>
        </w:rPr>
        <w:t>Status</w:t>
      </w:r>
      <w:r w:rsidR="001D64E9">
        <w:t>. Now we will add support for a more complicated relationship; namely, the relationship between Task and User. Table 7-1, which is excerpted from Table 3-3, summarizes what we will implement in this section.</w:t>
      </w:r>
    </w:p>
    <w:p w:rsidR="001E2E80" w:rsidRDefault="001D64E9" w:rsidP="001D64E9">
      <w:pPr>
        <w:pStyle w:val="TableCaption"/>
      </w:pPr>
      <w:r>
        <w:t>Table 7-1. A List of Task Operations</w:t>
      </w:r>
    </w:p>
    <w:tbl>
      <w:tblPr>
        <w:tblStyle w:val="TableGrid"/>
        <w:tblW w:w="8725" w:type="dxa"/>
        <w:tblLayout w:type="fixed"/>
        <w:tblLook w:val="04A0" w:firstRow="1" w:lastRow="0" w:firstColumn="1" w:lastColumn="0" w:noHBand="0" w:noVBand="1"/>
      </w:tblPr>
      <w:tblGrid>
        <w:gridCol w:w="3235"/>
        <w:gridCol w:w="1080"/>
        <w:gridCol w:w="4410"/>
      </w:tblGrid>
      <w:tr w:rsidR="001E2E80" w:rsidTr="002C5BE2">
        <w:tc>
          <w:tcPr>
            <w:tcW w:w="3235" w:type="dxa"/>
          </w:tcPr>
          <w:p w:rsidR="001E2E80" w:rsidRPr="001E2E80" w:rsidRDefault="001E2E80" w:rsidP="001E2E80">
            <w:pPr>
              <w:pStyle w:val="TableHead"/>
            </w:pPr>
            <w:r>
              <w:t>URI</w:t>
            </w:r>
          </w:p>
        </w:tc>
        <w:tc>
          <w:tcPr>
            <w:tcW w:w="1080" w:type="dxa"/>
          </w:tcPr>
          <w:p w:rsidR="001E2E80" w:rsidRPr="001E2E80" w:rsidRDefault="001E2E80" w:rsidP="001E2E80">
            <w:pPr>
              <w:pStyle w:val="TableHead"/>
            </w:pPr>
            <w:r>
              <w:t>Verb</w:t>
            </w:r>
          </w:p>
        </w:tc>
        <w:tc>
          <w:tcPr>
            <w:tcW w:w="4410" w:type="dxa"/>
          </w:tcPr>
          <w:p w:rsidR="001E2E80" w:rsidRPr="001E2E80" w:rsidRDefault="001E2E80" w:rsidP="001E2E80">
            <w:pPr>
              <w:pStyle w:val="TableHead"/>
            </w:pPr>
            <w:r>
              <w:t>Description</w:t>
            </w:r>
          </w:p>
        </w:tc>
      </w:tr>
      <w:tr w:rsidR="001E2E80" w:rsidTr="002C5BE2">
        <w:tc>
          <w:tcPr>
            <w:tcW w:w="3235" w:type="dxa"/>
          </w:tcPr>
          <w:p w:rsidR="001E2E80" w:rsidRPr="001E2E80" w:rsidRDefault="001E2E80" w:rsidP="001E2E8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w:t>
            </w:r>
          </w:p>
        </w:tc>
        <w:tc>
          <w:tcPr>
            <w:tcW w:w="1080" w:type="dxa"/>
          </w:tcPr>
          <w:p w:rsidR="001E2E80" w:rsidRPr="001E2E80" w:rsidRDefault="001E2E80" w:rsidP="001E2E80">
            <w:pPr>
              <w:pStyle w:val="TableText"/>
            </w:pPr>
            <w:r>
              <w:t>PUT</w:t>
            </w:r>
          </w:p>
        </w:tc>
        <w:tc>
          <w:tcPr>
            <w:tcW w:w="4410" w:type="dxa"/>
          </w:tcPr>
          <w:p w:rsidR="001E2E80" w:rsidRPr="001E2E80" w:rsidRDefault="001E2E80" w:rsidP="001E2E80">
            <w:pPr>
              <w:pStyle w:val="TableText"/>
            </w:pPr>
            <w:r>
              <w:t>Replaces all users on the specified task</w:t>
            </w:r>
            <w:r w:rsidRPr="001E2E80">
              <w:t>; returns the updated task in the response</w:t>
            </w:r>
          </w:p>
        </w:tc>
      </w:tr>
      <w:tr w:rsidR="001E2E80" w:rsidTr="002C5BE2">
        <w:tc>
          <w:tcPr>
            <w:tcW w:w="3235" w:type="dxa"/>
          </w:tcPr>
          <w:p w:rsidR="001E2E80" w:rsidRPr="001E2E80" w:rsidRDefault="001E2E80" w:rsidP="001E2E80">
            <w:pPr>
              <w:pStyle w:val="TableText"/>
              <w:rPr>
                <w:rStyle w:val="CodeInline"/>
              </w:rPr>
            </w:pPr>
            <w:r w:rsidRPr="00D020A5">
              <w:rPr>
                <w:rStyle w:val="CodeInline"/>
              </w:rPr>
              <w:lastRenderedPageBreak/>
              <w:t>/</w:t>
            </w:r>
            <w:proofErr w:type="spellStart"/>
            <w:r w:rsidRPr="00D020A5">
              <w:rPr>
                <w:rStyle w:val="CodeInline"/>
              </w:rPr>
              <w:t>api</w:t>
            </w:r>
            <w:proofErr w:type="spellEnd"/>
            <w:r w:rsidRPr="00D020A5">
              <w:rPr>
                <w:rStyle w:val="CodeInline"/>
              </w:rPr>
              <w:t>/tasks/123/users</w:t>
            </w:r>
          </w:p>
        </w:tc>
        <w:tc>
          <w:tcPr>
            <w:tcW w:w="1080" w:type="dxa"/>
          </w:tcPr>
          <w:p w:rsidR="001E2E80" w:rsidRPr="001E2E80" w:rsidRDefault="001E2E80" w:rsidP="001E2E80">
            <w:pPr>
              <w:pStyle w:val="TableText"/>
            </w:pPr>
            <w:r>
              <w:t>DELETE</w:t>
            </w:r>
          </w:p>
        </w:tc>
        <w:tc>
          <w:tcPr>
            <w:tcW w:w="4410" w:type="dxa"/>
          </w:tcPr>
          <w:p w:rsidR="001E2E80" w:rsidRPr="001E2E80" w:rsidRDefault="001E2E80" w:rsidP="001E2E80">
            <w:pPr>
              <w:pStyle w:val="TableText"/>
            </w:pPr>
            <w:r>
              <w:t>Deletes all users from the specified task</w:t>
            </w:r>
            <w:r w:rsidRPr="001E2E80">
              <w:t>; returns the updated task in the response</w:t>
            </w:r>
          </w:p>
        </w:tc>
      </w:tr>
      <w:tr w:rsidR="001E2E80" w:rsidTr="002C5BE2">
        <w:tc>
          <w:tcPr>
            <w:tcW w:w="3235" w:type="dxa"/>
          </w:tcPr>
          <w:p w:rsidR="001E2E80" w:rsidRPr="001E2E80" w:rsidRDefault="001E2E80" w:rsidP="001E2E8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/tasks/123/users/456</w:t>
            </w:r>
          </w:p>
        </w:tc>
        <w:tc>
          <w:tcPr>
            <w:tcW w:w="1080" w:type="dxa"/>
          </w:tcPr>
          <w:p w:rsidR="001E2E80" w:rsidRPr="001E2E80" w:rsidRDefault="001E2E80" w:rsidP="001E2E80">
            <w:pPr>
              <w:pStyle w:val="TableText"/>
            </w:pPr>
            <w:r>
              <w:t>PUT</w:t>
            </w:r>
          </w:p>
        </w:tc>
        <w:tc>
          <w:tcPr>
            <w:tcW w:w="4410" w:type="dxa"/>
          </w:tcPr>
          <w:p w:rsidR="001E2E80" w:rsidRPr="001E2E80" w:rsidRDefault="001E2E80" w:rsidP="001E2E80">
            <w:pPr>
              <w:pStyle w:val="TableText"/>
            </w:pPr>
            <w:r>
              <w:t xml:space="preserve">Adds the </w:t>
            </w:r>
            <w:r w:rsidRPr="001E2E80">
              <w:t>specified user (e.g., 456) as an assignee on the task; returns the updated task in the response</w:t>
            </w:r>
          </w:p>
        </w:tc>
      </w:tr>
      <w:tr w:rsidR="001E2E80" w:rsidTr="002C5BE2">
        <w:tc>
          <w:tcPr>
            <w:tcW w:w="3235" w:type="dxa"/>
          </w:tcPr>
          <w:p w:rsidR="001E2E80" w:rsidRPr="001E2E80" w:rsidRDefault="001E2E80" w:rsidP="001E2E8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/tasks/123/users/456</w:t>
            </w:r>
          </w:p>
        </w:tc>
        <w:tc>
          <w:tcPr>
            <w:tcW w:w="1080" w:type="dxa"/>
          </w:tcPr>
          <w:p w:rsidR="001E2E80" w:rsidRPr="001E2E80" w:rsidRDefault="001E2E80" w:rsidP="001E2E80">
            <w:pPr>
              <w:pStyle w:val="TableText"/>
            </w:pPr>
            <w:r>
              <w:t>DELETE</w:t>
            </w:r>
          </w:p>
        </w:tc>
        <w:tc>
          <w:tcPr>
            <w:tcW w:w="4410" w:type="dxa"/>
          </w:tcPr>
          <w:p w:rsidR="001E2E80" w:rsidRPr="001E2E80" w:rsidRDefault="001E2E80" w:rsidP="001E2E80">
            <w:pPr>
              <w:pStyle w:val="TableText"/>
            </w:pPr>
            <w:r>
              <w:t>Deletes the specified user from the assignee list</w:t>
            </w:r>
            <w:r w:rsidRPr="001E2E80">
              <w:t>; returns the updated task in the response</w:t>
            </w:r>
          </w:p>
        </w:tc>
      </w:tr>
    </w:tbl>
    <w:p w:rsidR="001D64E9" w:rsidRDefault="001D64E9" w:rsidP="001D64E9">
      <w:pPr>
        <w:pStyle w:val="BodyTextCont"/>
      </w:pPr>
    </w:p>
    <w:p w:rsidR="001E2E80" w:rsidRDefault="00E34DE2" w:rsidP="001D64E9">
      <w:pPr>
        <w:pStyle w:val="BodyTextCont"/>
      </w:pPr>
      <w:r>
        <w:t>We'll stick with our bottom-up approach of adding dependencies first, and the first dependency we'll implement is a query processor</w:t>
      </w:r>
      <w:r w:rsidR="003D2BBB">
        <w:t xml:space="preserve"> (implement as follows):</w:t>
      </w:r>
    </w:p>
    <w:p w:rsidR="003D2BBB" w:rsidRDefault="003D2BBB" w:rsidP="003D2BBB">
      <w:pPr>
        <w:pStyle w:val="CodeCaption"/>
      </w:pPr>
      <w:r>
        <w:t>IUpdateTaskQueryProcessor Interface</w:t>
      </w:r>
    </w:p>
    <w:p w:rsidR="003D2BBB" w:rsidRPr="003D2BBB" w:rsidRDefault="003D2BBB" w:rsidP="003D2BBB">
      <w:pPr>
        <w:pStyle w:val="Code"/>
      </w:pPr>
      <w:r w:rsidRPr="003D2BBB">
        <w:t>using System.Collections.Generic;</w:t>
      </w:r>
    </w:p>
    <w:p w:rsidR="003D2BBB" w:rsidRPr="003D2BBB" w:rsidRDefault="003D2BBB" w:rsidP="003D2BBB">
      <w:pPr>
        <w:pStyle w:val="Code"/>
      </w:pPr>
      <w:r w:rsidRPr="003D2BBB">
        <w:t>using WebApi2Book.Data.Entities;</w:t>
      </w:r>
    </w:p>
    <w:p w:rsidR="003D2BBB" w:rsidRPr="003D2BBB" w:rsidRDefault="003D2BBB" w:rsidP="003D2BBB">
      <w:pPr>
        <w:pStyle w:val="Code"/>
      </w:pPr>
    </w:p>
    <w:p w:rsidR="003D2BBB" w:rsidRPr="003D2BBB" w:rsidRDefault="00F37E70" w:rsidP="003D2BBB">
      <w:pPr>
        <w:pStyle w:val="Code"/>
      </w:pPr>
      <w:r>
        <w:t>namespace WebApi2Book.Data</w:t>
      </w:r>
    </w:p>
    <w:p w:rsidR="003D2BBB" w:rsidRPr="003D2BBB" w:rsidRDefault="003D2BBB" w:rsidP="003D2BBB">
      <w:pPr>
        <w:pStyle w:val="Code"/>
      </w:pPr>
      <w:r w:rsidRPr="003D2BBB">
        <w:t>{</w:t>
      </w:r>
    </w:p>
    <w:p w:rsidR="003D2BBB" w:rsidRPr="003D2BBB" w:rsidRDefault="003D2BBB" w:rsidP="003D2BBB">
      <w:pPr>
        <w:pStyle w:val="Code"/>
      </w:pPr>
      <w:r w:rsidRPr="003D2BBB">
        <w:t xml:space="preserve">    public interface IUpdateTaskQueryProcessor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 ReplaceTaskUsers(long taskId, IEnumerable&lt;long&gt; userIds);</w:t>
      </w:r>
    </w:p>
    <w:p w:rsidR="003D2BBB" w:rsidRPr="003D2BBB" w:rsidRDefault="003D2BBB" w:rsidP="003D2BBB">
      <w:pPr>
        <w:pStyle w:val="Code"/>
      </w:pPr>
      <w:r w:rsidRPr="003D2BBB">
        <w:t xml:space="preserve">        Task DeleteTaskUsers(long taskId);</w:t>
      </w:r>
    </w:p>
    <w:p w:rsidR="003D2BBB" w:rsidRPr="003D2BBB" w:rsidRDefault="003D2BBB" w:rsidP="003D2BBB">
      <w:pPr>
        <w:pStyle w:val="Code"/>
      </w:pPr>
      <w:r w:rsidRPr="003D2BBB">
        <w:t xml:space="preserve">        Task AddTaskUser(long taskId, long userId);</w:t>
      </w:r>
    </w:p>
    <w:p w:rsidR="003D2BBB" w:rsidRPr="003D2BBB" w:rsidRDefault="003D2BBB" w:rsidP="003D2BBB">
      <w:pPr>
        <w:pStyle w:val="Code"/>
      </w:pPr>
      <w:r w:rsidRPr="003D2BBB">
        <w:t xml:space="preserve">        Task DeleteTaskUser(long taskId, long userId);</w:t>
      </w:r>
    </w:p>
    <w:p w:rsidR="003D2BBB" w:rsidRPr="003D2BBB" w:rsidRDefault="003D2BBB" w:rsidP="003D2BBB">
      <w:pPr>
        <w:pStyle w:val="Code"/>
      </w:pPr>
      <w:r w:rsidRPr="003D2BBB">
        <w:t xml:space="preserve">    }</w:t>
      </w:r>
    </w:p>
    <w:p w:rsidR="003D2BBB" w:rsidRDefault="003D2BBB" w:rsidP="003D2BBB">
      <w:pPr>
        <w:pStyle w:val="Code"/>
      </w:pPr>
      <w:r w:rsidRPr="003D2BBB">
        <w:t>}</w:t>
      </w:r>
    </w:p>
    <w:p w:rsidR="003D2BBB" w:rsidRDefault="003D2BBB" w:rsidP="003D2BBB">
      <w:pPr>
        <w:pStyle w:val="CodeCaption"/>
      </w:pPr>
      <w:r w:rsidRPr="003D2BBB">
        <w:t>UpdateTaskQueryProcessor</w:t>
      </w:r>
      <w:r>
        <w:t xml:space="preserve"> Class</w:t>
      </w:r>
    </w:p>
    <w:p w:rsidR="003D2BBB" w:rsidRPr="003D2BBB" w:rsidRDefault="003D2BBB" w:rsidP="003D2BBB">
      <w:pPr>
        <w:pStyle w:val="Code"/>
      </w:pPr>
      <w:r w:rsidRPr="003D2BBB">
        <w:t>using System.Collections.Generic;</w:t>
      </w:r>
    </w:p>
    <w:p w:rsidR="003D2BBB" w:rsidRPr="003D2BBB" w:rsidRDefault="003D2BBB" w:rsidP="003D2BBB">
      <w:pPr>
        <w:pStyle w:val="Code"/>
      </w:pPr>
      <w:r w:rsidRPr="003D2BBB">
        <w:t>using System.Linq;</w:t>
      </w:r>
    </w:p>
    <w:p w:rsidR="003D2BBB" w:rsidRPr="003D2BBB" w:rsidRDefault="003D2BBB" w:rsidP="003D2BBB">
      <w:pPr>
        <w:pStyle w:val="Code"/>
      </w:pPr>
      <w:r w:rsidRPr="003D2BBB">
        <w:t>using NHibernate;</w:t>
      </w:r>
    </w:p>
    <w:p w:rsidR="003D2BBB" w:rsidRPr="003D2BBB" w:rsidRDefault="003D2BBB" w:rsidP="003D2BBB">
      <w:pPr>
        <w:pStyle w:val="Code"/>
      </w:pPr>
      <w:r w:rsidRPr="003D2BBB">
        <w:t>using WebApi2Book.Data.Entities;</w:t>
      </w:r>
    </w:p>
    <w:p w:rsidR="003D2BBB" w:rsidRPr="003D2BBB" w:rsidRDefault="003D2BBB" w:rsidP="003D2BBB">
      <w:pPr>
        <w:pStyle w:val="Code"/>
      </w:pPr>
      <w:r w:rsidRPr="003D2BBB">
        <w:t>using WebApi2Book.Data.Exceptions;</w:t>
      </w:r>
    </w:p>
    <w:p w:rsidR="003D2BBB" w:rsidRPr="003D2BBB" w:rsidRDefault="003D2BBB" w:rsidP="003D2BBB">
      <w:pPr>
        <w:pStyle w:val="Code"/>
      </w:pPr>
    </w:p>
    <w:p w:rsidR="003D2BBB" w:rsidRPr="003D2BBB" w:rsidRDefault="003D2BBB" w:rsidP="003D2BBB">
      <w:pPr>
        <w:pStyle w:val="Code"/>
      </w:pPr>
      <w:r w:rsidRPr="003D2BBB">
        <w:t>namespace WebApi2Book.Data.SqlServer.QueryProcessors</w:t>
      </w:r>
    </w:p>
    <w:p w:rsidR="003D2BBB" w:rsidRPr="003D2BBB" w:rsidRDefault="003D2BBB" w:rsidP="003D2BBB">
      <w:pPr>
        <w:pStyle w:val="Code"/>
      </w:pPr>
      <w:r w:rsidRPr="003D2BBB">
        <w:t>{</w:t>
      </w:r>
    </w:p>
    <w:p w:rsidR="003D2BBB" w:rsidRPr="003D2BBB" w:rsidRDefault="003D2BBB" w:rsidP="003D2BBB">
      <w:pPr>
        <w:pStyle w:val="Code"/>
      </w:pPr>
      <w:r w:rsidRPr="003D2BBB">
        <w:t xml:space="preserve">    public class UpdateTaskQueryProcessor : IUpdateTaskQueryProcessor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private readonly ISession _session;</w:t>
      </w:r>
    </w:p>
    <w:p w:rsidR="003D2BBB" w:rsidRPr="003D2BBB" w:rsidRDefault="003D2BBB" w:rsidP="003D2BBB">
      <w:pPr>
        <w:pStyle w:val="Code"/>
      </w:pPr>
    </w:p>
    <w:p w:rsidR="003D2BBB" w:rsidRPr="003D2BBB" w:rsidRDefault="003D2BBB" w:rsidP="003D2BBB">
      <w:pPr>
        <w:pStyle w:val="Code"/>
      </w:pPr>
      <w:r w:rsidRPr="003D2BBB">
        <w:t xml:space="preserve">        public UpdateTaskQueryProcessor(ISession session)</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_session = session;</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ReplaceTaskUsers(long taskId, IEnumerable&lt;long&gt; userIds)</w:t>
      </w:r>
    </w:p>
    <w:p w:rsidR="003D2BBB" w:rsidRPr="003D2BBB" w:rsidRDefault="003D2BBB" w:rsidP="003D2BBB">
      <w:pPr>
        <w:pStyle w:val="Code"/>
      </w:pPr>
      <w:r w:rsidRPr="003D2BBB">
        <w:t xml:space="preserve">        {</w:t>
      </w:r>
    </w:p>
    <w:p w:rsidR="003D2BBB" w:rsidRPr="003D2BBB" w:rsidRDefault="003D2BBB" w:rsidP="003D2BBB">
      <w:pPr>
        <w:pStyle w:val="Code"/>
      </w:pPr>
      <w:r w:rsidRPr="003D2BBB">
        <w:lastRenderedPageBreak/>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UpdateTaskUsers(task, userIds, false);</w:t>
      </w:r>
    </w:p>
    <w:p w:rsidR="003D2BBB" w:rsidRPr="003D2BBB" w:rsidRDefault="003D2BBB" w:rsidP="003D2BBB">
      <w:pPr>
        <w:pStyle w:val="Code"/>
      </w:pPr>
    </w:p>
    <w:p w:rsidR="003D2BBB" w:rsidRPr="003D2BBB" w:rsidRDefault="003D2BBB" w:rsidP="003D2BBB">
      <w:pPr>
        <w:pStyle w:val="Code"/>
      </w:pPr>
      <w:r w:rsidRPr="003D2BBB">
        <w:t xml:space="preserve">            _session.SaveOrUpdate(task);</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DeleteTaskUsers(long taskId)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UpdateTaskUsers(task, null, false);</w:t>
      </w:r>
    </w:p>
    <w:p w:rsidR="003D2BBB" w:rsidRPr="003D2BBB" w:rsidRDefault="003D2BBB" w:rsidP="003D2BBB">
      <w:pPr>
        <w:pStyle w:val="Code"/>
      </w:pPr>
    </w:p>
    <w:p w:rsidR="003D2BBB" w:rsidRPr="003D2BBB" w:rsidRDefault="003D2BBB" w:rsidP="003D2BBB">
      <w:pPr>
        <w:pStyle w:val="Code"/>
      </w:pPr>
      <w:r w:rsidRPr="003D2BBB">
        <w:t xml:space="preserve">            _session.SaveOrUpdate(task);</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AddTaskUser(long taskId, long userId)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UpdateTaskUsers(task, new[] {userId}, true);</w:t>
      </w:r>
    </w:p>
    <w:p w:rsidR="003D2BBB" w:rsidRPr="003D2BBB" w:rsidRDefault="003D2BBB" w:rsidP="003D2BBB">
      <w:pPr>
        <w:pStyle w:val="Code"/>
      </w:pPr>
    </w:p>
    <w:p w:rsidR="003D2BBB" w:rsidRPr="003D2BBB" w:rsidRDefault="003D2BBB" w:rsidP="003D2BBB">
      <w:pPr>
        <w:pStyle w:val="Code"/>
      </w:pPr>
      <w:r w:rsidRPr="003D2BBB">
        <w:t xml:space="preserve">            _session.SaveOrUpdate(task);</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DeleteTaskUser(long taskId, long userId)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var user = task.Users.FirstOrDefault(x =&gt; x.UserId == userId);</w:t>
      </w:r>
    </w:p>
    <w:p w:rsidR="003D2BBB" w:rsidRPr="003D2BBB" w:rsidRDefault="003D2BBB" w:rsidP="003D2BBB">
      <w:pPr>
        <w:pStyle w:val="Code"/>
      </w:pPr>
      <w:r w:rsidRPr="003D2BBB">
        <w:t xml:space="preserve">            if (user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task.Users.Remove(user);</w:t>
      </w:r>
    </w:p>
    <w:p w:rsidR="003D2BBB" w:rsidRPr="003D2BBB" w:rsidRDefault="003D2BBB" w:rsidP="003D2BBB">
      <w:pPr>
        <w:pStyle w:val="Code"/>
      </w:pPr>
      <w:r w:rsidRPr="003D2BBB">
        <w:t xml:space="preserve">                _session.SaveOrUpdate(task);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virtual Task GetValidTask(long taskId)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_session.Get&lt;Task&gt;(taskId);</w:t>
      </w:r>
    </w:p>
    <w:p w:rsidR="003D2BBB" w:rsidRPr="003D2BBB" w:rsidRDefault="003D2BBB" w:rsidP="003D2BBB">
      <w:pPr>
        <w:pStyle w:val="Code"/>
      </w:pPr>
      <w:r w:rsidRPr="003D2BBB">
        <w:t xml:space="preserve">            if (task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throw new RootObjectNotFoundException("Task not found");</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virtual User GetValidUser(long userId)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user = _session.Get&lt;User&gt;(userId);</w:t>
      </w:r>
    </w:p>
    <w:p w:rsidR="003D2BBB" w:rsidRPr="003D2BBB" w:rsidRDefault="003D2BBB" w:rsidP="003D2BBB">
      <w:pPr>
        <w:pStyle w:val="Code"/>
      </w:pPr>
      <w:r w:rsidRPr="003D2BBB">
        <w:t xml:space="preserve">            if (user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throw new ChildObjectNotFoundException("User not found");</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return user;</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virtual void UpdateTaskUsers(Task task, IEnumerable&lt;long&gt; userIds, bool appendToExisting)</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if (!appendToExisting)</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task.Users.Clear();</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if (userIds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foreach (var user in userIds.Select(GetValidUser))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if (!task.Users.Contains(user))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task.Users.Add(user);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E34DE2" w:rsidRDefault="003D2BBB" w:rsidP="003D2BBB">
      <w:pPr>
        <w:pStyle w:val="Code"/>
      </w:pPr>
      <w:r w:rsidRPr="003D2BBB">
        <w:t>}</w:t>
      </w:r>
    </w:p>
    <w:p w:rsidR="00E34DE2" w:rsidRDefault="003D2BBB" w:rsidP="003D2BBB">
      <w:pPr>
        <w:pStyle w:val="CodeCaption"/>
      </w:pPr>
      <w:r>
        <w:t xml:space="preserve">Dependency Configuration (add to bottom of </w:t>
      </w:r>
      <w:r w:rsidRPr="00E56F99">
        <w:rPr>
          <w:rStyle w:val="CodeInline"/>
        </w:rPr>
        <w:t>NinjectConfigurator.AddBindings</w:t>
      </w:r>
      <w:r>
        <w:t>)</w:t>
      </w:r>
    </w:p>
    <w:p w:rsidR="003D2BBB" w:rsidRDefault="003D2BBB" w:rsidP="003D2BBB">
      <w:pPr>
        <w:pStyle w:val="Code"/>
      </w:pPr>
      <w:bookmarkStart w:id="0" w:name="OLE_LINK1"/>
      <w:bookmarkStart w:id="1" w:name="OLE_LINK2"/>
      <w:r w:rsidRPr="003D2BBB">
        <w:t>container.Bind&lt;IUpdateTaskQueryProcessor&gt;().To&lt;UpdateTaskQueryProcessor&gt;().InRequestScope();</w:t>
      </w:r>
      <w:bookmarkEnd w:id="0"/>
      <w:bookmarkEnd w:id="1"/>
    </w:p>
    <w:p w:rsidR="00371909" w:rsidRDefault="00371909" w:rsidP="003D2BBB">
      <w:pPr>
        <w:pStyle w:val="BodyTextCont"/>
      </w:pPr>
      <w:r>
        <w:t xml:space="preserve">Note that </w:t>
      </w:r>
      <w:r w:rsidR="006460F9">
        <w:t xml:space="preserve">three of the </w:t>
      </w:r>
      <w:r>
        <w:t xml:space="preserve">four interface methods </w:t>
      </w:r>
      <w:r w:rsidR="006460F9">
        <w:t>(</w:t>
      </w:r>
      <w:proofErr w:type="spellStart"/>
      <w:r w:rsidR="006460F9" w:rsidRPr="006460F9">
        <w:rPr>
          <w:rStyle w:val="CodeInline"/>
        </w:rPr>
        <w:t>ReplaceTaskUsers</w:t>
      </w:r>
      <w:proofErr w:type="spellEnd"/>
      <w:r w:rsidR="006460F9">
        <w:t xml:space="preserve">, </w:t>
      </w:r>
      <w:proofErr w:type="spellStart"/>
      <w:r w:rsidR="006460F9" w:rsidRPr="006460F9">
        <w:rPr>
          <w:rStyle w:val="CodeInline"/>
        </w:rPr>
        <w:t>DeleteTaskUsers</w:t>
      </w:r>
      <w:proofErr w:type="spellEnd"/>
      <w:r w:rsidR="006460F9">
        <w:t xml:space="preserve">, and </w:t>
      </w:r>
      <w:proofErr w:type="spellStart"/>
      <w:r w:rsidR="006460F9" w:rsidRPr="006460F9">
        <w:rPr>
          <w:rStyle w:val="CodeInline"/>
        </w:rPr>
        <w:t>AddTaskUser</w:t>
      </w:r>
      <w:proofErr w:type="spellEnd"/>
      <w:r w:rsidR="006460F9">
        <w:t xml:space="preserve">) </w:t>
      </w:r>
      <w:r>
        <w:t xml:space="preserve">have a similar pattern of implementation. First, a </w:t>
      </w:r>
      <w:r w:rsidRPr="00371909">
        <w:rPr>
          <w:rStyle w:val="CodeInline"/>
        </w:rPr>
        <w:t>Task</w:t>
      </w:r>
      <w:r>
        <w:t xml:space="preserve"> is fetched from the database. Then, the </w:t>
      </w:r>
      <w:r w:rsidRPr="00371909">
        <w:rPr>
          <w:rStyle w:val="CodeInline"/>
        </w:rPr>
        <w:t>Users</w:t>
      </w:r>
      <w:r>
        <w:t xml:space="preserve"> collection is updated appropriately</w:t>
      </w:r>
      <w:r w:rsidR="006460F9">
        <w:t xml:space="preserve"> via the </w:t>
      </w:r>
      <w:proofErr w:type="spellStart"/>
      <w:r w:rsidR="006460F9" w:rsidRPr="006460F9">
        <w:rPr>
          <w:rStyle w:val="CodeInline"/>
        </w:rPr>
        <w:t>UpdateTaskUsers</w:t>
      </w:r>
      <w:proofErr w:type="spellEnd"/>
      <w:r w:rsidR="006460F9">
        <w:t xml:space="preserve"> method.</w:t>
      </w:r>
      <w:r>
        <w:t xml:space="preserve"> Finally, the </w:t>
      </w:r>
      <w:r w:rsidR="006460F9">
        <w:t xml:space="preserve">updated </w:t>
      </w:r>
      <w:r w:rsidRPr="006460F9">
        <w:rPr>
          <w:rStyle w:val="CodeInline"/>
        </w:rPr>
        <w:t>Task</w:t>
      </w:r>
      <w:r>
        <w:t xml:space="preserve"> </w:t>
      </w:r>
      <w:r w:rsidR="006460F9">
        <w:t xml:space="preserve">is persisted back to the database with its </w:t>
      </w:r>
      <w:r>
        <w:t>updated Users associations</w:t>
      </w:r>
      <w:r w:rsidR="006460F9">
        <w:t>.</w:t>
      </w:r>
    </w:p>
    <w:p w:rsidR="006460F9" w:rsidRDefault="006460F9" w:rsidP="003D2BBB">
      <w:pPr>
        <w:pStyle w:val="BodyTextCont"/>
      </w:pPr>
      <w:proofErr w:type="spellStart"/>
      <w:r w:rsidRPr="006460F9">
        <w:rPr>
          <w:rStyle w:val="CodeInline"/>
        </w:rPr>
        <w:t>UpdateTaskUsers</w:t>
      </w:r>
      <w:proofErr w:type="spellEnd"/>
      <w:r>
        <w:t xml:space="preserve"> is a helper method that either replaces the existing </w:t>
      </w:r>
      <w:r w:rsidRPr="006460F9">
        <w:rPr>
          <w:rStyle w:val="CodeInline"/>
        </w:rPr>
        <w:t>Users</w:t>
      </w:r>
      <w:r>
        <w:t xml:space="preserve"> collection in its entirety or appends to it</w:t>
      </w:r>
      <w:r w:rsidR="006353BD">
        <w:t>, as directed by the calling method to produce the desired result</w:t>
      </w:r>
      <w:r>
        <w:t xml:space="preserve">. The </w:t>
      </w:r>
      <w:proofErr w:type="spellStart"/>
      <w:r w:rsidRPr="006460F9">
        <w:rPr>
          <w:rStyle w:val="CodeInline"/>
        </w:rPr>
        <w:t>foreach</w:t>
      </w:r>
      <w:proofErr w:type="spellEnd"/>
      <w:r>
        <w:t xml:space="preserve"> loop ensures that duplicate users aren't added to the specified task. This protects the </w:t>
      </w:r>
      <w:proofErr w:type="spellStart"/>
      <w:r w:rsidRPr="00561D41">
        <w:rPr>
          <w:rStyle w:val="Emphasis"/>
        </w:rPr>
        <w:t>idempotence</w:t>
      </w:r>
      <w:proofErr w:type="spellEnd"/>
      <w:r>
        <w:t xml:space="preserve"> </w:t>
      </w:r>
      <w:r w:rsidR="00561D41">
        <w:t xml:space="preserve">(remember that term from Chapter 2?) </w:t>
      </w:r>
      <w:r>
        <w:t xml:space="preserve">of </w:t>
      </w:r>
      <w:r w:rsidR="00561D41">
        <w:t>the operations that rely upon this method.</w:t>
      </w:r>
    </w:p>
    <w:p w:rsidR="006460F9" w:rsidRDefault="006460F9" w:rsidP="003D2BBB">
      <w:pPr>
        <w:pStyle w:val="BodyTextCont"/>
      </w:pPr>
      <w:r>
        <w:lastRenderedPageBreak/>
        <w:t>The only other non-trivial method is</w:t>
      </w:r>
      <w:r w:rsidR="00561D41">
        <w:t xml:space="preserve"> </w:t>
      </w:r>
      <w:proofErr w:type="spellStart"/>
      <w:r w:rsidR="00561D41" w:rsidRPr="00561D41">
        <w:rPr>
          <w:rStyle w:val="CodeInline"/>
        </w:rPr>
        <w:t>DeleteTaskUser</w:t>
      </w:r>
      <w:proofErr w:type="spellEnd"/>
      <w:r w:rsidR="00561D41">
        <w:t xml:space="preserve">. This method supports the </w:t>
      </w:r>
      <w:proofErr w:type="spellStart"/>
      <w:r w:rsidR="00561D41">
        <w:t>idempotence</w:t>
      </w:r>
      <w:proofErr w:type="spellEnd"/>
      <w:r w:rsidR="00561D41">
        <w:t xml:space="preserve"> of the </w:t>
      </w:r>
      <w:r w:rsidR="0099344D">
        <w:t xml:space="preserve">"remove the user from the task" </w:t>
      </w:r>
      <w:r w:rsidR="00561D41">
        <w:t>operation by first ensuring that the specified user is still associated with the task before trying to break the association.</w:t>
      </w:r>
    </w:p>
    <w:p w:rsidR="0099344D" w:rsidRDefault="0099344D" w:rsidP="003D2BBB">
      <w:pPr>
        <w:pStyle w:val="BodyTextCont"/>
      </w:pPr>
      <w:r>
        <w:t>The next dependency to implement is also simple; in fact, simpler than the query processor we just discussed. Implement it as follows:</w:t>
      </w:r>
    </w:p>
    <w:p w:rsidR="0099344D" w:rsidRDefault="0099344D" w:rsidP="0099344D">
      <w:pPr>
        <w:pStyle w:val="CodeCaption"/>
      </w:pPr>
      <w:r w:rsidRPr="0099344D">
        <w:t>ITaskUsersMaintenanceProcessor</w:t>
      </w:r>
      <w:r>
        <w:t xml:space="preserve"> Interface</w:t>
      </w:r>
    </w:p>
    <w:p w:rsidR="00F269BA" w:rsidRPr="00F269BA" w:rsidRDefault="00F269BA" w:rsidP="00F269BA">
      <w:pPr>
        <w:pStyle w:val="Code"/>
      </w:pPr>
      <w:r w:rsidRPr="00F269BA">
        <w:t>using System.Collections.Generic;</w:t>
      </w:r>
    </w:p>
    <w:p w:rsidR="00F269BA" w:rsidRPr="00F269BA" w:rsidRDefault="00F269BA" w:rsidP="00F269BA">
      <w:pPr>
        <w:pStyle w:val="Code"/>
      </w:pPr>
      <w:r w:rsidRPr="00F269BA">
        <w:t>using WebApi2Book.Web.Api.Models;</w:t>
      </w:r>
    </w:p>
    <w:p w:rsidR="00F269BA" w:rsidRPr="00F269BA" w:rsidRDefault="00F269BA" w:rsidP="00F269BA">
      <w:pPr>
        <w:pStyle w:val="Code"/>
      </w:pPr>
    </w:p>
    <w:p w:rsidR="00F269BA" w:rsidRPr="00F269BA" w:rsidRDefault="00F269BA" w:rsidP="00F269BA">
      <w:pPr>
        <w:pStyle w:val="Code"/>
      </w:pPr>
      <w:r w:rsidRPr="00F269BA">
        <w:t>namespace WebApi2Book.Web.Api.MaintenanceProcessing</w:t>
      </w:r>
    </w:p>
    <w:p w:rsidR="00F269BA" w:rsidRPr="00F269BA" w:rsidRDefault="00F269BA" w:rsidP="00F269BA">
      <w:pPr>
        <w:pStyle w:val="Code"/>
      </w:pPr>
      <w:r w:rsidRPr="00F269BA">
        <w:t>{</w:t>
      </w:r>
    </w:p>
    <w:p w:rsidR="00F269BA" w:rsidRPr="00F269BA" w:rsidRDefault="00F269BA" w:rsidP="00F269BA">
      <w:pPr>
        <w:pStyle w:val="Code"/>
      </w:pPr>
      <w:r w:rsidRPr="00F269BA">
        <w:t xml:space="preserve">    public interface ITaskUsersMaintenanceProcessor</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Task ReplaceTaskUsers(long taskId, IEnumerable&lt;long&gt; userIds);</w:t>
      </w:r>
    </w:p>
    <w:p w:rsidR="00F269BA" w:rsidRPr="00F269BA" w:rsidRDefault="00F269BA" w:rsidP="00F269BA">
      <w:pPr>
        <w:pStyle w:val="Code"/>
      </w:pPr>
      <w:r w:rsidRPr="00F269BA">
        <w:t xml:space="preserve">        Task DeleteTaskUsers(long taskId);</w:t>
      </w:r>
    </w:p>
    <w:p w:rsidR="00F269BA" w:rsidRPr="00F269BA" w:rsidRDefault="00F269BA" w:rsidP="00F269BA">
      <w:pPr>
        <w:pStyle w:val="Code"/>
      </w:pPr>
      <w:r w:rsidRPr="00F269BA">
        <w:t xml:space="preserve">        Task AddTaskUser(long taskId, long userId);</w:t>
      </w:r>
    </w:p>
    <w:p w:rsidR="00F269BA" w:rsidRPr="00F269BA" w:rsidRDefault="00F269BA" w:rsidP="00F269BA">
      <w:pPr>
        <w:pStyle w:val="Code"/>
      </w:pPr>
      <w:r w:rsidRPr="00F269BA">
        <w:t xml:space="preserve">        Task DeleteTaskUser(long taskId, long userId);</w:t>
      </w:r>
    </w:p>
    <w:p w:rsidR="00F269BA" w:rsidRPr="00F269BA" w:rsidRDefault="00F269BA" w:rsidP="00F269BA">
      <w:pPr>
        <w:pStyle w:val="Code"/>
      </w:pPr>
      <w:r w:rsidRPr="00F269BA">
        <w:t xml:space="preserve">    }</w:t>
      </w:r>
    </w:p>
    <w:p w:rsidR="00ED272E" w:rsidRDefault="00F269BA" w:rsidP="00F269BA">
      <w:pPr>
        <w:pStyle w:val="Code"/>
      </w:pPr>
      <w:r w:rsidRPr="00F269BA">
        <w:t>}</w:t>
      </w:r>
    </w:p>
    <w:p w:rsidR="00F269BA" w:rsidRDefault="00F269BA" w:rsidP="00F269BA">
      <w:pPr>
        <w:pStyle w:val="CodeCaption"/>
      </w:pPr>
      <w:r w:rsidRPr="00F269BA">
        <w:t>TaskUsersMaintenanceProcessor</w:t>
      </w:r>
      <w:r>
        <w:t xml:space="preserve"> Class</w:t>
      </w:r>
    </w:p>
    <w:p w:rsidR="00F269BA" w:rsidRPr="00F269BA" w:rsidRDefault="00F269BA" w:rsidP="00F269BA">
      <w:pPr>
        <w:pStyle w:val="Code"/>
      </w:pPr>
      <w:r w:rsidRPr="00F269BA">
        <w:t>using System.Collections.Generic;</w:t>
      </w:r>
    </w:p>
    <w:p w:rsidR="00F269BA" w:rsidRPr="00F269BA" w:rsidRDefault="00F269BA" w:rsidP="00F269BA">
      <w:pPr>
        <w:pStyle w:val="Code"/>
      </w:pPr>
      <w:r w:rsidRPr="00F269BA">
        <w:t>using WebApi2Book.Common.TypeMapping;</w:t>
      </w:r>
    </w:p>
    <w:p w:rsidR="00F269BA" w:rsidRPr="00F269BA" w:rsidRDefault="00F269BA" w:rsidP="00F269BA">
      <w:pPr>
        <w:pStyle w:val="Code"/>
      </w:pPr>
      <w:r w:rsidRPr="00F269BA">
        <w:t>using WebApi2Book.Data;</w:t>
      </w:r>
    </w:p>
    <w:p w:rsidR="00F269BA" w:rsidRPr="00F269BA" w:rsidRDefault="00F269BA" w:rsidP="00F269BA">
      <w:pPr>
        <w:pStyle w:val="Code"/>
      </w:pPr>
      <w:r w:rsidRPr="00F269BA">
        <w:t>using WebApi2Book.Web.Api.Models;</w:t>
      </w:r>
    </w:p>
    <w:p w:rsidR="00F269BA" w:rsidRPr="00F269BA" w:rsidRDefault="00F269BA" w:rsidP="00F269BA">
      <w:pPr>
        <w:pStyle w:val="Code"/>
      </w:pPr>
    </w:p>
    <w:p w:rsidR="00F269BA" w:rsidRPr="00F269BA" w:rsidRDefault="00F269BA" w:rsidP="00F269BA">
      <w:pPr>
        <w:pStyle w:val="Code"/>
      </w:pPr>
      <w:r w:rsidRPr="00F269BA">
        <w:t>namespace WebApi2Book.Web.Api.MaintenanceProcessing</w:t>
      </w:r>
    </w:p>
    <w:p w:rsidR="00F269BA" w:rsidRPr="00F269BA" w:rsidRDefault="00F269BA" w:rsidP="00F269BA">
      <w:pPr>
        <w:pStyle w:val="Code"/>
      </w:pPr>
      <w:r w:rsidRPr="00F269BA">
        <w:t>{</w:t>
      </w:r>
    </w:p>
    <w:p w:rsidR="00F269BA" w:rsidRPr="00F269BA" w:rsidRDefault="00F269BA" w:rsidP="00F269BA">
      <w:pPr>
        <w:pStyle w:val="Code"/>
      </w:pPr>
      <w:r w:rsidRPr="00F269BA">
        <w:t xml:space="preserve">    public class TaskUsersMaintenanceProcessor : ITaskUsersMaintenanceProcessor</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private readonly IAutoMapper _autoMapper;</w:t>
      </w:r>
    </w:p>
    <w:p w:rsidR="00F269BA" w:rsidRPr="00F269BA" w:rsidRDefault="00F269BA" w:rsidP="00F269BA">
      <w:pPr>
        <w:pStyle w:val="Code"/>
      </w:pPr>
      <w:r w:rsidRPr="00F269BA">
        <w:t xml:space="preserve">        private readonly IUpdateTaskQueryProcessor _queryProcessor;</w:t>
      </w:r>
    </w:p>
    <w:p w:rsidR="00F269BA" w:rsidRPr="00F269BA" w:rsidRDefault="00F269BA" w:rsidP="00F269BA">
      <w:pPr>
        <w:pStyle w:val="Code"/>
      </w:pPr>
    </w:p>
    <w:p w:rsidR="00F269BA" w:rsidRPr="00F269BA" w:rsidRDefault="00F269BA" w:rsidP="00F269BA">
      <w:pPr>
        <w:pStyle w:val="Code"/>
      </w:pPr>
      <w:r w:rsidRPr="00F269BA">
        <w:t xml:space="preserve">        public TaskUsersMaintenanceProcessor(IUpdateTaskQueryProcessor queryProcessor, IAutoMapper autoMapper)</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_queryProcessor = queryProcessor;</w:t>
      </w:r>
    </w:p>
    <w:p w:rsidR="00F269BA" w:rsidRPr="00F269BA" w:rsidRDefault="00F269BA" w:rsidP="00F269BA">
      <w:pPr>
        <w:pStyle w:val="Code"/>
      </w:pPr>
      <w:r w:rsidRPr="00F269BA">
        <w:t xml:space="preserve">            _autoMapper = autoMapper;</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Task ReplaceTaskUsers(long taskId, IEnumerable&lt;long&gt; userIds)</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_queryProcessor.ReplaceTaskUsers(taskId, userIds);</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lastRenderedPageBreak/>
        <w:t xml:space="preserve">        public Task DeleteTaskUsers(long taskId)</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_queryProcessor.DeleteTaskUsers(taskId);</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Task AddTaskUser(long taskId, long userId)</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_queryProcessor.AddTaskUser(taskId, userId);</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Task DeleteTaskUser(long taskId, long userId)</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_queryProcessor.DeleteTaskUser(taskId, userId);</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virtual Task CreateTaskResponse(Data.Entities.Task taskEntity)</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 = _autoMapper.Map&lt;Task&gt;(taskEntity);</w:t>
      </w:r>
    </w:p>
    <w:p w:rsidR="00F269BA" w:rsidRPr="00F269BA" w:rsidRDefault="00F269BA" w:rsidP="00F269BA">
      <w:pPr>
        <w:pStyle w:val="Code"/>
      </w:pPr>
      <w:r w:rsidRPr="00F269BA">
        <w:t xml:space="preserve">            return task;</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w:t>
      </w:r>
    </w:p>
    <w:p w:rsidR="00F269BA" w:rsidRDefault="00F269BA" w:rsidP="00F269BA">
      <w:pPr>
        <w:pStyle w:val="Code"/>
      </w:pPr>
      <w:r w:rsidRPr="00F269BA">
        <w:t>}</w:t>
      </w:r>
    </w:p>
    <w:p w:rsidR="00185550" w:rsidRDefault="00185550" w:rsidP="00185550">
      <w:pPr>
        <w:pStyle w:val="CodeCaption"/>
      </w:pPr>
      <w:r>
        <w:t xml:space="preserve">Dependency Configuration (add to bottom of </w:t>
      </w:r>
      <w:r w:rsidRPr="00E56F99">
        <w:rPr>
          <w:rStyle w:val="CodeInline"/>
        </w:rPr>
        <w:t>NinjectConfigurator.AddBindings</w:t>
      </w:r>
      <w:r>
        <w:t>)</w:t>
      </w:r>
    </w:p>
    <w:p w:rsidR="00185550" w:rsidRDefault="00185550" w:rsidP="00F269BA">
      <w:pPr>
        <w:pStyle w:val="Code"/>
      </w:pPr>
      <w:r w:rsidRPr="00185550">
        <w:t>container.Bind&lt;ITaskUsersMaintenanceProcessor&gt;().To&lt;TaskUsersMaintenanceProcessor&gt;().InRequestScope();</w:t>
      </w:r>
    </w:p>
    <w:p w:rsidR="00ED272E" w:rsidRDefault="006353BD" w:rsidP="003D2BBB">
      <w:pPr>
        <w:pStyle w:val="BodyTextCont"/>
      </w:pPr>
      <w:proofErr w:type="spellStart"/>
      <w:r w:rsidRPr="006353BD">
        <w:rPr>
          <w:rStyle w:val="CodeInline"/>
        </w:rPr>
        <w:t>TaskUsersMaintenanceProcessor</w:t>
      </w:r>
      <w:proofErr w:type="spellEnd"/>
      <w:r>
        <w:t xml:space="preserve"> is so </w:t>
      </w:r>
      <w:r w:rsidR="0080232D">
        <w:t>trivial</w:t>
      </w:r>
      <w:r>
        <w:t xml:space="preserve"> that it requires little discussion. Some items to note</w:t>
      </w:r>
      <w:r w:rsidR="00643CFD">
        <w:t xml:space="preserve"> before moving on</w:t>
      </w:r>
      <w:r>
        <w:t>:</w:t>
      </w:r>
    </w:p>
    <w:p w:rsidR="006353BD" w:rsidRDefault="0080232D" w:rsidP="0080232D">
      <w:pPr>
        <w:pStyle w:val="Bullet"/>
      </w:pPr>
      <w:r>
        <w:t xml:space="preserve">The implementation is necessarily dependent upon the </w:t>
      </w:r>
      <w:r w:rsidRPr="0080232D">
        <w:rPr>
          <w:rStyle w:val="CodeInline"/>
        </w:rPr>
        <w:t>WebApi2Book2.Data</w:t>
      </w:r>
      <w:r>
        <w:t xml:space="preserve"> and </w:t>
      </w:r>
      <w:r w:rsidRPr="0080232D">
        <w:rPr>
          <w:rStyle w:val="CodeInline"/>
        </w:rPr>
        <w:t>WebApi2Book.Web.Api.Models</w:t>
      </w:r>
      <w:r>
        <w:t xml:space="preserve"> projects. Therefore, it would have been inappropriate to push the logic down into the query processor, which should have no knowledge of </w:t>
      </w:r>
      <w:r w:rsidRPr="0080232D">
        <w:rPr>
          <w:rStyle w:val="CodeInline"/>
        </w:rPr>
        <w:t>WebApi2Book.Web.Api.Models</w:t>
      </w:r>
      <w:r>
        <w:t>.</w:t>
      </w:r>
    </w:p>
    <w:p w:rsidR="0080232D" w:rsidRDefault="0080232D" w:rsidP="0080232D">
      <w:pPr>
        <w:pStyle w:val="Bullet"/>
      </w:pPr>
      <w:r>
        <w:t xml:space="preserve">The full implementation, available in our </w:t>
      </w:r>
      <w:proofErr w:type="spellStart"/>
      <w:r>
        <w:t>GitHub</w:t>
      </w:r>
      <w:proofErr w:type="spellEnd"/>
      <w:r>
        <w:t xml:space="preserve"> repository, includes logic in </w:t>
      </w:r>
      <w:proofErr w:type="spellStart"/>
      <w:r w:rsidRPr="0080232D">
        <w:rPr>
          <w:rStyle w:val="CodeInline"/>
        </w:rPr>
        <w:t>CreateTaskResponse</w:t>
      </w:r>
      <w:proofErr w:type="spellEnd"/>
      <w:r w:rsidRPr="0080232D">
        <w:t xml:space="preserve"> </w:t>
      </w:r>
      <w:r>
        <w:t xml:space="preserve">that adds hypermedia links to the </w:t>
      </w:r>
      <w:r w:rsidRPr="0080232D">
        <w:rPr>
          <w:rStyle w:val="CodeInline"/>
        </w:rPr>
        <w:t>Task</w:t>
      </w:r>
      <w:r>
        <w:t xml:space="preserve"> response. This is the main reason why </w:t>
      </w:r>
      <w:proofErr w:type="spellStart"/>
      <w:r w:rsidRPr="0080232D">
        <w:rPr>
          <w:rStyle w:val="CodeInline"/>
        </w:rPr>
        <w:t>CreateTaskResponse</w:t>
      </w:r>
      <w:proofErr w:type="spellEnd"/>
      <w:r w:rsidRPr="0080232D">
        <w:t xml:space="preserve"> </w:t>
      </w:r>
      <w:r>
        <w:t>was broken out into a separate method. In this section we're focusing on relationships, so that detail was omitted here. We'll get to links</w:t>
      </w:r>
      <w:r w:rsidR="00785A42">
        <w:t xml:space="preserve"> later in the chapter.</w:t>
      </w:r>
    </w:p>
    <w:p w:rsidR="00785A42" w:rsidRDefault="00785A42" w:rsidP="00785A42">
      <w:pPr>
        <w:pStyle w:val="Bullet"/>
        <w:numPr>
          <w:ilvl w:val="0"/>
          <w:numId w:val="0"/>
        </w:numPr>
        <w:ind w:left="936" w:hanging="360"/>
      </w:pPr>
      <w:r>
        <w:t xml:space="preserve">And now to bring it all together, the </w:t>
      </w:r>
      <w:proofErr w:type="spellStart"/>
      <w:r w:rsidRPr="00785A42">
        <w:rPr>
          <w:rStyle w:val="CodeInline"/>
        </w:rPr>
        <w:t>TaskUsersController</w:t>
      </w:r>
      <w:proofErr w:type="spellEnd"/>
      <w:r>
        <w:t xml:space="preserve"> class (implement as follows):</w:t>
      </w:r>
    </w:p>
    <w:p w:rsidR="00785A42" w:rsidRPr="00785A42" w:rsidRDefault="00785A42" w:rsidP="00785A42">
      <w:pPr>
        <w:pStyle w:val="Code"/>
      </w:pPr>
      <w:r w:rsidRPr="00785A42">
        <w:t>using System.Collections.Generic;</w:t>
      </w:r>
    </w:p>
    <w:p w:rsidR="00785A42" w:rsidRPr="00785A42" w:rsidRDefault="00785A42" w:rsidP="00785A42">
      <w:pPr>
        <w:pStyle w:val="Code"/>
      </w:pPr>
      <w:r w:rsidRPr="00785A42">
        <w:t>using System.Web.Http;</w:t>
      </w:r>
    </w:p>
    <w:p w:rsidR="00785A42" w:rsidRPr="00785A42" w:rsidRDefault="00785A42" w:rsidP="00785A42">
      <w:pPr>
        <w:pStyle w:val="Code"/>
      </w:pPr>
      <w:r w:rsidRPr="00785A42">
        <w:t>using WebApi2Book.Common;</w:t>
      </w:r>
    </w:p>
    <w:p w:rsidR="00785A42" w:rsidRPr="00785A42" w:rsidRDefault="00785A42" w:rsidP="00785A42">
      <w:pPr>
        <w:pStyle w:val="Code"/>
      </w:pPr>
      <w:r w:rsidRPr="00785A42">
        <w:t>using WebApi2Book.Web.Api.MaintenanceProcessing;</w:t>
      </w:r>
    </w:p>
    <w:p w:rsidR="00785A42" w:rsidRPr="00785A42" w:rsidRDefault="00785A42" w:rsidP="00785A42">
      <w:pPr>
        <w:pStyle w:val="Code"/>
      </w:pPr>
      <w:r w:rsidRPr="00785A42">
        <w:t>using WebApi2Book.Web.Api.Models;</w:t>
      </w:r>
    </w:p>
    <w:p w:rsidR="00785A42" w:rsidRPr="00785A42" w:rsidRDefault="00785A42" w:rsidP="00785A42">
      <w:pPr>
        <w:pStyle w:val="Code"/>
      </w:pPr>
      <w:r w:rsidRPr="00785A42">
        <w:lastRenderedPageBreak/>
        <w:t>using WebApi2Book.Web.Common;</w:t>
      </w:r>
    </w:p>
    <w:p w:rsidR="00785A42" w:rsidRPr="00785A42" w:rsidRDefault="00785A42" w:rsidP="00785A42">
      <w:pPr>
        <w:pStyle w:val="Code"/>
      </w:pPr>
      <w:r w:rsidRPr="00785A42">
        <w:t>using WebApi2Book.Web.Common.Routing;</w:t>
      </w:r>
    </w:p>
    <w:p w:rsidR="00785A42" w:rsidRPr="00785A42" w:rsidRDefault="00785A42" w:rsidP="00785A42">
      <w:pPr>
        <w:pStyle w:val="Code"/>
      </w:pPr>
    </w:p>
    <w:p w:rsidR="00785A42" w:rsidRPr="00785A42" w:rsidRDefault="00785A42" w:rsidP="00785A42">
      <w:pPr>
        <w:pStyle w:val="Code"/>
      </w:pPr>
      <w:r w:rsidRPr="00785A42">
        <w:t>namespace WebApi2Book.Web.Api.Controllers.V1</w:t>
      </w:r>
    </w:p>
    <w:p w:rsidR="00785A42" w:rsidRPr="00785A42" w:rsidRDefault="00785A42" w:rsidP="00785A42">
      <w:pPr>
        <w:pStyle w:val="Code"/>
      </w:pPr>
      <w:r w:rsidRPr="00785A42">
        <w:t>{</w:t>
      </w:r>
    </w:p>
    <w:p w:rsidR="00785A42" w:rsidRPr="00785A42" w:rsidRDefault="00785A42" w:rsidP="00785A42">
      <w:pPr>
        <w:pStyle w:val="Code"/>
      </w:pPr>
      <w:r w:rsidRPr="00785A42">
        <w:t xml:space="preserve">    [ApiVersion1RoutePrefix("tasks")]</w:t>
      </w:r>
    </w:p>
    <w:p w:rsidR="00785A42" w:rsidRPr="00785A42" w:rsidRDefault="00785A42" w:rsidP="00785A42">
      <w:pPr>
        <w:pStyle w:val="Code"/>
      </w:pPr>
      <w:r w:rsidRPr="00785A42">
        <w:t xml:space="preserve">    [UnitOfWorkActionFilter]</w:t>
      </w:r>
    </w:p>
    <w:p w:rsidR="00785A42" w:rsidRPr="00785A42" w:rsidRDefault="00785A42" w:rsidP="00785A42">
      <w:pPr>
        <w:pStyle w:val="Code"/>
      </w:pPr>
      <w:r w:rsidRPr="00785A42">
        <w:t xml:space="preserve">    [Authorize(Roles = Constants.RoleNames.SeniorWorker)]</w:t>
      </w:r>
    </w:p>
    <w:p w:rsidR="00785A42" w:rsidRPr="00785A42" w:rsidRDefault="00785A42" w:rsidP="00785A42">
      <w:pPr>
        <w:pStyle w:val="Code"/>
      </w:pPr>
      <w:r w:rsidRPr="00785A42">
        <w:t xml:space="preserve">    public class TaskUsersController : ApiController</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private readonly ITaskUsersMaintenanceProcessor _taskUsersMaintenanceProcessor;</w:t>
      </w:r>
    </w:p>
    <w:p w:rsidR="00785A42" w:rsidRPr="00785A42" w:rsidRDefault="00785A42" w:rsidP="00785A42">
      <w:pPr>
        <w:pStyle w:val="Code"/>
      </w:pPr>
    </w:p>
    <w:p w:rsidR="00785A42" w:rsidRPr="00785A42" w:rsidRDefault="00785A42" w:rsidP="00785A42">
      <w:pPr>
        <w:pStyle w:val="Code"/>
      </w:pPr>
      <w:r w:rsidRPr="00785A42">
        <w:t xml:space="preserve">        public TaskUsersController(ITaskUsersMaintenanceProcessor taskUsersMaintenanceProcessor)</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_taskUsersMaintenanceProcessor = taskUsersMaintenanceProcessor;</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 Name = "ReplaceTaskUsersRoute")]</w:t>
      </w:r>
    </w:p>
    <w:p w:rsidR="00785A42" w:rsidRPr="00785A42" w:rsidRDefault="00785A42" w:rsidP="00785A42">
      <w:pPr>
        <w:pStyle w:val="Code"/>
      </w:pPr>
      <w:r w:rsidRPr="00785A42">
        <w:t xml:space="preserve">        [HttpPut]</w:t>
      </w:r>
    </w:p>
    <w:p w:rsidR="00785A42" w:rsidRPr="00785A42" w:rsidRDefault="00785A42" w:rsidP="00785A42">
      <w:pPr>
        <w:pStyle w:val="Code"/>
      </w:pPr>
      <w:r w:rsidRPr="00785A42">
        <w:t xml:space="preserve">        public Task ReplaceTaskUsers(long taskId, [FromBody] IEnumerable&lt;long&gt; userIds)</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var task = _taskUsersMaintenanceProcessor.ReplaceTaskUsers(taskId, userIds);</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 Name = "DeleteTaskUsersRoute")]</w:t>
      </w:r>
    </w:p>
    <w:p w:rsidR="00785A42" w:rsidRPr="00785A42" w:rsidRDefault="00785A42" w:rsidP="00785A42">
      <w:pPr>
        <w:pStyle w:val="Code"/>
      </w:pPr>
      <w:r w:rsidRPr="00785A42">
        <w:t xml:space="preserve">        [HttpDelete]</w:t>
      </w:r>
    </w:p>
    <w:p w:rsidR="00785A42" w:rsidRPr="00785A42" w:rsidRDefault="00785A42" w:rsidP="00785A42">
      <w:pPr>
        <w:pStyle w:val="Code"/>
      </w:pPr>
      <w:r w:rsidRPr="00785A42">
        <w:t xml:space="preserve">        public Task DeleteTaskUsers(long taskId)</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var task = _taskUsersMaintenanceProcessor.DeleteTaskUsers(taskId);</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[Route("{taskId:long}/users/{userId:long}", Name = "AddTaskUserRoute")]</w:t>
      </w:r>
    </w:p>
    <w:p w:rsidR="00785A42" w:rsidRPr="00785A42" w:rsidRDefault="00785A42" w:rsidP="00785A42">
      <w:pPr>
        <w:pStyle w:val="Code"/>
      </w:pPr>
      <w:r w:rsidRPr="00785A42">
        <w:t xml:space="preserve">        [HttpPut]</w:t>
      </w:r>
    </w:p>
    <w:p w:rsidR="00785A42" w:rsidRPr="00785A42" w:rsidRDefault="00785A42" w:rsidP="00785A42">
      <w:pPr>
        <w:pStyle w:val="Code"/>
      </w:pPr>
      <w:r w:rsidRPr="00785A42">
        <w:t xml:space="preserve">        public Task AddTaskUser(long taskId, long userId)</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var task = _taskUsersMaintenanceProcessor.AddTaskUser(taskId, userId);</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[Route("{taskId:long}/users/{userId:long}", Name = "DeleteTaskUserRoute")]</w:t>
      </w:r>
    </w:p>
    <w:p w:rsidR="00785A42" w:rsidRPr="00785A42" w:rsidRDefault="00785A42" w:rsidP="00785A42">
      <w:pPr>
        <w:pStyle w:val="Code"/>
      </w:pPr>
      <w:r w:rsidRPr="00785A42">
        <w:t xml:space="preserve">        [HttpDelete]</w:t>
      </w:r>
    </w:p>
    <w:p w:rsidR="00785A42" w:rsidRPr="00785A42" w:rsidRDefault="00785A42" w:rsidP="00785A42">
      <w:pPr>
        <w:pStyle w:val="Code"/>
      </w:pPr>
      <w:r w:rsidRPr="00785A42">
        <w:t xml:space="preserve">        public Task DeleteTaskUser(long taskId, long userId)</w:t>
      </w:r>
    </w:p>
    <w:p w:rsidR="00785A42" w:rsidRPr="00785A42" w:rsidRDefault="00785A42" w:rsidP="00785A42">
      <w:pPr>
        <w:pStyle w:val="Code"/>
      </w:pPr>
      <w:r w:rsidRPr="00785A42">
        <w:t xml:space="preserve">        {</w:t>
      </w:r>
    </w:p>
    <w:p w:rsidR="00785A42" w:rsidRPr="00785A42" w:rsidRDefault="00785A42" w:rsidP="00785A42">
      <w:pPr>
        <w:pStyle w:val="Code"/>
      </w:pPr>
      <w:r w:rsidRPr="00785A42">
        <w:lastRenderedPageBreak/>
        <w:t xml:space="preserve">            var task = _taskUsersMaintenanceProcessor.DeleteTaskUser(taskId, userId);</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w:t>
      </w:r>
    </w:p>
    <w:p w:rsidR="00785A42" w:rsidRDefault="00785A42" w:rsidP="00785A42">
      <w:pPr>
        <w:pStyle w:val="Code"/>
      </w:pPr>
      <w:r w:rsidRPr="00785A42">
        <w:t>}</w:t>
      </w:r>
    </w:p>
    <w:p w:rsidR="00785A42" w:rsidRDefault="00785A42" w:rsidP="00785A42">
      <w:pPr>
        <w:pStyle w:val="Bullet"/>
        <w:numPr>
          <w:ilvl w:val="0"/>
          <w:numId w:val="0"/>
        </w:numPr>
        <w:ind w:left="936" w:hanging="360"/>
      </w:pPr>
      <w:r>
        <w:t xml:space="preserve">Again, another </w:t>
      </w:r>
      <w:r w:rsidR="00185550">
        <w:t xml:space="preserve">very </w:t>
      </w:r>
      <w:r>
        <w:t>simple class</w:t>
      </w:r>
      <w:r w:rsidR="00FF2F09">
        <w:t>, at least at first glance</w:t>
      </w:r>
      <w:r>
        <w:t>.</w:t>
      </w:r>
      <w:r w:rsidR="00FF2F09">
        <w:t xml:space="preserve"> However, </w:t>
      </w:r>
      <w:r w:rsidR="00185550">
        <w:t xml:space="preserve">note </w:t>
      </w:r>
      <w:r>
        <w:t xml:space="preserve">the route prefix attribute, </w:t>
      </w:r>
      <w:r w:rsidR="00185550">
        <w:t xml:space="preserve">the various route </w:t>
      </w:r>
      <w:r w:rsidR="00185550" w:rsidRPr="00185550">
        <w:t xml:space="preserve">attributes, </w:t>
      </w:r>
      <w:r w:rsidR="00185550">
        <w:t xml:space="preserve">the </w:t>
      </w:r>
      <w:proofErr w:type="spellStart"/>
      <w:r w:rsidR="00185550" w:rsidRPr="00185550">
        <w:rPr>
          <w:rStyle w:val="CodeInline"/>
        </w:rPr>
        <w:t>HttpPut</w:t>
      </w:r>
      <w:proofErr w:type="spellEnd"/>
      <w:r w:rsidR="00185550" w:rsidRPr="00185550">
        <w:t xml:space="preserve"> and </w:t>
      </w:r>
      <w:proofErr w:type="spellStart"/>
      <w:r w:rsidR="00185550" w:rsidRPr="00185550">
        <w:rPr>
          <w:rStyle w:val="CodeInline"/>
        </w:rPr>
        <w:t>HttpDelete</w:t>
      </w:r>
      <w:proofErr w:type="spellEnd"/>
      <w:r w:rsidR="00185550" w:rsidRPr="00185550">
        <w:t xml:space="preserve"> attributes</w:t>
      </w:r>
      <w:r w:rsidR="00185550">
        <w:t>,</w:t>
      </w:r>
      <w:r w:rsidR="00185550" w:rsidRPr="00185550">
        <w:t xml:space="preserve"> </w:t>
      </w:r>
      <w:r>
        <w:t xml:space="preserve">the </w:t>
      </w:r>
      <w:r w:rsidR="00FF2F09">
        <w:t xml:space="preserve">authorization filter, </w:t>
      </w:r>
      <w:r w:rsidR="00185550">
        <w:t xml:space="preserve">and </w:t>
      </w:r>
      <w:r w:rsidR="00185550" w:rsidRPr="00185550">
        <w:t>the unit of work attribute</w:t>
      </w:r>
      <w:r w:rsidR="00FF2F09">
        <w:t>. Through the use of the declarative attributes</w:t>
      </w:r>
      <w:r w:rsidR="00805556">
        <w:t xml:space="preserve"> (which we've discussed in previous chapters)</w:t>
      </w:r>
      <w:r w:rsidR="00FF2F09">
        <w:t>, a lot of cross-cutting concerns are taken care of for us so that we don't need to clutter the controller code with them.</w:t>
      </w:r>
      <w:r w:rsidR="00185550">
        <w:t xml:space="preserve"> These ensure that request gets routed to the correct controller and action method, that the request is restricted to users with the required role, and that the request is processed in the context of a unit of work to ensure database updates are handled properly. It turns that there's a lot more going on in here than one would think by a simple line count!</w:t>
      </w:r>
    </w:p>
    <w:p w:rsidR="00185550" w:rsidRDefault="00185550" w:rsidP="00785A42">
      <w:pPr>
        <w:pStyle w:val="Bullet"/>
        <w:numPr>
          <w:ilvl w:val="0"/>
          <w:numId w:val="0"/>
        </w:numPr>
        <w:ind w:left="936" w:hanging="360"/>
      </w:pPr>
      <w:r>
        <w:t xml:space="preserve">Let's test it out to ensure it's working properly. We'll </w:t>
      </w:r>
      <w:r w:rsidR="009E328D">
        <w:t xml:space="preserve">follow the order of operations listed in Table 7-1, so let's start by assigning a couple of users to a task. We'll use </w:t>
      </w:r>
      <w:r w:rsidR="00805556">
        <w:t xml:space="preserve">our favorite task </w:t>
      </w:r>
      <w:r w:rsidR="009E328D">
        <w:t>(</w:t>
      </w:r>
      <w:r w:rsidR="00493541">
        <w:t>#17</w:t>
      </w:r>
      <w:r w:rsidR="009E328D">
        <w:t>)</w:t>
      </w:r>
      <w:r w:rsidR="00493541">
        <w:t xml:space="preserve">, </w:t>
      </w:r>
      <w:r w:rsidR="009E328D">
        <w:t xml:space="preserve">and we'll use </w:t>
      </w:r>
      <w:proofErr w:type="spellStart"/>
      <w:r w:rsidR="00493541">
        <w:t>bhogg's</w:t>
      </w:r>
      <w:proofErr w:type="spellEnd"/>
      <w:r w:rsidR="00493541">
        <w:t xml:space="preserve"> credentials </w:t>
      </w:r>
      <w:r w:rsidR="009E328D">
        <w:t xml:space="preserve">because </w:t>
      </w:r>
      <w:r w:rsidR="00493541">
        <w:t xml:space="preserve">we know he's authorized </w:t>
      </w:r>
      <w:r w:rsidR="009E328D">
        <w:t>(</w:t>
      </w:r>
      <w:r w:rsidR="00493541">
        <w:t>he's a senior worker):</w:t>
      </w:r>
    </w:p>
    <w:p w:rsidR="009E328D" w:rsidRDefault="009E328D" w:rsidP="009E328D">
      <w:pPr>
        <w:pStyle w:val="CodeCaption"/>
      </w:pPr>
      <w:r>
        <w:t>Replace Task Users Request (abbreviated)</w:t>
      </w:r>
    </w:p>
    <w:p w:rsidR="009E328D" w:rsidRPr="009E328D" w:rsidRDefault="009E328D" w:rsidP="009E328D">
      <w:pPr>
        <w:pStyle w:val="Code"/>
      </w:pPr>
      <w:r w:rsidRPr="009E328D">
        <w:t>PUT http://localhost:61589/api/v1/tasks/17/users/ HTTP/1.1</w:t>
      </w:r>
    </w:p>
    <w:p w:rsidR="009E328D" w:rsidRPr="009E328D" w:rsidRDefault="009E328D" w:rsidP="009E328D">
      <w:pPr>
        <w:pStyle w:val="Code"/>
      </w:pPr>
      <w:r w:rsidRPr="009E328D">
        <w:t>Content-Type: application/json; charset=utf-8</w:t>
      </w:r>
    </w:p>
    <w:p w:rsidR="009E328D" w:rsidRPr="009E328D" w:rsidRDefault="009E328D" w:rsidP="009E328D">
      <w:pPr>
        <w:pStyle w:val="Code"/>
      </w:pPr>
      <w:r w:rsidRPr="009E328D">
        <w:t>Authorization: Basic YmhvZ2c6aWdub3JlZA==</w:t>
      </w:r>
    </w:p>
    <w:p w:rsidR="009E328D" w:rsidRPr="009E328D" w:rsidRDefault="009E328D" w:rsidP="009E328D">
      <w:pPr>
        <w:pStyle w:val="Code"/>
      </w:pPr>
    </w:p>
    <w:p w:rsidR="009E328D" w:rsidRDefault="009E328D" w:rsidP="009E328D">
      <w:pPr>
        <w:pStyle w:val="Code"/>
      </w:pPr>
      <w:r w:rsidRPr="009E328D">
        <w:t>[2,3]</w:t>
      </w:r>
    </w:p>
    <w:p w:rsidR="009E328D" w:rsidRDefault="009E328D" w:rsidP="00785A42">
      <w:pPr>
        <w:pStyle w:val="Bullet"/>
        <w:numPr>
          <w:ilvl w:val="0"/>
          <w:numId w:val="0"/>
        </w:numPr>
        <w:ind w:left="936" w:hanging="360"/>
      </w:pPr>
      <w:r>
        <w:t xml:space="preserve">Note how we only need </w:t>
      </w:r>
      <w:r w:rsidR="00805556">
        <w:t xml:space="preserve">to specify the user IDs, not entire users, </w:t>
      </w:r>
      <w:r>
        <w:t>in the request</w:t>
      </w:r>
      <w:r w:rsidR="00214962">
        <w:t xml:space="preserve"> message body</w:t>
      </w:r>
      <w:r w:rsidR="00805556">
        <w:t xml:space="preserve"> to add them as assignees</w:t>
      </w:r>
      <w:r>
        <w:t>. And now for the response…</w:t>
      </w:r>
    </w:p>
    <w:p w:rsidR="009E328D" w:rsidRDefault="009E328D" w:rsidP="009E328D">
      <w:pPr>
        <w:pStyle w:val="CodeCaption"/>
      </w:pPr>
      <w:r>
        <w:t>Replace Task Users Response (abbreviated)</w:t>
      </w:r>
    </w:p>
    <w:p w:rsidR="009E328D" w:rsidRPr="009E328D" w:rsidRDefault="009E328D" w:rsidP="009E328D">
      <w:pPr>
        <w:pStyle w:val="Code"/>
      </w:pPr>
      <w:r w:rsidRPr="009E328D">
        <w:t>HTTP/1.1 200 OK</w:t>
      </w:r>
    </w:p>
    <w:p w:rsidR="009E328D" w:rsidRPr="009E328D" w:rsidRDefault="009E328D" w:rsidP="009E328D">
      <w:pPr>
        <w:pStyle w:val="Code"/>
      </w:pPr>
      <w:r w:rsidRPr="009E328D">
        <w:t>Content-Type: application/json; charset=utf-8</w:t>
      </w:r>
    </w:p>
    <w:p w:rsidR="009E328D" w:rsidRPr="009E328D" w:rsidRDefault="009E328D" w:rsidP="009E328D">
      <w:pPr>
        <w:pStyle w:val="Code"/>
      </w:pPr>
    </w:p>
    <w:p w:rsidR="009E328D" w:rsidRDefault="009E328D" w:rsidP="009E328D">
      <w:pPr>
        <w:pStyle w:val="Code"/>
      </w:pPr>
      <w:r w:rsidRPr="009E328D">
        <w:t>{"TaskId":17,"Subject":"Fix something important","StartDate":"2014-05-13T00:52:34","DueDate":null,"CreatedDate":"2014-05-10T19:02:52","CompletedDate":null,"Status":{"StatusId":2,"Name":"In Progress","Ordinal":1},"Assignees":[{"UserId":2,"Username":"jbob","Firstname":"Jim","Lastname":"Bob","Links":[]},{"UserId":3,"Username":"jdoe","Firstname":"John","Lastname":"Doe","Links":[]}],"Links":[]}</w:t>
      </w:r>
    </w:p>
    <w:p w:rsidR="009E328D" w:rsidRDefault="009E328D" w:rsidP="009E328D">
      <w:pPr>
        <w:pStyle w:val="BodyTextCont"/>
      </w:pPr>
      <w:r>
        <w:t xml:space="preserve">Excellent, Jim Bob and John Doe have been added as assignees to the task! We have finally associated </w:t>
      </w:r>
      <w:r w:rsidRPr="00493541">
        <w:rPr>
          <w:rStyle w:val="CodeInline"/>
        </w:rPr>
        <w:t>User</w:t>
      </w:r>
      <w:r>
        <w:t xml:space="preserve"> objects with </w:t>
      </w:r>
      <w:r w:rsidRPr="00493541">
        <w:rPr>
          <w:rStyle w:val="CodeInline"/>
        </w:rPr>
        <w:t>Task</w:t>
      </w:r>
      <w:r>
        <w:t xml:space="preserve"> objects. Because the operation is idempotent you should be able to send the request multiple times and get the same response</w:t>
      </w:r>
      <w:r w:rsidR="00805556">
        <w:t xml:space="preserve">; in fact, </w:t>
      </w:r>
      <w:r>
        <w:t>this applies to all operations in this section.</w:t>
      </w:r>
    </w:p>
    <w:p w:rsidR="009E328D" w:rsidRDefault="009E328D" w:rsidP="009E328D">
      <w:pPr>
        <w:pStyle w:val="BodyTextCont"/>
      </w:pPr>
      <w:r>
        <w:t>Now let's remove all assignees from the task:</w:t>
      </w:r>
    </w:p>
    <w:p w:rsidR="009E328D" w:rsidRDefault="009E328D" w:rsidP="009E328D">
      <w:pPr>
        <w:pStyle w:val="CodeCaption"/>
      </w:pPr>
      <w:r>
        <w:lastRenderedPageBreak/>
        <w:t>Remove Task Users Request (abbreviated)</w:t>
      </w:r>
    </w:p>
    <w:p w:rsidR="009E328D" w:rsidRPr="009E328D" w:rsidRDefault="009E328D" w:rsidP="009E328D">
      <w:pPr>
        <w:pStyle w:val="Code"/>
      </w:pPr>
      <w:r w:rsidRPr="009E328D">
        <w:t>DELETE http://localhost:61589/api/v1/tasks/17/users HTTP/1.1</w:t>
      </w:r>
    </w:p>
    <w:p w:rsidR="009E328D" w:rsidRPr="009E328D" w:rsidRDefault="009E328D" w:rsidP="009E328D">
      <w:pPr>
        <w:pStyle w:val="Code"/>
      </w:pPr>
      <w:r w:rsidRPr="009E328D">
        <w:t>Content-Type: application/json; charset=utf-8</w:t>
      </w:r>
    </w:p>
    <w:p w:rsidR="009E328D" w:rsidRPr="009E328D" w:rsidRDefault="009E328D" w:rsidP="009E328D">
      <w:pPr>
        <w:pStyle w:val="Code"/>
      </w:pPr>
      <w:r w:rsidRPr="009E328D">
        <w:t>Authorization: Basic YmhvZ2c6aWdub3JlZA==</w:t>
      </w:r>
    </w:p>
    <w:p w:rsidR="009E328D" w:rsidRDefault="009E328D" w:rsidP="009E328D">
      <w:pPr>
        <w:pStyle w:val="CodeCaption"/>
      </w:pPr>
      <w:r>
        <w:t>Remove Task Users Response (abbreviated)</w:t>
      </w:r>
    </w:p>
    <w:p w:rsidR="009E328D" w:rsidRPr="009E328D" w:rsidRDefault="009E328D" w:rsidP="00835A30">
      <w:pPr>
        <w:pStyle w:val="Code"/>
      </w:pPr>
      <w:r w:rsidRPr="009E328D">
        <w:t>HTTP/1.1 200 OK</w:t>
      </w:r>
    </w:p>
    <w:p w:rsidR="009E328D" w:rsidRPr="009E328D" w:rsidRDefault="009E328D" w:rsidP="00835A30">
      <w:pPr>
        <w:pStyle w:val="Code"/>
      </w:pPr>
      <w:r w:rsidRPr="009E328D">
        <w:t>Content-Type: application/json; charset=utf-8</w:t>
      </w:r>
    </w:p>
    <w:p w:rsidR="009E328D" w:rsidRPr="009E328D" w:rsidRDefault="009E328D" w:rsidP="00835A30">
      <w:pPr>
        <w:pStyle w:val="Code"/>
      </w:pPr>
    </w:p>
    <w:p w:rsidR="009E328D" w:rsidRDefault="009E328D" w:rsidP="00835A30">
      <w:pPr>
        <w:pStyle w:val="Code"/>
      </w:pPr>
      <w:r w:rsidRPr="009E328D">
        <w:t>{"TaskId":17,"Subject":"Fix something important","StartDate":"2014-05-13T00:52:34","DueDate":null,"CreatedDate":"2014-05-10T19:02:52","CompletedDate":null,"Status":{"StatusId":2,"Name":"In Progress","Ordinal":1},"Assignees":[],"Links":[]}</w:t>
      </w:r>
    </w:p>
    <w:p w:rsidR="009E328D" w:rsidRDefault="00835A30" w:rsidP="009E328D">
      <w:pPr>
        <w:pStyle w:val="BodyTextCont"/>
      </w:pPr>
      <w:r>
        <w:t xml:space="preserve">As expected, we're back to the situation where task #17 has no assignees. Next, let's assign a single user to the task. Note the assignee's ID is in the URL </w:t>
      </w:r>
      <w:r w:rsidR="00805556">
        <w:t xml:space="preserve">instead of the message body </w:t>
      </w:r>
      <w:r>
        <w:t>this time:</w:t>
      </w:r>
    </w:p>
    <w:p w:rsidR="00185550" w:rsidRDefault="00185550" w:rsidP="00185550">
      <w:pPr>
        <w:pStyle w:val="CodeCaption"/>
      </w:pPr>
      <w:r>
        <w:t>Add Task User Request (abbreviated)</w:t>
      </w:r>
    </w:p>
    <w:p w:rsidR="00493541" w:rsidRPr="00493541" w:rsidRDefault="00493541" w:rsidP="00493541">
      <w:pPr>
        <w:pStyle w:val="Code"/>
      </w:pPr>
      <w:r w:rsidRPr="00493541">
        <w:t>PUT http://localhost:61589/api/v1/tasks/17/users/2 HTTP/1.1</w:t>
      </w:r>
    </w:p>
    <w:p w:rsidR="00493541" w:rsidRPr="00493541" w:rsidRDefault="00493541" w:rsidP="00493541">
      <w:pPr>
        <w:pStyle w:val="Code"/>
      </w:pPr>
      <w:r w:rsidRPr="00493541">
        <w:t>Content-Type: application/json; charset=utf-8</w:t>
      </w:r>
    </w:p>
    <w:p w:rsidR="00185550" w:rsidRDefault="00493541" w:rsidP="00493541">
      <w:pPr>
        <w:pStyle w:val="Code"/>
      </w:pPr>
      <w:r w:rsidRPr="00493541">
        <w:t>Authorization: Basic YmhvZ2c6aWdub3JlZA==</w:t>
      </w:r>
    </w:p>
    <w:p w:rsidR="00185550" w:rsidRDefault="00185550" w:rsidP="00185550">
      <w:pPr>
        <w:pStyle w:val="CodeCaption"/>
      </w:pPr>
      <w:r>
        <w:t>Add Task User Response (abbreviated)</w:t>
      </w:r>
    </w:p>
    <w:p w:rsidR="00493541" w:rsidRPr="00493541" w:rsidRDefault="00493541" w:rsidP="00493541">
      <w:pPr>
        <w:pStyle w:val="Code"/>
      </w:pPr>
      <w:r w:rsidRPr="00493541">
        <w:t>HTTP/1.1 200 OK</w:t>
      </w:r>
    </w:p>
    <w:p w:rsidR="00493541" w:rsidRPr="00493541" w:rsidRDefault="00493541" w:rsidP="00493541">
      <w:pPr>
        <w:pStyle w:val="Code"/>
      </w:pPr>
      <w:r w:rsidRPr="00493541">
        <w:t>Content-Type: application/json; charset=utf-8</w:t>
      </w:r>
    </w:p>
    <w:p w:rsidR="00493541" w:rsidRPr="00493541" w:rsidRDefault="00493541" w:rsidP="00493541">
      <w:pPr>
        <w:pStyle w:val="Code"/>
      </w:pPr>
    </w:p>
    <w:p w:rsidR="00185550" w:rsidRDefault="00493541" w:rsidP="00493541">
      <w:pPr>
        <w:pStyle w:val="Code"/>
      </w:pPr>
      <w:r w:rsidRPr="00493541">
        <w:t>{"TaskId":17,"Subject":"Fix something important","StartDate":"2014-05-13T00:52:34","DueDate":null,"CreatedDate":"2014-05-10T19:02:52","CompletedDate":null,"Status":{"StatusId":2,"Name":"In Progress","Ordinal":1},"Assignees":[{"UserId":2,"Username":"jbob","Firstname":"Jim","Lastname":"Bob","Links":[]}],"Links":[]}</w:t>
      </w:r>
    </w:p>
    <w:p w:rsidR="00835A30" w:rsidRDefault="00835A30" w:rsidP="00835A30">
      <w:pPr>
        <w:pStyle w:val="BodyTextCont"/>
      </w:pPr>
      <w:r>
        <w:t>This looks good; user #2 (Jim Bob) is back on the task. However, to complete our testing, go ahead and remove him as follows</w:t>
      </w:r>
      <w:r w:rsidR="00805556">
        <w:t xml:space="preserve"> by specifying his ID in the URL</w:t>
      </w:r>
      <w:r>
        <w:t>:</w:t>
      </w:r>
    </w:p>
    <w:p w:rsidR="00835A30" w:rsidRDefault="00835A30" w:rsidP="00835A30">
      <w:pPr>
        <w:pStyle w:val="CodeCaption"/>
      </w:pPr>
      <w:r>
        <w:t>Remove Task User Request (abbreviated)</w:t>
      </w:r>
    </w:p>
    <w:p w:rsidR="00805556" w:rsidRPr="00805556" w:rsidRDefault="00805556" w:rsidP="00805556">
      <w:pPr>
        <w:pStyle w:val="Code"/>
      </w:pPr>
      <w:r w:rsidRPr="00805556">
        <w:t>DELETE http://localhost:61589/api/v1/tasks/17/users/2 HTTP/1.1</w:t>
      </w:r>
    </w:p>
    <w:p w:rsidR="00805556" w:rsidRPr="00805556" w:rsidRDefault="00805556" w:rsidP="00805556">
      <w:pPr>
        <w:pStyle w:val="Code"/>
      </w:pPr>
      <w:r w:rsidRPr="00805556">
        <w:t>Content-Type: application/json; charset=utf-8</w:t>
      </w:r>
    </w:p>
    <w:p w:rsidR="00805556" w:rsidRPr="00805556" w:rsidRDefault="00805556" w:rsidP="00805556">
      <w:pPr>
        <w:pStyle w:val="Code"/>
      </w:pPr>
      <w:r w:rsidRPr="00805556">
        <w:t>Authorization: Basic YmhvZ2c6aWdub3JlZA==</w:t>
      </w:r>
    </w:p>
    <w:p w:rsidR="00835A30" w:rsidRDefault="00835A30" w:rsidP="00835A30">
      <w:pPr>
        <w:pStyle w:val="CodeCaption"/>
      </w:pPr>
      <w:r>
        <w:lastRenderedPageBreak/>
        <w:t>Remove Task User Response (abbreviated)</w:t>
      </w:r>
    </w:p>
    <w:p w:rsidR="00835A30" w:rsidRPr="00835A30" w:rsidRDefault="00835A30" w:rsidP="00835A30">
      <w:pPr>
        <w:pStyle w:val="Code"/>
      </w:pPr>
      <w:r w:rsidRPr="00835A30">
        <w:t>HTTP/1.1 200 OK</w:t>
      </w:r>
    </w:p>
    <w:p w:rsidR="00835A30" w:rsidRPr="00835A30" w:rsidRDefault="00835A30" w:rsidP="00835A30">
      <w:pPr>
        <w:pStyle w:val="Code"/>
      </w:pPr>
      <w:r w:rsidRPr="00835A30">
        <w:t>Content-Type: application/json; charset=utf-8</w:t>
      </w:r>
    </w:p>
    <w:p w:rsidR="00835A30" w:rsidRPr="00835A30" w:rsidRDefault="00835A30" w:rsidP="00835A30">
      <w:pPr>
        <w:pStyle w:val="Code"/>
      </w:pPr>
    </w:p>
    <w:p w:rsidR="00835A30" w:rsidRDefault="00835A30" w:rsidP="00835A30">
      <w:pPr>
        <w:pStyle w:val="Code"/>
      </w:pPr>
      <w:r w:rsidRPr="00835A30">
        <w:t>{"TaskId":17,"Subject":"Fix something important","StartDate":"2014-05-13T00:52:34","DueDate":null,"CreatedDate":"2014-05-10T19:02:52","CompletedDate":null,"Status":{"StatusId":2,"Name":"In Progress","Ordinal":1},"Assignees":[],"Links":[]}</w:t>
      </w:r>
    </w:p>
    <w:p w:rsidR="00835A30" w:rsidRDefault="00835A30" w:rsidP="00835A30">
      <w:pPr>
        <w:pStyle w:val="BodyTextCont"/>
      </w:pPr>
      <w:r>
        <w:t>And it looks like everything is working properly</w:t>
      </w:r>
      <w:r w:rsidR="00214962">
        <w:t>.</w:t>
      </w:r>
      <w:r>
        <w:t xml:space="preserve"> Jim Bob is no longer assigned to the task.</w:t>
      </w:r>
    </w:p>
    <w:p w:rsidR="00835A30" w:rsidRDefault="00835A30" w:rsidP="00835A30">
      <w:pPr>
        <w:pStyle w:val="BodyTextCont"/>
      </w:pPr>
      <w:r>
        <w:t xml:space="preserve">We're ready to move on to the topic of </w:t>
      </w:r>
      <w:r w:rsidR="00A96826">
        <w:t>partial updates</w:t>
      </w:r>
      <w:r>
        <w:t xml:space="preserve">, but before we do, </w:t>
      </w:r>
      <w:r w:rsidR="00214962">
        <w:t xml:space="preserve">please </w:t>
      </w:r>
      <w:r>
        <w:t>re-send the "Replace Task Users" request so that the Task data is a little bit</w:t>
      </w:r>
      <w:r w:rsidR="00214962">
        <w:t xml:space="preserve"> more interesting going forward!</w:t>
      </w:r>
    </w:p>
    <w:p w:rsidR="00581B8D" w:rsidRDefault="00A80F6B" w:rsidP="00A80F6B">
      <w:pPr>
        <w:pStyle w:val="Heading1"/>
      </w:pPr>
      <w:r>
        <w:t>Partial Update of a Task Using PUT/PATCH</w:t>
      </w:r>
    </w:p>
    <w:p w:rsidR="00A96826" w:rsidRDefault="00A96826" w:rsidP="00AA3A12">
      <w:pPr>
        <w:pStyle w:val="BodyTextFirst"/>
      </w:pPr>
      <w:r>
        <w:t xml:space="preserve">Recalling our discussion of HTTP verbs from Chapter 2, we know that, by convention, a PUT operation </w:t>
      </w:r>
      <w:r w:rsidR="00B87E7F">
        <w:t xml:space="preserve">is used to </w:t>
      </w:r>
      <w:r>
        <w:t xml:space="preserve">replace the corresponding resource in its entirety. This is why we designed </w:t>
      </w:r>
      <w:r w:rsidR="00AA3A12">
        <w:t>our operation to update a task as follows in Chapter 3 (excerpted from Table 3-3):</w:t>
      </w:r>
    </w:p>
    <w:p w:rsidR="00AA3A12" w:rsidRDefault="00AA3A12" w:rsidP="00AA3A12">
      <w:pPr>
        <w:pStyle w:val="BodyTextFirst"/>
      </w:pPr>
      <w:r>
        <w:t>Table 7-2. Update a Task</w:t>
      </w:r>
    </w:p>
    <w:tbl>
      <w:tblPr>
        <w:tblStyle w:val="TableGrid"/>
        <w:tblW w:w="8725" w:type="dxa"/>
        <w:tblLayout w:type="fixed"/>
        <w:tblLook w:val="04A0" w:firstRow="1" w:lastRow="0" w:firstColumn="1" w:lastColumn="0" w:noHBand="0" w:noVBand="1"/>
      </w:tblPr>
      <w:tblGrid>
        <w:gridCol w:w="3235"/>
        <w:gridCol w:w="1080"/>
        <w:gridCol w:w="4410"/>
      </w:tblGrid>
      <w:tr w:rsidR="00A96826" w:rsidTr="002C5BE2">
        <w:tc>
          <w:tcPr>
            <w:tcW w:w="3235" w:type="dxa"/>
          </w:tcPr>
          <w:p w:rsidR="00A96826" w:rsidRPr="00A96826" w:rsidRDefault="00A96826" w:rsidP="00A96826">
            <w:pPr>
              <w:pStyle w:val="TableHead"/>
            </w:pPr>
            <w:r>
              <w:t>URI</w:t>
            </w:r>
          </w:p>
        </w:tc>
        <w:tc>
          <w:tcPr>
            <w:tcW w:w="1080" w:type="dxa"/>
          </w:tcPr>
          <w:p w:rsidR="00A96826" w:rsidRPr="00A96826" w:rsidRDefault="00A96826" w:rsidP="00A96826">
            <w:pPr>
              <w:pStyle w:val="TableHead"/>
            </w:pPr>
            <w:r>
              <w:t>Verb</w:t>
            </w:r>
          </w:p>
        </w:tc>
        <w:tc>
          <w:tcPr>
            <w:tcW w:w="4410" w:type="dxa"/>
          </w:tcPr>
          <w:p w:rsidR="00A96826" w:rsidRPr="00A96826" w:rsidRDefault="00A96826" w:rsidP="00A96826">
            <w:pPr>
              <w:pStyle w:val="TableHead"/>
            </w:pPr>
            <w:r>
              <w:t>Description</w:t>
            </w:r>
          </w:p>
        </w:tc>
      </w:tr>
      <w:tr w:rsidR="00A96826" w:rsidTr="002C5BE2">
        <w:tc>
          <w:tcPr>
            <w:tcW w:w="3235" w:type="dxa"/>
          </w:tcPr>
          <w:p w:rsidR="00A96826" w:rsidRPr="00A96826" w:rsidRDefault="00A96826" w:rsidP="00A96826">
            <w:pPr>
              <w:pStyle w:val="TableText"/>
              <w:rPr>
                <w:rStyle w:val="CodeInline"/>
              </w:rPr>
            </w:pPr>
            <w:r>
              <w:rPr>
                <w:rStyle w:val="CodeInline"/>
              </w:rPr>
              <w:t>/</w:t>
            </w:r>
            <w:proofErr w:type="spellStart"/>
            <w:r>
              <w:rPr>
                <w:rStyle w:val="CodeInline"/>
              </w:rPr>
              <w:t>api</w:t>
            </w:r>
            <w:proofErr w:type="spellEnd"/>
            <w:r>
              <w:rPr>
                <w:rStyle w:val="CodeInline"/>
              </w:rPr>
              <w:t>/tasks/123</w:t>
            </w:r>
          </w:p>
        </w:tc>
        <w:tc>
          <w:tcPr>
            <w:tcW w:w="1080" w:type="dxa"/>
          </w:tcPr>
          <w:p w:rsidR="00A96826" w:rsidRPr="00A96826" w:rsidRDefault="00A96826" w:rsidP="00A96826">
            <w:pPr>
              <w:pStyle w:val="TableText"/>
            </w:pPr>
            <w:r>
              <w:t>PUT</w:t>
            </w:r>
          </w:p>
        </w:tc>
        <w:tc>
          <w:tcPr>
            <w:tcW w:w="4410" w:type="dxa"/>
          </w:tcPr>
          <w:p w:rsidR="00A96826" w:rsidRPr="00A96826" w:rsidRDefault="00A96826" w:rsidP="00A96826">
            <w:pPr>
              <w:pStyle w:val="TableText"/>
            </w:pPr>
            <w:r>
              <w:t>Updates the specified task</w:t>
            </w:r>
            <w:r w:rsidRPr="00A96826">
              <w:t>; returns the updated task in the response</w:t>
            </w:r>
          </w:p>
        </w:tc>
      </w:tr>
    </w:tbl>
    <w:p w:rsidR="00AA3A12" w:rsidRDefault="00AA3A12" w:rsidP="00AA3A12">
      <w:pPr>
        <w:pStyle w:val="BodyTextCont"/>
      </w:pPr>
    </w:p>
    <w:p w:rsidR="00A96826" w:rsidRDefault="00A96826" w:rsidP="00AA3A12">
      <w:pPr>
        <w:pStyle w:val="BodyTextCont"/>
      </w:pPr>
      <w:r>
        <w:t xml:space="preserve">However, often there are </w:t>
      </w:r>
      <w:r w:rsidR="00B87E7F">
        <w:t xml:space="preserve">often </w:t>
      </w:r>
      <w:r>
        <w:t>times whe</w:t>
      </w:r>
      <w:r w:rsidR="00B87E7F">
        <w:t>n</w:t>
      </w:r>
      <w:r>
        <w:t xml:space="preserve"> it is </w:t>
      </w:r>
      <w:r w:rsidR="00B15DF0">
        <w:t xml:space="preserve">more </w:t>
      </w:r>
      <w:r>
        <w:t xml:space="preserve">desirable to </w:t>
      </w:r>
      <w:r w:rsidR="00AA3A12">
        <w:t>apply a partial modification to a resource rather than replace the entire resource</w:t>
      </w:r>
      <w:r w:rsidR="00B87E7F">
        <w:t xml:space="preserve">. </w:t>
      </w:r>
      <w:r w:rsidR="00AA3A12">
        <w:t xml:space="preserve">It is for this reason </w:t>
      </w:r>
      <w:r w:rsidR="00B87E7F">
        <w:t>the PATCH method was created, and in this section we will implement the</w:t>
      </w:r>
      <w:r w:rsidR="002F2370">
        <w:t xml:space="preserve"> ability to partially </w:t>
      </w:r>
      <w:r w:rsidR="002C5BE2">
        <w:t xml:space="preserve">(or fully, as it turns out) </w:t>
      </w:r>
      <w:r w:rsidR="002F2370">
        <w:t>update a t</w:t>
      </w:r>
      <w:r w:rsidR="00B87E7F">
        <w:t>ask.</w:t>
      </w:r>
    </w:p>
    <w:p w:rsidR="00B87E7F" w:rsidRDefault="00B87E7F" w:rsidP="00AA3A12">
      <w:pPr>
        <w:pStyle w:val="BodyTextCont"/>
      </w:pPr>
      <w:r>
        <w:t xml:space="preserve">Let's begin with the query processor, and this one should look familiar; it's the </w:t>
      </w:r>
      <w:proofErr w:type="spellStart"/>
      <w:r w:rsidRPr="00B87E7F">
        <w:rPr>
          <w:rStyle w:val="CodeInline"/>
        </w:rPr>
        <w:t>UpdateTaskQueryProcessor</w:t>
      </w:r>
      <w:proofErr w:type="spellEnd"/>
      <w:r>
        <w:t>.</w:t>
      </w:r>
      <w:r w:rsidR="002F2370">
        <w:t xml:space="preserve"> Add the highlighted lines to the interface and class, as shown:</w:t>
      </w:r>
    </w:p>
    <w:p w:rsidR="002F2370" w:rsidRDefault="002F2370" w:rsidP="002F2370">
      <w:pPr>
        <w:pStyle w:val="CodeCaption"/>
      </w:pPr>
      <w:r>
        <w:t>IUpdateTaskQueryProcessor Interface Modifications</w:t>
      </w:r>
    </w:p>
    <w:p w:rsidR="002F2370" w:rsidRPr="002F2370" w:rsidRDefault="002F2370" w:rsidP="002F2370">
      <w:pPr>
        <w:pStyle w:val="Code"/>
      </w:pPr>
      <w:r w:rsidRPr="002F2370">
        <w:t>using System.Collections.Generic;</w:t>
      </w:r>
    </w:p>
    <w:p w:rsidR="002F2370" w:rsidRPr="002F2370" w:rsidRDefault="002F2370" w:rsidP="002F2370">
      <w:pPr>
        <w:pStyle w:val="Code"/>
      </w:pPr>
      <w:r w:rsidRPr="002F2370">
        <w:t>using WebApi2Book.Data.Entities;</w:t>
      </w:r>
    </w:p>
    <w:p w:rsidR="002F2370" w:rsidRPr="002F2370" w:rsidRDefault="002F2370" w:rsidP="002F2370">
      <w:pPr>
        <w:pStyle w:val="Code"/>
        <w:rPr>
          <w:rStyle w:val="CodeBold"/>
        </w:rPr>
      </w:pPr>
      <w:bookmarkStart w:id="2" w:name="OLE_LINK3"/>
      <w:bookmarkStart w:id="3" w:name="OLE_LINK4"/>
      <w:r w:rsidRPr="002F2370">
        <w:rPr>
          <w:rStyle w:val="CodeBold"/>
        </w:rPr>
        <w:t>using PropertyValueMapType = System.Collections.Generic.Dictionary&lt;string, object&gt;;</w:t>
      </w:r>
    </w:p>
    <w:bookmarkEnd w:id="2"/>
    <w:bookmarkEnd w:id="3"/>
    <w:p w:rsidR="002F2370" w:rsidRPr="002F2370" w:rsidRDefault="002F2370" w:rsidP="002F2370">
      <w:pPr>
        <w:pStyle w:val="Code"/>
      </w:pPr>
    </w:p>
    <w:p w:rsidR="002F2370" w:rsidRPr="002F2370" w:rsidRDefault="002F2370" w:rsidP="002F2370">
      <w:pPr>
        <w:pStyle w:val="Code"/>
      </w:pPr>
      <w:r w:rsidRPr="002F2370">
        <w:t>namespace WebApi2Book.Data.SqlServer.QueryProcessors</w:t>
      </w:r>
    </w:p>
    <w:p w:rsidR="002F2370" w:rsidRPr="002F2370" w:rsidRDefault="002F2370" w:rsidP="002F2370">
      <w:pPr>
        <w:pStyle w:val="Code"/>
      </w:pPr>
      <w:r w:rsidRPr="002F2370">
        <w:t>{</w:t>
      </w:r>
    </w:p>
    <w:p w:rsidR="002F2370" w:rsidRPr="002F2370" w:rsidRDefault="002F2370" w:rsidP="002F2370">
      <w:pPr>
        <w:pStyle w:val="Code"/>
      </w:pPr>
      <w:r w:rsidRPr="002F2370">
        <w:t xml:space="preserve">    public interface IUpdateTaskQueryProcessor</w:t>
      </w:r>
    </w:p>
    <w:p w:rsidR="002F2370" w:rsidRPr="002F2370" w:rsidRDefault="002F2370" w:rsidP="002F2370">
      <w:pPr>
        <w:pStyle w:val="Code"/>
      </w:pPr>
      <w:r w:rsidRPr="002F2370">
        <w:t xml:space="preserve">    {</w:t>
      </w:r>
    </w:p>
    <w:p w:rsidR="002F2370" w:rsidRPr="002F2370" w:rsidRDefault="002F2370" w:rsidP="002F2370">
      <w:pPr>
        <w:pStyle w:val="Code"/>
        <w:rPr>
          <w:rStyle w:val="CodeBold"/>
        </w:rPr>
      </w:pPr>
      <w:r w:rsidRPr="002F2370">
        <w:rPr>
          <w:rStyle w:val="CodeBold"/>
        </w:rPr>
        <w:t xml:space="preserve">        Task GetUpdatedTask(long taskId, PropertyValueMapType updatedPropertyValueMap);</w:t>
      </w:r>
    </w:p>
    <w:p w:rsidR="002F2370" w:rsidRDefault="002F2370" w:rsidP="002F2370">
      <w:pPr>
        <w:pStyle w:val="Code"/>
      </w:pPr>
      <w:r>
        <w:t>…</w:t>
      </w:r>
    </w:p>
    <w:p w:rsidR="002F2370" w:rsidRDefault="002F2370" w:rsidP="002F2370">
      <w:pPr>
        <w:pStyle w:val="CodeCaption"/>
      </w:pPr>
      <w:r w:rsidRPr="002F2370">
        <w:t>UpdateTaskQueryProcessor</w:t>
      </w:r>
      <w:r>
        <w:t xml:space="preserve"> Class Modifications</w:t>
      </w:r>
    </w:p>
    <w:p w:rsidR="002F2370" w:rsidRPr="002F2370" w:rsidRDefault="002F2370" w:rsidP="002F2370">
      <w:pPr>
        <w:pStyle w:val="Code"/>
      </w:pPr>
      <w:r w:rsidRPr="002F2370">
        <w:lastRenderedPageBreak/>
        <w:t>using System.Collections.Generic;</w:t>
      </w:r>
    </w:p>
    <w:p w:rsidR="002F2370" w:rsidRPr="002F2370" w:rsidRDefault="002F2370" w:rsidP="002F2370">
      <w:pPr>
        <w:pStyle w:val="Code"/>
      </w:pPr>
      <w:r w:rsidRPr="002F2370">
        <w:t>using System.Linq;</w:t>
      </w:r>
    </w:p>
    <w:p w:rsidR="002F2370" w:rsidRPr="002F2370" w:rsidRDefault="002F2370" w:rsidP="002F2370">
      <w:pPr>
        <w:pStyle w:val="Code"/>
      </w:pPr>
      <w:r w:rsidRPr="002F2370">
        <w:t>using NHibernate;</w:t>
      </w:r>
    </w:p>
    <w:p w:rsidR="002F2370" w:rsidRPr="002F2370" w:rsidRDefault="002F2370" w:rsidP="002F2370">
      <w:pPr>
        <w:pStyle w:val="Code"/>
      </w:pPr>
      <w:r w:rsidRPr="002F2370">
        <w:t>using WebApi2Book.Data.Entities;</w:t>
      </w:r>
    </w:p>
    <w:p w:rsidR="002F2370" w:rsidRPr="002F2370" w:rsidRDefault="002F2370" w:rsidP="002F2370">
      <w:pPr>
        <w:pStyle w:val="Code"/>
      </w:pPr>
      <w:r w:rsidRPr="002F2370">
        <w:t>using WebApi2Book.Data.Exceptions;</w:t>
      </w:r>
    </w:p>
    <w:p w:rsidR="002F2370" w:rsidRPr="002F2370" w:rsidRDefault="002F2370" w:rsidP="002F2370">
      <w:pPr>
        <w:pStyle w:val="Code"/>
        <w:rPr>
          <w:rStyle w:val="CodeBold"/>
        </w:rPr>
      </w:pPr>
      <w:r w:rsidRPr="002F2370">
        <w:rPr>
          <w:rStyle w:val="CodeBold"/>
        </w:rPr>
        <w:t>using PropertyValueMapType = System.Collections.Generic.Dictionary&lt;string, object&gt;;</w:t>
      </w:r>
    </w:p>
    <w:p w:rsidR="002F2370" w:rsidRPr="002F2370" w:rsidRDefault="002F2370" w:rsidP="002F2370">
      <w:pPr>
        <w:pStyle w:val="Code"/>
      </w:pPr>
    </w:p>
    <w:p w:rsidR="002F2370" w:rsidRPr="002F2370" w:rsidRDefault="002F2370" w:rsidP="002F2370">
      <w:pPr>
        <w:pStyle w:val="Code"/>
      </w:pPr>
      <w:r w:rsidRPr="002F2370">
        <w:t>namespace WebApi2Book.Data.SqlServer.QueryProcessors</w:t>
      </w:r>
    </w:p>
    <w:p w:rsidR="002F2370" w:rsidRPr="002F2370" w:rsidRDefault="002F2370" w:rsidP="002F2370">
      <w:pPr>
        <w:pStyle w:val="Code"/>
      </w:pPr>
      <w:r w:rsidRPr="002F2370">
        <w:t>{</w:t>
      </w:r>
    </w:p>
    <w:p w:rsidR="002F2370" w:rsidRPr="002F2370" w:rsidRDefault="002F2370" w:rsidP="002F2370">
      <w:pPr>
        <w:pStyle w:val="Code"/>
      </w:pPr>
      <w:r w:rsidRPr="002F2370">
        <w:t xml:space="preserve">    public class UpdateTaskQueryProcessor : IUpdateTaskQueryProcessor</w:t>
      </w:r>
    </w:p>
    <w:p w:rsidR="002F2370" w:rsidRPr="002F2370" w:rsidRDefault="002F2370" w:rsidP="002F2370">
      <w:pPr>
        <w:pStyle w:val="Code"/>
      </w:pPr>
      <w:r w:rsidRPr="002F2370">
        <w:t xml:space="preserve">    {</w:t>
      </w:r>
    </w:p>
    <w:p w:rsidR="002F2370" w:rsidRPr="002F2370" w:rsidRDefault="002F2370" w:rsidP="002F2370">
      <w:pPr>
        <w:pStyle w:val="Code"/>
      </w:pPr>
      <w:r w:rsidRPr="002F2370">
        <w:t xml:space="preserve">        private readonly ISession _session;</w:t>
      </w:r>
    </w:p>
    <w:p w:rsidR="002F2370" w:rsidRPr="002F2370" w:rsidRDefault="002F2370" w:rsidP="002F2370">
      <w:pPr>
        <w:pStyle w:val="Code"/>
      </w:pPr>
    </w:p>
    <w:p w:rsidR="002F2370" w:rsidRPr="002F2370" w:rsidRDefault="002F2370" w:rsidP="002F2370">
      <w:pPr>
        <w:pStyle w:val="Code"/>
      </w:pPr>
      <w:r w:rsidRPr="002F2370">
        <w:t xml:space="preserve">        public UpdateTaskQueryProcessor(ISession session)</w:t>
      </w:r>
    </w:p>
    <w:p w:rsidR="002F2370" w:rsidRPr="002F2370" w:rsidRDefault="002F2370" w:rsidP="002F2370">
      <w:pPr>
        <w:pStyle w:val="Code"/>
      </w:pPr>
      <w:r w:rsidRPr="002F2370">
        <w:t xml:space="preserve">        {</w:t>
      </w:r>
    </w:p>
    <w:p w:rsidR="002F2370" w:rsidRPr="002F2370" w:rsidRDefault="002F2370" w:rsidP="002F2370">
      <w:pPr>
        <w:pStyle w:val="Code"/>
      </w:pPr>
      <w:r w:rsidRPr="002F2370">
        <w:t xml:space="preserve">            _session = session;</w:t>
      </w:r>
    </w:p>
    <w:p w:rsidR="002F2370" w:rsidRPr="002F2370" w:rsidRDefault="002F2370" w:rsidP="002F2370">
      <w:pPr>
        <w:pStyle w:val="Code"/>
      </w:pPr>
      <w:r w:rsidRPr="002F2370">
        <w:t xml:space="preserve">        }</w:t>
      </w:r>
    </w:p>
    <w:p w:rsidR="002F2370" w:rsidRPr="002F2370" w:rsidRDefault="002F2370" w:rsidP="002F2370">
      <w:pPr>
        <w:pStyle w:val="Code"/>
      </w:pPr>
    </w:p>
    <w:p w:rsidR="002F2370" w:rsidRPr="002F2370" w:rsidRDefault="002F2370" w:rsidP="002F2370">
      <w:pPr>
        <w:pStyle w:val="Code"/>
        <w:rPr>
          <w:rStyle w:val="CodeBold"/>
        </w:rPr>
      </w:pPr>
      <w:r w:rsidRPr="002F2370">
        <w:rPr>
          <w:rStyle w:val="CodeBold"/>
        </w:rPr>
        <w:t xml:space="preserve">        public Task GetUpdatedTask(long taskId, PropertyValueMapType updatedPropertyValueMap)</w:t>
      </w:r>
    </w:p>
    <w:p w:rsidR="002F2370" w:rsidRP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rPr>
          <w:rStyle w:val="CodeBold"/>
        </w:rPr>
      </w:pPr>
      <w:r w:rsidRPr="002F2370">
        <w:rPr>
          <w:rStyle w:val="CodeBold"/>
        </w:rPr>
        <w:t xml:space="preserve">            var task = GetValidTask(taskId);</w:t>
      </w:r>
    </w:p>
    <w:p w:rsidR="002F2370" w:rsidRPr="002F2370" w:rsidRDefault="002F2370" w:rsidP="002F2370">
      <w:pPr>
        <w:pStyle w:val="Code"/>
        <w:rPr>
          <w:rStyle w:val="CodeBold"/>
        </w:rPr>
      </w:pPr>
    </w:p>
    <w:p w:rsidR="002F2370" w:rsidRPr="002F2370" w:rsidRDefault="002F2370" w:rsidP="002F2370">
      <w:pPr>
        <w:pStyle w:val="Code"/>
        <w:rPr>
          <w:rStyle w:val="CodeBold"/>
        </w:rPr>
      </w:pPr>
      <w:r w:rsidRPr="002F2370">
        <w:rPr>
          <w:rStyle w:val="CodeBold"/>
        </w:rPr>
        <w:t xml:space="preserve">            var propertyInfos = typeof(Task).GetProperties();</w:t>
      </w:r>
    </w:p>
    <w:p w:rsidR="002F2370" w:rsidRPr="002F2370" w:rsidRDefault="002F2370" w:rsidP="002F2370">
      <w:pPr>
        <w:pStyle w:val="Code"/>
        <w:rPr>
          <w:rStyle w:val="CodeBold"/>
        </w:rPr>
      </w:pPr>
      <w:r w:rsidRPr="002F2370">
        <w:rPr>
          <w:rStyle w:val="CodeBold"/>
        </w:rPr>
        <w:t xml:space="preserve">            foreach (var propertyValuePair in updatedPropertyValueMap)</w:t>
      </w:r>
    </w:p>
    <w:p w:rsidR="002F2370" w:rsidRP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rPr>
          <w:rStyle w:val="CodeBold"/>
        </w:rPr>
      </w:pPr>
      <w:r w:rsidRPr="002F2370">
        <w:rPr>
          <w:rStyle w:val="CodeBold"/>
        </w:rPr>
        <w:t xml:space="preserve">                propertyInfos.Single(x =&gt; x.Name == propertyValuePair.Key)</w:t>
      </w:r>
    </w:p>
    <w:p w:rsidR="002F2370" w:rsidRPr="002F2370" w:rsidRDefault="002F2370" w:rsidP="002F2370">
      <w:pPr>
        <w:pStyle w:val="Code"/>
        <w:rPr>
          <w:rStyle w:val="CodeBold"/>
        </w:rPr>
      </w:pPr>
      <w:r w:rsidRPr="002F2370">
        <w:rPr>
          <w:rStyle w:val="CodeBold"/>
        </w:rPr>
        <w:t xml:space="preserve">                    .SetValue(task, propertyValuePair.Value);</w:t>
      </w:r>
    </w:p>
    <w:p w:rsidR="002F2370" w:rsidRP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rPr>
          <w:rStyle w:val="CodeBold"/>
        </w:rPr>
      </w:pPr>
    </w:p>
    <w:p w:rsidR="002F2370" w:rsidRPr="002F2370" w:rsidRDefault="002F2370" w:rsidP="002F2370">
      <w:pPr>
        <w:pStyle w:val="Code"/>
        <w:rPr>
          <w:rStyle w:val="CodeBold"/>
        </w:rPr>
      </w:pPr>
      <w:r w:rsidRPr="002F2370">
        <w:rPr>
          <w:rStyle w:val="CodeBold"/>
        </w:rPr>
        <w:t xml:space="preserve">            _session.SaveOrUpdate(task);</w:t>
      </w:r>
    </w:p>
    <w:p w:rsidR="002F2370" w:rsidRPr="002F2370" w:rsidRDefault="002F2370" w:rsidP="002F2370">
      <w:pPr>
        <w:pStyle w:val="Code"/>
        <w:rPr>
          <w:rStyle w:val="CodeBold"/>
        </w:rPr>
      </w:pPr>
    </w:p>
    <w:p w:rsidR="002F2370" w:rsidRPr="002F2370" w:rsidRDefault="002F2370" w:rsidP="002F2370">
      <w:pPr>
        <w:pStyle w:val="Code"/>
        <w:rPr>
          <w:rStyle w:val="CodeBold"/>
        </w:rPr>
      </w:pPr>
      <w:r w:rsidRPr="002F2370">
        <w:rPr>
          <w:rStyle w:val="CodeBold"/>
        </w:rPr>
        <w:t xml:space="preserve">            return task;</w:t>
      </w:r>
    </w:p>
    <w:p w:rsid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pPr>
      <w:r>
        <w:t>…</w:t>
      </w:r>
    </w:p>
    <w:p w:rsidR="00B87E7F" w:rsidRDefault="002F2370" w:rsidP="00AA3A12">
      <w:pPr>
        <w:pStyle w:val="BodyTextCont"/>
      </w:pPr>
      <w:r>
        <w:t xml:space="preserve">The </w:t>
      </w:r>
      <w:r w:rsidRPr="002F2370">
        <w:rPr>
          <w:rStyle w:val="CodeInline"/>
        </w:rPr>
        <w:t>using</w:t>
      </w:r>
      <w:r>
        <w:t xml:space="preserve"> directive</w:t>
      </w:r>
      <w:r w:rsidR="00AD7520">
        <w:t xml:space="preserve"> is </w:t>
      </w:r>
      <w:r w:rsidR="00D8405F">
        <w:t xml:space="preserve">used to define an alias to the </w:t>
      </w:r>
      <w:r w:rsidR="00D8405F" w:rsidRPr="00D8405F">
        <w:rPr>
          <w:rStyle w:val="CodeInline"/>
        </w:rPr>
        <w:t>Dictionary&lt;</w:t>
      </w:r>
      <w:proofErr w:type="spellStart"/>
      <w:r w:rsidR="00D8405F" w:rsidRPr="00D8405F">
        <w:rPr>
          <w:rStyle w:val="CodeInline"/>
        </w:rPr>
        <w:t>string</w:t>
      </w:r>
      <w:proofErr w:type="gramStart"/>
      <w:r w:rsidR="00D8405F" w:rsidRPr="00D8405F">
        <w:rPr>
          <w:rStyle w:val="CodeInline"/>
        </w:rPr>
        <w:t>,object</w:t>
      </w:r>
      <w:proofErr w:type="spellEnd"/>
      <w:proofErr w:type="gramEnd"/>
      <w:r w:rsidR="00D8405F" w:rsidRPr="00D8405F">
        <w:rPr>
          <w:rStyle w:val="CodeInline"/>
        </w:rPr>
        <w:t>&gt;</w:t>
      </w:r>
      <w:r w:rsidR="00D8405F">
        <w:t xml:space="preserve"> type. It is </w:t>
      </w:r>
      <w:r w:rsidR="00D8405F" w:rsidRPr="00D8405F">
        <w:t>syntactic sugar</w:t>
      </w:r>
      <w:r w:rsidR="00D8405F">
        <w:t xml:space="preserve">, </w:t>
      </w:r>
      <w:r w:rsidR="00AD7520">
        <w:t>and nothing more</w:t>
      </w:r>
      <w:r>
        <w:t xml:space="preserve">. </w:t>
      </w:r>
      <w:r w:rsidR="00D8405F">
        <w:t xml:space="preserve">Each element in an instance of the </w:t>
      </w:r>
      <w:proofErr w:type="spellStart"/>
      <w:r w:rsidR="00D8405F">
        <w:t>PropertyValueMapType</w:t>
      </w:r>
      <w:proofErr w:type="spellEnd"/>
      <w:r w:rsidR="00D8405F">
        <w:t xml:space="preserve"> is </w:t>
      </w:r>
      <w:r w:rsidR="00AD7520">
        <w:t xml:space="preserve">used to map </w:t>
      </w:r>
      <w:r w:rsidR="00D8405F">
        <w:t xml:space="preserve">a </w:t>
      </w:r>
      <w:r w:rsidR="00AD7520">
        <w:t>property name (</w:t>
      </w:r>
      <w:r w:rsidR="00AD7520" w:rsidRPr="00AD7520">
        <w:rPr>
          <w:rStyle w:val="CodeInline"/>
        </w:rPr>
        <w:t>string</w:t>
      </w:r>
      <w:r w:rsidR="00AD7520">
        <w:t xml:space="preserve">) to </w:t>
      </w:r>
      <w:r w:rsidR="0058099B">
        <w:t>a</w:t>
      </w:r>
      <w:r w:rsidR="00AD7520">
        <w:t xml:space="preserve"> corresponding property value (</w:t>
      </w:r>
      <w:r w:rsidR="00AD7520" w:rsidRPr="00AD7520">
        <w:rPr>
          <w:rStyle w:val="CodeInline"/>
        </w:rPr>
        <w:t>object</w:t>
      </w:r>
      <w:r w:rsidR="00AD7520">
        <w:t xml:space="preserve">). </w:t>
      </w:r>
      <w:r w:rsidR="00D8405F">
        <w:t>Note that t</w:t>
      </w:r>
      <w:r w:rsidR="00D8405F" w:rsidRPr="00D8405F">
        <w:t xml:space="preserve">he scope of a </w:t>
      </w:r>
      <w:r w:rsidR="00D8405F" w:rsidRPr="00D8405F">
        <w:rPr>
          <w:rStyle w:val="CodeInline"/>
        </w:rPr>
        <w:t>using</w:t>
      </w:r>
      <w:r w:rsidR="00D8405F" w:rsidRPr="00D8405F">
        <w:t xml:space="preserve"> directive is limited to the file in which it appears, which is why it </w:t>
      </w:r>
      <w:proofErr w:type="spellStart"/>
      <w:r w:rsidR="00D8405F" w:rsidRPr="00D8405F">
        <w:t>appers</w:t>
      </w:r>
      <w:proofErr w:type="spellEnd"/>
      <w:r w:rsidR="00D8405F" w:rsidRPr="00D8405F">
        <w:t xml:space="preserve"> in both files.</w:t>
      </w:r>
    </w:p>
    <w:p w:rsidR="00694989" w:rsidRDefault="00D8405F" w:rsidP="00AA3A12">
      <w:pPr>
        <w:pStyle w:val="BodyTextCont"/>
      </w:pPr>
      <w:r>
        <w:t xml:space="preserve">The real </w:t>
      </w:r>
      <w:r w:rsidR="00AD7520">
        <w:t xml:space="preserve">work is done in the </w:t>
      </w:r>
      <w:proofErr w:type="spellStart"/>
      <w:r w:rsidR="00AD7520" w:rsidRPr="00AD7520">
        <w:rPr>
          <w:rStyle w:val="CodeInline"/>
        </w:rPr>
        <w:t>GetUpdatedTask</w:t>
      </w:r>
      <w:proofErr w:type="spellEnd"/>
      <w:r w:rsidR="00AD7520">
        <w:t xml:space="preserve"> method. This method accepts </w:t>
      </w:r>
      <w:r>
        <w:t xml:space="preserve">two parameters: </w:t>
      </w:r>
      <w:proofErr w:type="spellStart"/>
      <w:r w:rsidRPr="00D8405F">
        <w:rPr>
          <w:rStyle w:val="CodeInline"/>
        </w:rPr>
        <w:t>taskId</w:t>
      </w:r>
      <w:proofErr w:type="spellEnd"/>
      <w:r>
        <w:t xml:space="preserve">, which uniquely identifies the </w:t>
      </w:r>
      <w:r w:rsidRPr="00D8405F">
        <w:rPr>
          <w:rStyle w:val="CodeInline"/>
        </w:rPr>
        <w:t>Task</w:t>
      </w:r>
      <w:r>
        <w:t xml:space="preserve"> to update, and </w:t>
      </w:r>
      <w:proofErr w:type="spellStart"/>
      <w:r w:rsidRPr="00D8405F">
        <w:rPr>
          <w:rStyle w:val="CodeInline"/>
        </w:rPr>
        <w:t>updatedPropertyValueMap</w:t>
      </w:r>
      <w:proofErr w:type="spellEnd"/>
      <w:r>
        <w:t xml:space="preserve">, which contains one element per property to </w:t>
      </w:r>
      <w:r w:rsidR="00694989">
        <w:t>be modified</w:t>
      </w:r>
      <w:r>
        <w:t xml:space="preserve">. Note that in an extreme case, the </w:t>
      </w:r>
      <w:proofErr w:type="spellStart"/>
      <w:r w:rsidRPr="00D8405F">
        <w:rPr>
          <w:rStyle w:val="CodeInline"/>
        </w:rPr>
        <w:t>updatedPropertyValueMap</w:t>
      </w:r>
      <w:proofErr w:type="spellEnd"/>
      <w:r w:rsidRPr="00D8405F">
        <w:t xml:space="preserve"> </w:t>
      </w:r>
      <w:r>
        <w:t xml:space="preserve">could contain an element for every updateable </w:t>
      </w:r>
      <w:r w:rsidRPr="00694989">
        <w:rPr>
          <w:rStyle w:val="CodeInline"/>
        </w:rPr>
        <w:t>Task</w:t>
      </w:r>
      <w:r>
        <w:t xml:space="preserve"> property, and in this case the operation would function </w:t>
      </w:r>
      <w:r w:rsidR="00694989">
        <w:t xml:space="preserve">more like </w:t>
      </w:r>
      <w:r>
        <w:t>a PUT than a PATCH. Keep this in mind; we'll revisit it once we get to the controller</w:t>
      </w:r>
      <w:r w:rsidR="00694989">
        <w:t>.</w:t>
      </w:r>
    </w:p>
    <w:p w:rsidR="00AD7520" w:rsidRDefault="00694989" w:rsidP="00AA3A12">
      <w:pPr>
        <w:pStyle w:val="BodyTextCont"/>
      </w:pPr>
      <w:r>
        <w:t xml:space="preserve">Now let's analyze the </w:t>
      </w:r>
      <w:proofErr w:type="spellStart"/>
      <w:r w:rsidRPr="00694989">
        <w:rPr>
          <w:rStyle w:val="CodeInline"/>
        </w:rPr>
        <w:t>GetUpdatedTask</w:t>
      </w:r>
      <w:proofErr w:type="spellEnd"/>
      <w:r w:rsidRPr="00694989">
        <w:t xml:space="preserve"> </w:t>
      </w:r>
      <w:r>
        <w:t>logic. F</w:t>
      </w:r>
      <w:r w:rsidR="00AD7520">
        <w:t xml:space="preserve">irst, the </w:t>
      </w:r>
      <w:r w:rsidR="00AD7520" w:rsidRPr="00AD7520">
        <w:rPr>
          <w:rStyle w:val="CodeInline"/>
        </w:rPr>
        <w:t>Task</w:t>
      </w:r>
      <w:r w:rsidR="00AD7520">
        <w:t xml:space="preserve"> is fetched from the database. Next, </w:t>
      </w:r>
      <w:r>
        <w:t xml:space="preserve">each property on the </w:t>
      </w:r>
      <w:r w:rsidRPr="00694989">
        <w:rPr>
          <w:rStyle w:val="CodeInline"/>
        </w:rPr>
        <w:t>Task</w:t>
      </w:r>
      <w:r>
        <w:t xml:space="preserve"> that is </w:t>
      </w:r>
      <w:r w:rsidR="00AD7520">
        <w:t xml:space="preserve">represented by an element in the </w:t>
      </w:r>
      <w:proofErr w:type="spellStart"/>
      <w:r w:rsidR="00AD7520" w:rsidRPr="00AD7520">
        <w:rPr>
          <w:rStyle w:val="CodeInline"/>
        </w:rPr>
        <w:t>updatedPropertyValueMap</w:t>
      </w:r>
      <w:proofErr w:type="spellEnd"/>
      <w:r w:rsidR="00AD7520" w:rsidRPr="00AD7520">
        <w:t xml:space="preserve"> </w:t>
      </w:r>
      <w:r w:rsidR="00AD7520">
        <w:t xml:space="preserve">is updated using reflection. Finally, the updated </w:t>
      </w:r>
      <w:r w:rsidR="00AD7520" w:rsidRPr="00AD7520">
        <w:rPr>
          <w:rStyle w:val="CodeInline"/>
        </w:rPr>
        <w:t>Task</w:t>
      </w:r>
      <w:r w:rsidR="00AD7520">
        <w:t xml:space="preserve"> is persisted.</w:t>
      </w:r>
    </w:p>
    <w:p w:rsidR="00095660" w:rsidRDefault="009974A8" w:rsidP="00AA3A12">
      <w:pPr>
        <w:pStyle w:val="BodyTextCont"/>
      </w:pPr>
      <w:r>
        <w:t xml:space="preserve">Gee, that was </w:t>
      </w:r>
      <w:r w:rsidR="00175BEB">
        <w:t xml:space="preserve">fairly </w:t>
      </w:r>
      <w:r>
        <w:t xml:space="preserve">easy. It seems like the hard part would be computing the </w:t>
      </w:r>
      <w:proofErr w:type="spellStart"/>
      <w:r w:rsidRPr="009974A8">
        <w:rPr>
          <w:rStyle w:val="CodeInline"/>
        </w:rPr>
        <w:t>updatedPropertyValueMap</w:t>
      </w:r>
      <w:proofErr w:type="spellEnd"/>
      <w:r>
        <w:rPr>
          <w:rStyle w:val="CodeInline"/>
        </w:rPr>
        <w:t>,</w:t>
      </w:r>
      <w:r>
        <w:t xml:space="preserve"> so where does that logic appear? Well, </w:t>
      </w:r>
      <w:r w:rsidR="00095660">
        <w:t xml:space="preserve">we'll get to that in a little while. </w:t>
      </w:r>
      <w:r w:rsidR="00803D57">
        <w:t>F</w:t>
      </w:r>
      <w:r w:rsidR="00095660">
        <w:t xml:space="preserve">irst, we're </w:t>
      </w:r>
      <w:r w:rsidR="00095660">
        <w:lastRenderedPageBreak/>
        <w:t xml:space="preserve">going to deviate from our usual bottom-up approach and implement the controller. </w:t>
      </w:r>
      <w:r w:rsidR="00B34417">
        <w:t>T</w:t>
      </w:r>
      <w:r w:rsidR="00095660">
        <w:t>he code will be in a non-</w:t>
      </w:r>
      <w:proofErr w:type="spellStart"/>
      <w:r w:rsidR="00095660">
        <w:t>compilable</w:t>
      </w:r>
      <w:proofErr w:type="spellEnd"/>
      <w:r w:rsidR="00095660">
        <w:t xml:space="preserve"> </w:t>
      </w:r>
      <w:r w:rsidR="00803D57">
        <w:t xml:space="preserve">state for a while because we will be referencing an undefined dependency, but this approach will make things easier to explain in the long run. Go ahead and add the following method to </w:t>
      </w:r>
      <w:proofErr w:type="spellStart"/>
      <w:r w:rsidR="00803D57" w:rsidRPr="00803D57">
        <w:rPr>
          <w:rStyle w:val="CodeInline"/>
        </w:rPr>
        <w:t>TasksController</w:t>
      </w:r>
      <w:proofErr w:type="spellEnd"/>
      <w:r w:rsidR="00803D57">
        <w:t>…</w:t>
      </w:r>
    </w:p>
    <w:p w:rsidR="00803D57" w:rsidRPr="00803D57" w:rsidRDefault="00803D57" w:rsidP="00803D57">
      <w:pPr>
        <w:pStyle w:val="Code"/>
      </w:pPr>
      <w:r w:rsidRPr="00803D57">
        <w:t>[Route("{id:long}", Name = "UpdateTaskRoute")]</w:t>
      </w:r>
    </w:p>
    <w:p w:rsidR="00803D57" w:rsidRPr="00803D57" w:rsidRDefault="00803D57" w:rsidP="00803D57">
      <w:pPr>
        <w:pStyle w:val="Code"/>
      </w:pPr>
      <w:r w:rsidRPr="00803D57">
        <w:t>[HttpPut]</w:t>
      </w:r>
    </w:p>
    <w:p w:rsidR="00803D57" w:rsidRPr="00803D57" w:rsidRDefault="00803D57" w:rsidP="00803D57">
      <w:pPr>
        <w:pStyle w:val="Code"/>
      </w:pPr>
      <w:r w:rsidRPr="00803D57">
        <w:t>[HttpPatch]</w:t>
      </w:r>
    </w:p>
    <w:p w:rsidR="00803D57" w:rsidRPr="00803D57" w:rsidRDefault="00803D57" w:rsidP="00803D57">
      <w:pPr>
        <w:pStyle w:val="Code"/>
      </w:pPr>
      <w:r w:rsidRPr="00803D57">
        <w:t>[Authorize(Roles = Constants.RoleNames.SeniorWorker)]</w:t>
      </w:r>
    </w:p>
    <w:p w:rsidR="00803D57" w:rsidRPr="00803D57" w:rsidRDefault="00803D57" w:rsidP="00803D57">
      <w:pPr>
        <w:pStyle w:val="Code"/>
      </w:pPr>
      <w:r w:rsidRPr="00803D57">
        <w:t>public Task UpdateTask(long id, [FromBody] object updatedTask)</w:t>
      </w:r>
    </w:p>
    <w:p w:rsidR="00803D57" w:rsidRPr="00803D57" w:rsidRDefault="00803D57" w:rsidP="00803D57">
      <w:pPr>
        <w:pStyle w:val="Code"/>
      </w:pPr>
      <w:r w:rsidRPr="00803D57">
        <w:t>{</w:t>
      </w:r>
    </w:p>
    <w:p w:rsidR="00803D57" w:rsidRPr="00803D57" w:rsidRDefault="00803D57" w:rsidP="00803D57">
      <w:pPr>
        <w:pStyle w:val="Code"/>
      </w:pPr>
      <w:r w:rsidRPr="00803D57">
        <w:t xml:space="preserve">    var task = _updateTaskMaintenanceProcessor.UpdateTask(id, updatedTask);</w:t>
      </w:r>
    </w:p>
    <w:p w:rsidR="00803D57" w:rsidRPr="00803D57" w:rsidRDefault="00803D57" w:rsidP="00803D57">
      <w:pPr>
        <w:pStyle w:val="Code"/>
      </w:pPr>
      <w:r w:rsidRPr="00803D57">
        <w:t xml:space="preserve">    return task;</w:t>
      </w:r>
    </w:p>
    <w:p w:rsidR="00803D57" w:rsidRDefault="00803D57" w:rsidP="00803D57">
      <w:pPr>
        <w:pStyle w:val="Code"/>
      </w:pPr>
      <w:r w:rsidRPr="00803D57">
        <w:t>}</w:t>
      </w:r>
    </w:p>
    <w:p w:rsidR="00803D57" w:rsidRDefault="00803D57" w:rsidP="00AA3A12">
      <w:pPr>
        <w:pStyle w:val="BodyTextCont"/>
      </w:pPr>
      <w:r>
        <w:t xml:space="preserve">… </w:t>
      </w:r>
      <w:proofErr w:type="gramStart"/>
      <w:r>
        <w:t>and</w:t>
      </w:r>
      <w:proofErr w:type="gramEnd"/>
      <w:r>
        <w:t xml:space="preserve"> then modify the constructor to accept a new </w:t>
      </w:r>
      <w:r w:rsidR="004342A1">
        <w:t xml:space="preserve">(currently undefined) </w:t>
      </w:r>
      <w:r>
        <w:t>dependency, as shown in the highlighted code:</w:t>
      </w:r>
    </w:p>
    <w:p w:rsidR="00803D57" w:rsidRDefault="00803D57" w:rsidP="00B34417">
      <w:pPr>
        <w:pStyle w:val="Code"/>
        <w:rPr>
          <w:rStyle w:val="CodeInline"/>
        </w:rPr>
      </w:pPr>
      <w:r>
        <w:rPr>
          <w:rStyle w:val="CodeInline"/>
        </w:rPr>
        <w:t>…</w:t>
      </w:r>
    </w:p>
    <w:p w:rsidR="00803D57" w:rsidRPr="00803D57" w:rsidRDefault="00803D57" w:rsidP="00B34417">
      <w:pPr>
        <w:pStyle w:val="Code"/>
        <w:rPr>
          <w:rStyle w:val="CodeInline"/>
        </w:rPr>
      </w:pPr>
      <w:r w:rsidRPr="00803D57">
        <w:rPr>
          <w:rStyle w:val="CodeInline"/>
        </w:rPr>
        <w:t>private readonly ITaskByIdInquiryProcessor _taskByIdInquiryProcessor;</w:t>
      </w:r>
    </w:p>
    <w:p w:rsidR="00803D57" w:rsidRPr="00803D57" w:rsidRDefault="00803D57" w:rsidP="00B34417">
      <w:pPr>
        <w:pStyle w:val="Code"/>
        <w:rPr>
          <w:rStyle w:val="CodeBold"/>
        </w:rPr>
      </w:pPr>
      <w:r w:rsidRPr="00803D57">
        <w:rPr>
          <w:rStyle w:val="CodeBold"/>
        </w:rPr>
        <w:t>private readonly IUpdateTaskMaintenanceProcessor _updateTaskMaintenanceProcessor;</w:t>
      </w:r>
    </w:p>
    <w:p w:rsidR="00803D57" w:rsidRPr="00803D57" w:rsidRDefault="00803D57" w:rsidP="00B34417">
      <w:pPr>
        <w:pStyle w:val="Code"/>
        <w:rPr>
          <w:rStyle w:val="CodeInline"/>
        </w:rPr>
      </w:pPr>
    </w:p>
    <w:p w:rsidR="00803D57" w:rsidRPr="00803D57" w:rsidRDefault="00803D57" w:rsidP="00B34417">
      <w:pPr>
        <w:pStyle w:val="Code"/>
        <w:rPr>
          <w:rStyle w:val="CodeInline"/>
        </w:rPr>
      </w:pPr>
      <w:r w:rsidRPr="00803D57">
        <w:rPr>
          <w:rStyle w:val="CodeInline"/>
        </w:rPr>
        <w:t>public TasksController(IAddTaskMaintenanceProcessor addTaskMaintenanceProcessor,</w:t>
      </w:r>
    </w:p>
    <w:p w:rsidR="00803D57" w:rsidRPr="00803D57" w:rsidRDefault="00803D57" w:rsidP="00B34417">
      <w:pPr>
        <w:pStyle w:val="Code"/>
        <w:rPr>
          <w:rStyle w:val="CodeInline"/>
        </w:rPr>
      </w:pPr>
      <w:r w:rsidRPr="00803D57">
        <w:rPr>
          <w:rStyle w:val="CodeInline"/>
        </w:rPr>
        <w:t xml:space="preserve">    ITaskByIdInquiryProcessor taskByIdInquiryProcessor,</w:t>
      </w:r>
    </w:p>
    <w:p w:rsidR="00803D57" w:rsidRPr="00803D57" w:rsidRDefault="00803D57" w:rsidP="00B34417">
      <w:pPr>
        <w:pStyle w:val="Code"/>
        <w:rPr>
          <w:rStyle w:val="CodeInline"/>
        </w:rPr>
      </w:pPr>
      <w:r w:rsidRPr="00803D57">
        <w:rPr>
          <w:rStyle w:val="CodeInline"/>
        </w:rPr>
        <w:t xml:space="preserve">    </w:t>
      </w:r>
      <w:r w:rsidRPr="00803D57">
        <w:rPr>
          <w:rStyle w:val="CodeBold"/>
        </w:rPr>
        <w:t>IUpdateTaskMaintenanceProcessor updateTaskMaintenanceProcessor</w:t>
      </w:r>
      <w:r w:rsidRPr="00803D57">
        <w:rPr>
          <w:rStyle w:val="CodeInline"/>
        </w:rPr>
        <w:t>)</w:t>
      </w:r>
    </w:p>
    <w:p w:rsidR="00803D57" w:rsidRPr="00803D57" w:rsidRDefault="00803D57" w:rsidP="00B34417">
      <w:pPr>
        <w:pStyle w:val="Code"/>
        <w:rPr>
          <w:rStyle w:val="CodeInline"/>
        </w:rPr>
      </w:pPr>
      <w:r w:rsidRPr="00803D57">
        <w:rPr>
          <w:rStyle w:val="CodeInline"/>
        </w:rPr>
        <w:t>{</w:t>
      </w:r>
    </w:p>
    <w:p w:rsidR="00803D57" w:rsidRPr="00803D57" w:rsidRDefault="00803D57" w:rsidP="00B34417">
      <w:pPr>
        <w:pStyle w:val="Code"/>
        <w:rPr>
          <w:rStyle w:val="CodeInline"/>
        </w:rPr>
      </w:pPr>
      <w:r w:rsidRPr="00803D57">
        <w:rPr>
          <w:rStyle w:val="CodeInline"/>
        </w:rPr>
        <w:t xml:space="preserve">    _addTaskMaintenanceProcessor = addTaskMaintenanceProcessor;</w:t>
      </w:r>
    </w:p>
    <w:p w:rsidR="00803D57" w:rsidRPr="00803D57" w:rsidRDefault="00803D57" w:rsidP="00B34417">
      <w:pPr>
        <w:pStyle w:val="Code"/>
        <w:rPr>
          <w:rStyle w:val="CodeInline"/>
        </w:rPr>
      </w:pPr>
      <w:r w:rsidRPr="00803D57">
        <w:rPr>
          <w:rStyle w:val="CodeInline"/>
        </w:rPr>
        <w:t xml:space="preserve">    _taskByIdInquiryProcessor = taskByIdInquiryProcessor;</w:t>
      </w:r>
    </w:p>
    <w:p w:rsidR="00803D57" w:rsidRPr="00803D57" w:rsidRDefault="00803D57" w:rsidP="00B34417">
      <w:pPr>
        <w:pStyle w:val="Code"/>
        <w:rPr>
          <w:rStyle w:val="CodeBold"/>
        </w:rPr>
      </w:pPr>
      <w:r w:rsidRPr="00803D57">
        <w:rPr>
          <w:rStyle w:val="CodeInline"/>
        </w:rPr>
        <w:t xml:space="preserve">    </w:t>
      </w:r>
      <w:r w:rsidRPr="00803D57">
        <w:rPr>
          <w:rStyle w:val="CodeBold"/>
        </w:rPr>
        <w:t>_updateTaskMaintenanceProcessor = updateTaskMaintenanceProcessor;</w:t>
      </w:r>
    </w:p>
    <w:p w:rsidR="00803D57" w:rsidRDefault="00803D57" w:rsidP="00B34417">
      <w:pPr>
        <w:pStyle w:val="Code"/>
        <w:rPr>
          <w:rStyle w:val="CodeInline"/>
        </w:rPr>
      </w:pPr>
      <w:r w:rsidRPr="00803D57">
        <w:rPr>
          <w:rStyle w:val="CodeInline"/>
        </w:rPr>
        <w:t>}</w:t>
      </w:r>
    </w:p>
    <w:p w:rsidR="00803D57" w:rsidRPr="00803D57" w:rsidRDefault="00803D57" w:rsidP="00B34417">
      <w:pPr>
        <w:pStyle w:val="Code"/>
        <w:rPr>
          <w:rStyle w:val="CodeInline"/>
        </w:rPr>
      </w:pPr>
      <w:r>
        <w:rPr>
          <w:rStyle w:val="CodeInline"/>
        </w:rPr>
        <w:t>…</w:t>
      </w:r>
    </w:p>
    <w:p w:rsidR="00803D57" w:rsidRDefault="00803D57" w:rsidP="00AA3A12">
      <w:pPr>
        <w:pStyle w:val="BodyTextCont"/>
      </w:pPr>
    </w:p>
    <w:p w:rsidR="00803D57" w:rsidRDefault="00F83EB3" w:rsidP="00AA3A12">
      <w:pPr>
        <w:pStyle w:val="BodyTextCont"/>
      </w:pPr>
      <w:r>
        <w:t xml:space="preserve">The </w:t>
      </w:r>
      <w:proofErr w:type="spellStart"/>
      <w:r>
        <w:t>UpdateTask</w:t>
      </w:r>
      <w:proofErr w:type="spellEnd"/>
      <w:r>
        <w:t xml:space="preserve"> method appears deceptively simple. But, as we discussed in the previous section, a lot of things are happening behind the scenes. One of those things is the routing; the framework will route PUT </w:t>
      </w:r>
      <w:r w:rsidRPr="00F83EB3">
        <w:rPr>
          <w:rStyle w:val="Emphasis"/>
        </w:rPr>
        <w:t>and</w:t>
      </w:r>
      <w:r>
        <w:t xml:space="preserve"> PATCH requests to this method. This is appropriate, as we recently mentioned, because sometimes a user will actually want to replace the targeted resource (i.e., the </w:t>
      </w:r>
      <w:r w:rsidRPr="00F83EB3">
        <w:rPr>
          <w:rStyle w:val="CodeInline"/>
        </w:rPr>
        <w:t>Task</w:t>
      </w:r>
      <w:r>
        <w:t xml:space="preserve"> identified by the </w:t>
      </w:r>
      <w:r w:rsidRPr="00F83EB3">
        <w:rPr>
          <w:rStyle w:val="CodeInline"/>
        </w:rPr>
        <w:t>id</w:t>
      </w:r>
      <w:r>
        <w:t xml:space="preserve"> parameter) with </w:t>
      </w:r>
      <w:r w:rsidR="00B34417">
        <w:t xml:space="preserve">an entirely new representation. Also, some callers are not </w:t>
      </w:r>
      <w:r w:rsidR="002C5BE2">
        <w:t xml:space="preserve">even </w:t>
      </w:r>
      <w:r w:rsidR="00B34417">
        <w:t>able to send a request</w:t>
      </w:r>
      <w:r w:rsidR="002C5BE2">
        <w:t xml:space="preserve"> containing the PATCH verb (e.g., Flash</w:t>
      </w:r>
      <w:r w:rsidR="004342A1">
        <w:t>-based callers have this restriction</w:t>
      </w:r>
      <w:r w:rsidR="002C5BE2">
        <w:t xml:space="preserve">). So, even though we're blurring the lines </w:t>
      </w:r>
      <w:r w:rsidR="004342A1">
        <w:t xml:space="preserve">somewhat </w:t>
      </w:r>
      <w:r w:rsidR="002C5BE2">
        <w:t xml:space="preserve">between PUT and PATCH, </w:t>
      </w:r>
      <w:r w:rsidR="004342A1">
        <w:t xml:space="preserve">this is one of those cases where a bit of pragmatism, rather than </w:t>
      </w:r>
      <w:proofErr w:type="spellStart"/>
      <w:r w:rsidR="004342A1">
        <w:t>stubbon</w:t>
      </w:r>
      <w:proofErr w:type="spellEnd"/>
      <w:r w:rsidR="004342A1">
        <w:t xml:space="preserve"> adherence to every detail of the HTTP specification, will make things more usable for the callers.</w:t>
      </w:r>
    </w:p>
    <w:p w:rsidR="00D05330" w:rsidRDefault="004342A1" w:rsidP="00AA3A12">
      <w:pPr>
        <w:pStyle w:val="BodyTextCont"/>
      </w:pPr>
      <w:r>
        <w:t xml:space="preserve">Another thing to note is that the </w:t>
      </w:r>
      <w:proofErr w:type="spellStart"/>
      <w:r w:rsidRPr="004342A1">
        <w:rPr>
          <w:rStyle w:val="CodeInline"/>
        </w:rPr>
        <w:t>updatedTask</w:t>
      </w:r>
      <w:proofErr w:type="spellEnd"/>
      <w:r>
        <w:t xml:space="preserve"> parameter is of type </w:t>
      </w:r>
      <w:r w:rsidRPr="004342A1">
        <w:rPr>
          <w:rStyle w:val="CodeInline"/>
        </w:rPr>
        <w:t>object</w:t>
      </w:r>
      <w:r>
        <w:t>.</w:t>
      </w:r>
      <w:r w:rsidR="000D5030">
        <w:t xml:space="preserve"> With the model binding capabilities of ASP.NET Web API available, why would we want</w:t>
      </w:r>
      <w:r w:rsidR="00550895">
        <w:t xml:space="preserve"> the method</w:t>
      </w:r>
      <w:r w:rsidR="000D5030">
        <w:t xml:space="preserve"> to accept the parsed request body as an </w:t>
      </w:r>
      <w:r w:rsidR="000D5030" w:rsidRPr="000D5030">
        <w:rPr>
          <w:rStyle w:val="CodeInline"/>
        </w:rPr>
        <w:t>object</w:t>
      </w:r>
      <w:r w:rsidR="000D5030">
        <w:t xml:space="preserve">? For one thing, this makes partial updates possible. If the method accepted a </w:t>
      </w:r>
      <w:r w:rsidR="000D5030" w:rsidRPr="000D5030">
        <w:rPr>
          <w:rStyle w:val="CodeInline"/>
        </w:rPr>
        <w:t>Task</w:t>
      </w:r>
      <w:r w:rsidR="000D5030">
        <w:t xml:space="preserve"> </w:t>
      </w:r>
      <w:r w:rsidR="00550895">
        <w:t xml:space="preserve">containing data </w:t>
      </w:r>
      <w:r w:rsidR="000D5030">
        <w:t xml:space="preserve">that the user wanted to </w:t>
      </w:r>
      <w:r w:rsidR="000D5030" w:rsidRPr="00550895">
        <w:rPr>
          <w:rStyle w:val="Emphasis"/>
        </w:rPr>
        <w:t>partially</w:t>
      </w:r>
      <w:r w:rsidR="000D5030">
        <w:t xml:space="preserve"> update, it would also have to accept a list of property names to update. Otherwise, for example, how would the application know how to interpret a null </w:t>
      </w:r>
      <w:r w:rsidR="000D5030">
        <w:rPr>
          <w:rStyle w:val="CodeInline"/>
        </w:rPr>
        <w:t>Subject</w:t>
      </w:r>
      <w:r w:rsidR="000D5030">
        <w:t xml:space="preserve"> property? Would null indicate that the user desires to clear the </w:t>
      </w:r>
      <w:r w:rsidR="00550895">
        <w:t>s</w:t>
      </w:r>
      <w:r w:rsidR="000D5030">
        <w:t xml:space="preserve">ubject, or </w:t>
      </w:r>
      <w:r w:rsidR="00550895">
        <w:t xml:space="preserve">would </w:t>
      </w:r>
      <w:r w:rsidR="000D5030">
        <w:t xml:space="preserve">it indicate that he simply doesn't want to modify </w:t>
      </w:r>
      <w:r w:rsidR="00550895">
        <w:t>it</w:t>
      </w:r>
      <w:r w:rsidR="000D5030">
        <w:t>?</w:t>
      </w:r>
      <w:r w:rsidR="00550895">
        <w:t xml:space="preserve"> So, rather than requiring the caller to also provide a list of property names, the implementation accepts a</w:t>
      </w:r>
      <w:r w:rsidR="00D05330">
        <w:t xml:space="preserve"> potentially sparse representation of the </w:t>
      </w:r>
      <w:r w:rsidR="00D05330" w:rsidRPr="00550895">
        <w:rPr>
          <w:rStyle w:val="CodeInline"/>
        </w:rPr>
        <w:t>Task</w:t>
      </w:r>
      <w:r w:rsidR="00D05330">
        <w:rPr>
          <w:rStyle w:val="CodeInline"/>
        </w:rPr>
        <w:t>.</w:t>
      </w:r>
    </w:p>
    <w:p w:rsidR="004342A1" w:rsidRDefault="00D05330" w:rsidP="00AA3A12">
      <w:pPr>
        <w:pStyle w:val="BodyTextCont"/>
      </w:pPr>
      <w:r>
        <w:t xml:space="preserve">Another reason for the </w:t>
      </w:r>
      <w:proofErr w:type="spellStart"/>
      <w:r w:rsidRPr="00D05330">
        <w:rPr>
          <w:rStyle w:val="CodeInline"/>
        </w:rPr>
        <w:t>updatedTask</w:t>
      </w:r>
      <w:proofErr w:type="spellEnd"/>
      <w:r>
        <w:t xml:space="preserve"> parameter's </w:t>
      </w:r>
      <w:r w:rsidRPr="00D05330">
        <w:rPr>
          <w:rStyle w:val="CodeInline"/>
        </w:rPr>
        <w:t>object</w:t>
      </w:r>
      <w:r>
        <w:t xml:space="preserve"> type is that the framework will parse the task data from the message body and deliver it to </w:t>
      </w:r>
      <w:proofErr w:type="spellStart"/>
      <w:r w:rsidRPr="00D05330">
        <w:rPr>
          <w:rStyle w:val="CodeInline"/>
        </w:rPr>
        <w:t>UpdateTask</w:t>
      </w:r>
      <w:proofErr w:type="spellEnd"/>
      <w:r>
        <w:t xml:space="preserve"> in the form of </w:t>
      </w:r>
      <w:r w:rsidR="00550895">
        <w:t xml:space="preserve">JSON or XML, </w:t>
      </w:r>
      <w:r>
        <w:t xml:space="preserve">as determined by the request </w:t>
      </w:r>
      <w:r>
        <w:lastRenderedPageBreak/>
        <w:t xml:space="preserve">message's </w:t>
      </w:r>
      <w:r w:rsidRPr="00E20600">
        <w:rPr>
          <w:rStyle w:val="CodeInline"/>
        </w:rPr>
        <w:t>Content-Type</w:t>
      </w:r>
      <w:r>
        <w:t xml:space="preserve"> header. The common type between thes</w:t>
      </w:r>
      <w:r w:rsidR="002D6B58">
        <w:t>e two representations is object; hence, the current signature.</w:t>
      </w:r>
    </w:p>
    <w:p w:rsidR="009974A8" w:rsidRDefault="002D6B58" w:rsidP="00AA3A12">
      <w:pPr>
        <w:pStyle w:val="BodyTextCont"/>
      </w:pPr>
      <w:r>
        <w:t xml:space="preserve">At this point we're ready to move on to implementing the </w:t>
      </w:r>
      <w:proofErr w:type="spellStart"/>
      <w:r w:rsidRPr="002D6B58">
        <w:rPr>
          <w:rStyle w:val="CodeInline"/>
        </w:rPr>
        <w:t>IUpdateTaskMaintenanceProcessor</w:t>
      </w:r>
      <w:proofErr w:type="spellEnd"/>
      <w:r>
        <w:t xml:space="preserve"> and one of its dependencies</w:t>
      </w:r>
      <w:r w:rsidR="00D53248">
        <w:t xml:space="preserve">, </w:t>
      </w:r>
      <w:proofErr w:type="spellStart"/>
      <w:r w:rsidR="00D53248" w:rsidRPr="00D53248">
        <w:rPr>
          <w:rStyle w:val="CodeInline"/>
        </w:rPr>
        <w:t>IUpdateablePropertyDetector</w:t>
      </w:r>
      <w:proofErr w:type="spellEnd"/>
      <w:r>
        <w:t xml:space="preserve">. This </w:t>
      </w:r>
      <w:r w:rsidR="009974A8">
        <w:t>pair of dependencies</w:t>
      </w:r>
      <w:r>
        <w:t xml:space="preserve"> works together to compute the </w:t>
      </w:r>
      <w:proofErr w:type="spellStart"/>
      <w:r w:rsidRPr="009974A8">
        <w:rPr>
          <w:rStyle w:val="CodeInline"/>
        </w:rPr>
        <w:t>updatedPropertyValueMap</w:t>
      </w:r>
      <w:proofErr w:type="spellEnd"/>
      <w:r w:rsidR="00E931D5">
        <w:t xml:space="preserve"> that we discussed earlier.</w:t>
      </w:r>
      <w:r w:rsidR="00D53248">
        <w:t xml:space="preserve"> </w:t>
      </w:r>
      <w:r w:rsidR="005A6973">
        <w:t xml:space="preserve"> </w:t>
      </w:r>
      <w:proofErr w:type="spellStart"/>
      <w:r w:rsidR="00D0722D" w:rsidRPr="00D53248">
        <w:rPr>
          <w:rStyle w:val="CodeInline"/>
        </w:rPr>
        <w:t>IUpdateablePropertyDetector</w:t>
      </w:r>
      <w:proofErr w:type="spellEnd"/>
      <w:r w:rsidR="00D0722D">
        <w:t xml:space="preserve"> </w:t>
      </w:r>
      <w:r w:rsidR="00D1221A">
        <w:t>determine</w:t>
      </w:r>
      <w:r w:rsidR="00D0722D">
        <w:t>s</w:t>
      </w:r>
      <w:r w:rsidR="00D1221A">
        <w:t xml:space="preserve"> which properties </w:t>
      </w:r>
      <w:r w:rsidR="005A6973">
        <w:t>to</w:t>
      </w:r>
      <w:r w:rsidR="00D1221A">
        <w:t xml:space="preserve"> update, and </w:t>
      </w:r>
      <w:proofErr w:type="spellStart"/>
      <w:r w:rsidR="00D0722D" w:rsidRPr="00D0722D">
        <w:rPr>
          <w:rStyle w:val="CodeInline"/>
        </w:rPr>
        <w:t>IUpdateTaskMaintenanceProcessor</w:t>
      </w:r>
      <w:proofErr w:type="spellEnd"/>
      <w:r w:rsidR="005A6973">
        <w:t xml:space="preserve"> uses this information</w:t>
      </w:r>
      <w:r w:rsidR="0058099B">
        <w:t xml:space="preserve"> </w:t>
      </w:r>
      <w:r w:rsidR="005A6973">
        <w:t xml:space="preserve">to populate the </w:t>
      </w:r>
      <w:proofErr w:type="spellStart"/>
      <w:r w:rsidR="005A6973" w:rsidRPr="009974A8">
        <w:rPr>
          <w:rStyle w:val="CodeInline"/>
        </w:rPr>
        <w:t>updatedPropertyValueMap</w:t>
      </w:r>
      <w:proofErr w:type="spellEnd"/>
      <w:r w:rsidR="005A6973">
        <w:t>.</w:t>
      </w:r>
      <w:r w:rsidR="00EC0DBE">
        <w:t xml:space="preserve"> We'll also need to modify the </w:t>
      </w:r>
      <w:r w:rsidR="00EC0DBE" w:rsidRPr="00EC0DBE">
        <w:rPr>
          <w:rStyle w:val="CodeInline"/>
        </w:rPr>
        <w:t>Task</w:t>
      </w:r>
      <w:r w:rsidR="00EC0DBE">
        <w:t xml:space="preserve"> service model class so that it can be inspected by the </w:t>
      </w:r>
      <w:proofErr w:type="spellStart"/>
      <w:r w:rsidR="00EC0DBE" w:rsidRPr="00D53248">
        <w:rPr>
          <w:rStyle w:val="CodeInline"/>
        </w:rPr>
        <w:t>IUpdateablePropertyDetector</w:t>
      </w:r>
      <w:proofErr w:type="spellEnd"/>
      <w:r w:rsidR="00EC0DBE">
        <w:t>.</w:t>
      </w:r>
      <w:r w:rsidR="005A6973">
        <w:t xml:space="preserve"> </w:t>
      </w:r>
      <w:r w:rsidR="00EC0DBE">
        <w:t xml:space="preserve">So much to do! </w:t>
      </w:r>
      <w:r w:rsidR="005A6973">
        <w:t xml:space="preserve">Let's </w:t>
      </w:r>
      <w:r w:rsidR="00EC0DBE">
        <w:t xml:space="preserve">start by </w:t>
      </w:r>
      <w:r w:rsidR="009974A8">
        <w:t>add</w:t>
      </w:r>
      <w:r w:rsidR="00EC0DBE">
        <w:t>ing</w:t>
      </w:r>
      <w:r w:rsidR="009974A8">
        <w:t xml:space="preserve"> the</w:t>
      </w:r>
      <w:r w:rsidR="005A6973">
        <w:t xml:space="preserve"> </w:t>
      </w:r>
      <w:proofErr w:type="spellStart"/>
      <w:r w:rsidR="00D0722D" w:rsidRPr="00D53248">
        <w:rPr>
          <w:rStyle w:val="CodeInline"/>
        </w:rPr>
        <w:t>IUpdateablePropertyDetector</w:t>
      </w:r>
      <w:proofErr w:type="spellEnd"/>
      <w:r w:rsidR="00D0722D">
        <w:t xml:space="preserve"> </w:t>
      </w:r>
      <w:r w:rsidR="009974A8">
        <w:t>as follows:</w:t>
      </w:r>
    </w:p>
    <w:p w:rsidR="009974A8" w:rsidRDefault="0058099B" w:rsidP="0058099B">
      <w:pPr>
        <w:pStyle w:val="CodeCaption"/>
      </w:pPr>
      <w:r>
        <w:t>IUpdateablePropertyDetector Interface</w:t>
      </w:r>
    </w:p>
    <w:p w:rsidR="00E20600" w:rsidRPr="00E20600" w:rsidRDefault="00E20600" w:rsidP="00E20600">
      <w:pPr>
        <w:pStyle w:val="Code"/>
      </w:pPr>
      <w:r w:rsidRPr="00E20600">
        <w:t>using System.Collections.Generic;</w:t>
      </w:r>
    </w:p>
    <w:p w:rsidR="00E20600" w:rsidRPr="00E20600" w:rsidRDefault="00E20600" w:rsidP="00E20600">
      <w:pPr>
        <w:pStyle w:val="Code"/>
      </w:pPr>
    </w:p>
    <w:p w:rsidR="00E20600" w:rsidRPr="00E20600" w:rsidRDefault="00E20600" w:rsidP="00E20600">
      <w:pPr>
        <w:pStyle w:val="Code"/>
      </w:pPr>
      <w:r w:rsidRPr="00E20600">
        <w:t>namespace WebApi2Book.Web.Common</w:t>
      </w:r>
    </w:p>
    <w:p w:rsidR="00E20600" w:rsidRPr="00E20600" w:rsidRDefault="00E20600" w:rsidP="00E20600">
      <w:pPr>
        <w:pStyle w:val="Code"/>
      </w:pPr>
      <w:r w:rsidRPr="00E20600">
        <w:t>{</w:t>
      </w:r>
    </w:p>
    <w:p w:rsidR="00E20600" w:rsidRPr="00E20600" w:rsidRDefault="00E20600" w:rsidP="00E20600">
      <w:pPr>
        <w:pStyle w:val="Code"/>
      </w:pPr>
      <w:r w:rsidRPr="00E20600">
        <w:t xml:space="preserve">    public interface IUpdateablePropertyDetector</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IEnumerable&lt;string&gt; GetNamesOfPropertiesToUpdate&lt;TTargetType&gt;(object objectContainingUpdatedData);</w:t>
      </w:r>
    </w:p>
    <w:p w:rsidR="00E20600" w:rsidRPr="00E20600" w:rsidRDefault="00E20600" w:rsidP="00E20600">
      <w:pPr>
        <w:pStyle w:val="Code"/>
      </w:pPr>
      <w:r w:rsidRPr="00E20600">
        <w:t xml:space="preserve">    }</w:t>
      </w:r>
    </w:p>
    <w:p w:rsidR="0058099B" w:rsidRDefault="00E20600" w:rsidP="00E20600">
      <w:pPr>
        <w:pStyle w:val="Code"/>
      </w:pPr>
      <w:r w:rsidRPr="00E20600">
        <w:t>}</w:t>
      </w:r>
    </w:p>
    <w:p w:rsidR="009974A8" w:rsidRDefault="0058099B" w:rsidP="0058099B">
      <w:pPr>
        <w:pStyle w:val="CodeCaption"/>
      </w:pPr>
      <w:r w:rsidRPr="0058099B">
        <w:t>JObjectUpdateablePropertyDetector</w:t>
      </w:r>
      <w:r>
        <w:t xml:space="preserve"> Class</w:t>
      </w:r>
    </w:p>
    <w:p w:rsidR="00E20600" w:rsidRPr="00E20600" w:rsidRDefault="00E20600" w:rsidP="00E20600">
      <w:pPr>
        <w:pStyle w:val="Code"/>
      </w:pPr>
      <w:r w:rsidRPr="00E20600">
        <w:t>using System;</w:t>
      </w:r>
    </w:p>
    <w:p w:rsidR="00E20600" w:rsidRPr="00E20600" w:rsidRDefault="00E20600" w:rsidP="00E20600">
      <w:pPr>
        <w:pStyle w:val="Code"/>
      </w:pPr>
      <w:r w:rsidRPr="00E20600">
        <w:t>using System.Collections.Generic;</w:t>
      </w:r>
    </w:p>
    <w:p w:rsidR="00E20600" w:rsidRPr="00E20600" w:rsidRDefault="00E20600" w:rsidP="00E20600">
      <w:pPr>
        <w:pStyle w:val="Code"/>
      </w:pPr>
      <w:r w:rsidRPr="00E20600">
        <w:t>using System.ComponentModel.DataAnnotations;</w:t>
      </w:r>
    </w:p>
    <w:p w:rsidR="00E20600" w:rsidRPr="00E20600" w:rsidRDefault="00E20600" w:rsidP="00E20600">
      <w:pPr>
        <w:pStyle w:val="Code"/>
      </w:pPr>
      <w:r w:rsidRPr="00E20600">
        <w:t>using System.Linq;</w:t>
      </w:r>
    </w:p>
    <w:p w:rsidR="00E20600" w:rsidRPr="00E20600" w:rsidRDefault="00E20600" w:rsidP="00E20600">
      <w:pPr>
        <w:pStyle w:val="Code"/>
      </w:pPr>
      <w:r w:rsidRPr="00E20600">
        <w:t>using System.Reflection;</w:t>
      </w:r>
    </w:p>
    <w:p w:rsidR="00E20600" w:rsidRPr="00E20600" w:rsidRDefault="00E20600" w:rsidP="00E20600">
      <w:pPr>
        <w:pStyle w:val="Code"/>
      </w:pPr>
      <w:r w:rsidRPr="00E20600">
        <w:t>using Newtonsoft.Json.Linq;</w:t>
      </w:r>
    </w:p>
    <w:p w:rsidR="00E20600" w:rsidRPr="00E20600" w:rsidRDefault="00E20600" w:rsidP="00E20600">
      <w:pPr>
        <w:pStyle w:val="Code"/>
      </w:pPr>
    </w:p>
    <w:p w:rsidR="00E20600" w:rsidRPr="00E20600" w:rsidRDefault="00E20600" w:rsidP="00E20600">
      <w:pPr>
        <w:pStyle w:val="Code"/>
      </w:pPr>
      <w:r w:rsidRPr="00E20600">
        <w:t>namespace WebApi2Book.Web.Common</w:t>
      </w:r>
    </w:p>
    <w:p w:rsidR="00E20600" w:rsidRPr="00E20600" w:rsidRDefault="00E20600" w:rsidP="00E20600">
      <w:pPr>
        <w:pStyle w:val="Code"/>
      </w:pPr>
      <w:r w:rsidRPr="00E20600">
        <w:t>{</w:t>
      </w:r>
    </w:p>
    <w:p w:rsidR="00E20600" w:rsidRPr="00E20600" w:rsidRDefault="00E20600" w:rsidP="00E20600">
      <w:pPr>
        <w:pStyle w:val="Code"/>
      </w:pPr>
      <w:r w:rsidRPr="00E20600">
        <w:t xml:space="preserve">    public class JObjectUpdateablePropertyDetector : IUpdateablePropertyDetector</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public IEnumerable&lt;string&gt; GetNamesOfPropertiesToUpdate&lt;TTargetType&gt;(object objectContainingUpdatedData)</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var objectDataAsJObject = (JObject)objectContainingUpdatedData;</w:t>
      </w:r>
    </w:p>
    <w:p w:rsidR="00E20600" w:rsidRPr="00E20600" w:rsidRDefault="00E20600" w:rsidP="00E20600">
      <w:pPr>
        <w:pStyle w:val="Code"/>
      </w:pPr>
    </w:p>
    <w:p w:rsidR="00E20600" w:rsidRPr="00E20600" w:rsidRDefault="00E20600" w:rsidP="00E20600">
      <w:pPr>
        <w:pStyle w:val="Code"/>
      </w:pPr>
      <w:r w:rsidRPr="00E20600">
        <w:t xml:space="preserve">            var propertyInfos = typeof(TTargetType).GetProperties();</w:t>
      </w:r>
    </w:p>
    <w:p w:rsidR="00E20600" w:rsidRPr="00E20600" w:rsidRDefault="00E20600" w:rsidP="00E20600">
      <w:pPr>
        <w:pStyle w:val="Code"/>
      </w:pPr>
    </w:p>
    <w:p w:rsidR="00E20600" w:rsidRPr="00E20600" w:rsidRDefault="00E20600" w:rsidP="00E20600">
      <w:pPr>
        <w:pStyle w:val="Code"/>
      </w:pPr>
      <w:r w:rsidRPr="00E20600">
        <w:t xml:space="preserve">            var modifiablePropertyInfos = propertyInfos</w:t>
      </w:r>
    </w:p>
    <w:p w:rsidR="00E20600" w:rsidRPr="00E20600" w:rsidRDefault="00E20600" w:rsidP="00E20600">
      <w:pPr>
        <w:pStyle w:val="Code"/>
      </w:pPr>
      <w:r w:rsidRPr="00E20600">
        <w:t xml:space="preserve">                .Where(x =&gt;</w:t>
      </w:r>
    </w:p>
    <w:p w:rsidR="00E20600" w:rsidRPr="00E20600" w:rsidRDefault="00E20600" w:rsidP="00E20600">
      <w:pPr>
        <w:pStyle w:val="Code"/>
      </w:pPr>
      <w:r w:rsidRPr="00E20600">
        <w:t xml:space="preserve">                {</w:t>
      </w:r>
    </w:p>
    <w:p w:rsidR="00E20600" w:rsidRPr="00E20600" w:rsidRDefault="00E20600" w:rsidP="00E20600">
      <w:pPr>
        <w:pStyle w:val="Code"/>
      </w:pPr>
      <w:r w:rsidRPr="00E20600">
        <w:lastRenderedPageBreak/>
        <w:t xml:space="preserve">                    var editableAttribute =</w:t>
      </w:r>
    </w:p>
    <w:p w:rsidR="00E20600" w:rsidRPr="00E20600" w:rsidRDefault="00E20600" w:rsidP="00E20600">
      <w:pPr>
        <w:pStyle w:val="Code"/>
      </w:pPr>
      <w:r w:rsidRPr="00E20600">
        <w:t xml:space="preserve">                        x.GetCustomAttributes(typeof(EditableAttribute)).FirstOrDefault() as EditableAttribute;</w:t>
      </w:r>
    </w:p>
    <w:p w:rsidR="00E20600" w:rsidRPr="00E20600" w:rsidRDefault="00E20600" w:rsidP="00E20600">
      <w:pPr>
        <w:pStyle w:val="Code"/>
      </w:pPr>
      <w:r w:rsidRPr="00E20600">
        <w:t xml:space="preserve">                    return editableAttribute != null &amp;&amp; editableAttribute.AllowEdit;</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w:t>
      </w:r>
    </w:p>
    <w:p w:rsidR="00E20600" w:rsidRPr="00E20600" w:rsidRDefault="00E20600" w:rsidP="00E20600">
      <w:pPr>
        <w:pStyle w:val="Code"/>
      </w:pPr>
    </w:p>
    <w:p w:rsidR="00E20600" w:rsidRPr="00E20600" w:rsidRDefault="00E20600" w:rsidP="00E20600">
      <w:pPr>
        <w:pStyle w:val="Code"/>
      </w:pPr>
      <w:r w:rsidRPr="00E20600">
        <w:t xml:space="preserve">            var namesOfSuppliedProperties =</w:t>
      </w:r>
    </w:p>
    <w:p w:rsidR="00E20600" w:rsidRPr="00E20600" w:rsidRDefault="00E20600" w:rsidP="00E20600">
      <w:pPr>
        <w:pStyle w:val="Code"/>
      </w:pPr>
      <w:r w:rsidRPr="00E20600">
        <w:t xml:space="preserve">                objectDataAsJObject.Properties().Select(x =&gt; x.Name);</w:t>
      </w:r>
    </w:p>
    <w:p w:rsidR="00E20600" w:rsidRPr="00E20600" w:rsidRDefault="00E20600" w:rsidP="00E20600">
      <w:pPr>
        <w:pStyle w:val="Code"/>
      </w:pPr>
    </w:p>
    <w:p w:rsidR="00E20600" w:rsidRPr="00E20600" w:rsidRDefault="00E20600" w:rsidP="00E20600">
      <w:pPr>
        <w:pStyle w:val="Code"/>
      </w:pPr>
      <w:r w:rsidRPr="00E20600">
        <w:t xml:space="preserve">            return</w:t>
      </w:r>
    </w:p>
    <w:p w:rsidR="00E20600" w:rsidRPr="00E20600" w:rsidRDefault="00E20600" w:rsidP="00E20600">
      <w:pPr>
        <w:pStyle w:val="Code"/>
      </w:pPr>
      <w:r w:rsidRPr="00E20600">
        <w:t xml:space="preserve">                modifiablePropertyInfos.Select(x =&gt; x.Name)</w:t>
      </w:r>
    </w:p>
    <w:p w:rsidR="00E20600" w:rsidRPr="00E20600" w:rsidRDefault="00E20600" w:rsidP="00E20600">
      <w:pPr>
        <w:pStyle w:val="Code"/>
      </w:pPr>
      <w:r w:rsidRPr="00E20600">
        <w:t xml:space="preserve">                    .Where(x =&gt; namesOfSuppliedProperties.Contains(x, StringComparer.InvariantCultureIgnoreCase));</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w:t>
      </w:r>
    </w:p>
    <w:p w:rsidR="00B87E7F" w:rsidRDefault="00E20600" w:rsidP="00E20600">
      <w:pPr>
        <w:pStyle w:val="Code"/>
      </w:pPr>
      <w:r w:rsidRPr="00E20600">
        <w:t>}</w:t>
      </w:r>
    </w:p>
    <w:p w:rsidR="00096E80" w:rsidRDefault="00096E80" w:rsidP="00096E80">
      <w:pPr>
        <w:pStyle w:val="CodeCaption"/>
      </w:pPr>
      <w:r>
        <w:t xml:space="preserve">Dependency Configuration (add to bottom of </w:t>
      </w:r>
      <w:r w:rsidRPr="00E56F99">
        <w:rPr>
          <w:rStyle w:val="CodeInline"/>
        </w:rPr>
        <w:t>NinjectConfigurator.AddBindings</w:t>
      </w:r>
      <w:r>
        <w:t>)</w:t>
      </w:r>
    </w:p>
    <w:p w:rsidR="00096E80" w:rsidRDefault="00096E80" w:rsidP="00E20600">
      <w:pPr>
        <w:pStyle w:val="Code"/>
      </w:pPr>
      <w:r w:rsidRPr="00096E80">
        <w:t>container.Bind&lt;IUpdateablePropertyDetector&gt;().To&lt;JObjectUpdateablePropertyDetector&gt;().InSingletonScope();</w:t>
      </w:r>
    </w:p>
    <w:p w:rsidR="009A0064" w:rsidRDefault="00E20600" w:rsidP="00AA3A12">
      <w:pPr>
        <w:pStyle w:val="BodyTextCont"/>
      </w:pPr>
      <w:r>
        <w:t xml:space="preserve">The first thing you may have noted, from the class name if nothing else, is that </w:t>
      </w:r>
      <w:r w:rsidR="000D7C18">
        <w:t xml:space="preserve">some of </w:t>
      </w:r>
      <w:r>
        <w:t>this implementation is JSON-specific. We could have provided an implementation to handle both JSON and XML (</w:t>
      </w:r>
      <w:r w:rsidR="000D7C18">
        <w:t xml:space="preserve">hint: </w:t>
      </w:r>
      <w:r>
        <w:t xml:space="preserve">by examining the </w:t>
      </w:r>
      <w:r w:rsidRPr="00E20600">
        <w:rPr>
          <w:rStyle w:val="CodeInline"/>
        </w:rPr>
        <w:t>Content-Type</w:t>
      </w:r>
      <w:r>
        <w:t xml:space="preserve"> header of the request message and delegating to the appropriate code), but we figured it would be a better use of </w:t>
      </w:r>
      <w:r w:rsidR="009A0064">
        <w:t xml:space="preserve">our time together to </w:t>
      </w:r>
      <w:r w:rsidR="00175BEB">
        <w:t>try to keep the focus on ASP.NET Web API and avoid getting bogged down in those sorts of details. Besides, the basic algorithms are the same regardless of content type</w:t>
      </w:r>
      <w:r w:rsidR="007C6AE0">
        <w:t>.</w:t>
      </w:r>
    </w:p>
    <w:p w:rsidR="00EC0DBE" w:rsidRDefault="00E931D5" w:rsidP="00AA3A12">
      <w:pPr>
        <w:pStyle w:val="BodyTextCont"/>
      </w:pPr>
      <w:r>
        <w:t xml:space="preserve">As you can see, the parsed task object enters the </w:t>
      </w:r>
      <w:proofErr w:type="spellStart"/>
      <w:r w:rsidRPr="00E931D5">
        <w:rPr>
          <w:rStyle w:val="CodeInline"/>
        </w:rPr>
        <w:t>GetNamesOfPropertiesToUpdate</w:t>
      </w:r>
      <w:proofErr w:type="spellEnd"/>
      <w:r>
        <w:t xml:space="preserve"> </w:t>
      </w:r>
      <w:r w:rsidR="001C5E70">
        <w:t xml:space="preserve">method </w:t>
      </w:r>
      <w:r>
        <w:t xml:space="preserve">and is immediately cast to a </w:t>
      </w:r>
      <w:proofErr w:type="spellStart"/>
      <w:r w:rsidRPr="00E931D5">
        <w:rPr>
          <w:rStyle w:val="CodeInline"/>
        </w:rPr>
        <w:t>JObject</w:t>
      </w:r>
      <w:proofErr w:type="spellEnd"/>
      <w:r>
        <w:t xml:space="preserve">, one of the many useful </w:t>
      </w:r>
      <w:r w:rsidR="00095660">
        <w:t>type</w:t>
      </w:r>
      <w:r>
        <w:t>s</w:t>
      </w:r>
      <w:r w:rsidR="00095660">
        <w:t xml:space="preserve"> in </w:t>
      </w:r>
      <w:r w:rsidR="000D7C18">
        <w:t>the powerful Json.NET package - which, by the way, was automatically added when you created the project back in Chapter 4</w:t>
      </w:r>
      <w:r w:rsidR="00095660">
        <w:t xml:space="preserve">. </w:t>
      </w:r>
      <w:r w:rsidR="00EC0DBE">
        <w:t>We'll return to it in a minute.</w:t>
      </w:r>
    </w:p>
    <w:p w:rsidR="00EC0DBE" w:rsidRDefault="00EC0DBE" w:rsidP="00AA3A12">
      <w:pPr>
        <w:pStyle w:val="BodyTextCont"/>
      </w:pPr>
      <w:r>
        <w:t xml:space="preserve">The next thing that happens is the property metadata is calculated based on the generic parameter type (which, in this </w:t>
      </w:r>
      <w:r w:rsidR="000D7C18">
        <w:t>scenario</w:t>
      </w:r>
      <w:r>
        <w:t xml:space="preserve"> </w:t>
      </w:r>
      <w:proofErr w:type="spellStart"/>
      <w:r w:rsidRPr="00EC0DBE">
        <w:rPr>
          <w:rStyle w:val="CodeInline"/>
        </w:rPr>
        <w:t>TTargetType</w:t>
      </w:r>
      <w:proofErr w:type="spellEnd"/>
      <w:r>
        <w:t xml:space="preserve"> is going to arrive as </w:t>
      </w:r>
      <w:r w:rsidRPr="00EC0DBE">
        <w:rPr>
          <w:rStyle w:val="CodeInline"/>
        </w:rPr>
        <w:t>Task</w:t>
      </w:r>
      <w:r>
        <w:t>).</w:t>
      </w:r>
      <w:r w:rsidR="001C5E70">
        <w:t xml:space="preserve"> Then, inspecting this property metadata one property at a time, we build a list of </w:t>
      </w:r>
      <w:proofErr w:type="spellStart"/>
      <w:r w:rsidR="001C5E70" w:rsidRPr="001C5E70">
        <w:rPr>
          <w:rStyle w:val="CodeInline"/>
        </w:rPr>
        <w:t>PropertyInfo</w:t>
      </w:r>
      <w:proofErr w:type="spellEnd"/>
      <w:r w:rsidR="001C5E70">
        <w:t xml:space="preserve"> instances</w:t>
      </w:r>
      <w:r w:rsidR="008322A3">
        <w:t>. E</w:t>
      </w:r>
      <w:r w:rsidR="001C5E70">
        <w:t>ach element in the list correspond</w:t>
      </w:r>
      <w:r w:rsidR="008322A3">
        <w:t>s</w:t>
      </w:r>
      <w:r w:rsidR="001C5E70">
        <w:t xml:space="preserve"> to a property in the target class decorated with an </w:t>
      </w:r>
      <w:proofErr w:type="spellStart"/>
      <w:r w:rsidR="001C5E70" w:rsidRPr="001C5E70">
        <w:rPr>
          <w:rStyle w:val="CodeInline"/>
        </w:rPr>
        <w:t>EditableAttribute</w:t>
      </w:r>
      <w:proofErr w:type="spellEnd"/>
      <w:r w:rsidR="001C5E70">
        <w:t xml:space="preserve"> </w:t>
      </w:r>
      <w:r w:rsidR="008322A3">
        <w:t xml:space="preserve">and having </w:t>
      </w:r>
      <w:r w:rsidR="001C5E70">
        <w:t xml:space="preserve">an </w:t>
      </w:r>
      <w:proofErr w:type="spellStart"/>
      <w:r w:rsidR="001C5E70" w:rsidRPr="001C5E70">
        <w:rPr>
          <w:rStyle w:val="CodeInline"/>
        </w:rPr>
        <w:t>AllowEdit</w:t>
      </w:r>
      <w:proofErr w:type="spellEnd"/>
      <w:r w:rsidR="001C5E70">
        <w:t xml:space="preserve"> value of </w:t>
      </w:r>
      <w:r w:rsidR="001C5E70" w:rsidRPr="001C5E70">
        <w:rPr>
          <w:rStyle w:val="CodeInline"/>
        </w:rPr>
        <w:t>true</w:t>
      </w:r>
      <w:r w:rsidR="001C5E70">
        <w:t>.</w:t>
      </w:r>
      <w:r w:rsidR="008322A3">
        <w:t xml:space="preserve"> This is important, because we only want the user to be able to update editable properties (this as a guard against </w:t>
      </w:r>
      <w:proofErr w:type="spellStart"/>
      <w:r w:rsidR="008322A3">
        <w:t>overposting</w:t>
      </w:r>
      <w:proofErr w:type="spellEnd"/>
      <w:r w:rsidR="008322A3">
        <w:t>).</w:t>
      </w:r>
    </w:p>
    <w:p w:rsidR="009974A8" w:rsidRDefault="008322A3" w:rsidP="00AA3A12">
      <w:pPr>
        <w:pStyle w:val="BodyTextCont"/>
      </w:pPr>
      <w:r>
        <w:t>Next, we</w:t>
      </w:r>
      <w:r w:rsidR="001C5E70">
        <w:t xml:space="preserve"> return to the </w:t>
      </w:r>
      <w:proofErr w:type="spellStart"/>
      <w:r w:rsidR="00EC0DBE" w:rsidRPr="001C5E70">
        <w:rPr>
          <w:rStyle w:val="CodeInline"/>
        </w:rPr>
        <w:t>JObject</w:t>
      </w:r>
      <w:proofErr w:type="spellEnd"/>
      <w:r w:rsidR="00EC0DBE">
        <w:t xml:space="preserve">, </w:t>
      </w:r>
      <w:r w:rsidR="001C5E70">
        <w:t xml:space="preserve">from which we extract the names of the properties represented </w:t>
      </w:r>
      <w:r>
        <w:t xml:space="preserve">in the task fragment. </w:t>
      </w:r>
      <w:r w:rsidR="000D7C18">
        <w:t xml:space="preserve">We then filter </w:t>
      </w:r>
      <w:r w:rsidR="00B15DF0">
        <w:t>t</w:t>
      </w:r>
      <w:r>
        <w:t>his list (</w:t>
      </w:r>
      <w:proofErr w:type="spellStart"/>
      <w:r w:rsidRPr="008322A3">
        <w:rPr>
          <w:rStyle w:val="CodeInline"/>
        </w:rPr>
        <w:t>namesOfSuppliedProperties</w:t>
      </w:r>
      <w:proofErr w:type="spellEnd"/>
      <w:r>
        <w:t xml:space="preserve">) </w:t>
      </w:r>
      <w:r w:rsidR="00B15DF0">
        <w:t>against the list of modifiable properties (</w:t>
      </w:r>
      <w:proofErr w:type="spellStart"/>
      <w:r w:rsidR="00B15DF0" w:rsidRPr="00B15DF0">
        <w:rPr>
          <w:rStyle w:val="CodeInline"/>
        </w:rPr>
        <w:t>modifiablePropertyInfos</w:t>
      </w:r>
      <w:proofErr w:type="spellEnd"/>
      <w:r w:rsidR="00B15DF0">
        <w:t>) and return</w:t>
      </w:r>
      <w:r w:rsidR="000D7C18">
        <w:t xml:space="preserve"> the result</w:t>
      </w:r>
      <w:r w:rsidR="00B15DF0">
        <w:t xml:space="preserve"> as a list of names of the properties to update.</w:t>
      </w:r>
      <w:r w:rsidR="0028433F">
        <w:t xml:space="preserve"> In this way, we have provided a flexible mechanism that can support full or partial updates in a way that is not vulnerable to </w:t>
      </w:r>
      <w:proofErr w:type="spellStart"/>
      <w:r w:rsidR="0028433F">
        <w:t>overposting</w:t>
      </w:r>
      <w:proofErr w:type="spellEnd"/>
      <w:r w:rsidR="0028433F">
        <w:t xml:space="preserve"> attacks.</w:t>
      </w:r>
    </w:p>
    <w:p w:rsidR="004C4D3D" w:rsidRDefault="004C4D3D" w:rsidP="00AA3A12">
      <w:pPr>
        <w:pStyle w:val="BodyTextCont"/>
      </w:pPr>
      <w:r>
        <w:t xml:space="preserve">Now let's decorate </w:t>
      </w:r>
      <w:r w:rsidRPr="004C4D3D">
        <w:rPr>
          <w:rStyle w:val="CodeInline"/>
        </w:rPr>
        <w:t>Task</w:t>
      </w:r>
      <w:r>
        <w:t xml:space="preserve"> with attributes to indicate which properties are modifiable. The class should appear as follows:</w:t>
      </w:r>
    </w:p>
    <w:p w:rsidR="004C4D3D" w:rsidRPr="004C4D3D" w:rsidRDefault="004C4D3D" w:rsidP="004C4D3D">
      <w:pPr>
        <w:pStyle w:val="Code"/>
        <w:rPr>
          <w:rStyle w:val="CodeInline"/>
        </w:rPr>
      </w:pPr>
      <w:r w:rsidRPr="004C4D3D">
        <w:rPr>
          <w:rStyle w:val="CodeInline"/>
        </w:rPr>
        <w:t>using System;</w:t>
      </w:r>
    </w:p>
    <w:p w:rsidR="004C4D3D" w:rsidRPr="004C4D3D" w:rsidRDefault="004C4D3D" w:rsidP="004C4D3D">
      <w:pPr>
        <w:pStyle w:val="Code"/>
        <w:rPr>
          <w:rStyle w:val="CodeInline"/>
        </w:rPr>
      </w:pPr>
      <w:r w:rsidRPr="004C4D3D">
        <w:rPr>
          <w:rStyle w:val="CodeInline"/>
        </w:rPr>
        <w:t>using System.Collections.Generic;</w:t>
      </w:r>
    </w:p>
    <w:p w:rsidR="004C4D3D" w:rsidRPr="004C4D3D" w:rsidRDefault="004C4D3D" w:rsidP="004C4D3D">
      <w:pPr>
        <w:pStyle w:val="Code"/>
        <w:rPr>
          <w:rStyle w:val="CodeInline"/>
        </w:rPr>
      </w:pPr>
      <w:r w:rsidRPr="004C4D3D">
        <w:rPr>
          <w:rStyle w:val="CodeInline"/>
        </w:rPr>
        <w:lastRenderedPageBreak/>
        <w:t>using System.ComponentModel.DataAnnotations;</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namespace WebApi2Book.Web.Api.Models</w:t>
      </w:r>
    </w:p>
    <w:p w:rsidR="004C4D3D" w:rsidRPr="004C4D3D" w:rsidRDefault="004C4D3D" w:rsidP="004C4D3D">
      <w:pPr>
        <w:pStyle w:val="Code"/>
        <w:rPr>
          <w:rStyle w:val="CodeInline"/>
        </w:rPr>
      </w:pPr>
      <w:r w:rsidRPr="004C4D3D">
        <w:rPr>
          <w:rStyle w:val="CodeInline"/>
        </w:rPr>
        <w:t>{</w:t>
      </w:r>
    </w:p>
    <w:p w:rsidR="004C4D3D" w:rsidRPr="004C4D3D" w:rsidRDefault="004C4D3D" w:rsidP="004C4D3D">
      <w:pPr>
        <w:pStyle w:val="Code"/>
        <w:rPr>
          <w:rStyle w:val="CodeInline"/>
        </w:rPr>
      </w:pPr>
      <w:r w:rsidRPr="004C4D3D">
        <w:rPr>
          <w:rStyle w:val="CodeInline"/>
        </w:rPr>
        <w:t xml:space="preserve">    public class Task : ILinkContaining</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private List&lt;Link&gt; _links;</w:t>
      </w:r>
    </w:p>
    <w:p w:rsidR="004C4D3D" w:rsidRPr="004C4D3D" w:rsidRDefault="004C4D3D" w:rsidP="004C4D3D">
      <w:pPr>
        <w:pStyle w:val="Code"/>
        <w:rPr>
          <w:rStyle w:val="CodeInline"/>
        </w:rPr>
      </w:pPr>
      <w:r w:rsidRPr="004C4D3D">
        <w:rPr>
          <w:rStyle w:val="CodeInline"/>
        </w:rPr>
        <w:t xml:space="preserve">        private bool _shouldSerializeAssignees;</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[Key]</w:t>
      </w:r>
    </w:p>
    <w:p w:rsidR="004C4D3D" w:rsidRPr="004C4D3D" w:rsidRDefault="004C4D3D" w:rsidP="004C4D3D">
      <w:pPr>
        <w:pStyle w:val="Code"/>
        <w:rPr>
          <w:rStyle w:val="CodeInline"/>
        </w:rPr>
      </w:pPr>
      <w:r w:rsidRPr="004C4D3D">
        <w:rPr>
          <w:rStyle w:val="CodeInline"/>
        </w:rPr>
        <w:t xml:space="preserve">        public long? TaskId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[Editable(true)]</w:t>
      </w:r>
    </w:p>
    <w:p w:rsidR="004C4D3D" w:rsidRPr="004C4D3D" w:rsidRDefault="004C4D3D" w:rsidP="004C4D3D">
      <w:pPr>
        <w:pStyle w:val="Code"/>
        <w:rPr>
          <w:rStyle w:val="CodeInline"/>
        </w:rPr>
      </w:pPr>
      <w:r w:rsidRPr="004C4D3D">
        <w:rPr>
          <w:rStyle w:val="CodeInline"/>
        </w:rPr>
        <w:t xml:space="preserve">        public string Subject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[Editable(true)]</w:t>
      </w:r>
    </w:p>
    <w:p w:rsidR="004C4D3D" w:rsidRPr="004C4D3D" w:rsidRDefault="004C4D3D" w:rsidP="004C4D3D">
      <w:pPr>
        <w:pStyle w:val="Code"/>
        <w:rPr>
          <w:rStyle w:val="CodeInline"/>
        </w:rPr>
      </w:pPr>
      <w:r w:rsidRPr="004C4D3D">
        <w:rPr>
          <w:rStyle w:val="CodeInline"/>
        </w:rPr>
        <w:t xml:space="preserve">        public DateTime? StartDate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[Editable(true)]</w:t>
      </w:r>
    </w:p>
    <w:p w:rsidR="004C4D3D" w:rsidRPr="004C4D3D" w:rsidRDefault="004C4D3D" w:rsidP="004C4D3D">
      <w:pPr>
        <w:pStyle w:val="Code"/>
        <w:rPr>
          <w:rStyle w:val="CodeInline"/>
        </w:rPr>
      </w:pPr>
      <w:r w:rsidRPr="004C4D3D">
        <w:rPr>
          <w:rStyle w:val="CodeInline"/>
        </w:rPr>
        <w:t xml:space="preserve">        public DateTime? DueDate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DateTime? CreatedDate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DateTime? CompletedDate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Status Status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List&lt;User&gt; Assignees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List&lt;Link&gt; Links</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get { return _links ?? (_links = new List&lt;Link&gt;()); }</w:t>
      </w:r>
    </w:p>
    <w:p w:rsidR="004C4D3D" w:rsidRPr="004C4D3D" w:rsidRDefault="004C4D3D" w:rsidP="004C4D3D">
      <w:pPr>
        <w:pStyle w:val="Code"/>
        <w:rPr>
          <w:rStyle w:val="CodeInline"/>
        </w:rPr>
      </w:pPr>
      <w:r w:rsidRPr="004C4D3D">
        <w:rPr>
          <w:rStyle w:val="CodeInline"/>
        </w:rPr>
        <w:t xml:space="preserve">            set { _links = value; }</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public void AddLink(Link link)</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Links.Add(link);</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public void SetShouldSerializeAssignees(bool shouldSerialize)</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_shouldSerializeAssignees = shouldSerialize;</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public bool ShouldSerializeAssignees()</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lastRenderedPageBreak/>
        <w:t xml:space="preserve">            return _shouldSerializeAssignees;</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w:t>
      </w:r>
    </w:p>
    <w:p w:rsidR="00E931D5" w:rsidRDefault="004C4D3D" w:rsidP="00AA3A12">
      <w:pPr>
        <w:pStyle w:val="BodyTextCont"/>
      </w:pPr>
      <w:r>
        <w:t xml:space="preserve">Note the </w:t>
      </w:r>
      <w:r w:rsidRPr="004C4D3D">
        <w:rPr>
          <w:rStyle w:val="CodeInline"/>
        </w:rPr>
        <w:t>Key</w:t>
      </w:r>
      <w:r>
        <w:t xml:space="preserve"> attribute, which identifies the property that uniquely identifies each instance. Also, note that certain </w:t>
      </w:r>
      <w:proofErr w:type="spellStart"/>
      <w:r>
        <w:t>properies</w:t>
      </w:r>
      <w:proofErr w:type="spellEnd"/>
      <w:r>
        <w:t xml:space="preserve"> are not user-editable. For example, </w:t>
      </w:r>
      <w:proofErr w:type="spellStart"/>
      <w:r w:rsidRPr="004C4D3D">
        <w:rPr>
          <w:rStyle w:val="CodeInline"/>
        </w:rPr>
        <w:t>CreatedDate</w:t>
      </w:r>
      <w:proofErr w:type="spellEnd"/>
      <w:r>
        <w:t xml:space="preserve"> is set by the application; it is not user-editable. Also, </w:t>
      </w:r>
      <w:r w:rsidRPr="004C4D3D">
        <w:rPr>
          <w:rStyle w:val="CodeInline"/>
        </w:rPr>
        <w:t>Assignees</w:t>
      </w:r>
      <w:r>
        <w:t xml:space="preserve"> is not user-editable because we want users to modify a task's assignees via the relationships API we implemented in the previous section.</w:t>
      </w:r>
    </w:p>
    <w:p w:rsidR="00A36B91" w:rsidRDefault="00A36B91" w:rsidP="00AA3A12">
      <w:pPr>
        <w:pStyle w:val="BodyTextCont"/>
      </w:pPr>
      <w:r>
        <w:t xml:space="preserve">Now we are ready to add the missing piece that sits between the controller and the </w:t>
      </w:r>
      <w:proofErr w:type="spellStart"/>
      <w:r>
        <w:t>quer</w:t>
      </w:r>
      <w:proofErr w:type="spellEnd"/>
      <w:r>
        <w:t xml:space="preserve"> processor: the </w:t>
      </w:r>
      <w:proofErr w:type="spellStart"/>
      <w:r w:rsidRPr="00A36B91">
        <w:rPr>
          <w:rStyle w:val="CodeInline"/>
        </w:rPr>
        <w:t>IUpdateTaskMaintenanceProcessor</w:t>
      </w:r>
      <w:proofErr w:type="spellEnd"/>
      <w:r>
        <w:t>. Implement as follows:</w:t>
      </w:r>
    </w:p>
    <w:p w:rsidR="00A36B91" w:rsidRDefault="00A36B91" w:rsidP="00A36B91">
      <w:pPr>
        <w:pStyle w:val="CodeCaption"/>
      </w:pPr>
      <w:r w:rsidRPr="00A36B91">
        <w:t>IUpdateTaskMaintenanceProcessor</w:t>
      </w:r>
      <w:r>
        <w:t xml:space="preserve"> Interface</w:t>
      </w:r>
    </w:p>
    <w:p w:rsidR="00A36B91" w:rsidRPr="00A36B91" w:rsidRDefault="00A36B91" w:rsidP="00A36B91">
      <w:pPr>
        <w:pStyle w:val="Code"/>
      </w:pPr>
      <w:r w:rsidRPr="00A36B91">
        <w:t>using WebApi2Book.Web.Api.Models;</w:t>
      </w:r>
    </w:p>
    <w:p w:rsidR="00A36B91" w:rsidRPr="00A36B91" w:rsidRDefault="00A36B91" w:rsidP="00A36B91">
      <w:pPr>
        <w:pStyle w:val="Code"/>
      </w:pPr>
    </w:p>
    <w:p w:rsidR="00A36B91" w:rsidRPr="00A36B91" w:rsidRDefault="00A36B91" w:rsidP="00A36B91">
      <w:pPr>
        <w:pStyle w:val="Code"/>
      </w:pPr>
      <w:r w:rsidRPr="00A36B91">
        <w:t>namespace WebApi2Book.Web.Api.MaintenanceProcessing</w:t>
      </w:r>
    </w:p>
    <w:p w:rsidR="00A36B91" w:rsidRPr="00A36B91" w:rsidRDefault="00A36B91" w:rsidP="00A36B91">
      <w:pPr>
        <w:pStyle w:val="Code"/>
      </w:pPr>
      <w:r w:rsidRPr="00A36B91">
        <w:t>{</w:t>
      </w:r>
    </w:p>
    <w:p w:rsidR="00A36B91" w:rsidRPr="00A36B91" w:rsidRDefault="00A36B91" w:rsidP="00A36B91">
      <w:pPr>
        <w:pStyle w:val="Code"/>
      </w:pPr>
      <w:r w:rsidRPr="00A36B91">
        <w:t xml:space="preserve">    public interface IUpdateTaskMaintenanceProcessor</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Task UpdateTask(long taskId, object taskFragment);</w:t>
      </w:r>
    </w:p>
    <w:p w:rsidR="00A36B91" w:rsidRPr="00A36B91" w:rsidRDefault="00A36B91" w:rsidP="00A36B91">
      <w:pPr>
        <w:pStyle w:val="Code"/>
      </w:pPr>
      <w:r w:rsidRPr="00A36B91">
        <w:t xml:space="preserve">    }</w:t>
      </w:r>
    </w:p>
    <w:p w:rsidR="00A36B91" w:rsidRDefault="00A36B91" w:rsidP="00A36B91">
      <w:pPr>
        <w:pStyle w:val="Code"/>
      </w:pPr>
      <w:r w:rsidRPr="00A36B91">
        <w:t>}</w:t>
      </w:r>
    </w:p>
    <w:p w:rsidR="00A96826" w:rsidRDefault="00A36B91" w:rsidP="00A36B91">
      <w:pPr>
        <w:pStyle w:val="CodeCaption"/>
      </w:pPr>
      <w:r w:rsidRPr="00A36B91">
        <w:t>UpdateTaskMaintenanceProcessor</w:t>
      </w:r>
      <w:r>
        <w:t xml:space="preserve"> Class</w:t>
      </w:r>
    </w:p>
    <w:p w:rsidR="00A36B91" w:rsidRPr="00A36B91" w:rsidRDefault="00A36B91" w:rsidP="00A36B91">
      <w:pPr>
        <w:pStyle w:val="Code"/>
      </w:pPr>
      <w:r w:rsidRPr="00A36B91">
        <w:t>using System.Linq;</w:t>
      </w:r>
    </w:p>
    <w:p w:rsidR="00A36B91" w:rsidRPr="00A36B91" w:rsidRDefault="00A36B91" w:rsidP="00A36B91">
      <w:pPr>
        <w:pStyle w:val="Code"/>
      </w:pPr>
      <w:r w:rsidRPr="00A36B91">
        <w:t>using Newtonsoft.Json.Linq;</w:t>
      </w:r>
    </w:p>
    <w:p w:rsidR="00A36B91" w:rsidRPr="00A36B91" w:rsidRDefault="00A36B91" w:rsidP="00A36B91">
      <w:pPr>
        <w:pStyle w:val="Code"/>
      </w:pPr>
      <w:r w:rsidRPr="00A36B91">
        <w:t>using WebApi2Book.Common.TypeMapping;</w:t>
      </w:r>
    </w:p>
    <w:p w:rsidR="00A36B91" w:rsidRPr="00A36B91" w:rsidRDefault="00A36B91" w:rsidP="00A36B91">
      <w:pPr>
        <w:pStyle w:val="Code"/>
      </w:pPr>
      <w:r w:rsidRPr="00A36B91">
        <w:t>using WebApi2Book.Data;</w:t>
      </w:r>
    </w:p>
    <w:p w:rsidR="00A36B91" w:rsidRPr="00A36B91" w:rsidRDefault="00A36B91" w:rsidP="00A36B91">
      <w:pPr>
        <w:pStyle w:val="Code"/>
      </w:pPr>
      <w:r w:rsidRPr="00A36B91">
        <w:t>using WebApi2Book.Web.Api.Models;</w:t>
      </w:r>
    </w:p>
    <w:p w:rsidR="00A36B91" w:rsidRPr="00A36B91" w:rsidRDefault="00A36B91" w:rsidP="00A36B91">
      <w:pPr>
        <w:pStyle w:val="Code"/>
      </w:pPr>
      <w:r w:rsidRPr="00A36B91">
        <w:t>using WebApi2Book.Web.Common;</w:t>
      </w:r>
    </w:p>
    <w:p w:rsidR="00A36B91" w:rsidRPr="00A36B91" w:rsidRDefault="00A36B91" w:rsidP="00A36B91">
      <w:pPr>
        <w:pStyle w:val="Code"/>
      </w:pPr>
      <w:r w:rsidRPr="00A36B91">
        <w:t>using PropertyValueMapType = System.Collections.Generic.Dictionary&lt;string, object&gt;;</w:t>
      </w:r>
    </w:p>
    <w:p w:rsidR="00A36B91" w:rsidRPr="00A36B91" w:rsidRDefault="00A36B91" w:rsidP="00A36B91">
      <w:pPr>
        <w:pStyle w:val="Code"/>
      </w:pPr>
    </w:p>
    <w:p w:rsidR="00A36B91" w:rsidRPr="00A36B91" w:rsidRDefault="00A36B91" w:rsidP="00A36B91">
      <w:pPr>
        <w:pStyle w:val="Code"/>
      </w:pPr>
      <w:r w:rsidRPr="00A36B91">
        <w:t>namespace WebApi2Book.Web.Api.MaintenanceProcessing</w:t>
      </w:r>
    </w:p>
    <w:p w:rsidR="00A36B91" w:rsidRPr="00A36B91" w:rsidRDefault="00A36B91" w:rsidP="00A36B91">
      <w:pPr>
        <w:pStyle w:val="Code"/>
      </w:pPr>
      <w:r w:rsidRPr="00A36B91">
        <w:t>{</w:t>
      </w:r>
    </w:p>
    <w:p w:rsidR="00A36B91" w:rsidRPr="00A36B91" w:rsidRDefault="00A36B91" w:rsidP="00A36B91">
      <w:pPr>
        <w:pStyle w:val="Code"/>
      </w:pPr>
      <w:r w:rsidRPr="00A36B91">
        <w:t xml:space="preserve">    public class UpdateTaskMaintenanceProcessor : IUpdateTaskMaintenanceProcessor</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private readonly IAutoMapper _autoMapper;</w:t>
      </w:r>
    </w:p>
    <w:p w:rsidR="00A36B91" w:rsidRPr="00A36B91" w:rsidRDefault="00A36B91" w:rsidP="00A36B91">
      <w:pPr>
        <w:pStyle w:val="Code"/>
      </w:pPr>
      <w:r w:rsidRPr="00A36B91">
        <w:t xml:space="preserve">        private readonly IUpdateTaskQueryProcessor _queryProcessor;</w:t>
      </w:r>
    </w:p>
    <w:p w:rsidR="00A36B91" w:rsidRPr="00A36B91" w:rsidRDefault="00A36B91" w:rsidP="00A36B91">
      <w:pPr>
        <w:pStyle w:val="Code"/>
      </w:pPr>
      <w:r w:rsidRPr="00A36B91">
        <w:t xml:space="preserve">        private readonly IUpdateablePropertyDetector _updateablePropertyDetector;</w:t>
      </w:r>
    </w:p>
    <w:p w:rsidR="00A36B91" w:rsidRPr="00A36B91" w:rsidRDefault="00A36B91" w:rsidP="00A36B91">
      <w:pPr>
        <w:pStyle w:val="Code"/>
      </w:pPr>
    </w:p>
    <w:p w:rsidR="00A36B91" w:rsidRPr="00A36B91" w:rsidRDefault="00A36B91" w:rsidP="00A36B91">
      <w:pPr>
        <w:pStyle w:val="Code"/>
      </w:pPr>
      <w:r w:rsidRPr="00A36B91">
        <w:t xml:space="preserve">        public UpdateTaskMaintenanceProcessor(IUpdateTaskQueryProcessor queryProcessor, IAutoMapper autoMapper,</w:t>
      </w:r>
    </w:p>
    <w:p w:rsidR="00A36B91" w:rsidRPr="00A36B91" w:rsidRDefault="00A36B91" w:rsidP="00A36B91">
      <w:pPr>
        <w:pStyle w:val="Code"/>
      </w:pPr>
      <w:r w:rsidRPr="00A36B91">
        <w:t xml:space="preserve">            IUpdateablePropertyDetector updateablePropertyDetector)</w:t>
      </w:r>
    </w:p>
    <w:p w:rsidR="00A36B91" w:rsidRPr="00A36B91" w:rsidRDefault="00A36B91" w:rsidP="00A36B91">
      <w:pPr>
        <w:pStyle w:val="Code"/>
      </w:pPr>
      <w:r w:rsidRPr="00A36B91">
        <w:t xml:space="preserve">        {</w:t>
      </w:r>
    </w:p>
    <w:p w:rsidR="00A36B91" w:rsidRPr="00A36B91" w:rsidRDefault="00A36B91" w:rsidP="00A36B91">
      <w:pPr>
        <w:pStyle w:val="Code"/>
      </w:pPr>
      <w:r w:rsidRPr="00A36B91">
        <w:lastRenderedPageBreak/>
        <w:t xml:space="preserve">            _queryProcessor = queryProcessor;</w:t>
      </w:r>
    </w:p>
    <w:p w:rsidR="00A36B91" w:rsidRPr="00A36B91" w:rsidRDefault="00A36B91" w:rsidP="00A36B91">
      <w:pPr>
        <w:pStyle w:val="Code"/>
      </w:pPr>
      <w:r w:rsidRPr="00A36B91">
        <w:t xml:space="preserve">            _autoMapper = autoMapper;</w:t>
      </w:r>
    </w:p>
    <w:p w:rsidR="00A36B91" w:rsidRPr="00A36B91" w:rsidRDefault="00A36B91" w:rsidP="00A36B91">
      <w:pPr>
        <w:pStyle w:val="Code"/>
      </w:pPr>
      <w:r w:rsidRPr="00A36B91">
        <w:t xml:space="preserve">            _updateablePropertyDetector = updateablePropertyDetector;</w:t>
      </w:r>
    </w:p>
    <w:p w:rsidR="00A36B91" w:rsidRPr="00A36B91" w:rsidRDefault="00A36B91" w:rsidP="00A36B91">
      <w:pPr>
        <w:pStyle w:val="Code"/>
      </w:pPr>
      <w:r w:rsidRPr="00A36B91">
        <w:t xml:space="preserve">        }</w:t>
      </w:r>
    </w:p>
    <w:p w:rsidR="00A36B91" w:rsidRPr="00A36B91" w:rsidRDefault="00A36B91" w:rsidP="00A36B91">
      <w:pPr>
        <w:pStyle w:val="Code"/>
      </w:pPr>
    </w:p>
    <w:p w:rsidR="00A36B91" w:rsidRPr="00A36B91" w:rsidRDefault="00A36B91" w:rsidP="00A36B91">
      <w:pPr>
        <w:pStyle w:val="Code"/>
      </w:pPr>
      <w:r w:rsidRPr="00A36B91">
        <w:t xml:space="preserve">        public Task UpdateTask(long taskId, object taskFragment)</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var taskFragmentAsJObject = (JObject) taskFragment;</w:t>
      </w:r>
    </w:p>
    <w:p w:rsidR="00A36B91" w:rsidRPr="00A36B91" w:rsidRDefault="00A36B91" w:rsidP="00A36B91">
      <w:pPr>
        <w:pStyle w:val="Code"/>
      </w:pPr>
      <w:r w:rsidRPr="00A36B91">
        <w:t xml:space="preserve">            var taskContainingUpdateData = taskFragmentAsJObject.ToObject&lt;Task&gt;();</w:t>
      </w:r>
    </w:p>
    <w:p w:rsidR="00A36B91" w:rsidRPr="00A36B91" w:rsidRDefault="00A36B91" w:rsidP="00A36B91">
      <w:pPr>
        <w:pStyle w:val="Code"/>
      </w:pPr>
    </w:p>
    <w:p w:rsidR="00A36B91" w:rsidRPr="00A36B91" w:rsidRDefault="00A36B91" w:rsidP="00A36B91">
      <w:pPr>
        <w:pStyle w:val="Code"/>
      </w:pPr>
      <w:r w:rsidRPr="00A36B91">
        <w:t xml:space="preserve">            var updatedPropertyValueMap = GetPropertyValueMap(taskFragmentAsJObject, taskContainingUpdateData);</w:t>
      </w:r>
    </w:p>
    <w:p w:rsidR="00A36B91" w:rsidRPr="00A36B91" w:rsidRDefault="00A36B91" w:rsidP="00A36B91">
      <w:pPr>
        <w:pStyle w:val="Code"/>
      </w:pPr>
    </w:p>
    <w:p w:rsidR="00A36B91" w:rsidRPr="00A36B91" w:rsidRDefault="00A36B91" w:rsidP="00A36B91">
      <w:pPr>
        <w:pStyle w:val="Code"/>
      </w:pPr>
      <w:r w:rsidRPr="00A36B91">
        <w:t xml:space="preserve">            var updatedTaskEntity = _queryProcessor.GetUpdatedTask(taskId, updatedPropertyValueMap);</w:t>
      </w:r>
    </w:p>
    <w:p w:rsidR="00A36B91" w:rsidRPr="00A36B91" w:rsidRDefault="00A36B91" w:rsidP="00A36B91">
      <w:pPr>
        <w:pStyle w:val="Code"/>
      </w:pPr>
    </w:p>
    <w:p w:rsidR="00A36B91" w:rsidRPr="00A36B91" w:rsidRDefault="00A36B91" w:rsidP="00A36B91">
      <w:pPr>
        <w:pStyle w:val="Code"/>
      </w:pPr>
      <w:r w:rsidRPr="00A36B91">
        <w:t xml:space="preserve">            var task = _autoMapper.Map&lt;Task&gt;(updatedTaskEntity);</w:t>
      </w:r>
    </w:p>
    <w:p w:rsidR="00A36B91" w:rsidRPr="00A36B91" w:rsidRDefault="00A36B91" w:rsidP="00A36B91">
      <w:pPr>
        <w:pStyle w:val="Code"/>
      </w:pPr>
    </w:p>
    <w:p w:rsidR="00A36B91" w:rsidRPr="00A36B91" w:rsidRDefault="00A36B91" w:rsidP="00A36B91">
      <w:pPr>
        <w:pStyle w:val="Code"/>
      </w:pPr>
      <w:r w:rsidRPr="00A36B91">
        <w:t xml:space="preserve">            return task;</w:t>
      </w:r>
    </w:p>
    <w:p w:rsidR="00A36B91" w:rsidRPr="00A36B91" w:rsidRDefault="00A36B91" w:rsidP="00A36B91">
      <w:pPr>
        <w:pStyle w:val="Code"/>
      </w:pPr>
      <w:r w:rsidRPr="00A36B91">
        <w:t xml:space="preserve">        }</w:t>
      </w:r>
    </w:p>
    <w:p w:rsidR="00A36B91" w:rsidRPr="00A36B91" w:rsidRDefault="00A36B91" w:rsidP="00A36B91">
      <w:pPr>
        <w:pStyle w:val="Code"/>
      </w:pPr>
    </w:p>
    <w:p w:rsidR="00A36B91" w:rsidRPr="00A36B91" w:rsidRDefault="00A36B91" w:rsidP="00A36B91">
      <w:pPr>
        <w:pStyle w:val="Code"/>
      </w:pPr>
      <w:r w:rsidRPr="00A36B91">
        <w:t xml:space="preserve">        public virtual PropertyValueMapType GetPropertyValueMap(JObject taskFragment, Task taskContainingUpdateData)</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var namesOfModifiedProperties = _updateablePropertyDetector.GetNamesOfPropertiesToUpdate&lt;Task&gt;(taskFragment).ToList();</w:t>
      </w:r>
    </w:p>
    <w:p w:rsidR="00A36B91" w:rsidRPr="00A36B91" w:rsidRDefault="00A36B91" w:rsidP="00A36B91">
      <w:pPr>
        <w:pStyle w:val="Code"/>
      </w:pPr>
    </w:p>
    <w:p w:rsidR="00A36B91" w:rsidRPr="00A36B91" w:rsidRDefault="00A36B91" w:rsidP="00A36B91">
      <w:pPr>
        <w:pStyle w:val="Code"/>
      </w:pPr>
      <w:r w:rsidRPr="00A36B91">
        <w:t xml:space="preserve">            var propertyInfos = typeof (Task).GetProperties();</w:t>
      </w:r>
    </w:p>
    <w:p w:rsidR="00A36B91" w:rsidRPr="00A36B91" w:rsidRDefault="00A36B91" w:rsidP="00A36B91">
      <w:pPr>
        <w:pStyle w:val="Code"/>
      </w:pPr>
      <w:r w:rsidRPr="00A36B91">
        <w:t xml:space="preserve">            var updatedPropertyValueMap = new PropertyValueMapType();</w:t>
      </w:r>
    </w:p>
    <w:p w:rsidR="00A36B91" w:rsidRPr="00A36B91" w:rsidRDefault="00A36B91" w:rsidP="00A36B91">
      <w:pPr>
        <w:pStyle w:val="Code"/>
      </w:pPr>
      <w:r w:rsidRPr="00A36B91">
        <w:t xml:space="preserve">            foreach (var propertyName in namesOfModifiedProperties)</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var propertyValue = propertyInfos.Single(x =&gt; x.Name == propertyName).GetValue(taskContainingUpdateData);</w:t>
      </w:r>
    </w:p>
    <w:p w:rsidR="00A36B91" w:rsidRPr="00A36B91" w:rsidRDefault="00A36B91" w:rsidP="00A36B91">
      <w:pPr>
        <w:pStyle w:val="Code"/>
      </w:pPr>
      <w:r w:rsidRPr="00A36B91">
        <w:t xml:space="preserve">                updatedPropertyValueMap.Add(propertyName, propertyValue);</w:t>
      </w:r>
    </w:p>
    <w:p w:rsidR="00A36B91" w:rsidRPr="00A36B91" w:rsidRDefault="00A36B91" w:rsidP="00A36B91">
      <w:pPr>
        <w:pStyle w:val="Code"/>
      </w:pPr>
      <w:r w:rsidRPr="00A36B91">
        <w:t xml:space="preserve">            }</w:t>
      </w:r>
    </w:p>
    <w:p w:rsidR="00A36B91" w:rsidRPr="00A36B91" w:rsidRDefault="00A36B91" w:rsidP="00A36B91">
      <w:pPr>
        <w:pStyle w:val="Code"/>
      </w:pPr>
    </w:p>
    <w:p w:rsidR="00A36B91" w:rsidRPr="00A36B91" w:rsidRDefault="00A36B91" w:rsidP="00A36B91">
      <w:pPr>
        <w:pStyle w:val="Code"/>
      </w:pPr>
      <w:r w:rsidRPr="00A36B91">
        <w:t xml:space="preserve">            return updatedPropertyValueMap;</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w:t>
      </w:r>
    </w:p>
    <w:p w:rsidR="00A36B91" w:rsidRDefault="00A36B91" w:rsidP="00A36B91">
      <w:pPr>
        <w:pStyle w:val="Code"/>
      </w:pPr>
      <w:r w:rsidRPr="00A36B91">
        <w:t>}</w:t>
      </w:r>
    </w:p>
    <w:p w:rsidR="00096E80" w:rsidRDefault="00096E80" w:rsidP="00096E80">
      <w:pPr>
        <w:pStyle w:val="CodeCaption"/>
      </w:pPr>
      <w:r>
        <w:t xml:space="preserve">Dependency Configuration (add to bottom of </w:t>
      </w:r>
      <w:r w:rsidRPr="00E56F99">
        <w:rPr>
          <w:rStyle w:val="CodeInline"/>
        </w:rPr>
        <w:t>NinjectConfigurator.AddBindings</w:t>
      </w:r>
      <w:r>
        <w:t>)</w:t>
      </w:r>
    </w:p>
    <w:p w:rsidR="00A36B91" w:rsidRDefault="00096E80" w:rsidP="00096E80">
      <w:pPr>
        <w:pStyle w:val="Code"/>
      </w:pPr>
      <w:r w:rsidRPr="00096E80">
        <w:t>container.Bind&lt;IUpdateTaskMaintenanceProcessor&gt;().To&lt;UpdateTaskMaintenanceProcessor&gt;().InRequestScope();</w:t>
      </w:r>
    </w:p>
    <w:p w:rsidR="00096E80" w:rsidRDefault="0083657F" w:rsidP="00096E80">
      <w:pPr>
        <w:pStyle w:val="BodyTextCont"/>
      </w:pPr>
      <w:r>
        <w:t xml:space="preserve">As with </w:t>
      </w:r>
      <w:proofErr w:type="spellStart"/>
      <w:r w:rsidRPr="0083657F">
        <w:rPr>
          <w:rStyle w:val="CodeInline"/>
        </w:rPr>
        <w:t>JObjectUpdateablePropertyDetector</w:t>
      </w:r>
      <w:proofErr w:type="spellEnd"/>
      <w:r>
        <w:t xml:space="preserve">, you can see that </w:t>
      </w:r>
      <w:r w:rsidR="007C6AE0">
        <w:t xml:space="preserve">parts of </w:t>
      </w:r>
      <w:r>
        <w:t xml:space="preserve">this </w:t>
      </w:r>
      <w:r w:rsidR="007C6AE0">
        <w:t xml:space="preserve">implementation are </w:t>
      </w:r>
      <w:r>
        <w:t xml:space="preserve">JSON-specific. </w:t>
      </w:r>
      <w:r w:rsidR="007C6AE0">
        <w:t>As with</w:t>
      </w:r>
      <w:r w:rsidR="007C6AE0" w:rsidRPr="007C6AE0">
        <w:t xml:space="preserve"> </w:t>
      </w:r>
      <w:proofErr w:type="spellStart"/>
      <w:r w:rsidR="007C6AE0" w:rsidRPr="007C6AE0">
        <w:rPr>
          <w:rStyle w:val="CodeInline"/>
        </w:rPr>
        <w:t>JObjectUpdateablePropertyDetector</w:t>
      </w:r>
      <w:proofErr w:type="spellEnd"/>
      <w:r>
        <w:t xml:space="preserve">, we could have </w:t>
      </w:r>
      <w:r w:rsidR="007C6AE0">
        <w:t xml:space="preserve">also </w:t>
      </w:r>
      <w:r>
        <w:t>supported XML</w:t>
      </w:r>
      <w:r w:rsidR="007C6AE0">
        <w:t>; however, for similar reasons as stated previously, we chose to leave that as en exercise for the motivated reader</w:t>
      </w:r>
      <w:r w:rsidR="00DE77DA">
        <w:t>.</w:t>
      </w:r>
    </w:p>
    <w:p w:rsidR="00DE77DA" w:rsidRDefault="007C6AE0" w:rsidP="00096E80">
      <w:pPr>
        <w:pStyle w:val="BodyTextCont"/>
      </w:pPr>
      <w:r>
        <w:lastRenderedPageBreak/>
        <w:t xml:space="preserve">Let's analyze the current implementation, starting with </w:t>
      </w:r>
      <w:proofErr w:type="spellStart"/>
      <w:r w:rsidRPr="0083657F">
        <w:rPr>
          <w:rStyle w:val="CodeInline"/>
        </w:rPr>
        <w:t>UpdateTask</w:t>
      </w:r>
      <w:proofErr w:type="spellEnd"/>
      <w:r>
        <w:t xml:space="preserve">. </w:t>
      </w:r>
      <w:proofErr w:type="spellStart"/>
      <w:r w:rsidR="00DE77DA" w:rsidRPr="00DE77DA">
        <w:rPr>
          <w:rStyle w:val="CodeInline"/>
        </w:rPr>
        <w:t>UpdateTask</w:t>
      </w:r>
      <w:proofErr w:type="spellEnd"/>
      <w:r w:rsidR="00DE77DA">
        <w:t xml:space="preserve"> begins by using </w:t>
      </w:r>
      <w:proofErr w:type="spellStart"/>
      <w:r w:rsidR="00DE77DA" w:rsidRPr="00DE77DA">
        <w:rPr>
          <w:rStyle w:val="CodeInline"/>
        </w:rPr>
        <w:t>JObject</w:t>
      </w:r>
      <w:proofErr w:type="spellEnd"/>
      <w:r w:rsidR="00DE77DA">
        <w:t xml:space="preserve"> to parse the task fragment into an actual </w:t>
      </w:r>
      <w:r w:rsidR="00DE77DA" w:rsidRPr="00DE77DA">
        <w:rPr>
          <w:rStyle w:val="CodeInline"/>
        </w:rPr>
        <w:t>Task</w:t>
      </w:r>
      <w:r w:rsidR="00DE77DA">
        <w:t xml:space="preserve"> instance. Next, it invokes </w:t>
      </w:r>
      <w:proofErr w:type="spellStart"/>
      <w:r w:rsidR="00DE77DA" w:rsidRPr="00DE77DA">
        <w:rPr>
          <w:rStyle w:val="CodeInline"/>
        </w:rPr>
        <w:t>GetPropertyValueMap</w:t>
      </w:r>
      <w:proofErr w:type="spellEnd"/>
      <w:r w:rsidR="00DE77DA">
        <w:t xml:space="preserve">, which uses the task fragment and the parsed </w:t>
      </w:r>
      <w:r w:rsidR="00DE77DA" w:rsidRPr="00DE77DA">
        <w:rPr>
          <w:rStyle w:val="CodeInline"/>
        </w:rPr>
        <w:t>Task</w:t>
      </w:r>
      <w:r w:rsidR="00DE77DA">
        <w:t xml:space="preserve"> instance to compute the </w:t>
      </w:r>
      <w:proofErr w:type="spellStart"/>
      <w:r w:rsidR="00DE77DA" w:rsidRPr="00DE77DA">
        <w:rPr>
          <w:rStyle w:val="CodeInline"/>
        </w:rPr>
        <w:t>updatedPropertyValueMap</w:t>
      </w:r>
      <w:proofErr w:type="spellEnd"/>
      <w:r w:rsidR="00DE77DA">
        <w:t xml:space="preserve"> that gets passed to the query processor. As we discussed earlier, the updates actually get applied in the query processor. Finally, the </w:t>
      </w:r>
      <w:proofErr w:type="spellStart"/>
      <w:r w:rsidR="00DE77DA">
        <w:t>automapper</w:t>
      </w:r>
      <w:proofErr w:type="spellEnd"/>
      <w:r w:rsidR="00DE77DA">
        <w:t xml:space="preserve"> maps the </w:t>
      </w:r>
      <w:r w:rsidR="00004E1C">
        <w:t>task</w:t>
      </w:r>
      <w:r w:rsidR="00DE77DA">
        <w:t xml:space="preserve"> entity returned by the query processor into a service model object, which is then returned</w:t>
      </w:r>
      <w:r w:rsidR="00004E1C">
        <w:t xml:space="preserve"> to the method caller (which is, in this case, the controller)</w:t>
      </w:r>
      <w:r w:rsidR="00DE77DA">
        <w:t>.</w:t>
      </w:r>
    </w:p>
    <w:p w:rsidR="00BD44B4" w:rsidRDefault="00004E1C" w:rsidP="00096E80">
      <w:pPr>
        <w:pStyle w:val="BodyTextCont"/>
      </w:pPr>
      <w:r>
        <w:t xml:space="preserve">Diving down into </w:t>
      </w:r>
      <w:proofErr w:type="spellStart"/>
      <w:r w:rsidRPr="00004E1C">
        <w:rPr>
          <w:rStyle w:val="CodeInline"/>
        </w:rPr>
        <w:t>GetPropertyValueMap</w:t>
      </w:r>
      <w:proofErr w:type="spellEnd"/>
      <w:r>
        <w:t xml:space="preserve">, we see it first uses the </w:t>
      </w:r>
      <w:proofErr w:type="spellStart"/>
      <w:r w:rsidRPr="00004E1C">
        <w:rPr>
          <w:rStyle w:val="CodeInline"/>
        </w:rPr>
        <w:t>IUpdateablePropertyDetector</w:t>
      </w:r>
      <w:proofErr w:type="spellEnd"/>
      <w:r>
        <w:t xml:space="preserve"> to determine the names of properties that need to be updated. Then, for each of those properties, it gets the corresponding value from the </w:t>
      </w:r>
      <w:r w:rsidRPr="00004E1C">
        <w:rPr>
          <w:rStyle w:val="CodeInline"/>
        </w:rPr>
        <w:t>Task</w:t>
      </w:r>
      <w:r>
        <w:t xml:space="preserve"> instance and adds the property name and value pair to the map. Finally, </w:t>
      </w:r>
      <w:r w:rsidR="00CC7C8A">
        <w:t>it returns the</w:t>
      </w:r>
      <w:r>
        <w:t xml:space="preserve"> map to the method caller.</w:t>
      </w:r>
    </w:p>
    <w:p w:rsidR="00004E1C" w:rsidRDefault="00BD44B4" w:rsidP="00096E80">
      <w:pPr>
        <w:pStyle w:val="BodyTextCont"/>
      </w:pPr>
      <w:r>
        <w:t>Now that w</w:t>
      </w:r>
      <w:r w:rsidR="00AA4AB4">
        <w:t>e</w:t>
      </w:r>
      <w:r>
        <w:t>'ve completed the implementation</w:t>
      </w:r>
      <w:r w:rsidR="00AA4AB4">
        <w:t>,</w:t>
      </w:r>
      <w:r>
        <w:t xml:space="preserve"> and </w:t>
      </w:r>
      <w:r w:rsidR="00004E1C">
        <w:t xml:space="preserve">answered the question </w:t>
      </w:r>
      <w:r>
        <w:t xml:space="preserve">about the origin of the </w:t>
      </w:r>
      <w:proofErr w:type="spellStart"/>
      <w:r w:rsidRPr="009974A8">
        <w:rPr>
          <w:rStyle w:val="CodeInline"/>
        </w:rPr>
        <w:t>updatedPropertyValueMap</w:t>
      </w:r>
      <w:proofErr w:type="spellEnd"/>
      <w:r>
        <w:t xml:space="preserve"> (which was </w:t>
      </w:r>
      <w:r w:rsidR="00004E1C">
        <w:t xml:space="preserve">asked </w:t>
      </w:r>
      <w:r>
        <w:t xml:space="preserve">when we </w:t>
      </w:r>
      <w:r w:rsidR="00004E1C">
        <w:t xml:space="preserve">were discussing </w:t>
      </w:r>
      <w:proofErr w:type="spellStart"/>
      <w:r w:rsidR="00004E1C" w:rsidRPr="00BD44B4">
        <w:rPr>
          <w:rStyle w:val="CodeInline"/>
        </w:rPr>
        <w:t>UpdateTaskQueryProcessor</w:t>
      </w:r>
      <w:proofErr w:type="spellEnd"/>
      <w:r>
        <w:rPr>
          <w:rStyle w:val="CodeInline"/>
        </w:rPr>
        <w:t>)</w:t>
      </w:r>
      <w:r>
        <w:t>, it's time to prove that this actually works!</w:t>
      </w:r>
      <w:r w:rsidR="00891583">
        <w:t xml:space="preserve"> We'll start with a </w:t>
      </w:r>
      <w:r w:rsidR="00CC4221">
        <w:t>PUT</w:t>
      </w:r>
      <w:r w:rsidR="00891583">
        <w:t xml:space="preserve">, using </w:t>
      </w:r>
      <w:proofErr w:type="spellStart"/>
      <w:r w:rsidR="00891583">
        <w:t>bhogg's</w:t>
      </w:r>
      <w:proofErr w:type="spellEnd"/>
      <w:r w:rsidR="00891583">
        <w:t xml:space="preserve"> credentials (he's a senior worker, so he's authorized)</w:t>
      </w:r>
      <w:r w:rsidR="00CC4221">
        <w:t xml:space="preserve"> and our favorite task (#17)</w:t>
      </w:r>
      <w:r w:rsidR="00891583">
        <w:t>:</w:t>
      </w:r>
    </w:p>
    <w:p w:rsidR="00891583" w:rsidRDefault="00891583" w:rsidP="00891583">
      <w:pPr>
        <w:pStyle w:val="CodeCaption"/>
      </w:pPr>
      <w:r>
        <w:t xml:space="preserve">Update Task Request - </w:t>
      </w:r>
      <w:r w:rsidR="00CC4221">
        <w:t>PUT</w:t>
      </w:r>
      <w:r>
        <w:t xml:space="preserve"> (abbreviated)</w:t>
      </w:r>
    </w:p>
    <w:p w:rsidR="00891583" w:rsidRPr="00891583" w:rsidRDefault="00891583" w:rsidP="00891583">
      <w:pPr>
        <w:pStyle w:val="Code"/>
      </w:pPr>
      <w:r w:rsidRPr="00891583">
        <w:t>PUT http://localhost:61589/api/v1/tasks/17 HTTP/1.1</w:t>
      </w:r>
    </w:p>
    <w:p w:rsidR="00891583" w:rsidRPr="00891583" w:rsidRDefault="00891583" w:rsidP="00891583">
      <w:pPr>
        <w:pStyle w:val="Code"/>
      </w:pPr>
      <w:r w:rsidRPr="00891583">
        <w:t>Content-Type: application/json; charset=utf-8</w:t>
      </w:r>
    </w:p>
    <w:p w:rsidR="00891583" w:rsidRPr="00891583" w:rsidRDefault="00891583" w:rsidP="00891583">
      <w:pPr>
        <w:pStyle w:val="Code"/>
      </w:pPr>
      <w:r w:rsidRPr="00891583">
        <w:t>Authorization: Basic YmhvZ2c6aWdub3JlZA==</w:t>
      </w:r>
    </w:p>
    <w:p w:rsidR="00891583" w:rsidRPr="00891583" w:rsidRDefault="00891583" w:rsidP="00891583">
      <w:pPr>
        <w:pStyle w:val="Code"/>
      </w:pPr>
    </w:p>
    <w:p w:rsidR="00891583" w:rsidRPr="00891583" w:rsidRDefault="00891583" w:rsidP="00891583">
      <w:pPr>
        <w:pStyle w:val="Code"/>
      </w:pPr>
      <w:r w:rsidRPr="00891583">
        <w:t>{"Subject":"Get a new HDMI cable",</w:t>
      </w:r>
    </w:p>
    <w:p w:rsidR="00891583" w:rsidRPr="00891583" w:rsidRDefault="00891583" w:rsidP="00891583">
      <w:pPr>
        <w:pStyle w:val="Code"/>
      </w:pPr>
      <w:r w:rsidRPr="00891583">
        <w:t xml:space="preserve">  "CreatedDate":"2011-01-01"</w:t>
      </w:r>
    </w:p>
    <w:p w:rsidR="00891583" w:rsidRDefault="00891583" w:rsidP="00891583">
      <w:pPr>
        <w:pStyle w:val="Code"/>
      </w:pPr>
      <w:r w:rsidRPr="00891583">
        <w:t>}</w:t>
      </w:r>
    </w:p>
    <w:p w:rsidR="00891583" w:rsidRDefault="00891583" w:rsidP="00891583">
      <w:pPr>
        <w:pStyle w:val="CodeCaption"/>
      </w:pPr>
      <w:r>
        <w:t xml:space="preserve">Update Task Response - </w:t>
      </w:r>
      <w:r w:rsidR="00CC4221">
        <w:t>PUT</w:t>
      </w:r>
      <w:r>
        <w:t xml:space="preserve"> (abbreviated)</w:t>
      </w:r>
    </w:p>
    <w:p w:rsidR="00891583" w:rsidRPr="00891583" w:rsidRDefault="00891583" w:rsidP="00891583">
      <w:pPr>
        <w:pStyle w:val="Code"/>
      </w:pPr>
      <w:r w:rsidRPr="00891583">
        <w:t>HTTP/1.1 200 OK</w:t>
      </w:r>
    </w:p>
    <w:p w:rsidR="00891583" w:rsidRPr="00891583" w:rsidRDefault="00891583" w:rsidP="00891583">
      <w:pPr>
        <w:pStyle w:val="Code"/>
      </w:pPr>
      <w:r w:rsidRPr="00891583">
        <w:t>Content-Type: application/json; charset=utf-8</w:t>
      </w:r>
    </w:p>
    <w:p w:rsidR="00891583" w:rsidRPr="00891583" w:rsidRDefault="00891583" w:rsidP="00891583">
      <w:pPr>
        <w:pStyle w:val="Code"/>
      </w:pPr>
    </w:p>
    <w:p w:rsidR="00891583" w:rsidRDefault="00891583" w:rsidP="00891583">
      <w:pPr>
        <w:pStyle w:val="Code"/>
      </w:pPr>
      <w:r w:rsidRPr="00891583">
        <w:t>{"TaskId":17,"Subject":"Get a new HDMI cable","StartDate":"2014-05-13T00:52:34","DueDate":null,"CreatedDate":"2014-05-10T19:02:52","CompletedDate":null,"Status":{"StatusId":2,"Name":"In Progress","Ordinal":1},"Assignees":[{"UserId":2,"Username":"jbob","Firstname":"Jim","Lastname":"Bob","Links":[]},{"UserId":3,"Username":"jdoe","Firstname":"John","Lastname":"Doe","Links":[]}],"Links":[]}</w:t>
      </w:r>
    </w:p>
    <w:p w:rsidR="00891583" w:rsidRDefault="003D2D14" w:rsidP="003D2D14">
      <w:pPr>
        <w:pStyle w:val="BodyTextCont"/>
      </w:pPr>
      <w:r>
        <w:t xml:space="preserve">Very nice! Notice how the </w:t>
      </w:r>
      <w:r w:rsidRPr="003D2D14">
        <w:rPr>
          <w:rStyle w:val="CodeInline"/>
        </w:rPr>
        <w:t>Subject</w:t>
      </w:r>
      <w:r>
        <w:t xml:space="preserve"> was updated but the </w:t>
      </w:r>
      <w:proofErr w:type="spellStart"/>
      <w:r w:rsidRPr="003D2D14">
        <w:rPr>
          <w:rStyle w:val="CodeInline"/>
        </w:rPr>
        <w:t>CreatedDate</w:t>
      </w:r>
      <w:proofErr w:type="spellEnd"/>
      <w:r>
        <w:t xml:space="preserve"> was not. It looks like our </w:t>
      </w:r>
      <w:proofErr w:type="spellStart"/>
      <w:r>
        <w:t>overpost</w:t>
      </w:r>
      <w:proofErr w:type="spellEnd"/>
      <w:r>
        <w:t>-proof update functionality is working correctly. We'll conclude by doing something similar, only this time with a PATCH:</w:t>
      </w:r>
    </w:p>
    <w:p w:rsidR="00CC4221" w:rsidRDefault="00CC4221" w:rsidP="00CC4221">
      <w:pPr>
        <w:pStyle w:val="CodeCaption"/>
      </w:pPr>
      <w:r>
        <w:t>Update Task Request - PATCH (abbreviated)</w:t>
      </w:r>
    </w:p>
    <w:p w:rsidR="00CC4221" w:rsidRPr="00CC4221" w:rsidRDefault="00CC4221" w:rsidP="00CC4221">
      <w:pPr>
        <w:pStyle w:val="Code"/>
      </w:pPr>
      <w:r w:rsidRPr="00CC4221">
        <w:t>PATCH http://localhost:61589/api/v1/tasks/17 HTTP/1.1</w:t>
      </w:r>
    </w:p>
    <w:p w:rsidR="00CC4221" w:rsidRPr="00CC4221" w:rsidRDefault="00CC4221" w:rsidP="00CC4221">
      <w:pPr>
        <w:pStyle w:val="Code"/>
      </w:pPr>
      <w:r w:rsidRPr="00CC4221">
        <w:t>Content-Type: application/json; charset=utf-8</w:t>
      </w:r>
    </w:p>
    <w:p w:rsidR="00CC4221" w:rsidRPr="00CC4221" w:rsidRDefault="00CC4221" w:rsidP="00CC4221">
      <w:pPr>
        <w:pStyle w:val="Code"/>
      </w:pPr>
      <w:r w:rsidRPr="00CC4221">
        <w:lastRenderedPageBreak/>
        <w:t>Authorization: Basic YmhvZ2c6aWdub3JlZA==</w:t>
      </w:r>
    </w:p>
    <w:p w:rsidR="00CC4221" w:rsidRPr="00CC4221" w:rsidRDefault="00CC4221" w:rsidP="00CC4221">
      <w:pPr>
        <w:pStyle w:val="Code"/>
      </w:pPr>
    </w:p>
    <w:p w:rsidR="00CC4221" w:rsidRPr="00CC4221" w:rsidRDefault="00CC4221" w:rsidP="00CC4221">
      <w:pPr>
        <w:pStyle w:val="Code"/>
      </w:pPr>
      <w:r w:rsidRPr="00CC4221">
        <w:t>{"Subject":"Fix the compile error that broke the build",</w:t>
      </w:r>
    </w:p>
    <w:p w:rsidR="00CC4221" w:rsidRPr="00CC4221" w:rsidRDefault="00CC4221" w:rsidP="00CC4221">
      <w:pPr>
        <w:pStyle w:val="Code"/>
      </w:pPr>
      <w:r w:rsidRPr="00CC4221">
        <w:t xml:space="preserve">  "CompletedDate":"2011-01-01"</w:t>
      </w:r>
    </w:p>
    <w:p w:rsidR="00CC4221" w:rsidRDefault="00CC4221" w:rsidP="00CC4221">
      <w:pPr>
        <w:pStyle w:val="Code"/>
      </w:pPr>
      <w:r w:rsidRPr="00CC4221">
        <w:t>}</w:t>
      </w:r>
    </w:p>
    <w:p w:rsidR="00CC4221" w:rsidRDefault="00CC4221" w:rsidP="00CC4221">
      <w:pPr>
        <w:pStyle w:val="CodeCaption"/>
      </w:pPr>
      <w:r>
        <w:t>Update Task Response - PATCH (abbreviated)</w:t>
      </w:r>
    </w:p>
    <w:p w:rsidR="00CC4221" w:rsidRPr="00CC4221" w:rsidRDefault="00CC4221" w:rsidP="00CC4221">
      <w:pPr>
        <w:pStyle w:val="Code"/>
      </w:pPr>
      <w:r w:rsidRPr="00CC4221">
        <w:t>HTTP/1.1 200 OK</w:t>
      </w:r>
    </w:p>
    <w:p w:rsidR="00CC4221" w:rsidRPr="00CC4221" w:rsidRDefault="00CC4221" w:rsidP="00CC4221">
      <w:pPr>
        <w:pStyle w:val="Code"/>
      </w:pPr>
      <w:r w:rsidRPr="00CC4221">
        <w:t>Content-Type: application/json; charset=utf-8</w:t>
      </w:r>
    </w:p>
    <w:p w:rsidR="00CC4221" w:rsidRPr="00CC4221" w:rsidRDefault="00CC4221" w:rsidP="00CC4221">
      <w:pPr>
        <w:pStyle w:val="Code"/>
      </w:pPr>
    </w:p>
    <w:p w:rsidR="00CC4221" w:rsidRPr="00891583" w:rsidRDefault="00CC4221" w:rsidP="00CC4221">
      <w:pPr>
        <w:pStyle w:val="Code"/>
      </w:pPr>
      <w:r w:rsidRPr="00CC4221">
        <w:t>{"TaskId":17,"Subject":"Fix the compile error that broke the build","StartDate":"2014-05-13T00:52:34","DueDate":null,"CreatedDate":"2014-05-10T19:02:52","CompletedDate":null,"Status":{"StatusId":2,"Name":"In Progress","Ordinal":1},"Assignees":[{"UserId":2,"Username":"jbob","Firstname":"Jim","Lastname":"Bob","Links":[]},{"UserId":3,"Username":"jdoe","Firstname":"John","Lastname":"Doe","Links":[]}],"Links":[]}</w:t>
      </w:r>
    </w:p>
    <w:p w:rsidR="00096E80" w:rsidRDefault="00CC4221" w:rsidP="00CC4221">
      <w:pPr>
        <w:pStyle w:val="BodyTextCont"/>
      </w:pPr>
      <w:r>
        <w:t>Great, it's working perfectly</w:t>
      </w:r>
      <w:r w:rsidR="00AA4AB4">
        <w:t xml:space="preserve">; </w:t>
      </w:r>
      <w:r w:rsidR="00AA4AB4" w:rsidRPr="00AA4AB4">
        <w:rPr>
          <w:rStyle w:val="CodeInline"/>
        </w:rPr>
        <w:t>Subject</w:t>
      </w:r>
      <w:r w:rsidR="00AA4AB4">
        <w:t xml:space="preserve"> was updated but </w:t>
      </w:r>
      <w:proofErr w:type="spellStart"/>
      <w:r w:rsidR="00AA4AB4" w:rsidRPr="00AA4AB4">
        <w:rPr>
          <w:rStyle w:val="CodeInline"/>
        </w:rPr>
        <w:t>CompletedDate</w:t>
      </w:r>
      <w:proofErr w:type="spellEnd"/>
      <w:r w:rsidR="00AA4AB4">
        <w:t xml:space="preserve"> was not</w:t>
      </w:r>
      <w:r>
        <w:t>. But how do we guard against callers passing in garbage via the message body? As a matter of fact, that's our next topic!</w:t>
      </w:r>
    </w:p>
    <w:p w:rsidR="00A80F6B" w:rsidRDefault="00A80F6B" w:rsidP="00A80F6B">
      <w:pPr>
        <w:pStyle w:val="Heading1"/>
      </w:pPr>
      <w:r>
        <w:t>Validation Using an Action Filter</w:t>
      </w:r>
    </w:p>
    <w:p w:rsidR="00AA4AB4" w:rsidRDefault="00AA4AB4" w:rsidP="00AA4AB4">
      <w:pPr>
        <w:pStyle w:val="BodyTextFirst"/>
      </w:pPr>
      <w:r>
        <w:t xml:space="preserve">We've made great progress, but we're still lacking input validation. What if the contents of </w:t>
      </w:r>
      <w:proofErr w:type="spellStart"/>
      <w:r w:rsidRPr="00BB623E">
        <w:rPr>
          <w:rStyle w:val="CodeInline"/>
        </w:rPr>
        <w:t>updatedTask</w:t>
      </w:r>
      <w:proofErr w:type="spellEnd"/>
      <w:r>
        <w:t xml:space="preserve"> parameter in the </w:t>
      </w:r>
      <w:proofErr w:type="spellStart"/>
      <w:r w:rsidRPr="00BB623E">
        <w:rPr>
          <w:rStyle w:val="CodeInline"/>
        </w:rPr>
        <w:t>TasksController</w:t>
      </w:r>
      <w:proofErr w:type="spellEnd"/>
      <w:r>
        <w:t xml:space="preserve"> class' </w:t>
      </w:r>
      <w:proofErr w:type="spellStart"/>
      <w:r w:rsidRPr="00BB623E">
        <w:rPr>
          <w:rStyle w:val="CodeInline"/>
        </w:rPr>
        <w:t>UpdateTask</w:t>
      </w:r>
      <w:proofErr w:type="spellEnd"/>
      <w:r>
        <w:t xml:space="preserve"> method </w:t>
      </w:r>
      <w:r w:rsidR="00BB623E">
        <w:t>were</w:t>
      </w:r>
      <w:r>
        <w:t xml:space="preserve"> gibberish, having nothing to do with a </w:t>
      </w:r>
      <w:r w:rsidR="00BB623E">
        <w:t>t</w:t>
      </w:r>
      <w:r>
        <w:t>ask? We'd be w</w:t>
      </w:r>
      <w:r w:rsidRPr="00AA4AB4">
        <w:t xml:space="preserve">asting valuable server resources by </w:t>
      </w:r>
      <w:r w:rsidR="00BB623E">
        <w:t>beginning to process such a request, only to have it fail with an exception</w:t>
      </w:r>
      <w:r w:rsidRPr="00AA4AB4">
        <w:t>.</w:t>
      </w:r>
      <w:r w:rsidR="00BB623E">
        <w:t xml:space="preserve"> What we need is a way to validate the request before it even gets to the action method. Fortunately, ASP.NET Web API provides support for such validation, through the use of custom action filters.</w:t>
      </w:r>
    </w:p>
    <w:p w:rsidR="00AC1A84" w:rsidRDefault="006D7E14" w:rsidP="00AC1A84">
      <w:pPr>
        <w:pStyle w:val="Heading2"/>
      </w:pPr>
      <w:r>
        <w:t>Specialized</w:t>
      </w:r>
      <w:r w:rsidR="00AC1A84">
        <w:t xml:space="preserve"> Action Filter to Validate Task Updates</w:t>
      </w:r>
    </w:p>
    <w:p w:rsidR="00BB623E" w:rsidRDefault="00BB623E" w:rsidP="00AC1A84">
      <w:pPr>
        <w:pStyle w:val="BodyTextFirst"/>
      </w:pPr>
      <w:r>
        <w:t xml:space="preserve">We've implemented action filters before (e.g., the </w:t>
      </w:r>
      <w:proofErr w:type="spellStart"/>
      <w:r w:rsidRPr="00BB623E">
        <w:rPr>
          <w:rStyle w:val="CodeInline"/>
        </w:rPr>
        <w:t>UnitOfWorkActionFilterAttribute</w:t>
      </w:r>
      <w:proofErr w:type="spellEnd"/>
      <w:r w:rsidRPr="00BB623E">
        <w:t xml:space="preserve"> and </w:t>
      </w:r>
      <w:proofErr w:type="spellStart"/>
      <w:r w:rsidRPr="00BB623E">
        <w:rPr>
          <w:rStyle w:val="CodeInline"/>
        </w:rPr>
        <w:t>UserAuditAttribute</w:t>
      </w:r>
      <w:proofErr w:type="spellEnd"/>
      <w:r w:rsidRPr="00BB623E">
        <w:t xml:space="preserve"> classes</w:t>
      </w:r>
      <w:r>
        <w:t>), so some of this should look familiar. Let's begin by implementing the attribute</w:t>
      </w:r>
      <w:r w:rsidR="009600DD">
        <w:t xml:space="preserve"> (add it as follows), and then we'll analyze it</w:t>
      </w:r>
      <w:r w:rsidR="00560A46">
        <w:t xml:space="preserve"> and apply it to the </w:t>
      </w:r>
      <w:proofErr w:type="spellStart"/>
      <w:r w:rsidR="00560A46" w:rsidRPr="00560A46">
        <w:rPr>
          <w:rStyle w:val="CodeInline"/>
        </w:rPr>
        <w:t>UpdateTask</w:t>
      </w:r>
      <w:proofErr w:type="spellEnd"/>
      <w:r w:rsidR="00560A46">
        <w:t xml:space="preserve"> </w:t>
      </w:r>
      <w:r w:rsidR="00097B94">
        <w:t xml:space="preserve">action </w:t>
      </w:r>
      <w:r w:rsidR="00560A46">
        <w:t>method</w:t>
      </w:r>
      <w:r>
        <w:t>:</w:t>
      </w:r>
    </w:p>
    <w:p w:rsidR="00D07884" w:rsidRPr="00D07884" w:rsidRDefault="00D07884" w:rsidP="00D07884">
      <w:pPr>
        <w:pStyle w:val="Code"/>
      </w:pPr>
      <w:r w:rsidRPr="00D07884">
        <w:t>using System.Net;</w:t>
      </w:r>
    </w:p>
    <w:p w:rsidR="00D07884" w:rsidRPr="00D07884" w:rsidRDefault="00D07884" w:rsidP="00D07884">
      <w:pPr>
        <w:pStyle w:val="Code"/>
      </w:pPr>
      <w:r w:rsidRPr="00D07884">
        <w:t>using System.Net.Http;</w:t>
      </w:r>
    </w:p>
    <w:p w:rsidR="00D07884" w:rsidRPr="00D07884" w:rsidRDefault="00D07884" w:rsidP="00D07884">
      <w:pPr>
        <w:pStyle w:val="Code"/>
      </w:pPr>
      <w:r w:rsidRPr="00D07884">
        <w:t>using System.Web.Http.Controllers;</w:t>
      </w:r>
    </w:p>
    <w:p w:rsidR="00D07884" w:rsidRPr="00D07884" w:rsidRDefault="00D07884" w:rsidP="00D07884">
      <w:pPr>
        <w:pStyle w:val="Code"/>
      </w:pPr>
      <w:r w:rsidRPr="00D07884">
        <w:t>using System.Web.Http.Filters;</w:t>
      </w:r>
    </w:p>
    <w:p w:rsidR="00D07884" w:rsidRPr="00D07884" w:rsidRDefault="00D07884" w:rsidP="00D07884">
      <w:pPr>
        <w:pStyle w:val="Code"/>
      </w:pPr>
      <w:r w:rsidRPr="00D07884">
        <w:t>using log4net;</w:t>
      </w:r>
    </w:p>
    <w:p w:rsidR="00D07884" w:rsidRPr="00D07884" w:rsidRDefault="00D07884" w:rsidP="00D07884">
      <w:pPr>
        <w:pStyle w:val="Code"/>
      </w:pPr>
      <w:r w:rsidRPr="00D07884">
        <w:t>using Newtonsoft.Json;</w:t>
      </w:r>
    </w:p>
    <w:p w:rsidR="00D07884" w:rsidRPr="00D07884" w:rsidRDefault="00D07884" w:rsidP="00D07884">
      <w:pPr>
        <w:pStyle w:val="Code"/>
      </w:pPr>
      <w:r w:rsidRPr="00D07884">
        <w:t>using Newtonsoft.Json.Linq;</w:t>
      </w:r>
    </w:p>
    <w:p w:rsidR="00D07884" w:rsidRPr="00D07884" w:rsidRDefault="00D07884" w:rsidP="00D07884">
      <w:pPr>
        <w:pStyle w:val="Code"/>
      </w:pPr>
      <w:r w:rsidRPr="00D07884">
        <w:t>using WebApi2Book.Common.Logging;</w:t>
      </w:r>
    </w:p>
    <w:p w:rsidR="00D07884" w:rsidRPr="00D07884" w:rsidRDefault="00D07884" w:rsidP="00D07884">
      <w:pPr>
        <w:pStyle w:val="Code"/>
      </w:pPr>
      <w:r w:rsidRPr="00D07884">
        <w:t>using WebApi2Book.Web.Api.Models;</w:t>
      </w:r>
    </w:p>
    <w:p w:rsidR="00D07884" w:rsidRPr="00D07884" w:rsidRDefault="00D07884" w:rsidP="00D07884">
      <w:pPr>
        <w:pStyle w:val="Code"/>
      </w:pPr>
      <w:r w:rsidRPr="00D07884">
        <w:t>using WebApi2Book.Web.Common;</w:t>
      </w:r>
    </w:p>
    <w:p w:rsidR="00D07884" w:rsidRPr="00D07884" w:rsidRDefault="00D07884" w:rsidP="00D07884">
      <w:pPr>
        <w:pStyle w:val="Code"/>
      </w:pPr>
    </w:p>
    <w:p w:rsidR="00D07884" w:rsidRPr="00D07884" w:rsidRDefault="00D07884" w:rsidP="00D07884">
      <w:pPr>
        <w:pStyle w:val="Code"/>
      </w:pPr>
      <w:r w:rsidRPr="00D07884">
        <w:t>namespace WebApi2Book.Web.Api.MaintenanceProcessing</w:t>
      </w:r>
    </w:p>
    <w:p w:rsidR="00D07884" w:rsidRPr="00D07884" w:rsidRDefault="00D07884" w:rsidP="00D07884">
      <w:pPr>
        <w:pStyle w:val="Code"/>
      </w:pPr>
      <w:r w:rsidRPr="00D07884">
        <w:t>{</w:t>
      </w:r>
    </w:p>
    <w:p w:rsidR="00D07884" w:rsidRPr="00D07884" w:rsidRDefault="00D07884" w:rsidP="00D07884">
      <w:pPr>
        <w:pStyle w:val="Code"/>
      </w:pPr>
      <w:r w:rsidRPr="00D07884">
        <w:t xml:space="preserve">    public class ValidateTaskUpdateRequestAttribute : ActionFilterAttribute</w:t>
      </w:r>
    </w:p>
    <w:p w:rsidR="00D07884" w:rsidRPr="00D07884" w:rsidRDefault="00D07884" w:rsidP="00D07884">
      <w:pPr>
        <w:pStyle w:val="Code"/>
      </w:pPr>
      <w:r w:rsidRPr="00D07884">
        <w:lastRenderedPageBreak/>
        <w:t xml:space="preserve">    {</w:t>
      </w:r>
    </w:p>
    <w:p w:rsidR="00D07884" w:rsidRPr="00D07884" w:rsidRDefault="00D07884" w:rsidP="00D07884">
      <w:pPr>
        <w:pStyle w:val="Code"/>
      </w:pPr>
      <w:r w:rsidRPr="00D07884">
        <w:t xml:space="preserve">        private readonly ILog _log;</w:t>
      </w:r>
    </w:p>
    <w:p w:rsidR="00D07884" w:rsidRPr="00D07884" w:rsidRDefault="00D07884" w:rsidP="00D07884">
      <w:pPr>
        <w:pStyle w:val="Code"/>
      </w:pPr>
    </w:p>
    <w:p w:rsidR="00D07884" w:rsidRPr="00D07884" w:rsidRDefault="00D07884" w:rsidP="00D07884">
      <w:pPr>
        <w:pStyle w:val="Code"/>
      </w:pPr>
      <w:r w:rsidRPr="00D07884">
        <w:t xml:space="preserve">        public ValidateTaskUpdateRequestAttribute()</w:t>
      </w:r>
    </w:p>
    <w:p w:rsidR="00D07884" w:rsidRPr="00D07884" w:rsidRDefault="00D07884" w:rsidP="00D07884">
      <w:pPr>
        <w:pStyle w:val="Code"/>
      </w:pPr>
      <w:r w:rsidRPr="00D07884">
        <w:t xml:space="preserve">            : this(WebContainerManager.Get&lt;ILogManager&gt;())</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w:t>
      </w:r>
    </w:p>
    <w:p w:rsidR="00D07884" w:rsidRPr="00D07884" w:rsidRDefault="00D07884" w:rsidP="00D07884">
      <w:pPr>
        <w:pStyle w:val="Code"/>
      </w:pPr>
    </w:p>
    <w:p w:rsidR="00D07884" w:rsidRPr="00D07884" w:rsidRDefault="00D07884" w:rsidP="00D07884">
      <w:pPr>
        <w:pStyle w:val="Code"/>
      </w:pPr>
      <w:r w:rsidRPr="00D07884">
        <w:t xml:space="preserve">        public ValidateTaskUpdateRequestAttribute(ILogManager logManager)</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_log = logManager.GetLog(typeof (ValidateTaskUpdateRequestAttribute));</w:t>
      </w:r>
    </w:p>
    <w:p w:rsidR="00D07884" w:rsidRPr="00D07884" w:rsidRDefault="00D07884" w:rsidP="00D07884">
      <w:pPr>
        <w:pStyle w:val="Code"/>
      </w:pPr>
      <w:r w:rsidRPr="00D07884">
        <w:t xml:space="preserve">        }</w:t>
      </w:r>
    </w:p>
    <w:p w:rsidR="00D07884" w:rsidRPr="00D07884" w:rsidRDefault="00D07884" w:rsidP="00D07884">
      <w:pPr>
        <w:pStyle w:val="Code"/>
      </w:pPr>
    </w:p>
    <w:p w:rsidR="00D07884" w:rsidRPr="00D07884" w:rsidRDefault="00D07884" w:rsidP="00D07884">
      <w:pPr>
        <w:pStyle w:val="Code"/>
      </w:pPr>
      <w:r w:rsidRPr="00D07884">
        <w:t xml:space="preserve">        public override bool AllowMultiple</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get { return false; }</w:t>
      </w:r>
    </w:p>
    <w:p w:rsidR="00D07884" w:rsidRPr="00D07884" w:rsidRDefault="00D07884" w:rsidP="00D07884">
      <w:pPr>
        <w:pStyle w:val="Code"/>
      </w:pPr>
      <w:r w:rsidRPr="00D07884">
        <w:t xml:space="preserve">        }</w:t>
      </w:r>
    </w:p>
    <w:p w:rsidR="00D07884" w:rsidRPr="00D07884" w:rsidRDefault="00D07884" w:rsidP="00D07884">
      <w:pPr>
        <w:pStyle w:val="Code"/>
      </w:pPr>
    </w:p>
    <w:p w:rsidR="00D07884" w:rsidRPr="00D07884" w:rsidRDefault="00D07884" w:rsidP="00D07884">
      <w:pPr>
        <w:pStyle w:val="Code"/>
      </w:pPr>
      <w:r w:rsidRPr="00D07884">
        <w:t xml:space="preserve">        public override void OnActionExecuting(HttpActionContext actionContext)</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var taskId = (long) actionContext.ActionArguments[ActionParameterNames.TaskId];</w:t>
      </w:r>
    </w:p>
    <w:p w:rsidR="00D07884" w:rsidRPr="00D07884" w:rsidRDefault="00D07884" w:rsidP="00D07884">
      <w:pPr>
        <w:pStyle w:val="Code"/>
      </w:pPr>
      <w:r w:rsidRPr="00D07884">
        <w:t xml:space="preserve">            var taskFragment =</w:t>
      </w:r>
    </w:p>
    <w:p w:rsidR="00D07884" w:rsidRPr="00D07884" w:rsidRDefault="00D07884" w:rsidP="00D07884">
      <w:pPr>
        <w:pStyle w:val="Code"/>
      </w:pPr>
      <w:r w:rsidRPr="00D07884">
        <w:t xml:space="preserve">                (JObject) actionContext.ActionArguments[ActionParameterNames.TaskFragment];</w:t>
      </w:r>
    </w:p>
    <w:p w:rsidR="00D07884" w:rsidRPr="00D07884" w:rsidRDefault="00D07884" w:rsidP="00D07884">
      <w:pPr>
        <w:pStyle w:val="Code"/>
      </w:pPr>
      <w:r w:rsidRPr="00D07884">
        <w:t xml:space="preserve">            _log.DebugFormat("{0} = {1}", ActionParameterNames.TaskFragment, taskFragment);</w:t>
      </w:r>
    </w:p>
    <w:p w:rsidR="00D07884" w:rsidRPr="00D07884" w:rsidRDefault="00D07884" w:rsidP="00D07884">
      <w:pPr>
        <w:pStyle w:val="Code"/>
      </w:pPr>
    </w:p>
    <w:p w:rsidR="00D07884" w:rsidRPr="00D07884" w:rsidRDefault="00D07884" w:rsidP="00D07884">
      <w:pPr>
        <w:pStyle w:val="Code"/>
      </w:pPr>
      <w:r w:rsidRPr="00D07884">
        <w:t xml:space="preserve">            if (taskFragment == null)</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const string errorMessage = "Malformed or null request.";</w:t>
      </w:r>
    </w:p>
    <w:p w:rsidR="00D07884" w:rsidRPr="00D07884" w:rsidRDefault="00D07884" w:rsidP="00D07884">
      <w:pPr>
        <w:pStyle w:val="Code"/>
      </w:pPr>
      <w:r w:rsidRPr="00D07884">
        <w:t xml:space="preserve">                _log.Debug(errorMessage);</w:t>
      </w:r>
    </w:p>
    <w:p w:rsidR="00D07884" w:rsidRPr="00D07884" w:rsidRDefault="00D07884" w:rsidP="00D07884">
      <w:pPr>
        <w:pStyle w:val="Code"/>
      </w:pPr>
      <w:r w:rsidRPr="00D07884">
        <w:t xml:space="preserve">                actionContext.Response = actionContext.Request.CreateErrorResponse(</w:t>
      </w:r>
    </w:p>
    <w:p w:rsidR="00D07884" w:rsidRPr="00D07884" w:rsidRDefault="00D07884" w:rsidP="00D07884">
      <w:pPr>
        <w:pStyle w:val="Code"/>
      </w:pPr>
      <w:r w:rsidRPr="00D07884">
        <w:t xml:space="preserve">                    HttpStatusCode.BadRequest, errorMessage);</w:t>
      </w:r>
    </w:p>
    <w:p w:rsidR="00D07884" w:rsidRPr="00D07884" w:rsidRDefault="00D07884" w:rsidP="00D07884">
      <w:pPr>
        <w:pStyle w:val="Code"/>
      </w:pPr>
      <w:r w:rsidRPr="00D07884">
        <w:t xml:space="preserve">                return;</w:t>
      </w:r>
    </w:p>
    <w:p w:rsidR="00D07884" w:rsidRPr="00D07884" w:rsidRDefault="00D07884" w:rsidP="00D07884">
      <w:pPr>
        <w:pStyle w:val="Code"/>
      </w:pPr>
      <w:r w:rsidRPr="00D07884">
        <w:t xml:space="preserve">            }</w:t>
      </w:r>
    </w:p>
    <w:p w:rsidR="00D07884" w:rsidRPr="00D07884" w:rsidRDefault="00D07884" w:rsidP="00D07884">
      <w:pPr>
        <w:pStyle w:val="Code"/>
      </w:pPr>
    </w:p>
    <w:p w:rsidR="00D07884" w:rsidRPr="00D07884" w:rsidRDefault="00D07884" w:rsidP="00D07884">
      <w:pPr>
        <w:pStyle w:val="Code"/>
      </w:pPr>
      <w:r w:rsidRPr="00D07884">
        <w:t xml:space="preserve">            try</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var task = taskFragment.ToObject&lt;Task&gt;();</w:t>
      </w:r>
    </w:p>
    <w:p w:rsidR="00D07884" w:rsidRPr="00D07884" w:rsidRDefault="00D07884" w:rsidP="00D07884">
      <w:pPr>
        <w:pStyle w:val="Code"/>
      </w:pPr>
      <w:r w:rsidRPr="00D07884">
        <w:t xml:space="preserve">                if (task.TaskId.HasValue &amp;&amp; task.TaskId != taskId)</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const string errorMessage = "Task ids do not match.";</w:t>
      </w:r>
    </w:p>
    <w:p w:rsidR="00D07884" w:rsidRPr="00D07884" w:rsidRDefault="00D07884" w:rsidP="00D07884">
      <w:pPr>
        <w:pStyle w:val="Code"/>
      </w:pPr>
      <w:r w:rsidRPr="00D07884">
        <w:t xml:space="preserve">                    _log.Debug(errorMessage);</w:t>
      </w:r>
    </w:p>
    <w:p w:rsidR="00D07884" w:rsidRPr="00D07884" w:rsidRDefault="00D07884" w:rsidP="00D07884">
      <w:pPr>
        <w:pStyle w:val="Code"/>
      </w:pPr>
      <w:r w:rsidRPr="00D07884">
        <w:t xml:space="preserve">                    actionContext.Response = actionContext.Request.CreateErrorResponse(</w:t>
      </w:r>
    </w:p>
    <w:p w:rsidR="00D07884" w:rsidRPr="00D07884" w:rsidRDefault="00D07884" w:rsidP="00D07884">
      <w:pPr>
        <w:pStyle w:val="Code"/>
      </w:pPr>
      <w:r w:rsidRPr="00D07884">
        <w:t xml:space="preserve">                        HttpStatusCode.BadRequest, errorMessage);</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catch (JsonException ex)</w:t>
      </w:r>
    </w:p>
    <w:p w:rsidR="00D07884" w:rsidRPr="00D07884" w:rsidRDefault="00D07884" w:rsidP="00D07884">
      <w:pPr>
        <w:pStyle w:val="Code"/>
      </w:pPr>
      <w:r w:rsidRPr="00D07884">
        <w:lastRenderedPageBreak/>
        <w:t xml:space="preserve">            {</w:t>
      </w:r>
    </w:p>
    <w:p w:rsidR="00D07884" w:rsidRPr="00D07884" w:rsidRDefault="00D07884" w:rsidP="00D07884">
      <w:pPr>
        <w:pStyle w:val="Code"/>
      </w:pPr>
      <w:r w:rsidRPr="00D07884">
        <w:t xml:space="preserve">                _log.Debug(ex.Message);</w:t>
      </w:r>
    </w:p>
    <w:p w:rsidR="00D07884" w:rsidRPr="00D07884" w:rsidRDefault="00D07884" w:rsidP="00D07884">
      <w:pPr>
        <w:pStyle w:val="Code"/>
      </w:pPr>
      <w:r w:rsidRPr="00D07884">
        <w:t xml:space="preserve">                actionContext.Response = actionContext.Request.CreateErrorResponse(</w:t>
      </w:r>
    </w:p>
    <w:p w:rsidR="00D07884" w:rsidRPr="00D07884" w:rsidRDefault="00D07884" w:rsidP="00D07884">
      <w:pPr>
        <w:pStyle w:val="Code"/>
      </w:pPr>
      <w:r w:rsidRPr="00D07884">
        <w:t xml:space="preserve">                    HttpStatusCode.BadRequest, ex.Message);</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w:t>
      </w:r>
    </w:p>
    <w:p w:rsidR="00D07884" w:rsidRPr="00D07884" w:rsidRDefault="00D07884" w:rsidP="00D07884">
      <w:pPr>
        <w:pStyle w:val="Code"/>
      </w:pPr>
    </w:p>
    <w:p w:rsidR="00D07884" w:rsidRPr="00D07884" w:rsidRDefault="00D07884" w:rsidP="00D07884">
      <w:pPr>
        <w:pStyle w:val="Code"/>
      </w:pPr>
      <w:r w:rsidRPr="00D07884">
        <w:t xml:space="preserve">        public static class ActionParameterNames</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public const string TaskFragment = "updatedTask";</w:t>
      </w:r>
    </w:p>
    <w:p w:rsidR="00D07884" w:rsidRPr="00D07884" w:rsidRDefault="00D07884" w:rsidP="00D07884">
      <w:pPr>
        <w:pStyle w:val="Code"/>
      </w:pPr>
      <w:r w:rsidRPr="00D07884">
        <w:t xml:space="preserve">            public const string TaskId = "id";</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w:t>
      </w:r>
    </w:p>
    <w:p w:rsidR="00BB623E" w:rsidRDefault="00D07884" w:rsidP="00D07884">
      <w:pPr>
        <w:pStyle w:val="Code"/>
      </w:pPr>
      <w:r w:rsidRPr="00D07884">
        <w:t>}</w:t>
      </w:r>
    </w:p>
    <w:p w:rsidR="00F820E2" w:rsidRDefault="00560A46" w:rsidP="009600DD">
      <w:pPr>
        <w:pStyle w:val="BodyTextCont"/>
      </w:pPr>
      <w:r>
        <w:t xml:space="preserve">Only the </w:t>
      </w:r>
      <w:proofErr w:type="spellStart"/>
      <w:r w:rsidR="009600DD" w:rsidRPr="009600DD">
        <w:rPr>
          <w:rStyle w:val="CodeInline"/>
        </w:rPr>
        <w:t>OnActionExecuting</w:t>
      </w:r>
      <w:proofErr w:type="spellEnd"/>
      <w:r w:rsidR="009600DD">
        <w:t xml:space="preserve"> </w:t>
      </w:r>
      <w:r>
        <w:t xml:space="preserve">method contains logic that we haven't explained </w:t>
      </w:r>
      <w:r w:rsidR="00F636B1">
        <w:t xml:space="preserve">previously </w:t>
      </w:r>
      <w:r>
        <w:t>when analyzing other action filters</w:t>
      </w:r>
      <w:r w:rsidR="009600DD">
        <w:t xml:space="preserve">, so we'll focus on it. It begins by </w:t>
      </w:r>
      <w:r w:rsidR="00F820E2">
        <w:t>accessing</w:t>
      </w:r>
      <w:r>
        <w:t xml:space="preserve"> </w:t>
      </w:r>
      <w:r w:rsidR="00F820E2">
        <w:t xml:space="preserve">the </w:t>
      </w:r>
      <w:r w:rsidR="00A72037">
        <w:t>task's id</w:t>
      </w:r>
      <w:r w:rsidR="00F820E2">
        <w:t xml:space="preserve"> from the </w:t>
      </w:r>
      <w:proofErr w:type="spellStart"/>
      <w:r w:rsidR="00F820E2" w:rsidRPr="00F820E2">
        <w:rPr>
          <w:rStyle w:val="CodeInline"/>
        </w:rPr>
        <w:t>HttpActionContext</w:t>
      </w:r>
      <w:proofErr w:type="spellEnd"/>
      <w:r w:rsidR="00F820E2">
        <w:t xml:space="preserve">. We know this is safe to do because </w:t>
      </w:r>
      <w:r w:rsidR="00A72037">
        <w:t xml:space="preserve">by this point in the request processing pipeline </w:t>
      </w:r>
      <w:r w:rsidR="00F820E2">
        <w:t xml:space="preserve">the controller's </w:t>
      </w:r>
      <w:proofErr w:type="spellStart"/>
      <w:r w:rsidR="00F820E2" w:rsidRPr="00BB623E">
        <w:rPr>
          <w:rStyle w:val="CodeInline"/>
        </w:rPr>
        <w:t>UpdateTask</w:t>
      </w:r>
      <w:proofErr w:type="spellEnd"/>
      <w:r w:rsidR="00F820E2">
        <w:t xml:space="preserve"> action method has already been selected by ASP.NET Web API as the target of the request, and </w:t>
      </w:r>
      <w:proofErr w:type="spellStart"/>
      <w:r w:rsidR="00F820E2" w:rsidRPr="00BB623E">
        <w:rPr>
          <w:rStyle w:val="CodeInline"/>
        </w:rPr>
        <w:t>UpdateTask</w:t>
      </w:r>
      <w:proofErr w:type="spellEnd"/>
      <w:r w:rsidR="00F820E2">
        <w:t xml:space="preserve"> has a route constraint requiring a parameter named </w:t>
      </w:r>
      <w:r w:rsidR="00F820E2" w:rsidRPr="00F820E2">
        <w:rPr>
          <w:rStyle w:val="CodeInline"/>
        </w:rPr>
        <w:t>id</w:t>
      </w:r>
      <w:r w:rsidR="00F820E2">
        <w:t xml:space="preserve"> of type </w:t>
      </w:r>
      <w:r w:rsidR="00F820E2" w:rsidRPr="00F820E2">
        <w:rPr>
          <w:rStyle w:val="CodeInline"/>
        </w:rPr>
        <w:t>long</w:t>
      </w:r>
      <w:r w:rsidR="00F820E2">
        <w:t>.</w:t>
      </w:r>
      <w:r w:rsidR="00A72037">
        <w:t xml:space="preserve"> </w:t>
      </w:r>
      <w:r w:rsidR="003C5E6C">
        <w:t xml:space="preserve">ASP.NET Web API uses routing information, including constraints, to automatically populate the </w:t>
      </w:r>
      <w:proofErr w:type="spellStart"/>
      <w:r w:rsidR="003C5E6C" w:rsidRPr="003C5E6C">
        <w:rPr>
          <w:rStyle w:val="CodeInline"/>
        </w:rPr>
        <w:t>HttpActionContext</w:t>
      </w:r>
      <w:proofErr w:type="spellEnd"/>
      <w:r w:rsidR="003C5E6C">
        <w:t>, so w</w:t>
      </w:r>
      <w:r w:rsidR="00A72037">
        <w:t xml:space="preserve">e can therefore be certain that an action argument named </w:t>
      </w:r>
      <w:r w:rsidR="00A72037" w:rsidRPr="00A72037">
        <w:rPr>
          <w:rStyle w:val="CodeInline"/>
        </w:rPr>
        <w:t>id</w:t>
      </w:r>
      <w:r w:rsidR="00A72037">
        <w:t xml:space="preserve"> of type </w:t>
      </w:r>
      <w:r w:rsidR="00A72037" w:rsidRPr="00A72037">
        <w:rPr>
          <w:rStyle w:val="CodeInline"/>
        </w:rPr>
        <w:t>long</w:t>
      </w:r>
      <w:r w:rsidR="00A72037">
        <w:t xml:space="preserve"> is available</w:t>
      </w:r>
      <w:r w:rsidR="00D07884">
        <w:t xml:space="preserve"> for us</w:t>
      </w:r>
      <w:r w:rsidR="00A72037">
        <w:t xml:space="preserve"> in </w:t>
      </w:r>
      <w:proofErr w:type="spellStart"/>
      <w:r w:rsidR="00A72037" w:rsidRPr="00A72037">
        <w:rPr>
          <w:rStyle w:val="CodeInline"/>
        </w:rPr>
        <w:t>actionContext</w:t>
      </w:r>
      <w:proofErr w:type="spellEnd"/>
      <w:r w:rsidR="00A72037">
        <w:t>.</w:t>
      </w:r>
    </w:p>
    <w:p w:rsidR="00BB623E" w:rsidRDefault="00F636B1" w:rsidP="00BB623E">
      <w:pPr>
        <w:pStyle w:val="BodyTextCont"/>
      </w:pPr>
      <w:r>
        <w:t xml:space="preserve">Next, the data to be bound to the </w:t>
      </w:r>
      <w:proofErr w:type="spellStart"/>
      <w:r w:rsidRPr="00F636B1">
        <w:rPr>
          <w:rStyle w:val="CodeInline"/>
        </w:rPr>
        <w:t>updatedTask</w:t>
      </w:r>
      <w:proofErr w:type="spellEnd"/>
      <w:r>
        <w:t xml:space="preserve"> parameter (i.e., </w:t>
      </w:r>
      <w:proofErr w:type="spellStart"/>
      <w:r w:rsidRPr="00F636B1">
        <w:rPr>
          <w:rStyle w:val="CodeInline"/>
        </w:rPr>
        <w:t>taskFragment</w:t>
      </w:r>
      <w:proofErr w:type="spellEnd"/>
      <w:r>
        <w:t>) is examined. If no JSON-comp</w:t>
      </w:r>
      <w:r w:rsidR="003C5E6C">
        <w:t xml:space="preserve">atible data is available, then </w:t>
      </w:r>
      <w:r w:rsidR="00D07884">
        <w:t xml:space="preserve">we create an error response using the action context's </w:t>
      </w:r>
      <w:r w:rsidR="00D07884" w:rsidRPr="00D07884">
        <w:rPr>
          <w:rStyle w:val="CodeInline"/>
        </w:rPr>
        <w:t>Request</w:t>
      </w:r>
      <w:r w:rsidR="00D07884">
        <w:t xml:space="preserve"> object and assign it to the action context's </w:t>
      </w:r>
      <w:r w:rsidR="00D07884" w:rsidRPr="00D07884">
        <w:rPr>
          <w:rStyle w:val="CodeInline"/>
        </w:rPr>
        <w:t>Response</w:t>
      </w:r>
      <w:r w:rsidR="00D07884">
        <w:t xml:space="preserve"> property. This </w:t>
      </w:r>
      <w:r>
        <w:t>prevent</w:t>
      </w:r>
      <w:r w:rsidR="00D07884">
        <w:t>s</w:t>
      </w:r>
      <w:r>
        <w:t xml:space="preserve"> processing from reaching the controller action method.</w:t>
      </w:r>
    </w:p>
    <w:p w:rsidR="00F636B1" w:rsidRDefault="00F636B1" w:rsidP="00BB623E">
      <w:pPr>
        <w:pStyle w:val="BodyTextCont"/>
      </w:pPr>
      <w:r>
        <w:t xml:space="preserve">After that, </w:t>
      </w:r>
      <w:proofErr w:type="spellStart"/>
      <w:r w:rsidRPr="00F636B1">
        <w:rPr>
          <w:rStyle w:val="CodeInline"/>
        </w:rPr>
        <w:t>taskFragment</w:t>
      </w:r>
      <w:proofErr w:type="spellEnd"/>
      <w:r>
        <w:t xml:space="preserve">, a </w:t>
      </w:r>
      <w:proofErr w:type="spellStart"/>
      <w:r w:rsidRPr="00F636B1">
        <w:rPr>
          <w:rStyle w:val="CodeInline"/>
        </w:rPr>
        <w:t>JObject</w:t>
      </w:r>
      <w:proofErr w:type="spellEnd"/>
      <w:r>
        <w:t xml:space="preserve"> instance, is parsed into an actual </w:t>
      </w:r>
      <w:r w:rsidRPr="00F636B1">
        <w:rPr>
          <w:rStyle w:val="CodeInline"/>
        </w:rPr>
        <w:t>Task</w:t>
      </w:r>
      <w:r>
        <w:t xml:space="preserve">. If this parsing fails, then, again, </w:t>
      </w:r>
      <w:r w:rsidR="00D07884">
        <w:t xml:space="preserve">we create an error response and assign it to the action context's </w:t>
      </w:r>
      <w:r w:rsidR="00D07884" w:rsidRPr="00D07884">
        <w:rPr>
          <w:rStyle w:val="CodeInline"/>
        </w:rPr>
        <w:t>Response</w:t>
      </w:r>
      <w:r w:rsidR="00D07884">
        <w:t xml:space="preserve"> property </w:t>
      </w:r>
      <w:r>
        <w:t>to prevent processing from reaching the controller method.</w:t>
      </w:r>
    </w:p>
    <w:p w:rsidR="00D40A74" w:rsidRDefault="00F636B1" w:rsidP="00BB623E">
      <w:pPr>
        <w:pStyle w:val="BodyTextCont"/>
      </w:pPr>
      <w:r>
        <w:t xml:space="preserve">Finally, the </w:t>
      </w:r>
      <w:r w:rsidR="003C5E6C">
        <w:t>task identifiers</w:t>
      </w:r>
      <w:r>
        <w:t xml:space="preserve"> from the URL and the message body are compared. If they differ</w:t>
      </w:r>
      <w:r w:rsidR="00D40A74">
        <w:t xml:space="preserve">, then again - you guessed it - </w:t>
      </w:r>
      <w:r w:rsidR="00D07884">
        <w:t xml:space="preserve">we create an error response and assign it to the action context's </w:t>
      </w:r>
      <w:r w:rsidR="00D07884" w:rsidRPr="00D07884">
        <w:rPr>
          <w:rStyle w:val="CodeInline"/>
        </w:rPr>
        <w:t>Response</w:t>
      </w:r>
      <w:r w:rsidR="00D07884">
        <w:t xml:space="preserve"> property to prevent processing from reaching the controller method</w:t>
      </w:r>
      <w:r w:rsidR="00D40A74" w:rsidRPr="00D40A74">
        <w:t>.</w:t>
      </w:r>
      <w:r w:rsidR="00D40A74">
        <w:t xml:space="preserve"> The request is considered valid if </w:t>
      </w:r>
      <w:r w:rsidR="00D07884">
        <w:t xml:space="preserve">the action context has not been assigned a response by the time </w:t>
      </w:r>
      <w:proofErr w:type="spellStart"/>
      <w:r w:rsidR="00D40A74" w:rsidRPr="007E3906">
        <w:rPr>
          <w:rStyle w:val="CodeInline"/>
        </w:rPr>
        <w:t>OnActionExecuting</w:t>
      </w:r>
      <w:proofErr w:type="spellEnd"/>
      <w:r w:rsidR="00D07884">
        <w:t xml:space="preserve"> ends</w:t>
      </w:r>
      <w:r w:rsidR="007E3906">
        <w:t xml:space="preserve">, and ASP.NET Web API will invoke the controller action method. </w:t>
      </w:r>
    </w:p>
    <w:p w:rsidR="00D40A74" w:rsidRDefault="00D40A74" w:rsidP="00BB623E">
      <w:pPr>
        <w:pStyle w:val="BodyTextCont"/>
      </w:pPr>
      <w:r>
        <w:t xml:space="preserve">Note that this is a JSON-specific implementation. This helps ensure that the JSON-specific processing described in the previous </w:t>
      </w:r>
      <w:r w:rsidRPr="00D40A74">
        <w:rPr>
          <w:rStyle w:val="Emphasis"/>
        </w:rPr>
        <w:t>Partial Update of a Task Using PUT/PATCH</w:t>
      </w:r>
      <w:r w:rsidRPr="00D40A74">
        <w:t xml:space="preserve"> </w:t>
      </w:r>
      <w:r>
        <w:t xml:space="preserve">section will be successful. As mentioned in that section, support for XML could </w:t>
      </w:r>
      <w:r w:rsidR="00EC509C">
        <w:t xml:space="preserve">have been </w:t>
      </w:r>
      <w:r>
        <w:t xml:space="preserve">provided (hint: by examining the </w:t>
      </w:r>
      <w:r w:rsidRPr="00D40A74">
        <w:t>(</w:t>
      </w:r>
      <w:proofErr w:type="spellStart"/>
      <w:r w:rsidRPr="00D40A74">
        <w:rPr>
          <w:rStyle w:val="CodeInline"/>
        </w:rPr>
        <w:t>actionContext.Request.Content</w:t>
      </w:r>
      <w:proofErr w:type="spellEnd"/>
      <w:r w:rsidRPr="00D40A74">
        <w:rPr>
          <w:rStyle w:val="CodeInline"/>
        </w:rPr>
        <w:t>).</w:t>
      </w:r>
      <w:proofErr w:type="spellStart"/>
      <w:r w:rsidRPr="00D40A74">
        <w:rPr>
          <w:rStyle w:val="CodeInline"/>
        </w:rPr>
        <w:t>Headers.ContentType</w:t>
      </w:r>
      <w:proofErr w:type="spellEnd"/>
      <w:r>
        <w:t>)</w:t>
      </w:r>
      <w:r w:rsidR="00EC509C">
        <w:t>; however, for reasons stated previously, we decided to forgo that exercise.</w:t>
      </w:r>
    </w:p>
    <w:p w:rsidR="009600DD" w:rsidRDefault="00EC509C" w:rsidP="00EC509C">
      <w:pPr>
        <w:pStyle w:val="BodyTextCont"/>
      </w:pPr>
      <w:r>
        <w:t>At this point we've implemented the action filter, but f</w:t>
      </w:r>
      <w:r w:rsidR="009600DD">
        <w:t xml:space="preserve">or this to be effective, we need to apply the attribute to the controller method. </w:t>
      </w:r>
      <w:r>
        <w:t xml:space="preserve">Therefore, </w:t>
      </w:r>
      <w:r w:rsidR="009600DD">
        <w:t xml:space="preserve">update the </w:t>
      </w:r>
      <w:proofErr w:type="spellStart"/>
      <w:r w:rsidR="009600DD" w:rsidRPr="00EC509C">
        <w:rPr>
          <w:rStyle w:val="CodeInline"/>
        </w:rPr>
        <w:t>UpdateTask</w:t>
      </w:r>
      <w:proofErr w:type="spellEnd"/>
      <w:r w:rsidR="009600DD">
        <w:t xml:space="preserve"> method so it appe</w:t>
      </w:r>
      <w:r>
        <w:t>a</w:t>
      </w:r>
      <w:r w:rsidR="009600DD">
        <w:t>rs as follows:</w:t>
      </w:r>
    </w:p>
    <w:p w:rsidR="009600DD" w:rsidRPr="009600DD" w:rsidRDefault="009600DD" w:rsidP="009600DD">
      <w:pPr>
        <w:pStyle w:val="Code"/>
      </w:pPr>
      <w:r w:rsidRPr="009600DD">
        <w:t>[Route("{id:long}", Name = "UpdateTaskRoute")]</w:t>
      </w:r>
    </w:p>
    <w:p w:rsidR="009600DD" w:rsidRPr="009600DD" w:rsidRDefault="009600DD" w:rsidP="009600DD">
      <w:pPr>
        <w:pStyle w:val="Code"/>
      </w:pPr>
      <w:r w:rsidRPr="009600DD">
        <w:t>[HttpPut]</w:t>
      </w:r>
    </w:p>
    <w:p w:rsidR="009600DD" w:rsidRPr="009600DD" w:rsidRDefault="009600DD" w:rsidP="009600DD">
      <w:pPr>
        <w:pStyle w:val="Code"/>
      </w:pPr>
      <w:r w:rsidRPr="009600DD">
        <w:t>[HttpPatch]</w:t>
      </w:r>
    </w:p>
    <w:p w:rsidR="009600DD" w:rsidRPr="00EC509C" w:rsidRDefault="009600DD" w:rsidP="009600DD">
      <w:pPr>
        <w:pStyle w:val="Code"/>
        <w:rPr>
          <w:rStyle w:val="CodeBold"/>
        </w:rPr>
      </w:pPr>
      <w:r w:rsidRPr="00EC509C">
        <w:rPr>
          <w:rStyle w:val="CodeBold"/>
        </w:rPr>
        <w:t>[ValidateTaskUpdateRequest]</w:t>
      </w:r>
    </w:p>
    <w:p w:rsidR="009600DD" w:rsidRPr="009600DD" w:rsidRDefault="009600DD" w:rsidP="009600DD">
      <w:pPr>
        <w:pStyle w:val="Code"/>
      </w:pPr>
      <w:r w:rsidRPr="009600DD">
        <w:t>[Authorize(Roles = Constants.RoleNames.SeniorWorker)]</w:t>
      </w:r>
    </w:p>
    <w:p w:rsidR="009600DD" w:rsidRPr="009600DD" w:rsidRDefault="009600DD" w:rsidP="009600DD">
      <w:pPr>
        <w:pStyle w:val="Code"/>
      </w:pPr>
      <w:r w:rsidRPr="009600DD">
        <w:t>public Task UpdateTask(long id, [FromBody] object updatedTask)</w:t>
      </w:r>
    </w:p>
    <w:p w:rsidR="009600DD" w:rsidRPr="009600DD" w:rsidRDefault="009600DD" w:rsidP="009600DD">
      <w:pPr>
        <w:pStyle w:val="Code"/>
      </w:pPr>
      <w:r w:rsidRPr="009600DD">
        <w:lastRenderedPageBreak/>
        <w:t>{</w:t>
      </w:r>
    </w:p>
    <w:p w:rsidR="009600DD" w:rsidRPr="009600DD" w:rsidRDefault="009600DD" w:rsidP="009600DD">
      <w:pPr>
        <w:pStyle w:val="Code"/>
      </w:pPr>
      <w:r w:rsidRPr="009600DD">
        <w:t xml:space="preserve">    var task = _updateTaskMaintenanceProcessor.UpdateTask(id, updatedTask);</w:t>
      </w:r>
    </w:p>
    <w:p w:rsidR="009600DD" w:rsidRPr="009600DD" w:rsidRDefault="009600DD" w:rsidP="009600DD">
      <w:pPr>
        <w:pStyle w:val="Code"/>
      </w:pPr>
      <w:r w:rsidRPr="009600DD">
        <w:t xml:space="preserve">    return task;</w:t>
      </w:r>
    </w:p>
    <w:p w:rsidR="009600DD" w:rsidRDefault="009600DD" w:rsidP="009600DD">
      <w:pPr>
        <w:pStyle w:val="Code"/>
      </w:pPr>
      <w:r w:rsidRPr="009600DD">
        <w:t>}</w:t>
      </w:r>
    </w:p>
    <w:p w:rsidR="001E2E80" w:rsidRDefault="00EC509C" w:rsidP="00EC509C">
      <w:pPr>
        <w:pStyle w:val="BodyTextCont"/>
      </w:pPr>
      <w:r>
        <w:t xml:space="preserve">Now let's see this in action. First send a valid request </w:t>
      </w:r>
      <w:r w:rsidR="0039765A">
        <w:t xml:space="preserve">(using senior worker </w:t>
      </w:r>
      <w:proofErr w:type="spellStart"/>
      <w:r w:rsidR="0039765A">
        <w:t>bhogg's</w:t>
      </w:r>
      <w:proofErr w:type="spellEnd"/>
      <w:r w:rsidR="0039765A">
        <w:t xml:space="preserve"> credentials) </w:t>
      </w:r>
      <w:r>
        <w:t xml:space="preserve">to ensure we didn't break </w:t>
      </w:r>
      <w:r w:rsidR="00CD22B6">
        <w:t>any of the update functionality we implemented</w:t>
      </w:r>
      <w:r w:rsidR="004A504B">
        <w:t xml:space="preserve"> previously</w:t>
      </w:r>
      <w:r>
        <w:t>:</w:t>
      </w:r>
    </w:p>
    <w:p w:rsidR="003C5E6C" w:rsidRDefault="00CE7DB6" w:rsidP="003C5E6C">
      <w:pPr>
        <w:pStyle w:val="CodeCaption"/>
      </w:pPr>
      <w:r>
        <w:t xml:space="preserve">Update Task Request </w:t>
      </w:r>
      <w:r w:rsidR="003C5E6C">
        <w:t>(abbreviated)</w:t>
      </w:r>
    </w:p>
    <w:p w:rsidR="004A504B" w:rsidRPr="004A504B" w:rsidRDefault="004A504B" w:rsidP="004A504B">
      <w:pPr>
        <w:pStyle w:val="Code"/>
      </w:pPr>
      <w:r w:rsidRPr="004A504B">
        <w:t>PATCH http://localhost:61589/api/v1/tasks/17 HTTP/1.1</w:t>
      </w:r>
    </w:p>
    <w:p w:rsidR="004A504B" w:rsidRPr="004A504B" w:rsidRDefault="004A504B" w:rsidP="004A504B">
      <w:pPr>
        <w:pStyle w:val="Code"/>
      </w:pPr>
      <w:r w:rsidRPr="004A504B">
        <w:t>Content-Type: application/json; charset=utf-8</w:t>
      </w:r>
    </w:p>
    <w:p w:rsidR="004A504B" w:rsidRPr="004A504B" w:rsidRDefault="004A504B" w:rsidP="004A504B">
      <w:pPr>
        <w:pStyle w:val="Code"/>
      </w:pPr>
      <w:r w:rsidRPr="004A504B">
        <w:t>Authorization: Basic YmhvZ2c6aWdub3JlZA==</w:t>
      </w:r>
    </w:p>
    <w:p w:rsidR="004A504B" w:rsidRPr="004A504B" w:rsidRDefault="004A504B" w:rsidP="004A504B">
      <w:pPr>
        <w:pStyle w:val="Code"/>
      </w:pPr>
    </w:p>
    <w:p w:rsidR="003C5E6C" w:rsidRDefault="004A504B" w:rsidP="004A504B">
      <w:pPr>
        <w:pStyle w:val="Code"/>
      </w:pPr>
      <w:r w:rsidRPr="004A504B">
        <w:t>{"DueDate":"2014-05-20"}</w:t>
      </w:r>
    </w:p>
    <w:p w:rsidR="003C5E6C" w:rsidRDefault="00CE7DB6" w:rsidP="003C5E6C">
      <w:pPr>
        <w:pStyle w:val="CodeCaption"/>
      </w:pPr>
      <w:r>
        <w:t xml:space="preserve">Update Task Response </w:t>
      </w:r>
      <w:r w:rsidR="003C5E6C">
        <w:t>(abbreviated)</w:t>
      </w:r>
    </w:p>
    <w:p w:rsidR="0039765A" w:rsidRPr="0039765A" w:rsidRDefault="0039765A" w:rsidP="0039765A">
      <w:pPr>
        <w:pStyle w:val="Code"/>
      </w:pPr>
      <w:r w:rsidRPr="0039765A">
        <w:t>HTTP/1.1 200 OK</w:t>
      </w:r>
    </w:p>
    <w:p w:rsidR="0039765A" w:rsidRPr="0039765A" w:rsidRDefault="0039765A" w:rsidP="0039765A">
      <w:pPr>
        <w:pStyle w:val="Code"/>
      </w:pPr>
      <w:r w:rsidRPr="0039765A">
        <w:t>Content-Type: application/json; charset=utf-8</w:t>
      </w:r>
    </w:p>
    <w:p w:rsidR="0039765A" w:rsidRPr="0039765A" w:rsidRDefault="0039765A" w:rsidP="0039765A">
      <w:pPr>
        <w:pStyle w:val="Code"/>
      </w:pPr>
    </w:p>
    <w:p w:rsidR="003C5E6C" w:rsidRPr="00891583" w:rsidRDefault="0039765A" w:rsidP="0039765A">
      <w:pPr>
        <w:pStyle w:val="Code"/>
      </w:pPr>
      <w:r w:rsidRPr="0039765A">
        <w:t>{"TaskId":17,"Subject":"Fix the compile error that broke the build","StartDate":"2014-05-13T00:52:34","DueDate":"2014-05-20T00:00:00","CreatedDate":"2014-05-10T19:02:52","CompletedDate":null,"Status":{"StatusId":2,"Name":"In Progress","Ordinal":1},"Assignees":[{"UserId":2,"Username":"jbob","Firstname":"Jim","Lastname":"Bob","Links":[]},{"UserId":3,"Username":"jdoe","Firstname":"John","Lastname":"Doe","Links":[]}],"Links":[]}</w:t>
      </w:r>
    </w:p>
    <w:p w:rsidR="00EC509C" w:rsidRDefault="0039765A" w:rsidP="00EC509C">
      <w:pPr>
        <w:pStyle w:val="BodyTextCont"/>
      </w:pPr>
      <w:r>
        <w:t xml:space="preserve">Looks good. We successfully updated the due date. </w:t>
      </w:r>
      <w:r w:rsidR="00EC509C">
        <w:t xml:space="preserve">Next, </w:t>
      </w:r>
      <w:r>
        <w:t xml:space="preserve">let's </w:t>
      </w:r>
      <w:r w:rsidR="00EC509C">
        <w:t xml:space="preserve">send an invalid request </w:t>
      </w:r>
      <w:r w:rsidR="00AC1A84">
        <w:t xml:space="preserve">(note the invalid </w:t>
      </w:r>
      <w:proofErr w:type="spellStart"/>
      <w:r w:rsidR="00AC1A84" w:rsidRPr="00AC1A84">
        <w:rPr>
          <w:rStyle w:val="CodeInline"/>
        </w:rPr>
        <w:t>DueDate</w:t>
      </w:r>
      <w:proofErr w:type="spellEnd"/>
      <w:r w:rsidR="00AC1A84">
        <w:t xml:space="preserve">) </w:t>
      </w:r>
      <w:r w:rsidR="00EC509C">
        <w:t>to ensure w</w:t>
      </w:r>
      <w:r>
        <w:t>e're getting the proper response</w:t>
      </w:r>
      <w:r w:rsidR="00EC509C">
        <w:t>:</w:t>
      </w:r>
    </w:p>
    <w:p w:rsidR="0039765A" w:rsidRDefault="00CE7DB6" w:rsidP="0039765A">
      <w:pPr>
        <w:pStyle w:val="CodeCaption"/>
      </w:pPr>
      <w:r>
        <w:t xml:space="preserve">Update Task Request </w:t>
      </w:r>
      <w:r w:rsidR="0039765A">
        <w:t>(abbreviated)</w:t>
      </w:r>
    </w:p>
    <w:p w:rsidR="0039765A" w:rsidRPr="0039765A" w:rsidRDefault="0039765A" w:rsidP="0039765A">
      <w:pPr>
        <w:pStyle w:val="Code"/>
      </w:pPr>
      <w:r w:rsidRPr="0039765A">
        <w:t>PATCH http://localhost:61589/api/v1/tasks/17 HTTP/1.1</w:t>
      </w:r>
    </w:p>
    <w:p w:rsidR="0039765A" w:rsidRPr="0039765A" w:rsidRDefault="0039765A" w:rsidP="0039765A">
      <w:pPr>
        <w:pStyle w:val="Code"/>
      </w:pPr>
      <w:r w:rsidRPr="0039765A">
        <w:t>Content-Type: application/json; charset=utf-8</w:t>
      </w:r>
    </w:p>
    <w:p w:rsidR="0039765A" w:rsidRPr="0039765A" w:rsidRDefault="0039765A" w:rsidP="0039765A">
      <w:pPr>
        <w:pStyle w:val="Code"/>
      </w:pPr>
      <w:r w:rsidRPr="0039765A">
        <w:t>Authorization: Basic YmhvZ2c6aWdub3JlZA==</w:t>
      </w:r>
    </w:p>
    <w:p w:rsidR="0039765A" w:rsidRPr="0039765A" w:rsidRDefault="0039765A" w:rsidP="0039765A">
      <w:pPr>
        <w:pStyle w:val="Code"/>
      </w:pPr>
    </w:p>
    <w:p w:rsidR="0039765A" w:rsidRDefault="0039765A" w:rsidP="0039765A">
      <w:pPr>
        <w:pStyle w:val="Code"/>
      </w:pPr>
      <w:r w:rsidRPr="0039765A">
        <w:t>{"DueDate":"2015-02-30"}</w:t>
      </w:r>
    </w:p>
    <w:p w:rsidR="0039765A" w:rsidRDefault="00CE7DB6" w:rsidP="0039765A">
      <w:pPr>
        <w:pStyle w:val="CodeCaption"/>
      </w:pPr>
      <w:r>
        <w:t xml:space="preserve">Update Task Response </w:t>
      </w:r>
      <w:r w:rsidR="0039765A">
        <w:t>(abbreviated)</w:t>
      </w:r>
    </w:p>
    <w:p w:rsidR="007E3906" w:rsidRPr="007E3906" w:rsidRDefault="007E3906" w:rsidP="007E3906">
      <w:pPr>
        <w:pStyle w:val="Code"/>
      </w:pPr>
      <w:r w:rsidRPr="007E3906">
        <w:t>HTTP/1.1 400 Bad Request</w:t>
      </w:r>
    </w:p>
    <w:p w:rsidR="007E3906" w:rsidRPr="007E3906" w:rsidRDefault="007E3906" w:rsidP="007E3906">
      <w:pPr>
        <w:pStyle w:val="Code"/>
      </w:pPr>
      <w:r w:rsidRPr="007E3906">
        <w:t>Content-Type: application/json; charset=utf-8</w:t>
      </w:r>
    </w:p>
    <w:p w:rsidR="007E3906" w:rsidRPr="007E3906" w:rsidRDefault="007E3906" w:rsidP="007E3906">
      <w:pPr>
        <w:pStyle w:val="Code"/>
      </w:pPr>
    </w:p>
    <w:p w:rsidR="0039765A" w:rsidRDefault="007E3906" w:rsidP="007E3906">
      <w:pPr>
        <w:pStyle w:val="Code"/>
      </w:pPr>
      <w:r w:rsidRPr="007E3906">
        <w:t>{"Message":"Could not convert string to DateTime: 2015-02-30. Path 'DueDate'."}</w:t>
      </w:r>
    </w:p>
    <w:p w:rsidR="0039765A" w:rsidRDefault="0039765A" w:rsidP="00EC509C">
      <w:pPr>
        <w:pStyle w:val="BodyTextCont"/>
      </w:pPr>
      <w:r>
        <w:lastRenderedPageBreak/>
        <w:t xml:space="preserve">This is exactly what we wanted to see. Our </w:t>
      </w:r>
      <w:r w:rsidR="009F3A12">
        <w:t>implementation</w:t>
      </w:r>
      <w:r>
        <w:t xml:space="preserve"> filtered out the bad request before it ever reached the controller action method, and returned </w:t>
      </w:r>
      <w:r w:rsidR="009F3A12">
        <w:t xml:space="preserve">an appropriate response </w:t>
      </w:r>
      <w:r>
        <w:t xml:space="preserve">by means of the </w:t>
      </w:r>
      <w:proofErr w:type="spellStart"/>
      <w:r w:rsidRPr="009F3A12">
        <w:rPr>
          <w:rStyle w:val="CodeInline"/>
        </w:rPr>
        <w:t>HttpResponseException</w:t>
      </w:r>
      <w:proofErr w:type="spellEnd"/>
      <w:r w:rsidR="009F3A12">
        <w:t xml:space="preserve">. </w:t>
      </w:r>
      <w:r w:rsidR="00AC1A84">
        <w:t>T</w:t>
      </w:r>
      <w:r w:rsidR="009F3A12">
        <w:t xml:space="preserve">here are some gaps in this implementation (for example, the action filter is not requiring a non-empty subject, and </w:t>
      </w:r>
      <w:r w:rsidR="009F3A12" w:rsidRPr="009F3A12">
        <w:rPr>
          <w:rStyle w:val="CodeInline"/>
        </w:rPr>
        <w:t>Subject</w:t>
      </w:r>
      <w:r w:rsidR="009F3A12">
        <w:t xml:space="preserve"> is a required field in the database), but we trust we've provided a sufficient foundation for you to build upon as you add validation to your own projects</w:t>
      </w:r>
      <w:r w:rsidR="00AC1A84">
        <w:t xml:space="preserve">. </w:t>
      </w:r>
      <w:r w:rsidR="006D7E14">
        <w:t>Therefore</w:t>
      </w:r>
      <w:r w:rsidR="00AC1A84">
        <w:t xml:space="preserve">, instead of continuing to dwell on this </w:t>
      </w:r>
      <w:r w:rsidR="006D7E14">
        <w:t xml:space="preserve">very specialized </w:t>
      </w:r>
      <w:r w:rsidR="00AC1A84">
        <w:t xml:space="preserve">action filter example, let's </w:t>
      </w:r>
      <w:r w:rsidR="006D7E14">
        <w:t>implement another action filter… one that is more general purpose.</w:t>
      </w:r>
    </w:p>
    <w:p w:rsidR="0039765A" w:rsidRDefault="00AC1A84" w:rsidP="00AC1A84">
      <w:pPr>
        <w:pStyle w:val="Heading2"/>
      </w:pPr>
      <w:r>
        <w:t>Generalized Action Filter to Validate New Tasks</w:t>
      </w:r>
    </w:p>
    <w:p w:rsidR="0039765A" w:rsidRDefault="006D7E14" w:rsidP="006D7E14">
      <w:pPr>
        <w:pStyle w:val="BodyTextFirst"/>
      </w:pPr>
      <w:r>
        <w:t xml:space="preserve">The action filter we built in the last section is only suited for the </w:t>
      </w:r>
      <w:proofErr w:type="spellStart"/>
      <w:r w:rsidRPr="006D7E14">
        <w:rPr>
          <w:rStyle w:val="CodeInline"/>
        </w:rPr>
        <w:t>TaskController</w:t>
      </w:r>
      <w:proofErr w:type="spellEnd"/>
      <w:r>
        <w:t xml:space="preserve"> class' </w:t>
      </w:r>
      <w:proofErr w:type="spellStart"/>
      <w:r w:rsidRPr="006D7E14">
        <w:rPr>
          <w:rStyle w:val="CodeInline"/>
        </w:rPr>
        <w:t>UpdateTask</w:t>
      </w:r>
      <w:proofErr w:type="spellEnd"/>
      <w:r>
        <w:t xml:space="preserve"> action method. Though it removes the cross-cutting concern of validation from the method, which is good, it is not </w:t>
      </w:r>
      <w:r w:rsidR="00121B39">
        <w:t xml:space="preserve">suited </w:t>
      </w:r>
      <w:r>
        <w:t xml:space="preserve">for general </w:t>
      </w:r>
      <w:r w:rsidR="00B21835">
        <w:t>use</w:t>
      </w:r>
      <w:r>
        <w:t>.</w:t>
      </w:r>
    </w:p>
    <w:p w:rsidR="006D7E14" w:rsidRDefault="006D7E14" w:rsidP="00121B39">
      <w:pPr>
        <w:pStyle w:val="BodyTextCont"/>
      </w:pPr>
      <w:r>
        <w:t>In this section, however, we will implement an action filter that may be used to decorate virtually any controller action method.</w:t>
      </w:r>
      <w:r w:rsidR="00121B39">
        <w:t xml:space="preserve"> There are three things required to make </w:t>
      </w:r>
      <w:proofErr w:type="spellStart"/>
      <w:r w:rsidR="00121B39">
        <w:t>make</w:t>
      </w:r>
      <w:proofErr w:type="spellEnd"/>
      <w:r w:rsidR="00121B39">
        <w:t xml:space="preserve"> this </w:t>
      </w:r>
      <w:r w:rsidR="00B8598C">
        <w:t xml:space="preserve">particular approach </w:t>
      </w:r>
      <w:r w:rsidR="00121B39">
        <w:t>effective:</w:t>
      </w:r>
    </w:p>
    <w:p w:rsidR="00121B39" w:rsidRDefault="00121B39" w:rsidP="00121B39">
      <w:pPr>
        <w:pStyle w:val="NumList"/>
      </w:pPr>
      <w:r>
        <w:t>Implement the action filter.</w:t>
      </w:r>
    </w:p>
    <w:p w:rsidR="00121B39" w:rsidRDefault="00B8598C" w:rsidP="00121B39">
      <w:pPr>
        <w:pStyle w:val="NumList"/>
      </w:pPr>
      <w:r>
        <w:t>Use standard .NET data annotations to d</w:t>
      </w:r>
      <w:r w:rsidR="00121B39">
        <w:t xml:space="preserve">ecorate the </w:t>
      </w:r>
      <w:r w:rsidR="00B21835">
        <w:t xml:space="preserve">validation target </w:t>
      </w:r>
      <w:r w:rsidR="00121B39">
        <w:t>class(s).</w:t>
      </w:r>
    </w:p>
    <w:p w:rsidR="00121B39" w:rsidRDefault="00121B39" w:rsidP="00121B39">
      <w:pPr>
        <w:pStyle w:val="NumList"/>
      </w:pPr>
      <w:r>
        <w:t>Apply the action filter attribute to the appropriate controller action method(s).</w:t>
      </w:r>
    </w:p>
    <w:p w:rsidR="00476FD2" w:rsidRDefault="00476FD2" w:rsidP="00121B39">
      <w:pPr>
        <w:pStyle w:val="BodyTextCont"/>
      </w:pPr>
      <w:r>
        <w:t xml:space="preserve">The action filter and the overall approach we are going to implement are general; however, our example will be to enforce </w:t>
      </w:r>
      <w:r w:rsidR="004A50F1">
        <w:t xml:space="preserve">a </w:t>
      </w:r>
      <w:r>
        <w:t xml:space="preserve">non-empty </w:t>
      </w:r>
      <w:r w:rsidR="004A50F1" w:rsidRPr="007E3906">
        <w:rPr>
          <w:rStyle w:val="CodeInline"/>
        </w:rPr>
        <w:t>Subject</w:t>
      </w:r>
      <w:r>
        <w:t xml:space="preserve"> for new tasks.</w:t>
      </w:r>
    </w:p>
    <w:p w:rsidR="00121B39" w:rsidRDefault="00121B39" w:rsidP="00121B39">
      <w:pPr>
        <w:pStyle w:val="BodyTextCont"/>
      </w:pPr>
      <w:r>
        <w:t xml:space="preserve">Let's get started by implementing the </w:t>
      </w:r>
      <w:r w:rsidR="004A50F1">
        <w:t xml:space="preserve">action </w:t>
      </w:r>
      <w:r>
        <w:t>filter (add it as follows):</w:t>
      </w:r>
    </w:p>
    <w:p w:rsidR="00121B39" w:rsidRPr="00121B39" w:rsidRDefault="00121B39" w:rsidP="00121B39">
      <w:pPr>
        <w:pStyle w:val="Code"/>
      </w:pPr>
      <w:r w:rsidRPr="00121B39">
        <w:t>using System.Net;</w:t>
      </w:r>
    </w:p>
    <w:p w:rsidR="00121B39" w:rsidRPr="00121B39" w:rsidRDefault="00121B39" w:rsidP="00121B39">
      <w:pPr>
        <w:pStyle w:val="Code"/>
      </w:pPr>
      <w:r w:rsidRPr="00121B39">
        <w:t>using System.Net.Http;</w:t>
      </w:r>
    </w:p>
    <w:p w:rsidR="00121B39" w:rsidRPr="00121B39" w:rsidRDefault="00121B39" w:rsidP="00121B39">
      <w:pPr>
        <w:pStyle w:val="Code"/>
      </w:pPr>
      <w:r w:rsidRPr="00121B39">
        <w:t>using System.Web.Http.Controllers;</w:t>
      </w:r>
    </w:p>
    <w:p w:rsidR="00121B39" w:rsidRPr="00121B39" w:rsidRDefault="00121B39" w:rsidP="00121B39">
      <w:pPr>
        <w:pStyle w:val="Code"/>
      </w:pPr>
      <w:r w:rsidRPr="00121B39">
        <w:t>using System.Web.Http.Filters;</w:t>
      </w:r>
    </w:p>
    <w:p w:rsidR="00121B39" w:rsidRPr="00121B39" w:rsidRDefault="00121B39" w:rsidP="00121B39">
      <w:pPr>
        <w:pStyle w:val="Code"/>
      </w:pPr>
    </w:p>
    <w:p w:rsidR="00121B39" w:rsidRPr="00121B39" w:rsidRDefault="00121B39" w:rsidP="00121B39">
      <w:pPr>
        <w:pStyle w:val="Code"/>
      </w:pPr>
      <w:r w:rsidRPr="00121B39">
        <w:t>namespace WebApi2Book.Web.Common.Validation</w:t>
      </w:r>
    </w:p>
    <w:p w:rsidR="00121B39" w:rsidRPr="00121B39" w:rsidRDefault="00121B39" w:rsidP="00121B39">
      <w:pPr>
        <w:pStyle w:val="Code"/>
      </w:pPr>
      <w:r w:rsidRPr="00121B39">
        <w:t>{</w:t>
      </w:r>
    </w:p>
    <w:p w:rsidR="00121B39" w:rsidRPr="00121B39" w:rsidRDefault="00121B39" w:rsidP="00121B39">
      <w:pPr>
        <w:pStyle w:val="Code"/>
      </w:pPr>
      <w:r w:rsidRPr="00121B39">
        <w:t xml:space="preserve">    public class ValidateModelAttribute : ActionFilterAttribute</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public override void OnActionExecuting(HttpActionContext actionContext)</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if (actionContext.ModelState.IsValid == false)</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actionContext.Response = actionContext.Request.CreateErrorResponse(</w:t>
      </w:r>
    </w:p>
    <w:p w:rsidR="00121B39" w:rsidRPr="00121B39" w:rsidRDefault="00121B39" w:rsidP="00121B39">
      <w:pPr>
        <w:pStyle w:val="Code"/>
      </w:pPr>
      <w:r w:rsidRPr="00121B39">
        <w:t xml:space="preserve">                    HttpStatusCode.BadRequest, actionContext.ModelState);</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w:t>
      </w:r>
    </w:p>
    <w:p w:rsidR="00121B39" w:rsidRPr="00121B39" w:rsidRDefault="00121B39" w:rsidP="00121B39">
      <w:pPr>
        <w:pStyle w:val="Code"/>
      </w:pPr>
    </w:p>
    <w:p w:rsidR="00121B39" w:rsidRPr="00121B39" w:rsidRDefault="00121B39" w:rsidP="00121B39">
      <w:pPr>
        <w:pStyle w:val="Code"/>
      </w:pPr>
      <w:r w:rsidRPr="00121B39">
        <w:t xml:space="preserve">        public override bool AllowMultiple</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get { return false; }</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w:t>
      </w:r>
    </w:p>
    <w:p w:rsidR="00121B39" w:rsidRDefault="00121B39" w:rsidP="00121B39">
      <w:pPr>
        <w:pStyle w:val="Code"/>
      </w:pPr>
      <w:r w:rsidRPr="00121B39">
        <w:t>}</w:t>
      </w:r>
    </w:p>
    <w:p w:rsidR="00121B39" w:rsidRDefault="00121B39" w:rsidP="00121B39">
      <w:pPr>
        <w:pStyle w:val="BodyTextCont"/>
      </w:pPr>
      <w:r>
        <w:lastRenderedPageBreak/>
        <w:t xml:space="preserve">As with </w:t>
      </w:r>
      <w:proofErr w:type="spellStart"/>
      <w:r w:rsidRPr="00121B39">
        <w:rPr>
          <w:rStyle w:val="CodeInline"/>
        </w:rPr>
        <w:t>ValidateTaskUpdateRequestAttribute</w:t>
      </w:r>
      <w:proofErr w:type="spellEnd"/>
      <w:r>
        <w:t xml:space="preserve">, the only logic we need to discuss is in </w:t>
      </w:r>
      <w:proofErr w:type="spellStart"/>
      <w:r w:rsidRPr="00121B39">
        <w:rPr>
          <w:rStyle w:val="CodeInline"/>
        </w:rPr>
        <w:t>OnActionExecuting</w:t>
      </w:r>
      <w:proofErr w:type="spellEnd"/>
      <w:r>
        <w:t xml:space="preserve">. This </w:t>
      </w:r>
      <w:r w:rsidR="00C9118F">
        <w:t xml:space="preserve">override leverages ASP.NET Web API's model binding process, which </w:t>
      </w:r>
      <w:r w:rsidR="007E3906">
        <w:t>performs</w:t>
      </w:r>
      <w:r w:rsidR="00C9118F">
        <w:t xml:space="preserve"> validation, so we essentially get validation for free! By the time this method is invoked, the framework has performed the model binding and validation, and the results are available in the </w:t>
      </w:r>
      <w:proofErr w:type="spellStart"/>
      <w:r w:rsidRPr="00121B39">
        <w:rPr>
          <w:rStyle w:val="CodeInline"/>
        </w:rPr>
        <w:t>HttpActionContext</w:t>
      </w:r>
      <w:proofErr w:type="spellEnd"/>
      <w:r w:rsidR="00C9118F">
        <w:t xml:space="preserve">. All we need to do is </w:t>
      </w:r>
      <w:r w:rsidR="007E3906">
        <w:t xml:space="preserve">examine the action context's </w:t>
      </w:r>
      <w:proofErr w:type="spellStart"/>
      <w:r w:rsidR="007E3906" w:rsidRPr="007E3906">
        <w:rPr>
          <w:rStyle w:val="CodeInline"/>
        </w:rPr>
        <w:t>ModelState</w:t>
      </w:r>
      <w:proofErr w:type="spellEnd"/>
      <w:r w:rsidR="007E3906">
        <w:t xml:space="preserve"> property, and if it returns </w:t>
      </w:r>
      <w:r w:rsidR="007E3906" w:rsidRPr="007E3906">
        <w:rPr>
          <w:rStyle w:val="CodeInline"/>
        </w:rPr>
        <w:t>false</w:t>
      </w:r>
      <w:r w:rsidR="007E3906">
        <w:rPr>
          <w:rStyle w:val="CodeInline"/>
        </w:rPr>
        <w:t>,</w:t>
      </w:r>
      <w:r w:rsidR="007E3906">
        <w:t xml:space="preserve"> create an error response using the action context's </w:t>
      </w:r>
      <w:r w:rsidR="007E3906" w:rsidRPr="00D07884">
        <w:rPr>
          <w:rStyle w:val="CodeInline"/>
        </w:rPr>
        <w:t>Request</w:t>
      </w:r>
      <w:r w:rsidR="007E3906">
        <w:t xml:space="preserve"> object and assign it to the action context's </w:t>
      </w:r>
      <w:r w:rsidR="007E3906" w:rsidRPr="00D07884">
        <w:rPr>
          <w:rStyle w:val="CodeInline"/>
        </w:rPr>
        <w:t>Response</w:t>
      </w:r>
      <w:r w:rsidR="007E3906">
        <w:t xml:space="preserve"> property. This prevents processing from reaching the controller action method.</w:t>
      </w:r>
    </w:p>
    <w:p w:rsidR="0039765A" w:rsidRDefault="007E3906" w:rsidP="00EC509C">
      <w:pPr>
        <w:pStyle w:val="BodyTextCont"/>
      </w:pPr>
      <w:r>
        <w:t xml:space="preserve">Next, </w:t>
      </w:r>
      <w:r w:rsidR="004A50F1">
        <w:t>we need to</w:t>
      </w:r>
      <w:r>
        <w:t xml:space="preserve"> decorate a class that will be the validation target. </w:t>
      </w:r>
      <w:r w:rsidR="00B21835">
        <w:t>W</w:t>
      </w:r>
      <w:r w:rsidR="00B8598C">
        <w:t xml:space="preserve">e'll use the </w:t>
      </w:r>
      <w:proofErr w:type="spellStart"/>
      <w:r w:rsidR="00B8598C" w:rsidRPr="00B8598C">
        <w:rPr>
          <w:rStyle w:val="CodeInline"/>
        </w:rPr>
        <w:t>NewTask</w:t>
      </w:r>
      <w:proofErr w:type="spellEnd"/>
      <w:r w:rsidR="00B8598C">
        <w:t xml:space="preserve"> service model class that is used to add new tasks. Modify it by decorating the </w:t>
      </w:r>
      <w:r w:rsidR="00B8598C" w:rsidRPr="00B8598C">
        <w:rPr>
          <w:rStyle w:val="CodeInline"/>
        </w:rPr>
        <w:t>Subject</w:t>
      </w:r>
      <w:r w:rsidR="00B8598C">
        <w:t xml:space="preserve"> property so that it </w:t>
      </w:r>
      <w:proofErr w:type="spellStart"/>
      <w:r w:rsidR="00B8598C">
        <w:t>apperes</w:t>
      </w:r>
      <w:proofErr w:type="spellEnd"/>
      <w:r w:rsidR="00B8598C">
        <w:t xml:space="preserve"> as follows:</w:t>
      </w:r>
    </w:p>
    <w:p w:rsidR="00B8598C" w:rsidRPr="00B8598C" w:rsidRDefault="00B8598C" w:rsidP="00B8598C">
      <w:pPr>
        <w:pStyle w:val="Code"/>
      </w:pPr>
      <w:r w:rsidRPr="00B8598C">
        <w:t>using System;</w:t>
      </w:r>
    </w:p>
    <w:p w:rsidR="00B8598C" w:rsidRPr="00B8598C" w:rsidRDefault="00B8598C" w:rsidP="00B8598C">
      <w:pPr>
        <w:pStyle w:val="Code"/>
      </w:pPr>
      <w:r w:rsidRPr="00B8598C">
        <w:t>using System.Collections.Generic;</w:t>
      </w:r>
    </w:p>
    <w:p w:rsidR="00B8598C" w:rsidRPr="00B8598C" w:rsidRDefault="00B8598C" w:rsidP="00B8598C">
      <w:pPr>
        <w:pStyle w:val="Code"/>
      </w:pPr>
      <w:r w:rsidRPr="00B8598C">
        <w:t>using System.ComponentModel.DataAnnotations;</w:t>
      </w:r>
    </w:p>
    <w:p w:rsidR="00B8598C" w:rsidRPr="00B8598C" w:rsidRDefault="00B8598C" w:rsidP="00B8598C">
      <w:pPr>
        <w:pStyle w:val="Code"/>
      </w:pPr>
    </w:p>
    <w:p w:rsidR="00B8598C" w:rsidRPr="00B8598C" w:rsidRDefault="00B8598C" w:rsidP="00B8598C">
      <w:pPr>
        <w:pStyle w:val="Code"/>
      </w:pPr>
      <w:r w:rsidRPr="00B8598C">
        <w:t>namespace WebApi2Book.Web.Api.Models</w:t>
      </w:r>
    </w:p>
    <w:p w:rsidR="00B8598C" w:rsidRPr="00B8598C" w:rsidRDefault="00B8598C" w:rsidP="00B8598C">
      <w:pPr>
        <w:pStyle w:val="Code"/>
      </w:pPr>
      <w:r w:rsidRPr="00B8598C">
        <w:t>{</w:t>
      </w:r>
    </w:p>
    <w:p w:rsidR="00B8598C" w:rsidRPr="00B8598C" w:rsidRDefault="00B8598C" w:rsidP="00B8598C">
      <w:pPr>
        <w:pStyle w:val="Code"/>
      </w:pPr>
      <w:r w:rsidRPr="00B8598C">
        <w:t xml:space="preserve">    public class NewTask</w:t>
      </w:r>
    </w:p>
    <w:p w:rsidR="00B8598C" w:rsidRPr="00B8598C" w:rsidRDefault="00B8598C" w:rsidP="00B8598C">
      <w:pPr>
        <w:pStyle w:val="Code"/>
      </w:pPr>
      <w:r w:rsidRPr="00B8598C">
        <w:t xml:space="preserve">    {</w:t>
      </w:r>
    </w:p>
    <w:p w:rsidR="00B8598C" w:rsidRPr="00FC64BA" w:rsidRDefault="00B8598C" w:rsidP="00B8598C">
      <w:pPr>
        <w:pStyle w:val="Code"/>
        <w:rPr>
          <w:rStyle w:val="CodeBold"/>
        </w:rPr>
      </w:pPr>
      <w:r w:rsidRPr="00B8598C">
        <w:t xml:space="preserve">       </w:t>
      </w:r>
      <w:r w:rsidR="00FC64BA">
        <w:t xml:space="preserve"> </w:t>
      </w:r>
      <w:r w:rsidRPr="00FC64BA">
        <w:rPr>
          <w:rStyle w:val="CodeBold"/>
        </w:rPr>
        <w:t>[Required(AllowEmptyStrings = false)]</w:t>
      </w:r>
    </w:p>
    <w:p w:rsidR="00B8598C" w:rsidRPr="00B8598C" w:rsidRDefault="00B8598C" w:rsidP="00B8598C">
      <w:pPr>
        <w:pStyle w:val="Code"/>
      </w:pPr>
      <w:r w:rsidRPr="00B8598C">
        <w:t xml:space="preserve">        public string Subject { get; set; }</w:t>
      </w:r>
    </w:p>
    <w:p w:rsidR="00B8598C" w:rsidRPr="00B8598C" w:rsidRDefault="00B8598C" w:rsidP="00B8598C">
      <w:pPr>
        <w:pStyle w:val="Code"/>
      </w:pPr>
    </w:p>
    <w:p w:rsidR="00B8598C" w:rsidRPr="00B8598C" w:rsidRDefault="00B8598C" w:rsidP="00B8598C">
      <w:pPr>
        <w:pStyle w:val="Code"/>
      </w:pPr>
      <w:r w:rsidRPr="00B8598C">
        <w:t xml:space="preserve">        public DateTime? StartDate { get; set; }</w:t>
      </w:r>
    </w:p>
    <w:p w:rsidR="00B8598C" w:rsidRPr="00B8598C" w:rsidRDefault="00B8598C" w:rsidP="00B8598C">
      <w:pPr>
        <w:pStyle w:val="Code"/>
      </w:pPr>
    </w:p>
    <w:p w:rsidR="00B8598C" w:rsidRPr="00B8598C" w:rsidRDefault="00B8598C" w:rsidP="00B8598C">
      <w:pPr>
        <w:pStyle w:val="Code"/>
      </w:pPr>
      <w:r w:rsidRPr="00B8598C">
        <w:t xml:space="preserve">        public DateTime? DueDate { get; set; }</w:t>
      </w:r>
    </w:p>
    <w:p w:rsidR="00B8598C" w:rsidRPr="00B8598C" w:rsidRDefault="00B8598C" w:rsidP="00B8598C">
      <w:pPr>
        <w:pStyle w:val="Code"/>
      </w:pPr>
    </w:p>
    <w:p w:rsidR="00B8598C" w:rsidRPr="00B8598C" w:rsidRDefault="00B8598C" w:rsidP="00B8598C">
      <w:pPr>
        <w:pStyle w:val="Code"/>
      </w:pPr>
      <w:r w:rsidRPr="00B8598C">
        <w:t xml:space="preserve">        public List&lt;User&gt; Assignees { get; set; }</w:t>
      </w:r>
    </w:p>
    <w:p w:rsidR="00B8598C" w:rsidRPr="00B8598C" w:rsidRDefault="00B8598C" w:rsidP="00B8598C">
      <w:pPr>
        <w:pStyle w:val="Code"/>
      </w:pPr>
      <w:r w:rsidRPr="00B8598C">
        <w:t xml:space="preserve">    }</w:t>
      </w:r>
    </w:p>
    <w:p w:rsidR="00B8598C" w:rsidRDefault="00B8598C" w:rsidP="00B8598C">
      <w:pPr>
        <w:pStyle w:val="Code"/>
      </w:pPr>
      <w:r w:rsidRPr="00B8598C">
        <w:t>}</w:t>
      </w:r>
    </w:p>
    <w:p w:rsidR="00B8598C" w:rsidRDefault="00B8598C" w:rsidP="00EC509C">
      <w:pPr>
        <w:pStyle w:val="BodyTextCont"/>
      </w:pPr>
      <w:r>
        <w:t xml:space="preserve">Finally, </w:t>
      </w:r>
      <w:r w:rsidR="00FC64BA">
        <w:t xml:space="preserve">we need to </w:t>
      </w:r>
      <w:r>
        <w:t xml:space="preserve">apply the action </w:t>
      </w:r>
      <w:r w:rsidR="00FC64BA">
        <w:t>filter attribu</w:t>
      </w:r>
      <w:r w:rsidR="00B3143D">
        <w:t>t</w:t>
      </w:r>
      <w:r w:rsidR="00FC64BA">
        <w:t xml:space="preserve">e </w:t>
      </w:r>
      <w:r>
        <w:t xml:space="preserve">to the </w:t>
      </w:r>
      <w:r w:rsidR="00FC64BA">
        <w:t xml:space="preserve">appropriate </w:t>
      </w:r>
      <w:r>
        <w:t>controller action method</w:t>
      </w:r>
      <w:r w:rsidR="00B3143D">
        <w:t>; therefore</w:t>
      </w:r>
      <w:r w:rsidR="00FC64BA">
        <w:t xml:space="preserve">, modify the </w:t>
      </w:r>
      <w:proofErr w:type="spellStart"/>
      <w:r w:rsidR="00FC64BA" w:rsidRPr="00FC64BA">
        <w:rPr>
          <w:rStyle w:val="CodeInline"/>
        </w:rPr>
        <w:t>TasksController</w:t>
      </w:r>
      <w:proofErr w:type="spellEnd"/>
      <w:r w:rsidR="00FC64BA">
        <w:t xml:space="preserve"> class' </w:t>
      </w:r>
      <w:proofErr w:type="spellStart"/>
      <w:r w:rsidR="00FC64BA" w:rsidRPr="00FC64BA">
        <w:rPr>
          <w:rStyle w:val="CodeInline"/>
        </w:rPr>
        <w:t>AddTask</w:t>
      </w:r>
      <w:proofErr w:type="spellEnd"/>
      <w:r w:rsidR="00FC64BA">
        <w:t xml:space="preserve"> method so that it </w:t>
      </w:r>
      <w:proofErr w:type="spellStart"/>
      <w:r w:rsidR="00FC64BA">
        <w:t>appers</w:t>
      </w:r>
      <w:proofErr w:type="spellEnd"/>
      <w:r w:rsidR="00FC64BA">
        <w:t xml:space="preserve"> as follows:</w:t>
      </w:r>
    </w:p>
    <w:p w:rsidR="00B8598C" w:rsidRPr="00B8598C" w:rsidRDefault="00B8598C" w:rsidP="00B8598C">
      <w:pPr>
        <w:pStyle w:val="Code"/>
      </w:pPr>
      <w:r w:rsidRPr="00B8598C">
        <w:t>[Route("", Name = "AddTaskRoute")]</w:t>
      </w:r>
    </w:p>
    <w:p w:rsidR="00B8598C" w:rsidRPr="00B8598C" w:rsidRDefault="00B8598C" w:rsidP="00B8598C">
      <w:pPr>
        <w:pStyle w:val="Code"/>
      </w:pPr>
      <w:r w:rsidRPr="00B8598C">
        <w:t>[HttpPost]</w:t>
      </w:r>
    </w:p>
    <w:p w:rsidR="00B8598C" w:rsidRPr="00FC64BA" w:rsidRDefault="00B8598C" w:rsidP="00B8598C">
      <w:pPr>
        <w:pStyle w:val="Code"/>
        <w:rPr>
          <w:rStyle w:val="CodeBold"/>
        </w:rPr>
      </w:pPr>
      <w:r w:rsidRPr="00FC64BA">
        <w:rPr>
          <w:rStyle w:val="CodeBold"/>
        </w:rPr>
        <w:t>[ValidateModel]</w:t>
      </w:r>
    </w:p>
    <w:p w:rsidR="00B8598C" w:rsidRPr="00B8598C" w:rsidRDefault="00B8598C" w:rsidP="00B8598C">
      <w:pPr>
        <w:pStyle w:val="Code"/>
      </w:pPr>
      <w:r w:rsidRPr="00B8598C">
        <w:t>[Authorize(Roles = Constants.RoleNames.Manager)]</w:t>
      </w:r>
    </w:p>
    <w:p w:rsidR="00B8598C" w:rsidRPr="00B8598C" w:rsidRDefault="00B8598C" w:rsidP="00B8598C">
      <w:pPr>
        <w:pStyle w:val="Code"/>
      </w:pPr>
      <w:r w:rsidRPr="00B8598C">
        <w:t>public IHttpActionResult AddTask(HttpRequestMessage requestMessage, NewTask newTask)</w:t>
      </w:r>
    </w:p>
    <w:p w:rsidR="00B8598C" w:rsidRPr="00B8598C" w:rsidRDefault="00B8598C" w:rsidP="00B8598C">
      <w:pPr>
        <w:pStyle w:val="Code"/>
      </w:pPr>
      <w:r w:rsidRPr="00B8598C">
        <w:t>{</w:t>
      </w:r>
    </w:p>
    <w:p w:rsidR="00B8598C" w:rsidRPr="00B8598C" w:rsidRDefault="00B8598C" w:rsidP="00B8598C">
      <w:pPr>
        <w:pStyle w:val="Code"/>
      </w:pPr>
      <w:r w:rsidRPr="00B8598C">
        <w:t xml:space="preserve">    var task = _addTaskMaintenanceProcessor.AddTask(newTask);</w:t>
      </w:r>
    </w:p>
    <w:p w:rsidR="00B8598C" w:rsidRPr="00B8598C" w:rsidRDefault="00B8598C" w:rsidP="00B8598C">
      <w:pPr>
        <w:pStyle w:val="Code"/>
      </w:pPr>
      <w:r w:rsidRPr="00B8598C">
        <w:t xml:space="preserve">    var result = new TaskCreatedActionResult(requestMessage, task);</w:t>
      </w:r>
    </w:p>
    <w:p w:rsidR="00B8598C" w:rsidRPr="00B8598C" w:rsidRDefault="00B8598C" w:rsidP="00B8598C">
      <w:pPr>
        <w:pStyle w:val="Code"/>
      </w:pPr>
      <w:r w:rsidRPr="00B8598C">
        <w:t xml:space="preserve">    return result;</w:t>
      </w:r>
    </w:p>
    <w:p w:rsidR="00B8598C" w:rsidRDefault="00B8598C" w:rsidP="00B8598C">
      <w:pPr>
        <w:pStyle w:val="Code"/>
      </w:pPr>
      <w:r w:rsidRPr="00B8598C">
        <w:t>}</w:t>
      </w:r>
    </w:p>
    <w:p w:rsidR="00FC64BA" w:rsidRDefault="00B3143D" w:rsidP="00FC64BA">
      <w:pPr>
        <w:pStyle w:val="BodyTextCont"/>
      </w:pPr>
      <w:r>
        <w:t>And now it's demo time.</w:t>
      </w:r>
      <w:r w:rsidR="00B21835">
        <w:t xml:space="preserve"> We'll begin by submitting a </w:t>
      </w:r>
      <w:proofErr w:type="spellStart"/>
      <w:r w:rsidR="00B21835">
        <w:t>vaild</w:t>
      </w:r>
      <w:proofErr w:type="spellEnd"/>
      <w:r w:rsidR="00B21835">
        <w:t xml:space="preserve"> request to demonstrate that we haven't broken anything (using </w:t>
      </w:r>
      <w:proofErr w:type="spellStart"/>
      <w:r w:rsidR="00B21835">
        <w:t>bhogg's</w:t>
      </w:r>
      <w:proofErr w:type="spellEnd"/>
      <w:r w:rsidR="00B21835">
        <w:t xml:space="preserve"> credentials, as usual):</w:t>
      </w:r>
    </w:p>
    <w:p w:rsidR="00CE7DB6" w:rsidRDefault="00CE7DB6" w:rsidP="00CE7DB6">
      <w:pPr>
        <w:pStyle w:val="CodeCaption"/>
      </w:pPr>
      <w:r>
        <w:t>Create Task Request (abbreviated)</w:t>
      </w:r>
    </w:p>
    <w:p w:rsidR="00CE7DB6" w:rsidRPr="00CE7DB6" w:rsidRDefault="00CE7DB6" w:rsidP="00CE7DB6">
      <w:pPr>
        <w:pStyle w:val="Code"/>
      </w:pPr>
      <w:r w:rsidRPr="00CE7DB6">
        <w:t>POST http://localhost:61589/api/v1/tasks HTTP/1.1</w:t>
      </w:r>
    </w:p>
    <w:p w:rsidR="00CE7DB6" w:rsidRPr="00CE7DB6" w:rsidRDefault="00CE7DB6" w:rsidP="00CE7DB6">
      <w:pPr>
        <w:pStyle w:val="Code"/>
      </w:pPr>
      <w:r w:rsidRPr="00CE7DB6">
        <w:lastRenderedPageBreak/>
        <w:t>Authorization: Basic YmhvZ2c6aWdub3JlZA==</w:t>
      </w:r>
    </w:p>
    <w:p w:rsidR="00CE7DB6" w:rsidRPr="00CE7DB6" w:rsidRDefault="00CE7DB6" w:rsidP="00CE7DB6">
      <w:pPr>
        <w:pStyle w:val="Code"/>
      </w:pPr>
      <w:r w:rsidRPr="00CE7DB6">
        <w:t>Content-Type: text/json</w:t>
      </w:r>
    </w:p>
    <w:p w:rsidR="00CE7DB6" w:rsidRPr="00CE7DB6" w:rsidRDefault="00CE7DB6" w:rsidP="00CE7DB6">
      <w:pPr>
        <w:pStyle w:val="Code"/>
      </w:pPr>
    </w:p>
    <w:p w:rsidR="00CE7DB6" w:rsidRPr="00CE7DB6" w:rsidRDefault="00CE7DB6" w:rsidP="00CE7DB6">
      <w:pPr>
        <w:pStyle w:val="Code"/>
      </w:pPr>
      <w:r w:rsidRPr="00CE7DB6">
        <w:t>{"Subject":"Clean the keyboard",</w:t>
      </w:r>
    </w:p>
    <w:p w:rsidR="00CE7DB6" w:rsidRDefault="00CE7DB6" w:rsidP="00CE7DB6">
      <w:pPr>
        <w:pStyle w:val="Code"/>
      </w:pPr>
      <w:r w:rsidRPr="00CE7DB6">
        <w:t>"DueDate":"2014-06-01"}</w:t>
      </w:r>
    </w:p>
    <w:p w:rsidR="00CE7DB6" w:rsidRDefault="00CE7DB6" w:rsidP="00CE7DB6">
      <w:pPr>
        <w:pStyle w:val="CodeCaption"/>
      </w:pPr>
      <w:r>
        <w:t>Create Task Response - (abbreviated)</w:t>
      </w:r>
    </w:p>
    <w:p w:rsidR="00CE7DB6" w:rsidRPr="00CE7DB6" w:rsidRDefault="00CE7DB6" w:rsidP="00CE7DB6">
      <w:pPr>
        <w:pStyle w:val="Code"/>
      </w:pPr>
      <w:r w:rsidRPr="00CE7DB6">
        <w:t>HTTP/1.1 201 Created</w:t>
      </w:r>
    </w:p>
    <w:p w:rsidR="00CE7DB6" w:rsidRPr="00CE7DB6" w:rsidRDefault="00CE7DB6" w:rsidP="00CE7DB6">
      <w:pPr>
        <w:pStyle w:val="Code"/>
      </w:pPr>
      <w:r w:rsidRPr="00CE7DB6">
        <w:t>Content-Type: text/json; charset=utf-8</w:t>
      </w:r>
    </w:p>
    <w:p w:rsidR="00CE7DB6" w:rsidRPr="00CE7DB6" w:rsidRDefault="00CE7DB6" w:rsidP="00CE7DB6">
      <w:pPr>
        <w:pStyle w:val="Code"/>
      </w:pPr>
    </w:p>
    <w:p w:rsidR="00CE7DB6" w:rsidRDefault="00CE7DB6" w:rsidP="00CE7DB6">
      <w:pPr>
        <w:pStyle w:val="Code"/>
      </w:pPr>
      <w:r w:rsidRPr="00CE7DB6">
        <w:t>{"TaskId":18,"Subject":"Clean the keyboard","StartDate":null,"DueDate":"2014-06-01T00:00:00","CreatedDate":"2014-05-19T19:10:40.4724304Z","CompletedDate":null,"Status":{"StatusId":1,"Name":"Not Started","Ordinal":0},"Assignees":[],"Links":[{"Rel":"self","Href":"http://localhost:61589/api/v1/tasks/18","Method":"GET"}]}</w:t>
      </w:r>
    </w:p>
    <w:p w:rsidR="00B8598C" w:rsidRDefault="00CE7DB6" w:rsidP="00EC509C">
      <w:pPr>
        <w:pStyle w:val="BodyTextCont"/>
      </w:pPr>
      <w:r>
        <w:t>This is looking good so far. Now submit a request with no subject</w:t>
      </w:r>
      <w:r w:rsidR="00B3143D">
        <w:t xml:space="preserve"> (this should be rejected)</w:t>
      </w:r>
      <w:r>
        <w:t>:</w:t>
      </w:r>
    </w:p>
    <w:p w:rsidR="00CE7DB6" w:rsidRDefault="00CE7DB6" w:rsidP="00CE7DB6">
      <w:pPr>
        <w:pStyle w:val="CodeCaption"/>
      </w:pPr>
      <w:r>
        <w:t>Create Task Request (abbreviated)</w:t>
      </w:r>
    </w:p>
    <w:p w:rsidR="00CE7DB6" w:rsidRPr="00CE7DB6" w:rsidRDefault="00CE7DB6" w:rsidP="00CE7DB6">
      <w:pPr>
        <w:pStyle w:val="Code"/>
      </w:pPr>
      <w:r w:rsidRPr="00CE7DB6">
        <w:t>POST http://localhost:61589/api/v1/tasks HTTP/1.1</w:t>
      </w:r>
    </w:p>
    <w:p w:rsidR="00CE7DB6" w:rsidRPr="00CE7DB6" w:rsidRDefault="00CE7DB6" w:rsidP="00CE7DB6">
      <w:pPr>
        <w:pStyle w:val="Code"/>
      </w:pPr>
      <w:r w:rsidRPr="00CE7DB6">
        <w:t>Authorization: Basic YmhvZ2c6aWdub3JlZA==</w:t>
      </w:r>
    </w:p>
    <w:p w:rsidR="00CE7DB6" w:rsidRPr="00CE7DB6" w:rsidRDefault="00CE7DB6" w:rsidP="00CE7DB6">
      <w:pPr>
        <w:pStyle w:val="Code"/>
      </w:pPr>
      <w:r w:rsidRPr="00CE7DB6">
        <w:t>Content-Type: text/json</w:t>
      </w:r>
    </w:p>
    <w:p w:rsidR="00CE7DB6" w:rsidRPr="00CE7DB6" w:rsidRDefault="00CE7DB6" w:rsidP="00CE7DB6">
      <w:pPr>
        <w:pStyle w:val="Code"/>
      </w:pPr>
    </w:p>
    <w:p w:rsidR="00CE7DB6" w:rsidRDefault="00CE7DB6" w:rsidP="00CE7DB6">
      <w:pPr>
        <w:pStyle w:val="Code"/>
      </w:pPr>
      <w:r w:rsidRPr="00CE7DB6">
        <w:t>{"DueDate":"2014-06-01"}</w:t>
      </w:r>
    </w:p>
    <w:p w:rsidR="00CE7DB6" w:rsidRDefault="00CE7DB6" w:rsidP="00CE7DB6">
      <w:pPr>
        <w:pStyle w:val="CodeCaption"/>
      </w:pPr>
      <w:r>
        <w:t>Create Task Response - (abbreviated)</w:t>
      </w:r>
    </w:p>
    <w:p w:rsidR="00CE7DB6" w:rsidRPr="00CE7DB6" w:rsidRDefault="00CE7DB6" w:rsidP="00CE7DB6">
      <w:pPr>
        <w:pStyle w:val="Code"/>
      </w:pPr>
      <w:r w:rsidRPr="00CE7DB6">
        <w:t>HTTP/1.1 400 Bad Request</w:t>
      </w:r>
    </w:p>
    <w:p w:rsidR="00CE7DB6" w:rsidRPr="00CE7DB6" w:rsidRDefault="00CE7DB6" w:rsidP="00CE7DB6">
      <w:pPr>
        <w:pStyle w:val="Code"/>
      </w:pPr>
      <w:r w:rsidRPr="00CE7DB6">
        <w:t>Content-Type: text/json; charset=utf-8</w:t>
      </w:r>
    </w:p>
    <w:p w:rsidR="00CE7DB6" w:rsidRPr="00CE7DB6" w:rsidRDefault="00CE7DB6" w:rsidP="00CE7DB6">
      <w:pPr>
        <w:pStyle w:val="Code"/>
      </w:pPr>
    </w:p>
    <w:p w:rsidR="00CE7DB6" w:rsidRDefault="00CE7DB6" w:rsidP="00CE7DB6">
      <w:pPr>
        <w:pStyle w:val="Code"/>
      </w:pPr>
      <w:r w:rsidRPr="00CE7DB6">
        <w:t>{"Message":"The request is invalid.","ModelState":{"newTask.Subject":["The Subject field is required."]}}</w:t>
      </w:r>
    </w:p>
    <w:p w:rsidR="00476FD2" w:rsidRDefault="00CE7DB6" w:rsidP="00EC509C">
      <w:pPr>
        <w:pStyle w:val="BodyTextCont"/>
      </w:pPr>
      <w:r>
        <w:t>Excellent! With so much support from ASP.NET Web API we</w:t>
      </w:r>
      <w:r w:rsidR="00476FD2">
        <w:t>'ve</w:t>
      </w:r>
      <w:r>
        <w:t xml:space="preserve"> easily added generalized request validation to our task-management service.</w:t>
      </w:r>
      <w:r w:rsidR="00476FD2">
        <w:t xml:space="preserve"> The framework is doing most of the work for us, by validating the data in the request against the data annotations in the target type. All we really had to do is put the pieces together.</w:t>
      </w:r>
    </w:p>
    <w:p w:rsidR="00CD6007" w:rsidRDefault="00CD6007" w:rsidP="00EC509C">
      <w:pPr>
        <w:pStyle w:val="BodyTextCont"/>
      </w:pPr>
      <w:r>
        <w:t>Now let's move on to implementing paging, which is necessary when dealing with potentially large response messages…</w:t>
      </w:r>
    </w:p>
    <w:p w:rsidR="00CD6007" w:rsidRDefault="00CD6007" w:rsidP="00CD6007">
      <w:pPr>
        <w:pStyle w:val="Heading1"/>
      </w:pPr>
      <w:r>
        <w:t>Paging</w:t>
      </w:r>
      <w:r w:rsidR="00F002F7">
        <w:t xml:space="preserve"> of Results</w:t>
      </w:r>
    </w:p>
    <w:p w:rsidR="00924DA6" w:rsidRDefault="00CD6007" w:rsidP="00924DA6">
      <w:pPr>
        <w:pStyle w:val="BodyTextFirst"/>
      </w:pPr>
      <w:r>
        <w:t xml:space="preserve">At this point our task management service database contains, at most, a couple dozen tasks. Processing a request message to return all tasks </w:t>
      </w:r>
      <w:r w:rsidR="00924DA6">
        <w:t xml:space="preserve">at this point </w:t>
      </w:r>
      <w:r>
        <w:t xml:space="preserve">would not be a big deal in terms of performance, network traffic, etc. However, </w:t>
      </w:r>
      <w:r w:rsidR="00924DA6">
        <w:t xml:space="preserve">consider a situation where the number of tasks was in the thousands or millions. Returning data for all tasks in this case would be foolish at best, impossible at worst. So we need to provide a mechanism that calling applications can use to page through </w:t>
      </w:r>
      <w:r w:rsidR="00924DA6">
        <w:lastRenderedPageBreak/>
        <w:t>results, much the same way internet search engines (Google, Bing, etc.) provide a way to page through internet search results.</w:t>
      </w:r>
    </w:p>
    <w:p w:rsidR="00F002F7" w:rsidRDefault="00F002F7" w:rsidP="00F002F7">
      <w:pPr>
        <w:pStyle w:val="BodyTextCont"/>
      </w:pPr>
      <w:r>
        <w:t>To illustrate paging of results, we will implement the following operation that we designed in Chapter 3 (this is excerpted from Table 3-3):</w:t>
      </w:r>
    </w:p>
    <w:p w:rsidR="00F002F7" w:rsidRDefault="00F002F7" w:rsidP="00F002F7">
      <w:pPr>
        <w:pStyle w:val="TableCaption"/>
      </w:pPr>
      <w:r>
        <w:t>Table 7-3. A List of Task Operations</w:t>
      </w:r>
      <w:r>
        <w:fldChar w:fldCharType="begin"/>
      </w:r>
      <w:r>
        <w:instrText xml:space="preserve"> XE "</w:instrText>
      </w:r>
      <w:r w:rsidRPr="00DE1F36">
        <w:instrText>REST architecture: task management: task operations</w:instrText>
      </w:r>
      <w:r>
        <w:instrText xml:space="preserve">" </w:instrText>
      </w:r>
      <w:r>
        <w:fldChar w:fldCharType="end"/>
      </w:r>
    </w:p>
    <w:tbl>
      <w:tblPr>
        <w:tblStyle w:val="TableGrid"/>
        <w:tblW w:w="8725" w:type="dxa"/>
        <w:tblLayout w:type="fixed"/>
        <w:tblLook w:val="04A0" w:firstRow="1" w:lastRow="0" w:firstColumn="1" w:lastColumn="0" w:noHBand="0" w:noVBand="1"/>
      </w:tblPr>
      <w:tblGrid>
        <w:gridCol w:w="3235"/>
        <w:gridCol w:w="1080"/>
        <w:gridCol w:w="4410"/>
      </w:tblGrid>
      <w:tr w:rsidR="00F002F7" w:rsidRPr="001E7A33" w:rsidTr="00604727">
        <w:tc>
          <w:tcPr>
            <w:tcW w:w="3235" w:type="dxa"/>
          </w:tcPr>
          <w:p w:rsidR="00F002F7" w:rsidRPr="00F002F7" w:rsidRDefault="00F002F7" w:rsidP="00F002F7">
            <w:pPr>
              <w:pStyle w:val="TableHead"/>
            </w:pPr>
            <w:r>
              <w:t>URI</w:t>
            </w:r>
          </w:p>
        </w:tc>
        <w:tc>
          <w:tcPr>
            <w:tcW w:w="1080" w:type="dxa"/>
          </w:tcPr>
          <w:p w:rsidR="00F002F7" w:rsidRPr="00F002F7" w:rsidRDefault="00F002F7" w:rsidP="00F002F7">
            <w:pPr>
              <w:pStyle w:val="TableHead"/>
            </w:pPr>
            <w:r>
              <w:t>Verb</w:t>
            </w:r>
          </w:p>
        </w:tc>
        <w:tc>
          <w:tcPr>
            <w:tcW w:w="4410" w:type="dxa"/>
          </w:tcPr>
          <w:p w:rsidR="00F002F7" w:rsidRPr="00F002F7" w:rsidRDefault="00F002F7" w:rsidP="00F002F7">
            <w:pPr>
              <w:pStyle w:val="TableHead"/>
            </w:pPr>
            <w:r>
              <w:t>Description</w:t>
            </w:r>
          </w:p>
        </w:tc>
      </w:tr>
      <w:tr w:rsidR="00F002F7" w:rsidRPr="001E7A33" w:rsidTr="00604727">
        <w:trPr>
          <w:trHeight w:val="387"/>
        </w:trPr>
        <w:tc>
          <w:tcPr>
            <w:tcW w:w="3235" w:type="dxa"/>
          </w:tcPr>
          <w:p w:rsidR="00F002F7" w:rsidRPr="00F002F7" w:rsidRDefault="00F002F7" w:rsidP="00F002F7">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w:t>
            </w:r>
          </w:p>
        </w:tc>
        <w:tc>
          <w:tcPr>
            <w:tcW w:w="1080" w:type="dxa"/>
          </w:tcPr>
          <w:p w:rsidR="00F002F7" w:rsidRPr="00F002F7" w:rsidRDefault="00F002F7" w:rsidP="00F002F7">
            <w:pPr>
              <w:pStyle w:val="TableText"/>
            </w:pPr>
            <w:r>
              <w:t>GET</w:t>
            </w:r>
          </w:p>
        </w:tc>
        <w:tc>
          <w:tcPr>
            <w:tcW w:w="4410" w:type="dxa"/>
          </w:tcPr>
          <w:p w:rsidR="00F002F7" w:rsidRPr="00F002F7" w:rsidRDefault="00F002F7" w:rsidP="00F002F7">
            <w:pPr>
              <w:pStyle w:val="TableText"/>
            </w:pPr>
            <w:r>
              <w:t xml:space="preserve">Gets </w:t>
            </w:r>
            <w:r w:rsidRPr="00F002F7">
              <w:t>the full list of all tasks; optionally specify a filter</w:t>
            </w:r>
          </w:p>
        </w:tc>
      </w:tr>
    </w:tbl>
    <w:p w:rsidR="00F002F7" w:rsidRDefault="00EE1FFD" w:rsidP="00924DA6">
      <w:pPr>
        <w:pStyle w:val="BodyTextFirst"/>
      </w:pPr>
      <w:r>
        <w:t>At a high level, o</w:t>
      </w:r>
      <w:r w:rsidR="00F002F7">
        <w:t xml:space="preserve">ur implementation consists of two basic </w:t>
      </w:r>
      <w:r w:rsidR="00A761F1">
        <w:t>concerns</w:t>
      </w:r>
      <w:r>
        <w:t>:</w:t>
      </w:r>
    </w:p>
    <w:p w:rsidR="00EE1FFD" w:rsidRDefault="00EE1FFD" w:rsidP="00EE1FFD">
      <w:pPr>
        <w:pStyle w:val="NumList"/>
        <w:numPr>
          <w:ilvl w:val="0"/>
          <w:numId w:val="49"/>
        </w:numPr>
      </w:pPr>
      <w:r>
        <w:t>Construct a filter based on the request's query string</w:t>
      </w:r>
    </w:p>
    <w:p w:rsidR="00EE1FFD" w:rsidRDefault="00EE1FFD" w:rsidP="00EE1FFD">
      <w:pPr>
        <w:pStyle w:val="NumList"/>
        <w:numPr>
          <w:ilvl w:val="0"/>
          <w:numId w:val="49"/>
        </w:numPr>
      </w:pPr>
      <w:r>
        <w:t>Apply the filter to produce the response</w:t>
      </w:r>
    </w:p>
    <w:p w:rsidR="00EE1FFD" w:rsidRDefault="00EE1FFD" w:rsidP="00EE1FFD">
      <w:pPr>
        <w:pStyle w:val="BodyTextCont"/>
      </w:pPr>
      <w:r>
        <w:t xml:space="preserve">We'll later show how these </w:t>
      </w:r>
      <w:r w:rsidR="00A761F1">
        <w:t xml:space="preserve">basic </w:t>
      </w:r>
      <w:r>
        <w:t xml:space="preserve">concerns map to dependencies used by </w:t>
      </w:r>
      <w:proofErr w:type="spellStart"/>
      <w:r w:rsidRPr="00EE1FFD">
        <w:rPr>
          <w:rStyle w:val="CodeInline"/>
        </w:rPr>
        <w:t>TasksController</w:t>
      </w:r>
      <w:proofErr w:type="spellEnd"/>
      <w:r>
        <w:t xml:space="preserve"> to provide the desired functionality, but first let's build them.</w:t>
      </w:r>
    </w:p>
    <w:p w:rsidR="00EE1FFD" w:rsidRDefault="00EE1FFD" w:rsidP="00EE1FFD">
      <w:pPr>
        <w:pStyle w:val="Heading2"/>
      </w:pPr>
      <w:r>
        <w:t>Constructing the Filter with a Data Request Factory</w:t>
      </w:r>
    </w:p>
    <w:p w:rsidR="00EE1FFD" w:rsidRDefault="00A761F1" w:rsidP="00A761F1">
      <w:pPr>
        <w:pStyle w:val="BodyTextFirst"/>
      </w:pPr>
      <w:r>
        <w:t xml:space="preserve">Our implementation will use the query parameters in the incoming URI to support filtering. We will allow </w:t>
      </w:r>
      <w:r w:rsidR="00362B38">
        <w:t>t</w:t>
      </w:r>
      <w:r>
        <w:t xml:space="preserve">he user to specify a page number and a page size for the results. So, for example, the URI </w:t>
      </w:r>
      <w:r w:rsidR="00362B38">
        <w:t xml:space="preserve">used to </w:t>
      </w:r>
      <w:r>
        <w:t>request page #3, with a page size of 30, would be as follows:</w:t>
      </w:r>
    </w:p>
    <w:p w:rsidR="00A761F1" w:rsidRDefault="00A761F1" w:rsidP="00A761F1">
      <w:pPr>
        <w:pStyle w:val="Code"/>
      </w:pPr>
      <w:r>
        <w:t>/api/tasks?pageNumber=3&amp;pageSize=30</w:t>
      </w:r>
    </w:p>
    <w:p w:rsidR="00362B38" w:rsidRDefault="00362B38" w:rsidP="00A761F1">
      <w:pPr>
        <w:pStyle w:val="BodyTextCont"/>
      </w:pPr>
      <w:r>
        <w:t>Let's get started by implementing a class that encapsulates these parameters. Add as follows:</w:t>
      </w:r>
    </w:p>
    <w:p w:rsidR="00362B38" w:rsidRPr="00362B38" w:rsidRDefault="00362B38" w:rsidP="00362B38">
      <w:pPr>
        <w:pStyle w:val="Code"/>
      </w:pPr>
      <w:r w:rsidRPr="00362B38">
        <w:t>namespace WebApi2Book.Data</w:t>
      </w:r>
    </w:p>
    <w:p w:rsidR="00362B38" w:rsidRPr="00362B38" w:rsidRDefault="00362B38" w:rsidP="00362B38">
      <w:pPr>
        <w:pStyle w:val="Code"/>
      </w:pPr>
      <w:r w:rsidRPr="00362B38">
        <w:t>{</w:t>
      </w:r>
    </w:p>
    <w:p w:rsidR="00362B38" w:rsidRPr="00362B38" w:rsidRDefault="00362B38" w:rsidP="00362B38">
      <w:pPr>
        <w:pStyle w:val="Code"/>
      </w:pPr>
      <w:r w:rsidRPr="00362B38">
        <w:t xml:space="preserve">    public class PagedDataRequest</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public PagedDataRequest(int pageNumber, int pageSize)</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PageNumber = pageNumber;</w:t>
      </w:r>
    </w:p>
    <w:p w:rsidR="00362B38" w:rsidRPr="00362B38" w:rsidRDefault="00362B38" w:rsidP="00362B38">
      <w:pPr>
        <w:pStyle w:val="Code"/>
      </w:pPr>
      <w:r w:rsidRPr="00362B38">
        <w:t xml:space="preserve">            PageSize = pageSize;</w:t>
      </w:r>
    </w:p>
    <w:p w:rsidR="00362B38" w:rsidRPr="00362B38" w:rsidRDefault="00362B38" w:rsidP="00362B38">
      <w:pPr>
        <w:pStyle w:val="Code"/>
      </w:pPr>
      <w:r w:rsidRPr="00362B38">
        <w:t xml:space="preserve">        }</w:t>
      </w:r>
    </w:p>
    <w:p w:rsidR="00362B38" w:rsidRPr="00362B38" w:rsidRDefault="00362B38" w:rsidP="00362B38">
      <w:pPr>
        <w:pStyle w:val="Code"/>
      </w:pPr>
    </w:p>
    <w:p w:rsidR="00362B38" w:rsidRPr="00362B38" w:rsidRDefault="00362B38" w:rsidP="00362B38">
      <w:pPr>
        <w:pStyle w:val="Code"/>
      </w:pPr>
      <w:r w:rsidRPr="00362B38">
        <w:t xml:space="preserve">        public int PageNumber { get; private set; }</w:t>
      </w:r>
    </w:p>
    <w:p w:rsidR="00362B38" w:rsidRPr="00362B38" w:rsidRDefault="00362B38" w:rsidP="00362B38">
      <w:pPr>
        <w:pStyle w:val="Code"/>
      </w:pPr>
      <w:r w:rsidRPr="00362B38">
        <w:t xml:space="preserve">        public int PageSize { get; private set; }</w:t>
      </w:r>
    </w:p>
    <w:p w:rsidR="00362B38" w:rsidRPr="00362B38" w:rsidRDefault="00362B38" w:rsidP="00362B38">
      <w:pPr>
        <w:pStyle w:val="Code"/>
      </w:pPr>
      <w:r w:rsidRPr="00362B38">
        <w:t xml:space="preserve">        public bool ExcludeLinks { get; set; }</w:t>
      </w:r>
    </w:p>
    <w:p w:rsidR="00362B38" w:rsidRPr="00362B38" w:rsidRDefault="00362B38" w:rsidP="00362B38">
      <w:pPr>
        <w:pStyle w:val="Code"/>
      </w:pPr>
      <w:r w:rsidRPr="00362B38">
        <w:t xml:space="preserve">    }</w:t>
      </w:r>
    </w:p>
    <w:p w:rsidR="00362B38" w:rsidRDefault="00362B38" w:rsidP="00362B38">
      <w:pPr>
        <w:pStyle w:val="Code"/>
      </w:pPr>
      <w:r w:rsidRPr="00362B38">
        <w:t>}</w:t>
      </w:r>
    </w:p>
    <w:p w:rsidR="00A761F1" w:rsidRDefault="00362B38" w:rsidP="00362B38">
      <w:pPr>
        <w:pStyle w:val="BodyTextCont"/>
      </w:pPr>
      <w:r>
        <w:t xml:space="preserve">Now we can implement the factory, which will create a </w:t>
      </w:r>
      <w:proofErr w:type="spellStart"/>
      <w:r>
        <w:t>PagedDataRequest</w:t>
      </w:r>
      <w:proofErr w:type="spellEnd"/>
      <w:r>
        <w:t xml:space="preserve"> from a request URI. Add as follows</w:t>
      </w:r>
      <w:r w:rsidR="00D57526">
        <w:t xml:space="preserve">. Note, the code will not be </w:t>
      </w:r>
      <w:r w:rsidR="00604727">
        <w:t>buildable</w:t>
      </w:r>
      <w:r w:rsidR="00D57526">
        <w:t xml:space="preserve"> until we </w:t>
      </w:r>
      <w:r w:rsidR="00316A8F">
        <w:t xml:space="preserve">later </w:t>
      </w:r>
      <w:r w:rsidR="00D57526">
        <w:t>add in some additional dependencies</w:t>
      </w:r>
      <w:r w:rsidR="00316A8F">
        <w:t>…</w:t>
      </w:r>
    </w:p>
    <w:p w:rsidR="00362B38" w:rsidRDefault="00362B38" w:rsidP="00362B38">
      <w:pPr>
        <w:pStyle w:val="CodeCaption"/>
      </w:pPr>
      <w:r>
        <w:t>IPagedDataRequestFactory Interface</w:t>
      </w:r>
    </w:p>
    <w:p w:rsidR="00362B38" w:rsidRPr="00362B38" w:rsidRDefault="00362B38" w:rsidP="00362B38">
      <w:pPr>
        <w:pStyle w:val="Code"/>
      </w:pPr>
      <w:r w:rsidRPr="00362B38">
        <w:lastRenderedPageBreak/>
        <w:t>using System;</w:t>
      </w:r>
    </w:p>
    <w:p w:rsidR="00362B38" w:rsidRPr="00362B38" w:rsidRDefault="00362B38" w:rsidP="00362B38">
      <w:pPr>
        <w:pStyle w:val="Code"/>
      </w:pPr>
      <w:r w:rsidRPr="00362B38">
        <w:t>using WebApi2Book.Data;</w:t>
      </w:r>
    </w:p>
    <w:p w:rsidR="00362B38" w:rsidRPr="00362B38" w:rsidRDefault="00362B38" w:rsidP="00362B38">
      <w:pPr>
        <w:pStyle w:val="Code"/>
      </w:pPr>
    </w:p>
    <w:p w:rsidR="00362B38" w:rsidRPr="00362B38" w:rsidRDefault="00362B38" w:rsidP="00362B38">
      <w:pPr>
        <w:pStyle w:val="Code"/>
      </w:pPr>
      <w:r w:rsidRPr="00362B38">
        <w:t>namespace WebApi2Book.Web.Api.InquiryProcessing</w:t>
      </w:r>
    </w:p>
    <w:p w:rsidR="00362B38" w:rsidRPr="00362B38" w:rsidRDefault="00362B38" w:rsidP="00362B38">
      <w:pPr>
        <w:pStyle w:val="Code"/>
      </w:pPr>
      <w:r w:rsidRPr="00362B38">
        <w:t>{</w:t>
      </w:r>
    </w:p>
    <w:p w:rsidR="00362B38" w:rsidRPr="00362B38" w:rsidRDefault="00362B38" w:rsidP="00362B38">
      <w:pPr>
        <w:pStyle w:val="Code"/>
      </w:pPr>
      <w:r w:rsidRPr="00362B38">
        <w:t xml:space="preserve">    public interface IPagedDataRequestFactory</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PagedDataRequest Create(Uri requestUri);</w:t>
      </w:r>
    </w:p>
    <w:p w:rsidR="00362B38" w:rsidRPr="00362B38" w:rsidRDefault="00362B38" w:rsidP="00362B38">
      <w:pPr>
        <w:pStyle w:val="Code"/>
      </w:pPr>
      <w:r w:rsidRPr="00362B38">
        <w:t xml:space="preserve">    }</w:t>
      </w:r>
    </w:p>
    <w:p w:rsidR="00A761F1" w:rsidRDefault="00362B38" w:rsidP="00362B38">
      <w:pPr>
        <w:pStyle w:val="Code"/>
      </w:pPr>
      <w:r w:rsidRPr="00362B38">
        <w:t>}</w:t>
      </w:r>
    </w:p>
    <w:p w:rsidR="00EE1FFD" w:rsidRDefault="00362B38" w:rsidP="00362B38">
      <w:pPr>
        <w:pStyle w:val="CodeCaption"/>
      </w:pPr>
      <w:r>
        <w:t>PagedDataRequestFactory Class</w:t>
      </w:r>
    </w:p>
    <w:p w:rsidR="00362B38" w:rsidRPr="00362B38" w:rsidRDefault="00362B38" w:rsidP="00362B38">
      <w:pPr>
        <w:pStyle w:val="Code"/>
      </w:pPr>
      <w:r w:rsidRPr="00362B38">
        <w:t>using System;</w:t>
      </w:r>
    </w:p>
    <w:p w:rsidR="00362B38" w:rsidRPr="00362B38" w:rsidRDefault="00362B38" w:rsidP="00362B38">
      <w:pPr>
        <w:pStyle w:val="Code"/>
      </w:pPr>
      <w:r w:rsidRPr="00362B38">
        <w:t>using System.Net;</w:t>
      </w:r>
    </w:p>
    <w:p w:rsidR="00362B38" w:rsidRPr="00362B38" w:rsidRDefault="00362B38" w:rsidP="00362B38">
      <w:pPr>
        <w:pStyle w:val="Code"/>
      </w:pPr>
      <w:r w:rsidRPr="00362B38">
        <w:t>using System.Net.Http;</w:t>
      </w:r>
    </w:p>
    <w:p w:rsidR="00362B38" w:rsidRPr="00362B38" w:rsidRDefault="00362B38" w:rsidP="00362B38">
      <w:pPr>
        <w:pStyle w:val="Code"/>
      </w:pPr>
      <w:r w:rsidRPr="00362B38">
        <w:t>using System.Web;</w:t>
      </w:r>
    </w:p>
    <w:p w:rsidR="00362B38" w:rsidRPr="00362B38" w:rsidRDefault="00362B38" w:rsidP="00362B38">
      <w:pPr>
        <w:pStyle w:val="Code"/>
      </w:pPr>
      <w:r w:rsidRPr="00362B38">
        <w:t>using log4net;</w:t>
      </w:r>
    </w:p>
    <w:p w:rsidR="00362B38" w:rsidRPr="00362B38" w:rsidRDefault="00362B38" w:rsidP="00362B38">
      <w:pPr>
        <w:pStyle w:val="Code"/>
      </w:pPr>
      <w:r w:rsidRPr="00362B38">
        <w:t>using WebApi2Book.Common;</w:t>
      </w:r>
    </w:p>
    <w:p w:rsidR="00362B38" w:rsidRPr="00362B38" w:rsidRDefault="00362B38" w:rsidP="00362B38">
      <w:pPr>
        <w:pStyle w:val="Code"/>
      </w:pPr>
      <w:r w:rsidRPr="00362B38">
        <w:t>using WebApi2Book.Common.Extensions;</w:t>
      </w:r>
    </w:p>
    <w:p w:rsidR="00362B38" w:rsidRPr="00362B38" w:rsidRDefault="00362B38" w:rsidP="00362B38">
      <w:pPr>
        <w:pStyle w:val="Code"/>
      </w:pPr>
      <w:r w:rsidRPr="00362B38">
        <w:t>using WebApi2Book.Common.Logging;</w:t>
      </w:r>
    </w:p>
    <w:p w:rsidR="00362B38" w:rsidRPr="00362B38" w:rsidRDefault="00362B38" w:rsidP="00362B38">
      <w:pPr>
        <w:pStyle w:val="Code"/>
      </w:pPr>
      <w:r w:rsidRPr="00362B38">
        <w:t>using WebApi2Book.Data;</w:t>
      </w:r>
    </w:p>
    <w:p w:rsidR="00362B38" w:rsidRPr="00362B38" w:rsidRDefault="00362B38" w:rsidP="00362B38">
      <w:pPr>
        <w:pStyle w:val="Code"/>
      </w:pPr>
    </w:p>
    <w:p w:rsidR="00362B38" w:rsidRPr="00362B38" w:rsidRDefault="00362B38" w:rsidP="00362B38">
      <w:pPr>
        <w:pStyle w:val="Code"/>
      </w:pPr>
      <w:r w:rsidRPr="00362B38">
        <w:t>namespace WebApi2Book.Web.Api.InquiryProcessing</w:t>
      </w:r>
    </w:p>
    <w:p w:rsidR="00362B38" w:rsidRPr="00362B38" w:rsidRDefault="00362B38" w:rsidP="00362B38">
      <w:pPr>
        <w:pStyle w:val="Code"/>
      </w:pPr>
      <w:r w:rsidRPr="00362B38">
        <w:t>{</w:t>
      </w:r>
    </w:p>
    <w:p w:rsidR="00362B38" w:rsidRPr="00362B38" w:rsidRDefault="00362B38" w:rsidP="00362B38">
      <w:pPr>
        <w:pStyle w:val="Code"/>
      </w:pPr>
      <w:r w:rsidRPr="00362B38">
        <w:t xml:space="preserve">    public class PagedDataRequestFactory : IPagedDataRequestFactory</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public const int DefaultPageSize = 25;</w:t>
      </w:r>
    </w:p>
    <w:p w:rsidR="00362B38" w:rsidRPr="00362B38" w:rsidRDefault="00362B38" w:rsidP="00362B38">
      <w:pPr>
        <w:pStyle w:val="Code"/>
      </w:pPr>
    </w:p>
    <w:p w:rsidR="00362B38" w:rsidRPr="00362B38" w:rsidRDefault="00362B38" w:rsidP="00362B38">
      <w:pPr>
        <w:pStyle w:val="Code"/>
      </w:pPr>
      <w:r w:rsidRPr="00362B38">
        <w:t xml:space="preserve">        public const int MaxPageSize = 50;</w:t>
      </w:r>
    </w:p>
    <w:p w:rsidR="00362B38" w:rsidRPr="00362B38" w:rsidRDefault="00362B38" w:rsidP="00362B38">
      <w:pPr>
        <w:pStyle w:val="Code"/>
      </w:pPr>
    </w:p>
    <w:p w:rsidR="00362B38" w:rsidRPr="00362B38" w:rsidRDefault="00362B38" w:rsidP="00362B38">
      <w:pPr>
        <w:pStyle w:val="Code"/>
      </w:pPr>
      <w:r w:rsidRPr="00362B38">
        <w:t xml:space="preserve">        private readonly ILog _log;</w:t>
      </w:r>
    </w:p>
    <w:p w:rsidR="00362B38" w:rsidRPr="00362B38" w:rsidRDefault="00362B38" w:rsidP="00362B38">
      <w:pPr>
        <w:pStyle w:val="Code"/>
      </w:pPr>
    </w:p>
    <w:p w:rsidR="00362B38" w:rsidRPr="00362B38" w:rsidRDefault="00362B38" w:rsidP="00362B38">
      <w:pPr>
        <w:pStyle w:val="Code"/>
      </w:pPr>
      <w:r w:rsidRPr="00362B38">
        <w:t xml:space="preserve">        public PagedDataRequestFactory(ILogManager logManager)</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_log = logManager.GetLog(typeof (PagedDataRequestFactory));</w:t>
      </w:r>
    </w:p>
    <w:p w:rsidR="00362B38" w:rsidRPr="00362B38" w:rsidRDefault="00362B38" w:rsidP="00362B38">
      <w:pPr>
        <w:pStyle w:val="Code"/>
      </w:pPr>
      <w:r w:rsidRPr="00362B38">
        <w:t xml:space="preserve">        }</w:t>
      </w:r>
    </w:p>
    <w:p w:rsidR="00362B38" w:rsidRPr="00362B38" w:rsidRDefault="00362B38" w:rsidP="00362B38">
      <w:pPr>
        <w:pStyle w:val="Code"/>
      </w:pPr>
    </w:p>
    <w:p w:rsidR="00362B38" w:rsidRPr="00362B38" w:rsidRDefault="00362B38" w:rsidP="00362B38">
      <w:pPr>
        <w:pStyle w:val="Code"/>
      </w:pPr>
      <w:r w:rsidRPr="00362B38">
        <w:t xml:space="preserve">        public PagedDataRequest Create(Uri requestUri)</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int? pageNumber;</w:t>
      </w:r>
    </w:p>
    <w:p w:rsidR="00362B38" w:rsidRPr="00362B38" w:rsidRDefault="00362B38" w:rsidP="00362B38">
      <w:pPr>
        <w:pStyle w:val="Code"/>
      </w:pPr>
      <w:r w:rsidRPr="00362B38">
        <w:t xml:space="preserve">            int? pageSize;</w:t>
      </w:r>
    </w:p>
    <w:p w:rsidR="00362B38" w:rsidRPr="00362B38" w:rsidRDefault="00362B38" w:rsidP="00362B38">
      <w:pPr>
        <w:pStyle w:val="Code"/>
      </w:pPr>
    </w:p>
    <w:p w:rsidR="00362B38" w:rsidRPr="00362B38" w:rsidRDefault="00362B38" w:rsidP="00362B38">
      <w:pPr>
        <w:pStyle w:val="Code"/>
      </w:pPr>
      <w:r w:rsidRPr="00362B38">
        <w:t xml:space="preserve">            try</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var valueCollection = requestUri.ParseQueryString();</w:t>
      </w:r>
    </w:p>
    <w:p w:rsidR="00362B38" w:rsidRPr="00362B38" w:rsidRDefault="00362B38" w:rsidP="00362B38">
      <w:pPr>
        <w:pStyle w:val="Code"/>
      </w:pPr>
    </w:p>
    <w:p w:rsidR="00362B38" w:rsidRPr="00362B38" w:rsidRDefault="00362B38" w:rsidP="00362B38">
      <w:pPr>
        <w:pStyle w:val="Code"/>
      </w:pPr>
      <w:r w:rsidRPr="00362B38">
        <w:t xml:space="preserve">                pageNumber =</w:t>
      </w:r>
    </w:p>
    <w:p w:rsidR="00362B38" w:rsidRPr="00362B38" w:rsidRDefault="00362B38" w:rsidP="00362B38">
      <w:pPr>
        <w:pStyle w:val="Code"/>
      </w:pPr>
      <w:r w:rsidRPr="00362B38">
        <w:t xml:space="preserve">                    PrimitiveTypeParser.Parse&lt;int?&gt;(valueCollection[Constants.CommonParameterNames.PageNumber]);</w:t>
      </w:r>
    </w:p>
    <w:p w:rsidR="00362B38" w:rsidRPr="00362B38" w:rsidRDefault="00362B38" w:rsidP="00362B38">
      <w:pPr>
        <w:pStyle w:val="Code"/>
      </w:pPr>
      <w:r w:rsidRPr="00362B38">
        <w:lastRenderedPageBreak/>
        <w:t xml:space="preserve">                pageSize = PrimitiveTypeParser.Parse&lt;int?&gt;(valueCollection[Constants.CommonParameterNames.PageSize]);</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catch (Exception e)</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_log.Error("Error parsing input", e);</w:t>
      </w:r>
    </w:p>
    <w:p w:rsidR="00362B38" w:rsidRPr="00362B38" w:rsidRDefault="00362B38" w:rsidP="00362B38">
      <w:pPr>
        <w:pStyle w:val="Code"/>
      </w:pPr>
      <w:r w:rsidRPr="00362B38">
        <w:t xml:space="preserve">                throw new HttpException((int) HttpStatusCode.BadRequest, e.Message);</w:t>
      </w:r>
    </w:p>
    <w:p w:rsidR="00362B38" w:rsidRPr="00362B38" w:rsidRDefault="00362B38" w:rsidP="00362B38">
      <w:pPr>
        <w:pStyle w:val="Code"/>
      </w:pPr>
      <w:r w:rsidRPr="00362B38">
        <w:t xml:space="preserve">            }</w:t>
      </w:r>
    </w:p>
    <w:p w:rsidR="00362B38" w:rsidRPr="00362B38" w:rsidRDefault="00362B38" w:rsidP="00362B38">
      <w:pPr>
        <w:pStyle w:val="Code"/>
      </w:pPr>
    </w:p>
    <w:p w:rsidR="00362B38" w:rsidRPr="00362B38" w:rsidRDefault="00362B38" w:rsidP="00362B38">
      <w:pPr>
        <w:pStyle w:val="Code"/>
      </w:pPr>
      <w:r w:rsidRPr="00362B38">
        <w:t xml:space="preserve">            pageNumber = pageNumber.GetBoundedValue(Constants.Paging.DefaultPageNumber, Constants.Paging.MinPageNumber);</w:t>
      </w:r>
    </w:p>
    <w:p w:rsidR="00362B38" w:rsidRPr="00362B38" w:rsidRDefault="00362B38" w:rsidP="00362B38">
      <w:pPr>
        <w:pStyle w:val="Code"/>
      </w:pPr>
      <w:r w:rsidRPr="00362B38">
        <w:t xml:space="preserve">            pageSize = pageSize.GetBoundedValue(DefaultPageSize,</w:t>
      </w:r>
    </w:p>
    <w:p w:rsidR="00362B38" w:rsidRPr="00362B38" w:rsidRDefault="00362B38" w:rsidP="00362B38">
      <w:pPr>
        <w:pStyle w:val="Code"/>
      </w:pPr>
      <w:r w:rsidRPr="00362B38">
        <w:t xml:space="preserve">                Constants.Paging.MinPageSize, MaxPageSize);</w:t>
      </w:r>
    </w:p>
    <w:p w:rsidR="00362B38" w:rsidRPr="00362B38" w:rsidRDefault="00362B38" w:rsidP="00362B38">
      <w:pPr>
        <w:pStyle w:val="Code"/>
      </w:pPr>
    </w:p>
    <w:p w:rsidR="00362B38" w:rsidRPr="00362B38" w:rsidRDefault="00362B38" w:rsidP="00362B38">
      <w:pPr>
        <w:pStyle w:val="Code"/>
      </w:pPr>
      <w:r w:rsidRPr="00362B38">
        <w:t xml:space="preserve">            return new PagedDataRequest(pageNumber.Value, pageSize.Value);</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w:t>
      </w:r>
    </w:p>
    <w:p w:rsidR="00EE1FFD" w:rsidRDefault="00362B38" w:rsidP="00362B38">
      <w:pPr>
        <w:pStyle w:val="Code"/>
      </w:pPr>
      <w:r w:rsidRPr="00362B38">
        <w:t>}</w:t>
      </w:r>
    </w:p>
    <w:p w:rsidR="00362B38" w:rsidRDefault="00362B38" w:rsidP="00362B38">
      <w:pPr>
        <w:pStyle w:val="CodeCaption"/>
      </w:pPr>
      <w:r>
        <w:t xml:space="preserve">Dependency Configuration (add to </w:t>
      </w:r>
      <w:r w:rsidRPr="00E56F99">
        <w:rPr>
          <w:rStyle w:val="CodeInline"/>
        </w:rPr>
        <w:t>NinjectConfigurator.AddBindings</w:t>
      </w:r>
      <w:r>
        <w:t>)</w:t>
      </w:r>
    </w:p>
    <w:p w:rsidR="00EE1FFD" w:rsidRDefault="00362B38" w:rsidP="00D57526">
      <w:pPr>
        <w:pStyle w:val="Code"/>
      </w:pPr>
      <w:r w:rsidRPr="00362B38">
        <w:t>container.Bind&lt;IPagedDataRequestFactory&gt;().To&lt;PagedDataRequestFactory&gt;().InSingletonScope();</w:t>
      </w:r>
    </w:p>
    <w:p w:rsidR="00362B38" w:rsidRDefault="00316A8F" w:rsidP="00316A8F">
      <w:pPr>
        <w:pStyle w:val="BodyTextCont"/>
      </w:pPr>
      <w:r>
        <w:t xml:space="preserve">The </w:t>
      </w:r>
      <w:r w:rsidRPr="00316A8F">
        <w:rPr>
          <w:rStyle w:val="CodeInline"/>
        </w:rPr>
        <w:t>Create</w:t>
      </w:r>
      <w:r>
        <w:t xml:space="preserve"> method begins by using the </w:t>
      </w:r>
      <w:r w:rsidRPr="00316A8F">
        <w:rPr>
          <w:rStyle w:val="CodeInline"/>
        </w:rPr>
        <w:t>Uri</w:t>
      </w:r>
      <w:r>
        <w:t xml:space="preserve"> class' </w:t>
      </w:r>
      <w:proofErr w:type="spellStart"/>
      <w:r w:rsidRPr="00316A8F">
        <w:rPr>
          <w:rStyle w:val="CodeInline"/>
        </w:rPr>
        <w:t>ParseQueryString</w:t>
      </w:r>
      <w:proofErr w:type="spellEnd"/>
      <w:r>
        <w:t xml:space="preserve"> method to parse the query string into a standard .NET </w:t>
      </w:r>
      <w:proofErr w:type="spellStart"/>
      <w:r w:rsidRPr="00316A8F">
        <w:rPr>
          <w:rStyle w:val="CodeInline"/>
        </w:rPr>
        <w:t>NameValueCollection</w:t>
      </w:r>
      <w:proofErr w:type="spellEnd"/>
      <w:r>
        <w:t xml:space="preserve">. The page number and page size are then parsed from this collection using a custom parser (which we'll examine soon). Note the use of the </w:t>
      </w:r>
      <w:proofErr w:type="spellStart"/>
      <w:r>
        <w:t>nullable</w:t>
      </w:r>
      <w:proofErr w:type="spellEnd"/>
      <w:r>
        <w:t xml:space="preserve"> type (</w:t>
      </w:r>
      <w:proofErr w:type="spellStart"/>
      <w:r w:rsidRPr="00316A8F">
        <w:rPr>
          <w:rStyle w:val="CodeInline"/>
        </w:rPr>
        <w:t>int</w:t>
      </w:r>
      <w:proofErr w:type="spellEnd"/>
      <w:r w:rsidRPr="00316A8F">
        <w:rPr>
          <w:rStyle w:val="CodeInline"/>
        </w:rPr>
        <w:t>?</w:t>
      </w:r>
      <w:r>
        <w:t>), because we can't guarantee the caller will provide these values in the query string.</w:t>
      </w:r>
      <w:r w:rsidR="0000329B">
        <w:t xml:space="preserve"> Also note that the parsing logic is wrapped in a </w:t>
      </w:r>
      <w:r w:rsidR="0000329B" w:rsidRPr="0000329B">
        <w:rPr>
          <w:rStyle w:val="CodeInline"/>
        </w:rPr>
        <w:t>try-catch</w:t>
      </w:r>
      <w:r w:rsidR="0000329B">
        <w:t xml:space="preserve">, because it is possible that the query string contains bogus data (e.g., alpha characters for the </w:t>
      </w:r>
      <w:proofErr w:type="spellStart"/>
      <w:r w:rsidR="0000329B" w:rsidRPr="0000329B">
        <w:rPr>
          <w:rStyle w:val="CodeInline"/>
        </w:rPr>
        <w:t>pageNumber</w:t>
      </w:r>
      <w:proofErr w:type="spellEnd"/>
      <w:r w:rsidR="0000329B">
        <w:t>).</w:t>
      </w:r>
    </w:p>
    <w:p w:rsidR="0000329B" w:rsidRDefault="0000329B" w:rsidP="00316A8F">
      <w:pPr>
        <w:pStyle w:val="BodyTextCont"/>
      </w:pPr>
      <w:r>
        <w:t xml:space="preserve">Next, the page number and page size are coerced into reasonable values using the </w:t>
      </w:r>
      <w:proofErr w:type="spellStart"/>
      <w:r w:rsidRPr="0000329B">
        <w:rPr>
          <w:rStyle w:val="CodeInline"/>
        </w:rPr>
        <w:t>GetBoundedValue</w:t>
      </w:r>
      <w:proofErr w:type="spellEnd"/>
      <w:r>
        <w:t xml:space="preserve"> extension method (we'll add that soon, too).</w:t>
      </w:r>
    </w:p>
    <w:p w:rsidR="0000329B" w:rsidRDefault="0000329B" w:rsidP="00316A8F">
      <w:pPr>
        <w:pStyle w:val="BodyTextCont"/>
      </w:pPr>
      <w:r>
        <w:t xml:space="preserve">Finally, the method returns a new </w:t>
      </w:r>
      <w:proofErr w:type="spellStart"/>
      <w:r w:rsidRPr="0000329B">
        <w:rPr>
          <w:rStyle w:val="CodeInline"/>
        </w:rPr>
        <w:t>PagedDataRequest</w:t>
      </w:r>
      <w:proofErr w:type="spellEnd"/>
      <w:r>
        <w:t xml:space="preserve"> containing correct (and possibly default) values for the page number and page size.</w:t>
      </w:r>
    </w:p>
    <w:p w:rsidR="0000329B" w:rsidRDefault="0000329B" w:rsidP="00316A8F">
      <w:pPr>
        <w:pStyle w:val="BodyTextCont"/>
      </w:pPr>
      <w:r>
        <w:t xml:space="preserve">Now let's add in those missing dependencies used by </w:t>
      </w:r>
      <w:r w:rsidRPr="0000329B">
        <w:rPr>
          <w:rStyle w:val="CodeInline"/>
        </w:rPr>
        <w:t>Create</w:t>
      </w:r>
      <w:r>
        <w:t xml:space="preserve">. Start by adding in the </w:t>
      </w:r>
      <w:proofErr w:type="spellStart"/>
      <w:r w:rsidRPr="0000329B">
        <w:rPr>
          <w:rStyle w:val="CodeInline"/>
        </w:rPr>
        <w:t>PrimitiveTypeParser</w:t>
      </w:r>
      <w:proofErr w:type="spellEnd"/>
      <w:r>
        <w:t xml:space="preserve"> class:</w:t>
      </w:r>
    </w:p>
    <w:p w:rsidR="0000329B" w:rsidRPr="0000329B" w:rsidRDefault="0000329B" w:rsidP="0000329B">
      <w:pPr>
        <w:pStyle w:val="Code"/>
      </w:pPr>
      <w:r w:rsidRPr="0000329B">
        <w:t>using System.ComponentModel;</w:t>
      </w:r>
    </w:p>
    <w:p w:rsidR="0000329B" w:rsidRPr="0000329B" w:rsidRDefault="0000329B" w:rsidP="0000329B">
      <w:pPr>
        <w:pStyle w:val="Code"/>
      </w:pPr>
    </w:p>
    <w:p w:rsidR="0000329B" w:rsidRPr="0000329B" w:rsidRDefault="0000329B" w:rsidP="0000329B">
      <w:pPr>
        <w:pStyle w:val="Code"/>
      </w:pPr>
      <w:r w:rsidRPr="0000329B">
        <w:t>namespace WebApi2Book.Common</w:t>
      </w:r>
    </w:p>
    <w:p w:rsidR="0000329B" w:rsidRPr="0000329B" w:rsidRDefault="0000329B" w:rsidP="0000329B">
      <w:pPr>
        <w:pStyle w:val="Code"/>
      </w:pPr>
      <w:r w:rsidRPr="0000329B">
        <w:t>{</w:t>
      </w:r>
    </w:p>
    <w:p w:rsidR="0000329B" w:rsidRPr="0000329B" w:rsidRDefault="0000329B" w:rsidP="0000329B">
      <w:pPr>
        <w:pStyle w:val="Code"/>
      </w:pPr>
      <w:r w:rsidRPr="0000329B">
        <w:t xml:space="preserve">    public static class PrimitiveTypeParser</w:t>
      </w:r>
    </w:p>
    <w:p w:rsidR="0000329B" w:rsidRPr="0000329B" w:rsidRDefault="0000329B" w:rsidP="0000329B">
      <w:pPr>
        <w:pStyle w:val="Code"/>
      </w:pPr>
      <w:r w:rsidRPr="0000329B">
        <w:t xml:space="preserve">    {</w:t>
      </w:r>
    </w:p>
    <w:p w:rsidR="0000329B" w:rsidRPr="0000329B" w:rsidRDefault="0000329B" w:rsidP="0000329B">
      <w:pPr>
        <w:pStyle w:val="Code"/>
      </w:pPr>
      <w:r w:rsidRPr="0000329B">
        <w:t xml:space="preserve">        public static T Parse&lt;T&gt;(string valueAsString)</w:t>
      </w:r>
    </w:p>
    <w:p w:rsidR="0000329B" w:rsidRPr="0000329B" w:rsidRDefault="0000329B" w:rsidP="0000329B">
      <w:pPr>
        <w:pStyle w:val="Code"/>
      </w:pPr>
      <w:r w:rsidRPr="0000329B">
        <w:t xml:space="preserve">        {</w:t>
      </w:r>
    </w:p>
    <w:p w:rsidR="0000329B" w:rsidRPr="0000329B" w:rsidRDefault="0000329B" w:rsidP="0000329B">
      <w:pPr>
        <w:pStyle w:val="Code"/>
      </w:pPr>
      <w:r w:rsidRPr="0000329B">
        <w:t xml:space="preserve">            var converter = TypeDescriptor.GetConverter(typeof (T));</w:t>
      </w:r>
    </w:p>
    <w:p w:rsidR="0000329B" w:rsidRPr="0000329B" w:rsidRDefault="0000329B" w:rsidP="0000329B">
      <w:pPr>
        <w:pStyle w:val="Code"/>
      </w:pPr>
      <w:r w:rsidRPr="0000329B">
        <w:lastRenderedPageBreak/>
        <w:t xml:space="preserve">            var result = converter.ConvertFromString(valueAsString);</w:t>
      </w:r>
    </w:p>
    <w:p w:rsidR="0000329B" w:rsidRPr="0000329B" w:rsidRDefault="0000329B" w:rsidP="0000329B">
      <w:pPr>
        <w:pStyle w:val="Code"/>
      </w:pPr>
      <w:r w:rsidRPr="0000329B">
        <w:t xml:space="preserve">            return (T) result;</w:t>
      </w:r>
    </w:p>
    <w:p w:rsidR="0000329B" w:rsidRPr="0000329B" w:rsidRDefault="0000329B" w:rsidP="0000329B">
      <w:pPr>
        <w:pStyle w:val="Code"/>
      </w:pPr>
      <w:r w:rsidRPr="0000329B">
        <w:t xml:space="preserve">        }</w:t>
      </w:r>
    </w:p>
    <w:p w:rsidR="0000329B" w:rsidRPr="0000329B" w:rsidRDefault="0000329B" w:rsidP="0000329B">
      <w:pPr>
        <w:pStyle w:val="Code"/>
      </w:pPr>
      <w:r w:rsidRPr="0000329B">
        <w:t xml:space="preserve">    }</w:t>
      </w:r>
    </w:p>
    <w:p w:rsidR="00D57526" w:rsidRDefault="0000329B" w:rsidP="0000329B">
      <w:pPr>
        <w:pStyle w:val="Code"/>
      </w:pPr>
      <w:r w:rsidRPr="0000329B">
        <w:t>}</w:t>
      </w:r>
    </w:p>
    <w:p w:rsidR="00D57526" w:rsidRDefault="00AE2678" w:rsidP="00E14B33">
      <w:pPr>
        <w:pStyle w:val="BodyTextCont"/>
      </w:pPr>
      <w:r>
        <w:t xml:space="preserve">Though we could have used </w:t>
      </w:r>
      <w:proofErr w:type="spellStart"/>
      <w:r w:rsidRPr="00AE2678">
        <w:rPr>
          <w:rStyle w:val="CodeInline"/>
        </w:rPr>
        <w:t>int.TryParse</w:t>
      </w:r>
      <w:proofErr w:type="spellEnd"/>
      <w:r>
        <w:t xml:space="preserve"> in this case, this is a class we use in some of our other projects to conveniently parse just about any type</w:t>
      </w:r>
      <w:r w:rsidR="00FF4178">
        <w:t xml:space="preserve"> of data; it's nice to not have to deal with the </w:t>
      </w:r>
      <w:proofErr w:type="spellStart"/>
      <w:r w:rsidR="00FF4178" w:rsidRPr="00FF4178">
        <w:rPr>
          <w:rStyle w:val="CodeInline"/>
        </w:rPr>
        <w:t>TryParse</w:t>
      </w:r>
      <w:proofErr w:type="spellEnd"/>
      <w:r w:rsidR="00FF4178">
        <w:t xml:space="preserve"> method's </w:t>
      </w:r>
      <w:r w:rsidR="00FF4178" w:rsidRPr="00FF4178">
        <w:rPr>
          <w:rStyle w:val="CodeInline"/>
        </w:rPr>
        <w:t>out</w:t>
      </w:r>
      <w:r w:rsidR="00FF4178">
        <w:t xml:space="preserve"> parameter</w:t>
      </w:r>
      <w:r>
        <w:t xml:space="preserve">. </w:t>
      </w:r>
      <w:r w:rsidR="0000329B">
        <w:t xml:space="preserve">Yes, it's static, like the </w:t>
      </w:r>
      <w:proofErr w:type="spellStart"/>
      <w:r w:rsidR="0000329B" w:rsidRPr="00E14B33">
        <w:rPr>
          <w:rStyle w:val="CodeInline"/>
        </w:rPr>
        <w:t>LocationLinkCalculator</w:t>
      </w:r>
      <w:proofErr w:type="spellEnd"/>
      <w:r w:rsidR="0000329B">
        <w:t xml:space="preserve">. Does this parser need to support polymorphism? Does it need to be mocked? No and no. So it's fine as a </w:t>
      </w:r>
      <w:r w:rsidR="00E14B33">
        <w:t xml:space="preserve">simple, </w:t>
      </w:r>
      <w:r w:rsidR="0000329B">
        <w:t>static</w:t>
      </w:r>
      <w:r w:rsidR="00E14B33">
        <w:t>,</w:t>
      </w:r>
      <w:r w:rsidR="0000329B">
        <w:t xml:space="preserve"> utility method.</w:t>
      </w:r>
    </w:p>
    <w:p w:rsidR="00E14B33" w:rsidRDefault="00E14B33" w:rsidP="00E14B33">
      <w:pPr>
        <w:pStyle w:val="BodyTextCont"/>
      </w:pPr>
      <w:r>
        <w:t>Now add in the extension methods:</w:t>
      </w:r>
    </w:p>
    <w:p w:rsidR="00E14B33" w:rsidRPr="00E14B33" w:rsidRDefault="00E14B33" w:rsidP="00E14B33">
      <w:pPr>
        <w:pStyle w:val="Code"/>
      </w:pPr>
      <w:r w:rsidRPr="00E14B33">
        <w:t>using System;</w:t>
      </w:r>
    </w:p>
    <w:p w:rsidR="00E14B33" w:rsidRPr="00E14B33" w:rsidRDefault="00E14B33" w:rsidP="00E14B33">
      <w:pPr>
        <w:pStyle w:val="Code"/>
      </w:pPr>
    </w:p>
    <w:p w:rsidR="00E14B33" w:rsidRPr="00E14B33" w:rsidRDefault="00E14B33" w:rsidP="00E14B33">
      <w:pPr>
        <w:pStyle w:val="Code"/>
      </w:pPr>
      <w:r w:rsidRPr="00E14B33">
        <w:t>namespace WebApi2Book.Common.Extensions</w:t>
      </w:r>
    </w:p>
    <w:p w:rsidR="00E14B33" w:rsidRPr="00E14B33" w:rsidRDefault="00E14B33" w:rsidP="00E14B33">
      <w:pPr>
        <w:pStyle w:val="Code"/>
      </w:pPr>
      <w:r w:rsidRPr="00E14B33">
        <w:t>{</w:t>
      </w:r>
    </w:p>
    <w:p w:rsidR="00E14B33" w:rsidRPr="00E14B33" w:rsidRDefault="00E14B33" w:rsidP="00E14B33">
      <w:pPr>
        <w:pStyle w:val="Code"/>
      </w:pPr>
      <w:r w:rsidRPr="00E14B33">
        <w:t xml:space="preserve">    public static class IntExtensions</w:t>
      </w:r>
    </w:p>
    <w:p w:rsidR="00E14B33" w:rsidRPr="00E14B33" w:rsidRDefault="00E14B33" w:rsidP="00E14B33">
      <w:pPr>
        <w:pStyle w:val="Code"/>
      </w:pPr>
      <w:r w:rsidRPr="00E14B33">
        <w:t xml:space="preserve">    {</w:t>
      </w:r>
    </w:p>
    <w:p w:rsidR="00E14B33" w:rsidRPr="00E14B33" w:rsidRDefault="00E14B33" w:rsidP="00E14B33">
      <w:pPr>
        <w:pStyle w:val="Code"/>
      </w:pPr>
      <w:r w:rsidRPr="00E14B33">
        <w:t xml:space="preserve">        public static int GetBoundedValue(this int value, int min, int max)</w:t>
      </w:r>
    </w:p>
    <w:p w:rsidR="00E14B33" w:rsidRPr="00E14B33" w:rsidRDefault="00E14B33" w:rsidP="00E14B33">
      <w:pPr>
        <w:pStyle w:val="Code"/>
      </w:pPr>
      <w:r w:rsidRPr="00E14B33">
        <w:t xml:space="preserve">        {</w:t>
      </w:r>
    </w:p>
    <w:p w:rsidR="00E14B33" w:rsidRPr="00E14B33" w:rsidRDefault="00E14B33" w:rsidP="00E14B33">
      <w:pPr>
        <w:pStyle w:val="Code"/>
      </w:pPr>
      <w:r w:rsidRPr="00E14B33">
        <w:t xml:space="preserve">            var boundedValue = Math.Min(Math.Max(value, min), max);</w:t>
      </w:r>
    </w:p>
    <w:p w:rsidR="00E14B33" w:rsidRPr="00E14B33" w:rsidRDefault="00E14B33" w:rsidP="00E14B33">
      <w:pPr>
        <w:pStyle w:val="Code"/>
      </w:pPr>
      <w:r w:rsidRPr="00E14B33">
        <w:t xml:space="preserve">            return boundedValue;</w:t>
      </w:r>
    </w:p>
    <w:p w:rsidR="00E14B33" w:rsidRPr="00E14B33" w:rsidRDefault="00E14B33" w:rsidP="00E14B33">
      <w:pPr>
        <w:pStyle w:val="Code"/>
      </w:pPr>
      <w:r w:rsidRPr="00E14B33">
        <w:t xml:space="preserve">        }</w:t>
      </w:r>
    </w:p>
    <w:p w:rsidR="00E14B33" w:rsidRPr="00E14B33" w:rsidRDefault="00E14B33" w:rsidP="00E14B33">
      <w:pPr>
        <w:pStyle w:val="Code"/>
      </w:pPr>
    </w:p>
    <w:p w:rsidR="00E14B33" w:rsidRPr="00E14B33" w:rsidRDefault="00E14B33" w:rsidP="00E14B33">
      <w:pPr>
        <w:pStyle w:val="Code"/>
      </w:pPr>
      <w:r w:rsidRPr="00E14B33">
        <w:t xml:space="preserve">        public static int GetBoundedValue(this int? value, int defaultValue, int min)</w:t>
      </w:r>
    </w:p>
    <w:p w:rsidR="00E14B33" w:rsidRPr="00E14B33" w:rsidRDefault="00E14B33" w:rsidP="00E14B33">
      <w:pPr>
        <w:pStyle w:val="Code"/>
      </w:pPr>
      <w:r w:rsidRPr="00E14B33">
        <w:t xml:space="preserve">        {</w:t>
      </w:r>
    </w:p>
    <w:p w:rsidR="00E14B33" w:rsidRPr="00E14B33" w:rsidRDefault="00E14B33" w:rsidP="00E14B33">
      <w:pPr>
        <w:pStyle w:val="Code"/>
      </w:pPr>
      <w:r w:rsidRPr="00E14B33">
        <w:t xml:space="preserve">            var valToBound = value ?? defaultValue;</w:t>
      </w:r>
    </w:p>
    <w:p w:rsidR="00E14B33" w:rsidRPr="00E14B33" w:rsidRDefault="00E14B33" w:rsidP="00E14B33">
      <w:pPr>
        <w:pStyle w:val="Code"/>
      </w:pPr>
      <w:r w:rsidRPr="00E14B33">
        <w:t xml:space="preserve">            var boundedValue = Math.Max(valToBound, min);</w:t>
      </w:r>
    </w:p>
    <w:p w:rsidR="00E14B33" w:rsidRPr="00E14B33" w:rsidRDefault="00E14B33" w:rsidP="00E14B33">
      <w:pPr>
        <w:pStyle w:val="Code"/>
      </w:pPr>
      <w:r w:rsidRPr="00E14B33">
        <w:t xml:space="preserve">            return boundedValue;</w:t>
      </w:r>
    </w:p>
    <w:p w:rsidR="00E14B33" w:rsidRPr="00E14B33" w:rsidRDefault="00E14B33" w:rsidP="00E14B33">
      <w:pPr>
        <w:pStyle w:val="Code"/>
      </w:pPr>
      <w:r w:rsidRPr="00E14B33">
        <w:t xml:space="preserve">        }</w:t>
      </w:r>
    </w:p>
    <w:p w:rsidR="00E14B33" w:rsidRPr="00E14B33" w:rsidRDefault="00E14B33" w:rsidP="00E14B33">
      <w:pPr>
        <w:pStyle w:val="Code"/>
      </w:pPr>
    </w:p>
    <w:p w:rsidR="00E14B33" w:rsidRPr="00E14B33" w:rsidRDefault="00E14B33" w:rsidP="00E14B33">
      <w:pPr>
        <w:pStyle w:val="Code"/>
      </w:pPr>
      <w:r w:rsidRPr="00E14B33">
        <w:t xml:space="preserve">        public static int GetBoundedValue(this int? value, int defaultValue, int min, int max)</w:t>
      </w:r>
    </w:p>
    <w:p w:rsidR="00E14B33" w:rsidRPr="00E14B33" w:rsidRDefault="00E14B33" w:rsidP="00E14B33">
      <w:pPr>
        <w:pStyle w:val="Code"/>
      </w:pPr>
      <w:r w:rsidRPr="00E14B33">
        <w:t xml:space="preserve">        {</w:t>
      </w:r>
    </w:p>
    <w:p w:rsidR="00E14B33" w:rsidRPr="00E14B33" w:rsidRDefault="00E14B33" w:rsidP="00E14B33">
      <w:pPr>
        <w:pStyle w:val="Code"/>
      </w:pPr>
      <w:r w:rsidRPr="00E14B33">
        <w:t xml:space="preserve">            var valToBound = value ?? defaultValue;</w:t>
      </w:r>
    </w:p>
    <w:p w:rsidR="00E14B33" w:rsidRPr="00E14B33" w:rsidRDefault="00E14B33" w:rsidP="00E14B33">
      <w:pPr>
        <w:pStyle w:val="Code"/>
      </w:pPr>
      <w:r w:rsidRPr="00E14B33">
        <w:t xml:space="preserve">            var boundedValue = GetBoundedValue(valToBound, min, max);</w:t>
      </w:r>
    </w:p>
    <w:p w:rsidR="00E14B33" w:rsidRPr="00E14B33" w:rsidRDefault="00E14B33" w:rsidP="00E14B33">
      <w:pPr>
        <w:pStyle w:val="Code"/>
      </w:pPr>
      <w:r w:rsidRPr="00E14B33">
        <w:t xml:space="preserve">            return boundedValue;</w:t>
      </w:r>
    </w:p>
    <w:p w:rsidR="00E14B33" w:rsidRPr="00E14B33" w:rsidRDefault="00E14B33" w:rsidP="00E14B33">
      <w:pPr>
        <w:pStyle w:val="Code"/>
      </w:pPr>
      <w:r w:rsidRPr="00E14B33">
        <w:t xml:space="preserve">        }</w:t>
      </w:r>
    </w:p>
    <w:p w:rsidR="00E14B33" w:rsidRPr="00E14B33" w:rsidRDefault="00E14B33" w:rsidP="00E14B33">
      <w:pPr>
        <w:pStyle w:val="Code"/>
      </w:pPr>
      <w:r w:rsidRPr="00E14B33">
        <w:t xml:space="preserve">    }</w:t>
      </w:r>
    </w:p>
    <w:p w:rsidR="00E14B33" w:rsidRDefault="00E14B33" w:rsidP="00E14B33">
      <w:pPr>
        <w:pStyle w:val="Code"/>
      </w:pPr>
      <w:r w:rsidRPr="00E14B33">
        <w:t>}</w:t>
      </w:r>
    </w:p>
    <w:p w:rsidR="00E14B33" w:rsidRDefault="00E14B33" w:rsidP="00E14B33">
      <w:pPr>
        <w:pStyle w:val="BodyTextCont"/>
      </w:pPr>
      <w:r>
        <w:t xml:space="preserve">These extension methods provide a convenient, general purpose way to apply floor, ceiling, and default values to </w:t>
      </w:r>
      <w:proofErr w:type="spellStart"/>
      <w:r>
        <w:t>nullable</w:t>
      </w:r>
      <w:proofErr w:type="spellEnd"/>
      <w:r>
        <w:t xml:space="preserve"> integers. Nothing web-specific here; just a collection of </w:t>
      </w:r>
      <w:r w:rsidR="00AE2678">
        <w:t xml:space="preserve">handy </w:t>
      </w:r>
      <w:r>
        <w:t>utilit</w:t>
      </w:r>
      <w:r w:rsidR="00AE2678">
        <w:t>y methods we included for completeness.</w:t>
      </w:r>
    </w:p>
    <w:p w:rsidR="00E14B33" w:rsidRDefault="00FF4178" w:rsidP="00E14B33">
      <w:pPr>
        <w:pStyle w:val="BodyTextCont"/>
      </w:pPr>
      <w:r>
        <w:t>At this point, we've finished constructing the filter from the URI, and the code should once again be in a buil</w:t>
      </w:r>
      <w:r w:rsidR="00604727">
        <w:t>d</w:t>
      </w:r>
      <w:r>
        <w:t>able state. Let's move on to processing the filtered request.</w:t>
      </w:r>
    </w:p>
    <w:p w:rsidR="00EE1FFD" w:rsidRPr="00EE1FFD" w:rsidRDefault="00EE1FFD" w:rsidP="00EE1FFD">
      <w:pPr>
        <w:pStyle w:val="Heading2"/>
      </w:pPr>
      <w:r>
        <w:lastRenderedPageBreak/>
        <w:t>Filtering the Results</w:t>
      </w:r>
    </w:p>
    <w:p w:rsidR="00B86380" w:rsidRDefault="00604727" w:rsidP="00071A28">
      <w:pPr>
        <w:pStyle w:val="BodyTextFirst"/>
      </w:pPr>
      <w:r>
        <w:t>Now we need to apply the filter to produce the response. We'll continue our bottom-up approach</w:t>
      </w:r>
      <w:r w:rsidR="00071A28">
        <w:t>, starting with some utility types and u</w:t>
      </w:r>
      <w:r>
        <w:t xml:space="preserve">ltimately reaching the </w:t>
      </w:r>
      <w:r w:rsidR="00081227">
        <w:t xml:space="preserve">controller. </w:t>
      </w:r>
      <w:r w:rsidR="00071A28">
        <w:t>L</w:t>
      </w:r>
      <w:r w:rsidR="00197107">
        <w:t xml:space="preserve">et's begin by implementing the </w:t>
      </w:r>
      <w:proofErr w:type="spellStart"/>
      <w:r w:rsidR="00B86380" w:rsidRPr="00B86380">
        <w:rPr>
          <w:rStyle w:val="CodeInline"/>
        </w:rPr>
        <w:t>ResultsPagingUtility</w:t>
      </w:r>
      <w:proofErr w:type="spellEnd"/>
      <w:r w:rsidR="00071A28">
        <w:t xml:space="preserve"> class </w:t>
      </w:r>
      <w:r w:rsidR="00197107">
        <w:t>as follows:</w:t>
      </w:r>
    </w:p>
    <w:p w:rsidR="00B86380" w:rsidRDefault="00B86380" w:rsidP="00B86380">
      <w:pPr>
        <w:pStyle w:val="CodeCaption"/>
      </w:pPr>
      <w:r w:rsidRPr="00081227">
        <w:t>ResultsPagingUtility</w:t>
      </w:r>
      <w:r>
        <w:t xml:space="preserve"> Class</w:t>
      </w:r>
    </w:p>
    <w:p w:rsidR="00B86380" w:rsidRPr="00081227" w:rsidRDefault="00B86380" w:rsidP="00B86380">
      <w:pPr>
        <w:pStyle w:val="Code"/>
      </w:pPr>
      <w:r w:rsidRPr="00081227">
        <w:t>using System;</w:t>
      </w:r>
    </w:p>
    <w:p w:rsidR="00B86380" w:rsidRPr="00081227" w:rsidRDefault="00B86380" w:rsidP="00B86380">
      <w:pPr>
        <w:pStyle w:val="Code"/>
      </w:pPr>
      <w:r w:rsidRPr="00081227">
        <w:t>using WebApi2Book.Common;</w:t>
      </w:r>
    </w:p>
    <w:p w:rsidR="00B86380" w:rsidRPr="00081227" w:rsidRDefault="00B86380" w:rsidP="00B86380">
      <w:pPr>
        <w:pStyle w:val="Code"/>
      </w:pPr>
    </w:p>
    <w:p w:rsidR="00B86380" w:rsidRPr="00081227" w:rsidRDefault="00B86380" w:rsidP="00B86380">
      <w:pPr>
        <w:pStyle w:val="Code"/>
      </w:pPr>
      <w:r w:rsidRPr="00081227">
        <w:t>namespace WebApi2Book.Data</w:t>
      </w:r>
    </w:p>
    <w:p w:rsidR="00B86380" w:rsidRPr="00081227" w:rsidRDefault="00B86380" w:rsidP="00B86380">
      <w:pPr>
        <w:pStyle w:val="Code"/>
      </w:pPr>
      <w:r w:rsidRPr="00081227">
        <w:t>{</w:t>
      </w:r>
    </w:p>
    <w:p w:rsidR="00B86380" w:rsidRPr="00081227" w:rsidRDefault="00B86380" w:rsidP="00B86380">
      <w:pPr>
        <w:pStyle w:val="Code"/>
      </w:pPr>
      <w:r w:rsidRPr="00081227">
        <w:t xml:space="preserve">    public static class ResultsPagingUtility</w:t>
      </w:r>
    </w:p>
    <w:p w:rsidR="00B86380" w:rsidRPr="00081227" w:rsidRDefault="00B86380" w:rsidP="00B86380">
      <w:pPr>
        <w:pStyle w:val="Code"/>
      </w:pPr>
      <w:r w:rsidRPr="00081227">
        <w:t xml:space="preserve">    {</w:t>
      </w:r>
    </w:p>
    <w:p w:rsidR="00B86380" w:rsidRPr="00081227" w:rsidRDefault="00B86380" w:rsidP="00B86380">
      <w:pPr>
        <w:pStyle w:val="Code"/>
      </w:pPr>
      <w:r w:rsidRPr="00081227">
        <w:t xml:space="preserve">        private const string ValueLessThanOneErrorMessage = "Value may not be less than 1.";</w:t>
      </w:r>
    </w:p>
    <w:p w:rsidR="00B86380" w:rsidRPr="00081227" w:rsidRDefault="00B86380" w:rsidP="00B86380">
      <w:pPr>
        <w:pStyle w:val="Code"/>
      </w:pPr>
      <w:r w:rsidRPr="00081227">
        <w:t xml:space="preserve">        private const string ValueLessThanZeroErrorMessage = "Value may not be less than 0.";</w:t>
      </w:r>
    </w:p>
    <w:p w:rsidR="00B86380" w:rsidRPr="00081227" w:rsidRDefault="00B86380" w:rsidP="00B86380">
      <w:pPr>
        <w:pStyle w:val="Code"/>
      </w:pPr>
    </w:p>
    <w:p w:rsidR="00B86380" w:rsidRPr="00081227" w:rsidRDefault="00B86380" w:rsidP="00B86380">
      <w:pPr>
        <w:pStyle w:val="Code"/>
      </w:pPr>
      <w:r w:rsidRPr="00081227">
        <w:t xml:space="preserve">        public static int CalculatePageSize(int requestedValue, int maxValue)</w:t>
      </w:r>
    </w:p>
    <w:p w:rsidR="00B86380" w:rsidRPr="00081227" w:rsidRDefault="00B86380" w:rsidP="00B86380">
      <w:pPr>
        <w:pStyle w:val="Code"/>
      </w:pPr>
      <w:r w:rsidRPr="00081227">
        <w:t xml:space="preserve">        {</w:t>
      </w:r>
    </w:p>
    <w:p w:rsidR="00B86380" w:rsidRPr="00081227" w:rsidRDefault="00B86380" w:rsidP="00B86380">
      <w:pPr>
        <w:pStyle w:val="Code"/>
      </w:pPr>
      <w:r w:rsidRPr="00081227">
        <w:t xml:space="preserve">            if (requestedValue &lt; 1)</w:t>
      </w:r>
    </w:p>
    <w:p w:rsidR="00B86380" w:rsidRPr="00081227" w:rsidRDefault="00B86380" w:rsidP="00B86380">
      <w:pPr>
        <w:pStyle w:val="Code"/>
      </w:pPr>
      <w:r w:rsidRPr="00081227">
        <w:t xml:space="preserve">                throw new ArgumentOutOfRangeException("requestedValue", requestedValue, ValueLessThanOneErrorMessage);</w:t>
      </w:r>
    </w:p>
    <w:p w:rsidR="00B86380" w:rsidRPr="00081227" w:rsidRDefault="00B86380" w:rsidP="00B86380">
      <w:pPr>
        <w:pStyle w:val="Code"/>
      </w:pPr>
      <w:r w:rsidRPr="00081227">
        <w:t xml:space="preserve">            if (maxValue &lt; 1)</w:t>
      </w:r>
    </w:p>
    <w:p w:rsidR="00B86380" w:rsidRPr="00081227" w:rsidRDefault="00B86380" w:rsidP="00B86380">
      <w:pPr>
        <w:pStyle w:val="Code"/>
      </w:pPr>
      <w:r w:rsidRPr="00081227">
        <w:t xml:space="preserve">                throw new ArgumentOutOfRangeException("maxValue", maxValue, ValueLessThanOneErrorMessage);</w:t>
      </w:r>
    </w:p>
    <w:p w:rsidR="00B86380" w:rsidRPr="00081227" w:rsidRDefault="00B86380" w:rsidP="00B86380">
      <w:pPr>
        <w:pStyle w:val="Code"/>
      </w:pPr>
    </w:p>
    <w:p w:rsidR="00B86380" w:rsidRPr="00081227" w:rsidRDefault="00B86380" w:rsidP="00B86380">
      <w:pPr>
        <w:pStyle w:val="Code"/>
      </w:pPr>
      <w:r w:rsidRPr="00081227">
        <w:t xml:space="preserve">            var boundedPageSize = Math.Min(requestedValue, maxValue);</w:t>
      </w:r>
    </w:p>
    <w:p w:rsidR="00B86380" w:rsidRPr="00081227" w:rsidRDefault="00B86380" w:rsidP="00B86380">
      <w:pPr>
        <w:pStyle w:val="Code"/>
      </w:pPr>
      <w:r w:rsidRPr="00081227">
        <w:t xml:space="preserve">            return boundedPageSize;</w:t>
      </w:r>
    </w:p>
    <w:p w:rsidR="00B86380" w:rsidRPr="00081227" w:rsidRDefault="00B86380" w:rsidP="00B86380">
      <w:pPr>
        <w:pStyle w:val="Code"/>
      </w:pPr>
      <w:r w:rsidRPr="00081227">
        <w:t xml:space="preserve">        }</w:t>
      </w:r>
    </w:p>
    <w:p w:rsidR="00B86380" w:rsidRPr="00081227" w:rsidRDefault="00B86380" w:rsidP="00B86380">
      <w:pPr>
        <w:pStyle w:val="Code"/>
      </w:pPr>
    </w:p>
    <w:p w:rsidR="00B86380" w:rsidRPr="00081227" w:rsidRDefault="00B86380" w:rsidP="00B86380">
      <w:pPr>
        <w:pStyle w:val="Code"/>
      </w:pPr>
      <w:r w:rsidRPr="00081227">
        <w:t xml:space="preserve">        public static int CalculateStartIndex(int pageNumber, int pageSize)</w:t>
      </w:r>
    </w:p>
    <w:p w:rsidR="00B86380" w:rsidRPr="00081227" w:rsidRDefault="00B86380" w:rsidP="00B86380">
      <w:pPr>
        <w:pStyle w:val="Code"/>
      </w:pPr>
      <w:r w:rsidRPr="00081227">
        <w:t xml:space="preserve">        {</w:t>
      </w:r>
    </w:p>
    <w:p w:rsidR="00B86380" w:rsidRPr="00081227" w:rsidRDefault="00B86380" w:rsidP="00B86380">
      <w:pPr>
        <w:pStyle w:val="Code"/>
      </w:pPr>
      <w:r w:rsidRPr="00081227">
        <w:t xml:space="preserve">            if (pageNumber &lt; 1)</w:t>
      </w:r>
    </w:p>
    <w:p w:rsidR="00B86380" w:rsidRPr="00081227" w:rsidRDefault="00B86380" w:rsidP="00B86380">
      <w:pPr>
        <w:pStyle w:val="Code"/>
      </w:pPr>
      <w:r w:rsidRPr="00081227">
        <w:t xml:space="preserve">                throw new ArgumentOutOfRangeException(Constants.CommonParameterNames.PageNumber, pageNumber,</w:t>
      </w:r>
    </w:p>
    <w:p w:rsidR="00B86380" w:rsidRPr="00081227" w:rsidRDefault="00B86380" w:rsidP="00B86380">
      <w:pPr>
        <w:pStyle w:val="Code"/>
      </w:pPr>
      <w:r w:rsidRPr="00081227">
        <w:t xml:space="preserve">                    ValueLessThanOneErrorMessage);</w:t>
      </w:r>
    </w:p>
    <w:p w:rsidR="00B86380" w:rsidRPr="00081227" w:rsidRDefault="00B86380" w:rsidP="00B86380">
      <w:pPr>
        <w:pStyle w:val="Code"/>
      </w:pPr>
      <w:r w:rsidRPr="00081227">
        <w:t xml:space="preserve">            if (pageSize &lt; 1)</w:t>
      </w:r>
    </w:p>
    <w:p w:rsidR="00B86380" w:rsidRPr="00081227" w:rsidRDefault="00B86380" w:rsidP="00B86380">
      <w:pPr>
        <w:pStyle w:val="Code"/>
      </w:pPr>
      <w:r w:rsidRPr="00081227">
        <w:t xml:space="preserve">                throw new ArgumentOutOfRangeException(Constants.CommonParameterNames.PageSize, pageSize,</w:t>
      </w:r>
    </w:p>
    <w:p w:rsidR="00B86380" w:rsidRPr="00081227" w:rsidRDefault="00B86380" w:rsidP="00B86380">
      <w:pPr>
        <w:pStyle w:val="Code"/>
      </w:pPr>
      <w:r w:rsidRPr="00081227">
        <w:t xml:space="preserve">                    ValueLessThanOneErrorMessage);</w:t>
      </w:r>
    </w:p>
    <w:p w:rsidR="00B86380" w:rsidRPr="00081227" w:rsidRDefault="00B86380" w:rsidP="00B86380">
      <w:pPr>
        <w:pStyle w:val="Code"/>
      </w:pPr>
    </w:p>
    <w:p w:rsidR="00B86380" w:rsidRPr="00081227" w:rsidRDefault="00B86380" w:rsidP="00B86380">
      <w:pPr>
        <w:pStyle w:val="Code"/>
      </w:pPr>
      <w:r w:rsidRPr="00081227">
        <w:t xml:space="preserve">            var startIndex = (pageNumber - 1)*pageSize;</w:t>
      </w:r>
    </w:p>
    <w:p w:rsidR="00B86380" w:rsidRPr="00081227" w:rsidRDefault="00B86380" w:rsidP="00B86380">
      <w:pPr>
        <w:pStyle w:val="Code"/>
      </w:pPr>
      <w:r w:rsidRPr="00081227">
        <w:t xml:space="preserve">            return startIndex;</w:t>
      </w:r>
    </w:p>
    <w:p w:rsidR="00B86380" w:rsidRPr="00081227" w:rsidRDefault="00B86380" w:rsidP="00B86380">
      <w:pPr>
        <w:pStyle w:val="Code"/>
      </w:pPr>
      <w:r w:rsidRPr="00081227">
        <w:t xml:space="preserve">        }</w:t>
      </w:r>
    </w:p>
    <w:p w:rsidR="00B86380" w:rsidRPr="00081227" w:rsidRDefault="00B86380" w:rsidP="00B86380">
      <w:pPr>
        <w:pStyle w:val="Code"/>
      </w:pPr>
    </w:p>
    <w:p w:rsidR="00B86380" w:rsidRPr="00081227" w:rsidRDefault="00B86380" w:rsidP="00B86380">
      <w:pPr>
        <w:pStyle w:val="Code"/>
      </w:pPr>
      <w:r w:rsidRPr="00081227">
        <w:t xml:space="preserve">        public static int CalculatePageCount(int totalItemCount, int pageSize)</w:t>
      </w:r>
    </w:p>
    <w:p w:rsidR="00B86380" w:rsidRPr="00081227" w:rsidRDefault="00B86380" w:rsidP="00B86380">
      <w:pPr>
        <w:pStyle w:val="Code"/>
      </w:pPr>
      <w:r w:rsidRPr="00081227">
        <w:t xml:space="preserve">        {</w:t>
      </w:r>
    </w:p>
    <w:p w:rsidR="00B86380" w:rsidRPr="00081227" w:rsidRDefault="00B86380" w:rsidP="00B86380">
      <w:pPr>
        <w:pStyle w:val="Code"/>
      </w:pPr>
      <w:r w:rsidRPr="00081227">
        <w:lastRenderedPageBreak/>
        <w:t xml:space="preserve">            if (totalItemCount &lt; 0)</w:t>
      </w:r>
    </w:p>
    <w:p w:rsidR="00B86380" w:rsidRPr="00081227" w:rsidRDefault="00B86380" w:rsidP="00B86380">
      <w:pPr>
        <w:pStyle w:val="Code"/>
      </w:pPr>
      <w:r w:rsidRPr="00081227">
        <w:t xml:space="preserve">                throw new ArgumentOutOfRangeException("totalItemCount", totalItemCount, ValueLessThanZeroErrorMessage);</w:t>
      </w:r>
    </w:p>
    <w:p w:rsidR="00B86380" w:rsidRPr="00081227" w:rsidRDefault="00B86380" w:rsidP="00B86380">
      <w:pPr>
        <w:pStyle w:val="Code"/>
      </w:pPr>
      <w:r w:rsidRPr="00081227">
        <w:t xml:space="preserve">            if (pageSize &lt; 1)</w:t>
      </w:r>
    </w:p>
    <w:p w:rsidR="00B86380" w:rsidRPr="00081227" w:rsidRDefault="00B86380" w:rsidP="00B86380">
      <w:pPr>
        <w:pStyle w:val="Code"/>
      </w:pPr>
      <w:r w:rsidRPr="00081227">
        <w:t xml:space="preserve">                throw new ArgumentOutOfRangeException(Constants.CommonParameterNames.PageSize, pageSize,</w:t>
      </w:r>
    </w:p>
    <w:p w:rsidR="00B86380" w:rsidRPr="00081227" w:rsidRDefault="00B86380" w:rsidP="00B86380">
      <w:pPr>
        <w:pStyle w:val="Code"/>
      </w:pPr>
      <w:r w:rsidRPr="00081227">
        <w:t xml:space="preserve">                    ValueLessThanOneErrorMessage);</w:t>
      </w:r>
    </w:p>
    <w:p w:rsidR="00B86380" w:rsidRPr="00081227" w:rsidRDefault="00B86380" w:rsidP="00B86380">
      <w:pPr>
        <w:pStyle w:val="Code"/>
      </w:pPr>
    </w:p>
    <w:p w:rsidR="00B86380" w:rsidRPr="00081227" w:rsidRDefault="00B86380" w:rsidP="00B86380">
      <w:pPr>
        <w:pStyle w:val="Code"/>
      </w:pPr>
      <w:r w:rsidRPr="00081227">
        <w:t xml:space="preserve">            var totalPageCount = (totalItemCount + pageSize - 1)/pageSize;</w:t>
      </w:r>
    </w:p>
    <w:p w:rsidR="00B86380" w:rsidRPr="00081227" w:rsidRDefault="00B86380" w:rsidP="00B86380">
      <w:pPr>
        <w:pStyle w:val="Code"/>
      </w:pPr>
      <w:r w:rsidRPr="00081227">
        <w:t xml:space="preserve">            return totalPageCount;</w:t>
      </w:r>
    </w:p>
    <w:p w:rsidR="00B86380" w:rsidRPr="00081227" w:rsidRDefault="00B86380" w:rsidP="00B86380">
      <w:pPr>
        <w:pStyle w:val="Code"/>
      </w:pPr>
      <w:r w:rsidRPr="00081227">
        <w:t xml:space="preserve">        }</w:t>
      </w:r>
    </w:p>
    <w:p w:rsidR="00B86380" w:rsidRPr="00081227" w:rsidRDefault="00B86380" w:rsidP="00B86380">
      <w:pPr>
        <w:pStyle w:val="Code"/>
      </w:pPr>
      <w:r w:rsidRPr="00081227">
        <w:t xml:space="preserve">    }</w:t>
      </w:r>
    </w:p>
    <w:p w:rsidR="00B86380" w:rsidRDefault="00B86380" w:rsidP="00B86380">
      <w:pPr>
        <w:pStyle w:val="Code"/>
      </w:pPr>
      <w:r w:rsidRPr="00081227">
        <w:t>}</w:t>
      </w:r>
    </w:p>
    <w:p w:rsidR="00B86380" w:rsidRDefault="00B86380" w:rsidP="00B86380">
      <w:pPr>
        <w:pStyle w:val="BodyTextCont"/>
      </w:pPr>
      <w:r>
        <w:t xml:space="preserve">This encapsulates </w:t>
      </w:r>
      <w:r w:rsidR="00F13537">
        <w:t>logic</w:t>
      </w:r>
      <w:r>
        <w:t xml:space="preserve"> to restrict page numbers and sizes to reasonable values. Unlike the </w:t>
      </w:r>
      <w:proofErr w:type="spellStart"/>
      <w:r w:rsidRPr="00B86380">
        <w:rPr>
          <w:rStyle w:val="CodeInline"/>
        </w:rPr>
        <w:t>PagedDataRequestFactory</w:t>
      </w:r>
      <w:proofErr w:type="spellEnd"/>
      <w:r>
        <w:t xml:space="preserve">, this class will throw </w:t>
      </w:r>
      <w:proofErr w:type="spellStart"/>
      <w:r w:rsidRPr="00B86380">
        <w:rPr>
          <w:rStyle w:val="CodeInline"/>
        </w:rPr>
        <w:t>ArgumentOutOfRangeException</w:t>
      </w:r>
      <w:proofErr w:type="spellEnd"/>
      <w:r>
        <w:t xml:space="preserve"> exceptions because, by this point in the processing, all </w:t>
      </w:r>
      <w:r w:rsidR="00F13537">
        <w:t xml:space="preserve">invalid user input should have been corrected or rejected as appropriate. The only interesting method is </w:t>
      </w:r>
      <w:proofErr w:type="spellStart"/>
      <w:r w:rsidR="00F13537" w:rsidRPr="00F13537">
        <w:rPr>
          <w:rStyle w:val="CodeInline"/>
        </w:rPr>
        <w:t>CalculatePageCount</w:t>
      </w:r>
      <w:proofErr w:type="spellEnd"/>
      <w:r w:rsidR="00F13537">
        <w:t>, which implements a formula that ensures a correct page count based on the total number of items and the page size. Note the protection for divide-by-zero exceptions!</w:t>
      </w:r>
    </w:p>
    <w:p w:rsidR="00F13537" w:rsidRDefault="00F13537" w:rsidP="00B86380">
      <w:pPr>
        <w:pStyle w:val="BodyTextCont"/>
      </w:pPr>
      <w:r>
        <w:t xml:space="preserve">Next, let's implement the </w:t>
      </w:r>
      <w:proofErr w:type="spellStart"/>
      <w:r>
        <w:t>QueryResult</w:t>
      </w:r>
      <w:proofErr w:type="spellEnd"/>
      <w:r>
        <w:t xml:space="preserve"> class as follows:</w:t>
      </w:r>
    </w:p>
    <w:p w:rsidR="00081227" w:rsidRPr="00197107" w:rsidRDefault="00081227" w:rsidP="00081227">
      <w:pPr>
        <w:pStyle w:val="Code"/>
      </w:pPr>
      <w:r w:rsidRPr="00197107">
        <w:t>using System.Collections.Generic;</w:t>
      </w:r>
    </w:p>
    <w:p w:rsidR="00081227" w:rsidRPr="00197107" w:rsidRDefault="00081227" w:rsidP="00081227">
      <w:pPr>
        <w:pStyle w:val="Code"/>
      </w:pPr>
    </w:p>
    <w:p w:rsidR="00081227" w:rsidRPr="00197107" w:rsidRDefault="00081227" w:rsidP="00081227">
      <w:pPr>
        <w:pStyle w:val="Code"/>
      </w:pPr>
      <w:r w:rsidRPr="00197107">
        <w:t>namespace WebApi2Book.Data</w:t>
      </w:r>
    </w:p>
    <w:p w:rsidR="00081227" w:rsidRPr="00197107" w:rsidRDefault="00081227" w:rsidP="00081227">
      <w:pPr>
        <w:pStyle w:val="Code"/>
      </w:pPr>
      <w:r w:rsidRPr="00197107">
        <w:t>{</w:t>
      </w:r>
    </w:p>
    <w:p w:rsidR="00081227" w:rsidRPr="00197107" w:rsidRDefault="00081227" w:rsidP="00081227">
      <w:pPr>
        <w:pStyle w:val="Code"/>
      </w:pPr>
      <w:r w:rsidRPr="00197107">
        <w:t xml:space="preserve">    public class QueryResult&lt;T&gt;</w:t>
      </w:r>
    </w:p>
    <w:p w:rsidR="00081227" w:rsidRPr="00197107" w:rsidRDefault="00081227" w:rsidP="00081227">
      <w:pPr>
        <w:pStyle w:val="Code"/>
      </w:pPr>
      <w:r w:rsidRPr="00197107">
        <w:t xml:space="preserve">    {</w:t>
      </w:r>
    </w:p>
    <w:p w:rsidR="00081227" w:rsidRPr="00197107" w:rsidRDefault="00081227" w:rsidP="00081227">
      <w:pPr>
        <w:pStyle w:val="Code"/>
      </w:pPr>
      <w:r w:rsidRPr="00197107">
        <w:t xml:space="preserve">        public QueryResult(IEnumerable&lt;T&gt; queriedItems, int totalItemCount, int pageSize)</w:t>
      </w:r>
    </w:p>
    <w:p w:rsidR="00081227" w:rsidRPr="00197107" w:rsidRDefault="00081227" w:rsidP="00081227">
      <w:pPr>
        <w:pStyle w:val="Code"/>
      </w:pPr>
      <w:r w:rsidRPr="00197107">
        <w:t xml:space="preserve">        {</w:t>
      </w:r>
    </w:p>
    <w:p w:rsidR="00081227" w:rsidRPr="00197107" w:rsidRDefault="00081227" w:rsidP="00081227">
      <w:pPr>
        <w:pStyle w:val="Code"/>
      </w:pPr>
      <w:r w:rsidRPr="00197107">
        <w:t xml:space="preserve">            PageSize = pageSize;</w:t>
      </w:r>
    </w:p>
    <w:p w:rsidR="00081227" w:rsidRPr="00197107" w:rsidRDefault="00081227" w:rsidP="00081227">
      <w:pPr>
        <w:pStyle w:val="Code"/>
      </w:pPr>
      <w:r w:rsidRPr="00197107">
        <w:t xml:space="preserve">            TotalItemCount = totalItemCount;</w:t>
      </w:r>
    </w:p>
    <w:p w:rsidR="00081227" w:rsidRPr="00197107" w:rsidRDefault="00081227" w:rsidP="00081227">
      <w:pPr>
        <w:pStyle w:val="Code"/>
      </w:pPr>
      <w:r w:rsidRPr="00197107">
        <w:t xml:space="preserve">            QueriedItems = queriedItems ?? new List&lt;T&gt;();</w:t>
      </w:r>
    </w:p>
    <w:p w:rsidR="00081227" w:rsidRPr="00197107" w:rsidRDefault="00081227" w:rsidP="00081227">
      <w:pPr>
        <w:pStyle w:val="Code"/>
      </w:pPr>
      <w:r w:rsidRPr="00197107">
        <w:t xml:space="preserve">        }</w:t>
      </w:r>
    </w:p>
    <w:p w:rsidR="00081227" w:rsidRPr="00197107" w:rsidRDefault="00081227" w:rsidP="00081227">
      <w:pPr>
        <w:pStyle w:val="Code"/>
      </w:pPr>
    </w:p>
    <w:p w:rsidR="00081227" w:rsidRPr="00197107" w:rsidRDefault="00081227" w:rsidP="00081227">
      <w:pPr>
        <w:pStyle w:val="Code"/>
      </w:pPr>
      <w:r w:rsidRPr="00197107">
        <w:t xml:space="preserve">        public int TotalItemCount { get; private set; }</w:t>
      </w:r>
    </w:p>
    <w:p w:rsidR="00081227" w:rsidRPr="00197107" w:rsidRDefault="00081227" w:rsidP="00081227">
      <w:pPr>
        <w:pStyle w:val="Code"/>
      </w:pPr>
    </w:p>
    <w:p w:rsidR="00081227" w:rsidRPr="00197107" w:rsidRDefault="00081227" w:rsidP="00081227">
      <w:pPr>
        <w:pStyle w:val="Code"/>
      </w:pPr>
      <w:r w:rsidRPr="00197107">
        <w:t xml:space="preserve">        public int TotalPageCount</w:t>
      </w:r>
    </w:p>
    <w:p w:rsidR="00081227" w:rsidRPr="00197107" w:rsidRDefault="00081227" w:rsidP="00081227">
      <w:pPr>
        <w:pStyle w:val="Code"/>
      </w:pPr>
      <w:r w:rsidRPr="00197107">
        <w:t xml:space="preserve">        {</w:t>
      </w:r>
    </w:p>
    <w:p w:rsidR="00081227" w:rsidRPr="00197107" w:rsidRDefault="00081227" w:rsidP="00081227">
      <w:pPr>
        <w:pStyle w:val="Code"/>
      </w:pPr>
      <w:r w:rsidRPr="00197107">
        <w:t xml:space="preserve">            get { return ResultsPagingUtility.CalculatePageCount(TotalItemCount, PageSize); }</w:t>
      </w:r>
    </w:p>
    <w:p w:rsidR="00081227" w:rsidRPr="00197107" w:rsidRDefault="00081227" w:rsidP="00081227">
      <w:pPr>
        <w:pStyle w:val="Code"/>
      </w:pPr>
      <w:r w:rsidRPr="00197107">
        <w:t xml:space="preserve">        }</w:t>
      </w:r>
    </w:p>
    <w:p w:rsidR="00081227" w:rsidRPr="00197107" w:rsidRDefault="00081227" w:rsidP="00081227">
      <w:pPr>
        <w:pStyle w:val="Code"/>
      </w:pPr>
    </w:p>
    <w:p w:rsidR="00081227" w:rsidRPr="00197107" w:rsidRDefault="00081227" w:rsidP="00081227">
      <w:pPr>
        <w:pStyle w:val="Code"/>
      </w:pPr>
      <w:r w:rsidRPr="00197107">
        <w:t xml:space="preserve">        public IEnumerable&lt;T&gt; QueriedItems { get; private set; }</w:t>
      </w:r>
    </w:p>
    <w:p w:rsidR="00081227" w:rsidRPr="00197107" w:rsidRDefault="00081227" w:rsidP="00081227">
      <w:pPr>
        <w:pStyle w:val="Code"/>
      </w:pPr>
    </w:p>
    <w:p w:rsidR="00081227" w:rsidRPr="00197107" w:rsidRDefault="00081227" w:rsidP="00081227">
      <w:pPr>
        <w:pStyle w:val="Code"/>
      </w:pPr>
      <w:r w:rsidRPr="00197107">
        <w:t xml:space="preserve">        public int PageSize { get; private set; }</w:t>
      </w:r>
    </w:p>
    <w:p w:rsidR="00081227" w:rsidRPr="00197107" w:rsidRDefault="00081227" w:rsidP="00081227">
      <w:pPr>
        <w:pStyle w:val="Code"/>
      </w:pPr>
      <w:r w:rsidRPr="00197107">
        <w:t xml:space="preserve">    }</w:t>
      </w:r>
    </w:p>
    <w:p w:rsidR="00081227" w:rsidRDefault="00081227" w:rsidP="00081227">
      <w:pPr>
        <w:pStyle w:val="Code"/>
      </w:pPr>
      <w:r w:rsidRPr="00197107">
        <w:t>}</w:t>
      </w:r>
    </w:p>
    <w:p w:rsidR="00071A28" w:rsidRDefault="00071A28" w:rsidP="00071A28">
      <w:pPr>
        <w:pStyle w:val="BodyTextCont"/>
      </w:pPr>
      <w:r>
        <w:t xml:space="preserve">The </w:t>
      </w:r>
      <w:proofErr w:type="spellStart"/>
      <w:r w:rsidRPr="00071A28">
        <w:rPr>
          <w:rStyle w:val="CodeInline"/>
        </w:rPr>
        <w:t>QueryResult</w:t>
      </w:r>
      <w:proofErr w:type="spellEnd"/>
      <w:r>
        <w:t xml:space="preserve"> class serves as a paging-enhanced data transfer object (DTO) that is used to encapsulate data returned by the query processor. Note that </w:t>
      </w:r>
      <w:proofErr w:type="spellStart"/>
      <w:r w:rsidR="00B86380" w:rsidRPr="00B86380">
        <w:rPr>
          <w:rStyle w:val="CodeInline"/>
        </w:rPr>
        <w:t>TotalItemCount</w:t>
      </w:r>
      <w:proofErr w:type="spellEnd"/>
      <w:r w:rsidR="00B86380">
        <w:t xml:space="preserve"> represents the</w:t>
      </w:r>
      <w:r w:rsidR="00B86380" w:rsidRPr="00B86380">
        <w:t xml:space="preserve"> total number of items, unrestricted </w:t>
      </w:r>
      <w:r w:rsidR="00B86380" w:rsidRPr="00B86380">
        <w:lastRenderedPageBreak/>
        <w:t>by paging logic</w:t>
      </w:r>
      <w:r w:rsidR="00B86380">
        <w:t xml:space="preserve">. Also note that </w:t>
      </w:r>
      <w:proofErr w:type="spellStart"/>
      <w:r w:rsidR="00B86380" w:rsidRPr="00F13537">
        <w:rPr>
          <w:rStyle w:val="CodeInline"/>
        </w:rPr>
        <w:t>QueryResult</w:t>
      </w:r>
      <w:proofErr w:type="spellEnd"/>
      <w:r w:rsidR="00B86380">
        <w:t xml:space="preserve"> </w:t>
      </w:r>
      <w:r>
        <w:t xml:space="preserve">uses the </w:t>
      </w:r>
      <w:proofErr w:type="spellStart"/>
      <w:r w:rsidRPr="00F13537">
        <w:rPr>
          <w:rStyle w:val="CodeInline"/>
        </w:rPr>
        <w:t>ResultsPagingUtility</w:t>
      </w:r>
      <w:proofErr w:type="spellEnd"/>
      <w:r>
        <w:t xml:space="preserve"> class </w:t>
      </w:r>
      <w:r w:rsidR="00F13537">
        <w:t xml:space="preserve">that we just implemented </w:t>
      </w:r>
      <w:r>
        <w:t xml:space="preserve">to compute the </w:t>
      </w:r>
      <w:proofErr w:type="spellStart"/>
      <w:r w:rsidR="00514ACD" w:rsidRPr="00514ACD">
        <w:rPr>
          <w:rStyle w:val="CodeInline"/>
        </w:rPr>
        <w:t>T</w:t>
      </w:r>
      <w:r w:rsidRPr="00514ACD">
        <w:rPr>
          <w:rStyle w:val="CodeInline"/>
        </w:rPr>
        <w:t>otal</w:t>
      </w:r>
      <w:r w:rsidR="00514ACD" w:rsidRPr="00514ACD">
        <w:rPr>
          <w:rStyle w:val="CodeInline"/>
        </w:rPr>
        <w:t>P</w:t>
      </w:r>
      <w:r w:rsidRPr="00514ACD">
        <w:rPr>
          <w:rStyle w:val="CodeInline"/>
        </w:rPr>
        <w:t>age</w:t>
      </w:r>
      <w:r w:rsidR="00514ACD" w:rsidRPr="00514ACD">
        <w:rPr>
          <w:rStyle w:val="CodeInline"/>
        </w:rPr>
        <w:t>C</w:t>
      </w:r>
      <w:r w:rsidRPr="00514ACD">
        <w:rPr>
          <w:rStyle w:val="CodeInline"/>
        </w:rPr>
        <w:t>ount</w:t>
      </w:r>
      <w:proofErr w:type="spellEnd"/>
      <w:r w:rsidR="00514ACD">
        <w:t xml:space="preserve"> derived property</w:t>
      </w:r>
      <w:r w:rsidR="00F13537">
        <w:t>.</w:t>
      </w:r>
    </w:p>
    <w:p w:rsidR="00081227" w:rsidRDefault="00D97F9F" w:rsidP="00D97F9F">
      <w:pPr>
        <w:pStyle w:val="BodyTextCont"/>
      </w:pPr>
      <w:r>
        <w:t>With those utility types now available, we are now ready to implement the query processor. Implement as follows:</w:t>
      </w:r>
    </w:p>
    <w:p w:rsidR="00197107" w:rsidRDefault="00197107" w:rsidP="00197107">
      <w:pPr>
        <w:pStyle w:val="CodeCaption"/>
      </w:pPr>
      <w:r w:rsidRPr="00197107">
        <w:t>IAllTasksQueryProcessor</w:t>
      </w:r>
      <w:r>
        <w:t xml:space="preserve"> Interface</w:t>
      </w:r>
    </w:p>
    <w:p w:rsidR="00197107" w:rsidRPr="00197107" w:rsidRDefault="00197107" w:rsidP="00197107">
      <w:pPr>
        <w:pStyle w:val="Code"/>
      </w:pPr>
      <w:r w:rsidRPr="00197107">
        <w:t>using WebApi2Book.Data.Entities;</w:t>
      </w:r>
    </w:p>
    <w:p w:rsidR="00197107" w:rsidRPr="00197107" w:rsidRDefault="00197107" w:rsidP="00197107">
      <w:pPr>
        <w:pStyle w:val="Code"/>
      </w:pPr>
    </w:p>
    <w:p w:rsidR="00197107" w:rsidRPr="00197107" w:rsidRDefault="00197107" w:rsidP="00197107">
      <w:pPr>
        <w:pStyle w:val="Code"/>
      </w:pPr>
      <w:r w:rsidRPr="00197107">
        <w:t>namespace WebApi2Book.Data</w:t>
      </w:r>
    </w:p>
    <w:p w:rsidR="00197107" w:rsidRPr="00197107" w:rsidRDefault="00197107" w:rsidP="00197107">
      <w:pPr>
        <w:pStyle w:val="Code"/>
      </w:pPr>
      <w:r w:rsidRPr="00197107">
        <w:t>{</w:t>
      </w:r>
    </w:p>
    <w:p w:rsidR="00197107" w:rsidRPr="00197107" w:rsidRDefault="00197107" w:rsidP="00197107">
      <w:pPr>
        <w:pStyle w:val="Code"/>
      </w:pPr>
      <w:r w:rsidRPr="00197107">
        <w:t xml:space="preserve">    public interface IAllTasksQueryProcessor</w:t>
      </w:r>
    </w:p>
    <w:p w:rsidR="00197107" w:rsidRPr="00197107" w:rsidRDefault="00197107" w:rsidP="00197107">
      <w:pPr>
        <w:pStyle w:val="Code"/>
      </w:pPr>
      <w:r w:rsidRPr="00197107">
        <w:t xml:space="preserve">    {</w:t>
      </w:r>
    </w:p>
    <w:p w:rsidR="00197107" w:rsidRPr="00197107" w:rsidRDefault="00197107" w:rsidP="00197107">
      <w:pPr>
        <w:pStyle w:val="Code"/>
      </w:pPr>
      <w:r w:rsidRPr="00197107">
        <w:t xml:space="preserve">        QueryResult&lt;Task&gt; GetTasks(PagedDataRequest requestInfo);</w:t>
      </w:r>
    </w:p>
    <w:p w:rsidR="00197107" w:rsidRPr="00197107" w:rsidRDefault="00197107" w:rsidP="00197107">
      <w:pPr>
        <w:pStyle w:val="Code"/>
      </w:pPr>
      <w:r w:rsidRPr="00197107">
        <w:t xml:space="preserve">    }</w:t>
      </w:r>
    </w:p>
    <w:p w:rsidR="00197107" w:rsidRDefault="00197107" w:rsidP="00197107">
      <w:pPr>
        <w:pStyle w:val="Code"/>
      </w:pPr>
      <w:r w:rsidRPr="00197107">
        <w:t>}</w:t>
      </w:r>
    </w:p>
    <w:p w:rsidR="00197107" w:rsidRDefault="00197107" w:rsidP="00081227">
      <w:pPr>
        <w:pStyle w:val="CodeCaption"/>
      </w:pPr>
      <w:r>
        <w:t>AllTasksQueryProcessor Class</w:t>
      </w:r>
    </w:p>
    <w:p w:rsidR="00081227" w:rsidRPr="00081227" w:rsidRDefault="00081227" w:rsidP="00081227">
      <w:pPr>
        <w:pStyle w:val="Code"/>
      </w:pPr>
      <w:r w:rsidRPr="00081227">
        <w:t>using NHibernate;</w:t>
      </w:r>
    </w:p>
    <w:p w:rsidR="00081227" w:rsidRPr="00081227" w:rsidRDefault="00081227" w:rsidP="00081227">
      <w:pPr>
        <w:pStyle w:val="Code"/>
      </w:pPr>
      <w:r w:rsidRPr="00081227">
        <w:t>using WebApi2Book.Data.Entities;</w:t>
      </w:r>
    </w:p>
    <w:p w:rsidR="00081227" w:rsidRPr="00081227" w:rsidRDefault="00081227" w:rsidP="00081227">
      <w:pPr>
        <w:pStyle w:val="Code"/>
      </w:pPr>
    </w:p>
    <w:p w:rsidR="00081227" w:rsidRPr="00081227" w:rsidRDefault="00081227" w:rsidP="00081227">
      <w:pPr>
        <w:pStyle w:val="Code"/>
      </w:pPr>
      <w:r w:rsidRPr="00081227">
        <w:t>namespace WebApi2Book.Data.SqlServer.QueryProcessors</w:t>
      </w:r>
    </w:p>
    <w:p w:rsidR="00081227" w:rsidRPr="00081227" w:rsidRDefault="00081227" w:rsidP="00081227">
      <w:pPr>
        <w:pStyle w:val="Code"/>
      </w:pPr>
      <w:r w:rsidRPr="00081227">
        <w:t>{</w:t>
      </w:r>
    </w:p>
    <w:p w:rsidR="00081227" w:rsidRPr="00081227" w:rsidRDefault="00081227" w:rsidP="00081227">
      <w:pPr>
        <w:pStyle w:val="Code"/>
      </w:pPr>
      <w:r w:rsidRPr="00081227">
        <w:t xml:space="preserve">    public class AllTasksQueryProcessor : IAllTasksQueryProcessor</w:t>
      </w:r>
    </w:p>
    <w:p w:rsidR="00081227" w:rsidRPr="00081227" w:rsidRDefault="00081227" w:rsidP="00081227">
      <w:pPr>
        <w:pStyle w:val="Code"/>
      </w:pPr>
      <w:r w:rsidRPr="00081227">
        <w:t xml:space="preserve">    {</w:t>
      </w:r>
    </w:p>
    <w:p w:rsidR="00081227" w:rsidRPr="00081227" w:rsidRDefault="00081227" w:rsidP="00081227">
      <w:pPr>
        <w:pStyle w:val="Code"/>
      </w:pPr>
      <w:r w:rsidRPr="00081227">
        <w:t xml:space="preserve">        private readonly ISession _session;</w:t>
      </w:r>
    </w:p>
    <w:p w:rsidR="00081227" w:rsidRPr="00081227" w:rsidRDefault="00081227" w:rsidP="00081227">
      <w:pPr>
        <w:pStyle w:val="Code"/>
      </w:pPr>
    </w:p>
    <w:p w:rsidR="00081227" w:rsidRPr="00081227" w:rsidRDefault="00081227" w:rsidP="00081227">
      <w:pPr>
        <w:pStyle w:val="Code"/>
      </w:pPr>
      <w:r w:rsidRPr="00081227">
        <w:t xml:space="preserve">        public AllTasksQueryProcessor(ISession session)</w:t>
      </w:r>
    </w:p>
    <w:p w:rsidR="00081227" w:rsidRPr="00081227" w:rsidRDefault="00081227" w:rsidP="00081227">
      <w:pPr>
        <w:pStyle w:val="Code"/>
      </w:pPr>
      <w:r w:rsidRPr="00081227">
        <w:t xml:space="preserve">        {</w:t>
      </w:r>
    </w:p>
    <w:p w:rsidR="00081227" w:rsidRPr="00081227" w:rsidRDefault="00081227" w:rsidP="00081227">
      <w:pPr>
        <w:pStyle w:val="Code"/>
      </w:pPr>
      <w:r w:rsidRPr="00081227">
        <w:t xml:space="preserve">            _session = session;</w:t>
      </w:r>
    </w:p>
    <w:p w:rsidR="00081227" w:rsidRPr="00081227" w:rsidRDefault="00081227" w:rsidP="00081227">
      <w:pPr>
        <w:pStyle w:val="Code"/>
      </w:pPr>
      <w:r w:rsidRPr="00081227">
        <w:t xml:space="preserve">        }</w:t>
      </w:r>
    </w:p>
    <w:p w:rsidR="00081227" w:rsidRPr="00081227" w:rsidRDefault="00081227" w:rsidP="00081227">
      <w:pPr>
        <w:pStyle w:val="Code"/>
      </w:pPr>
    </w:p>
    <w:p w:rsidR="00081227" w:rsidRPr="00081227" w:rsidRDefault="00081227" w:rsidP="00081227">
      <w:pPr>
        <w:pStyle w:val="Code"/>
      </w:pPr>
      <w:r w:rsidRPr="00081227">
        <w:t xml:space="preserve">        public QueryResult&lt;Task&gt; GetTasks(PagedDataRequest requestInfo)</w:t>
      </w:r>
    </w:p>
    <w:p w:rsidR="00081227" w:rsidRPr="00081227" w:rsidRDefault="00081227" w:rsidP="00081227">
      <w:pPr>
        <w:pStyle w:val="Code"/>
      </w:pPr>
      <w:r w:rsidRPr="00081227">
        <w:t xml:space="preserve">        {</w:t>
      </w:r>
    </w:p>
    <w:p w:rsidR="00081227" w:rsidRPr="00081227" w:rsidRDefault="00081227" w:rsidP="00081227">
      <w:pPr>
        <w:pStyle w:val="Code"/>
      </w:pPr>
      <w:r w:rsidRPr="00081227">
        <w:t xml:space="preserve">            var query = _session.QueryOver&lt;Task&gt;();</w:t>
      </w:r>
    </w:p>
    <w:p w:rsidR="00081227" w:rsidRPr="00081227" w:rsidRDefault="00081227" w:rsidP="00081227">
      <w:pPr>
        <w:pStyle w:val="Code"/>
      </w:pPr>
    </w:p>
    <w:p w:rsidR="00081227" w:rsidRPr="00081227" w:rsidRDefault="00081227" w:rsidP="00081227">
      <w:pPr>
        <w:pStyle w:val="Code"/>
      </w:pPr>
      <w:r w:rsidRPr="00081227">
        <w:t xml:space="preserve">            var totalItemCount = query.ToRowCountQuery().RowCount();</w:t>
      </w:r>
    </w:p>
    <w:p w:rsidR="00081227" w:rsidRPr="00081227" w:rsidRDefault="00081227" w:rsidP="00081227">
      <w:pPr>
        <w:pStyle w:val="Code"/>
      </w:pPr>
    </w:p>
    <w:p w:rsidR="00081227" w:rsidRPr="00081227" w:rsidRDefault="00081227" w:rsidP="00081227">
      <w:pPr>
        <w:pStyle w:val="Code"/>
      </w:pPr>
      <w:r w:rsidRPr="00081227">
        <w:t xml:space="preserve">            var startIndex = ResultsPagingUtility.CalculateStartIndex(requestInfo.PageNumber, requestInfo.PageSize);</w:t>
      </w:r>
    </w:p>
    <w:p w:rsidR="00081227" w:rsidRPr="00081227" w:rsidRDefault="00081227" w:rsidP="00081227">
      <w:pPr>
        <w:pStyle w:val="Code"/>
      </w:pPr>
    </w:p>
    <w:p w:rsidR="00081227" w:rsidRPr="00081227" w:rsidRDefault="00081227" w:rsidP="00081227">
      <w:pPr>
        <w:pStyle w:val="Code"/>
      </w:pPr>
      <w:r w:rsidRPr="00081227">
        <w:t xml:space="preserve">            var tasks = query.Skip(startIndex).Take(requestInfo.PageSize).List();</w:t>
      </w:r>
    </w:p>
    <w:p w:rsidR="00081227" w:rsidRPr="00081227" w:rsidRDefault="00081227" w:rsidP="00081227">
      <w:pPr>
        <w:pStyle w:val="Code"/>
      </w:pPr>
    </w:p>
    <w:p w:rsidR="00081227" w:rsidRPr="00081227" w:rsidRDefault="00081227" w:rsidP="00081227">
      <w:pPr>
        <w:pStyle w:val="Code"/>
      </w:pPr>
      <w:r w:rsidRPr="00081227">
        <w:t xml:space="preserve">            var queryResult = new QueryResult&lt;Task&gt;(tasks, totalItemCount, requestInfo.PageSize);</w:t>
      </w:r>
    </w:p>
    <w:p w:rsidR="00081227" w:rsidRPr="00081227" w:rsidRDefault="00081227" w:rsidP="00081227">
      <w:pPr>
        <w:pStyle w:val="Code"/>
      </w:pPr>
    </w:p>
    <w:p w:rsidR="00081227" w:rsidRPr="00081227" w:rsidRDefault="00081227" w:rsidP="00081227">
      <w:pPr>
        <w:pStyle w:val="Code"/>
      </w:pPr>
      <w:r w:rsidRPr="00081227">
        <w:lastRenderedPageBreak/>
        <w:t xml:space="preserve">            return queryResult;</w:t>
      </w:r>
    </w:p>
    <w:p w:rsidR="00081227" w:rsidRPr="00081227" w:rsidRDefault="00081227" w:rsidP="00081227">
      <w:pPr>
        <w:pStyle w:val="Code"/>
      </w:pPr>
      <w:r w:rsidRPr="00081227">
        <w:t xml:space="preserve">        }</w:t>
      </w:r>
    </w:p>
    <w:p w:rsidR="00081227" w:rsidRPr="00081227" w:rsidRDefault="00081227" w:rsidP="00081227">
      <w:pPr>
        <w:pStyle w:val="Code"/>
      </w:pPr>
      <w:r w:rsidRPr="00081227">
        <w:t xml:space="preserve">    }</w:t>
      </w:r>
    </w:p>
    <w:p w:rsidR="00197107" w:rsidRPr="00081227" w:rsidRDefault="00081227" w:rsidP="00081227">
      <w:pPr>
        <w:pStyle w:val="Code"/>
      </w:pPr>
      <w:r w:rsidRPr="00081227">
        <w:t>}</w:t>
      </w:r>
    </w:p>
    <w:p w:rsidR="00D97F9F" w:rsidRDefault="00D97F9F" w:rsidP="00D97F9F">
      <w:pPr>
        <w:pStyle w:val="CodeCaption"/>
      </w:pPr>
      <w:r>
        <w:t xml:space="preserve">Dependency Configuration (add to bottom of </w:t>
      </w:r>
      <w:r w:rsidRPr="00E56F99">
        <w:rPr>
          <w:rStyle w:val="CodeInline"/>
        </w:rPr>
        <w:t>NinjectConfigurator.AddBindings</w:t>
      </w:r>
      <w:r>
        <w:t>)</w:t>
      </w:r>
    </w:p>
    <w:p w:rsidR="00197107" w:rsidRDefault="00D97F9F" w:rsidP="00197107">
      <w:pPr>
        <w:pStyle w:val="Code"/>
      </w:pPr>
      <w:r w:rsidRPr="00D97F9F">
        <w:t>container.Bind&lt;IAllTasksQueryProcessor&gt;().To&lt;AllTasksQueryProcessor&gt;().InRequestScope();</w:t>
      </w:r>
    </w:p>
    <w:p w:rsidR="00197107" w:rsidRDefault="00827DD6" w:rsidP="00827DD6">
      <w:pPr>
        <w:pStyle w:val="BodyTextCont"/>
      </w:pPr>
      <w:r>
        <w:t xml:space="preserve">There's one method in this query processor, and it looks rather simple. Don't be fooled; there's a lot going on in this little method! First, we obtain </w:t>
      </w:r>
      <w:proofErr w:type="gramStart"/>
      <w:r>
        <w:t>an</w:t>
      </w:r>
      <w:proofErr w:type="gramEnd"/>
      <w:r>
        <w:t xml:space="preserve"> </w:t>
      </w:r>
      <w:proofErr w:type="spellStart"/>
      <w:r w:rsidR="00BD551E">
        <w:t>NHibernate</w:t>
      </w:r>
      <w:proofErr w:type="spellEnd"/>
      <w:r w:rsidR="00BD551E">
        <w:t xml:space="preserve"> </w:t>
      </w:r>
      <w:proofErr w:type="spellStart"/>
      <w:r w:rsidR="00BD551E" w:rsidRPr="00BD551E">
        <w:rPr>
          <w:rStyle w:val="CodeInline"/>
        </w:rPr>
        <w:t>IQueryOver</w:t>
      </w:r>
      <w:proofErr w:type="spellEnd"/>
      <w:r w:rsidR="00BD551E">
        <w:t xml:space="preserve"> instance from our </w:t>
      </w:r>
      <w:proofErr w:type="spellStart"/>
      <w:r w:rsidR="00BD551E">
        <w:t>NHibernate</w:t>
      </w:r>
      <w:proofErr w:type="spellEnd"/>
      <w:r w:rsidR="00BD551E">
        <w:t xml:space="preserve"> session. Think of this as </w:t>
      </w:r>
      <w:proofErr w:type="spellStart"/>
      <w:r w:rsidR="00BD551E">
        <w:t>queryable</w:t>
      </w:r>
      <w:proofErr w:type="spellEnd"/>
      <w:r w:rsidR="00BD551E">
        <w:t xml:space="preserve"> access to the entire </w:t>
      </w:r>
      <w:r w:rsidR="00BD551E" w:rsidRPr="00BD551E">
        <w:rPr>
          <w:rStyle w:val="CodeInline"/>
        </w:rPr>
        <w:t>Task</w:t>
      </w:r>
      <w:r w:rsidR="00BD551E">
        <w:t xml:space="preserve"> table; we haven't fetched any data, we have just established </w:t>
      </w:r>
      <w:proofErr w:type="spellStart"/>
      <w:r w:rsidR="00BD551E">
        <w:t>queryable</w:t>
      </w:r>
      <w:proofErr w:type="spellEnd"/>
      <w:r w:rsidR="00BD551E">
        <w:t xml:space="preserve"> access to it.</w:t>
      </w:r>
    </w:p>
    <w:p w:rsidR="00BD551E" w:rsidRDefault="00BD551E" w:rsidP="00BD551E">
      <w:pPr>
        <w:pStyle w:val="BodyTextCont"/>
      </w:pPr>
      <w:r>
        <w:t xml:space="preserve">Next, we </w:t>
      </w:r>
      <w:r w:rsidR="00321CDB">
        <w:t xml:space="preserve">use the </w:t>
      </w:r>
      <w:proofErr w:type="spellStart"/>
      <w:r w:rsidR="00321CDB" w:rsidRPr="00321CDB">
        <w:rPr>
          <w:rStyle w:val="CodeInline"/>
        </w:rPr>
        <w:t>IQueryOver</w:t>
      </w:r>
      <w:proofErr w:type="spellEnd"/>
      <w:r w:rsidR="00321CDB" w:rsidRPr="00321CDB">
        <w:rPr>
          <w:rStyle w:val="CodeInline"/>
        </w:rPr>
        <w:t xml:space="preserve"> </w:t>
      </w:r>
      <w:proofErr w:type="spellStart"/>
      <w:r w:rsidR="00321CDB" w:rsidRPr="00321CDB">
        <w:rPr>
          <w:rStyle w:val="CodeInline"/>
        </w:rPr>
        <w:t>RowCount</w:t>
      </w:r>
      <w:proofErr w:type="spellEnd"/>
      <w:r w:rsidR="00321CDB">
        <w:t xml:space="preserve"> method to </w:t>
      </w:r>
      <w:r>
        <w:t xml:space="preserve">calculate the total item count. This does hit the database; this returns the total number of rows in the </w:t>
      </w:r>
      <w:r w:rsidRPr="00BD551E">
        <w:rPr>
          <w:rStyle w:val="CodeInline"/>
        </w:rPr>
        <w:t>Task</w:t>
      </w:r>
      <w:r>
        <w:t xml:space="preserve"> table. Then we calculate the start index, based on the page number and page size. We use that </w:t>
      </w:r>
      <w:r w:rsidR="00321CDB">
        <w:t xml:space="preserve">calculated start index </w:t>
      </w:r>
      <w:r>
        <w:t xml:space="preserve">value in the next statement, where we </w:t>
      </w:r>
      <w:r w:rsidR="00321CDB">
        <w:t xml:space="preserve">jump to the first record in the page and fetch the corresponding page of data by employing the </w:t>
      </w:r>
      <w:r w:rsidR="00321CDB" w:rsidRPr="00321CDB">
        <w:rPr>
          <w:rStyle w:val="CodeInline"/>
        </w:rPr>
        <w:t>Skip</w:t>
      </w:r>
      <w:r w:rsidR="00321CDB">
        <w:t xml:space="preserve"> and </w:t>
      </w:r>
      <w:r w:rsidR="00321CDB" w:rsidRPr="00321CDB">
        <w:rPr>
          <w:rStyle w:val="CodeInline"/>
        </w:rPr>
        <w:t>Take</w:t>
      </w:r>
      <w:r w:rsidR="00321CDB">
        <w:t xml:space="preserve"> </w:t>
      </w:r>
      <w:proofErr w:type="spellStart"/>
      <w:r w:rsidR="00321CDB">
        <w:t>linq</w:t>
      </w:r>
      <w:proofErr w:type="spellEnd"/>
      <w:r w:rsidR="00321CDB">
        <w:t xml:space="preserve"> methods. </w:t>
      </w:r>
      <w:r w:rsidR="001E5C5B">
        <w:t xml:space="preserve">This in and of itself doesn't hit the database, but the </w:t>
      </w:r>
      <w:r w:rsidR="001E5C5B" w:rsidRPr="001E5C5B">
        <w:rPr>
          <w:rStyle w:val="CodeInline"/>
        </w:rPr>
        <w:t>List</w:t>
      </w:r>
      <w:r w:rsidR="001E5C5B">
        <w:t xml:space="preserve"> method invocation at the end of the statement does.</w:t>
      </w:r>
    </w:p>
    <w:p w:rsidR="001E5C5B" w:rsidRDefault="001E5C5B" w:rsidP="00BD551E">
      <w:pPr>
        <w:pStyle w:val="BodyTextCont"/>
      </w:pPr>
      <w:r>
        <w:t xml:space="preserve">At this point, the method has fetched all of the requested data from the database. The only thing left to do is package it all up in a </w:t>
      </w:r>
      <w:proofErr w:type="spellStart"/>
      <w:r w:rsidRPr="001E5C5B">
        <w:rPr>
          <w:rStyle w:val="CodeInline"/>
        </w:rPr>
        <w:t>QueryResult</w:t>
      </w:r>
      <w:proofErr w:type="spellEnd"/>
      <w:r>
        <w:t xml:space="preserve"> and return it to the invoker, which just so happens to be an </w:t>
      </w:r>
      <w:proofErr w:type="spellStart"/>
      <w:r w:rsidRPr="001E5C5B">
        <w:rPr>
          <w:rStyle w:val="CodeInline"/>
        </w:rPr>
        <w:t>IAllTasksInquiryProcessor</w:t>
      </w:r>
      <w:proofErr w:type="spellEnd"/>
      <w:r>
        <w:t>.</w:t>
      </w:r>
    </w:p>
    <w:p w:rsidR="001E5C5B" w:rsidRDefault="001E5C5B" w:rsidP="00BD551E">
      <w:pPr>
        <w:pStyle w:val="BodyTextCont"/>
      </w:pPr>
      <w:r>
        <w:t xml:space="preserve">We will implement </w:t>
      </w:r>
      <w:proofErr w:type="spellStart"/>
      <w:r w:rsidRPr="001E5C5B">
        <w:rPr>
          <w:rStyle w:val="CodeInline"/>
        </w:rPr>
        <w:t>IAllTasksInquiryProcessor</w:t>
      </w:r>
      <w:proofErr w:type="spellEnd"/>
      <w:r>
        <w:t xml:space="preserve"> soon, but first we need to take care of some more utility types that it </w:t>
      </w:r>
      <w:r w:rsidR="00B67F21">
        <w:t>uses</w:t>
      </w:r>
      <w:r>
        <w:t xml:space="preserve">. First, add </w:t>
      </w:r>
      <w:proofErr w:type="spellStart"/>
      <w:r w:rsidRPr="001E5C5B">
        <w:rPr>
          <w:rStyle w:val="CodeInline"/>
        </w:rPr>
        <w:t>IPageLinkContaining</w:t>
      </w:r>
      <w:proofErr w:type="spellEnd"/>
      <w:r>
        <w:t xml:space="preserve"> as follows:</w:t>
      </w:r>
    </w:p>
    <w:p w:rsidR="001E5C5B" w:rsidRPr="001E5C5B" w:rsidRDefault="001E5C5B" w:rsidP="001E5C5B">
      <w:pPr>
        <w:pStyle w:val="Code"/>
      </w:pPr>
      <w:r w:rsidRPr="001E5C5B">
        <w:t>namespace WebApi2Book.Web.Api.Models</w:t>
      </w:r>
    </w:p>
    <w:p w:rsidR="001E5C5B" w:rsidRPr="001E5C5B" w:rsidRDefault="001E5C5B" w:rsidP="001E5C5B">
      <w:pPr>
        <w:pStyle w:val="Code"/>
      </w:pPr>
      <w:r w:rsidRPr="001E5C5B">
        <w:t>{</w:t>
      </w:r>
    </w:p>
    <w:p w:rsidR="001E5C5B" w:rsidRPr="001E5C5B" w:rsidRDefault="001E5C5B" w:rsidP="001E5C5B">
      <w:pPr>
        <w:pStyle w:val="Code"/>
      </w:pPr>
      <w:r w:rsidRPr="001E5C5B">
        <w:t xml:space="preserve">    public interface IPageLinkContaining : ILinkContaining</w:t>
      </w:r>
    </w:p>
    <w:p w:rsidR="001E5C5B" w:rsidRPr="001E5C5B" w:rsidRDefault="001E5C5B" w:rsidP="001E5C5B">
      <w:pPr>
        <w:pStyle w:val="Code"/>
      </w:pPr>
      <w:r w:rsidRPr="001E5C5B">
        <w:t xml:space="preserve">    {</w:t>
      </w:r>
    </w:p>
    <w:p w:rsidR="001E5C5B" w:rsidRPr="001E5C5B" w:rsidRDefault="001E5C5B" w:rsidP="001E5C5B">
      <w:pPr>
        <w:pStyle w:val="Code"/>
      </w:pPr>
      <w:r w:rsidRPr="001E5C5B">
        <w:t xml:space="preserve">        int PageNumber { get; set; }</w:t>
      </w:r>
    </w:p>
    <w:p w:rsidR="001E5C5B" w:rsidRPr="001E5C5B" w:rsidRDefault="001E5C5B" w:rsidP="001E5C5B">
      <w:pPr>
        <w:pStyle w:val="Code"/>
      </w:pPr>
      <w:r w:rsidRPr="001E5C5B">
        <w:t xml:space="preserve">        int PageCount { get; set; }</w:t>
      </w:r>
    </w:p>
    <w:p w:rsidR="001E5C5B" w:rsidRPr="001E5C5B" w:rsidRDefault="001E5C5B" w:rsidP="001E5C5B">
      <w:pPr>
        <w:pStyle w:val="Code"/>
      </w:pPr>
      <w:r w:rsidRPr="001E5C5B">
        <w:t xml:space="preserve">    }</w:t>
      </w:r>
    </w:p>
    <w:p w:rsidR="001E5C5B" w:rsidRDefault="001E5C5B" w:rsidP="001E5C5B">
      <w:pPr>
        <w:pStyle w:val="Code"/>
      </w:pPr>
      <w:r w:rsidRPr="001E5C5B">
        <w:t>}</w:t>
      </w:r>
    </w:p>
    <w:p w:rsidR="001E5C5B" w:rsidRDefault="001E5C5B" w:rsidP="00BD551E">
      <w:pPr>
        <w:pStyle w:val="BodyTextCont"/>
      </w:pPr>
      <w:r>
        <w:t>Next, im</w:t>
      </w:r>
      <w:r w:rsidR="00B67F21">
        <w:t>pl</w:t>
      </w:r>
      <w:r>
        <w:t xml:space="preserve">ement </w:t>
      </w:r>
      <w:proofErr w:type="spellStart"/>
      <w:r w:rsidRPr="00B67F21">
        <w:rPr>
          <w:rStyle w:val="CodeInline"/>
        </w:rPr>
        <w:t>PagedDataInquiryResponse</w:t>
      </w:r>
      <w:proofErr w:type="spellEnd"/>
      <w:r w:rsidR="00B67F21">
        <w:t xml:space="preserve">, which implements </w:t>
      </w:r>
      <w:proofErr w:type="spellStart"/>
      <w:r w:rsidR="00B67F21" w:rsidRPr="00B67F21">
        <w:rPr>
          <w:rStyle w:val="CodeInline"/>
        </w:rPr>
        <w:t>ILinkContaining</w:t>
      </w:r>
      <w:proofErr w:type="spellEnd"/>
      <w:r w:rsidR="00B67F21">
        <w:t>, as follows:</w:t>
      </w:r>
    </w:p>
    <w:p w:rsidR="00B67F21" w:rsidRPr="00B67F21" w:rsidRDefault="00B67F21" w:rsidP="00B67F21">
      <w:pPr>
        <w:pStyle w:val="Code"/>
      </w:pPr>
      <w:r w:rsidRPr="00B67F21">
        <w:t>using System.Collections.Generic;</w:t>
      </w:r>
    </w:p>
    <w:p w:rsidR="00B67F21" w:rsidRPr="00B67F21" w:rsidRDefault="00B67F21" w:rsidP="00B67F21">
      <w:pPr>
        <w:pStyle w:val="Code"/>
      </w:pPr>
    </w:p>
    <w:p w:rsidR="00B67F21" w:rsidRPr="00B67F21" w:rsidRDefault="00B67F21" w:rsidP="00B67F21">
      <w:pPr>
        <w:pStyle w:val="Code"/>
      </w:pPr>
      <w:r w:rsidRPr="00B67F21">
        <w:t>namespace WebApi2Book.Web.Api.Models</w:t>
      </w:r>
    </w:p>
    <w:p w:rsidR="00B67F21" w:rsidRPr="00B67F21" w:rsidRDefault="00B67F21" w:rsidP="00B67F21">
      <w:pPr>
        <w:pStyle w:val="Code"/>
      </w:pPr>
      <w:r w:rsidRPr="00B67F21">
        <w:t>{</w:t>
      </w:r>
    </w:p>
    <w:p w:rsidR="00B67F21" w:rsidRPr="00B67F21" w:rsidRDefault="00B67F21" w:rsidP="00B67F21">
      <w:pPr>
        <w:pStyle w:val="Code"/>
      </w:pPr>
      <w:r w:rsidRPr="00B67F21">
        <w:t xml:space="preserve">    public class PagedDataInquiryResponse&lt;T&gt; : IPageLinkContaining</w:t>
      </w:r>
    </w:p>
    <w:p w:rsidR="00B67F21" w:rsidRPr="00B67F21" w:rsidRDefault="00B67F21" w:rsidP="00B67F21">
      <w:pPr>
        <w:pStyle w:val="Code"/>
      </w:pPr>
      <w:r w:rsidRPr="00B67F21">
        <w:t xml:space="preserve">    {</w:t>
      </w:r>
    </w:p>
    <w:p w:rsidR="00B67F21" w:rsidRPr="00B67F21" w:rsidRDefault="00B67F21" w:rsidP="00B67F21">
      <w:pPr>
        <w:pStyle w:val="Code"/>
      </w:pPr>
      <w:r w:rsidRPr="00B67F21">
        <w:t xml:space="preserve">        private List&lt;T&gt; _items;</w:t>
      </w:r>
    </w:p>
    <w:p w:rsidR="00B67F21" w:rsidRPr="00B67F21" w:rsidRDefault="00B67F21" w:rsidP="00B67F21">
      <w:pPr>
        <w:pStyle w:val="Code"/>
      </w:pPr>
      <w:r w:rsidRPr="00B67F21">
        <w:t xml:space="preserve">        private List&lt;Link&gt; _links;</w:t>
      </w:r>
    </w:p>
    <w:p w:rsidR="00B67F21" w:rsidRPr="00B67F21" w:rsidRDefault="00B67F21" w:rsidP="00B67F21">
      <w:pPr>
        <w:pStyle w:val="Code"/>
      </w:pPr>
    </w:p>
    <w:p w:rsidR="00B67F21" w:rsidRPr="00B67F21" w:rsidRDefault="00B67F21" w:rsidP="00B67F21">
      <w:pPr>
        <w:pStyle w:val="Code"/>
      </w:pPr>
      <w:r w:rsidRPr="00B67F21">
        <w:t xml:space="preserve">        public List&lt;T&gt; Items</w:t>
      </w:r>
    </w:p>
    <w:p w:rsidR="00B67F21" w:rsidRPr="00B67F21" w:rsidRDefault="00B67F21" w:rsidP="00B67F21">
      <w:pPr>
        <w:pStyle w:val="Code"/>
      </w:pPr>
      <w:r w:rsidRPr="00B67F21">
        <w:t xml:space="preserve">        {</w:t>
      </w:r>
    </w:p>
    <w:p w:rsidR="00B67F21" w:rsidRPr="00B67F21" w:rsidRDefault="00B67F21" w:rsidP="00B67F21">
      <w:pPr>
        <w:pStyle w:val="Code"/>
      </w:pPr>
      <w:r w:rsidRPr="00B67F21">
        <w:t xml:space="preserve">            get { return _items ?? (_items = new List&lt;T&gt;()); }</w:t>
      </w:r>
    </w:p>
    <w:p w:rsidR="00B67F21" w:rsidRPr="00B67F21" w:rsidRDefault="00B67F21" w:rsidP="00B67F21">
      <w:pPr>
        <w:pStyle w:val="Code"/>
      </w:pPr>
      <w:r w:rsidRPr="00B67F21">
        <w:t xml:space="preserve">            set { _items = value; }</w:t>
      </w:r>
    </w:p>
    <w:p w:rsidR="00B67F21" w:rsidRPr="00B67F21" w:rsidRDefault="00B67F21" w:rsidP="00B67F21">
      <w:pPr>
        <w:pStyle w:val="Code"/>
      </w:pPr>
      <w:r w:rsidRPr="00B67F21">
        <w:lastRenderedPageBreak/>
        <w:t xml:space="preserve">        }</w:t>
      </w:r>
    </w:p>
    <w:p w:rsidR="00B67F21" w:rsidRPr="00B67F21" w:rsidRDefault="00B67F21" w:rsidP="00B67F21">
      <w:pPr>
        <w:pStyle w:val="Code"/>
      </w:pPr>
    </w:p>
    <w:p w:rsidR="00B67F21" w:rsidRPr="00B67F21" w:rsidRDefault="00B67F21" w:rsidP="00B67F21">
      <w:pPr>
        <w:pStyle w:val="Code"/>
      </w:pPr>
      <w:r w:rsidRPr="00B67F21">
        <w:t xml:space="preserve">        public int PageSize { get; set; }</w:t>
      </w:r>
    </w:p>
    <w:p w:rsidR="00B67F21" w:rsidRPr="00B67F21" w:rsidRDefault="00B67F21" w:rsidP="00B67F21">
      <w:pPr>
        <w:pStyle w:val="Code"/>
      </w:pPr>
    </w:p>
    <w:p w:rsidR="00B67F21" w:rsidRPr="00B67F21" w:rsidRDefault="00B67F21" w:rsidP="00B67F21">
      <w:pPr>
        <w:pStyle w:val="Code"/>
      </w:pPr>
      <w:r w:rsidRPr="00B67F21">
        <w:t xml:space="preserve">        public List&lt;Link&gt; Links</w:t>
      </w:r>
    </w:p>
    <w:p w:rsidR="00B67F21" w:rsidRPr="00B67F21" w:rsidRDefault="00B67F21" w:rsidP="00B67F21">
      <w:pPr>
        <w:pStyle w:val="Code"/>
      </w:pPr>
      <w:r w:rsidRPr="00B67F21">
        <w:t xml:space="preserve">        {</w:t>
      </w:r>
    </w:p>
    <w:p w:rsidR="00B67F21" w:rsidRPr="00B67F21" w:rsidRDefault="00B67F21" w:rsidP="00B67F21">
      <w:pPr>
        <w:pStyle w:val="Code"/>
      </w:pPr>
      <w:r w:rsidRPr="00B67F21">
        <w:t xml:space="preserve">            get { return _links ?? (_links = new List&lt;Link&gt;()); }</w:t>
      </w:r>
    </w:p>
    <w:p w:rsidR="00B67F21" w:rsidRPr="00B67F21" w:rsidRDefault="00B67F21" w:rsidP="00B67F21">
      <w:pPr>
        <w:pStyle w:val="Code"/>
      </w:pPr>
      <w:r w:rsidRPr="00B67F21">
        <w:t xml:space="preserve">            set { _links = value; }</w:t>
      </w:r>
    </w:p>
    <w:p w:rsidR="00B67F21" w:rsidRPr="00B67F21" w:rsidRDefault="00B67F21" w:rsidP="00B67F21">
      <w:pPr>
        <w:pStyle w:val="Code"/>
      </w:pPr>
      <w:r w:rsidRPr="00B67F21">
        <w:t xml:space="preserve">        }</w:t>
      </w:r>
    </w:p>
    <w:p w:rsidR="00B67F21" w:rsidRPr="00B67F21" w:rsidRDefault="00B67F21" w:rsidP="00B67F21">
      <w:pPr>
        <w:pStyle w:val="Code"/>
      </w:pPr>
    </w:p>
    <w:p w:rsidR="00B67F21" w:rsidRPr="00B67F21" w:rsidRDefault="00B67F21" w:rsidP="00B67F21">
      <w:pPr>
        <w:pStyle w:val="Code"/>
      </w:pPr>
      <w:r w:rsidRPr="00B67F21">
        <w:t xml:space="preserve">        public void AddLink(Link link)</w:t>
      </w:r>
    </w:p>
    <w:p w:rsidR="00B67F21" w:rsidRPr="00B67F21" w:rsidRDefault="00B67F21" w:rsidP="00B67F21">
      <w:pPr>
        <w:pStyle w:val="Code"/>
      </w:pPr>
      <w:r w:rsidRPr="00B67F21">
        <w:t xml:space="preserve">        {</w:t>
      </w:r>
    </w:p>
    <w:p w:rsidR="00B67F21" w:rsidRPr="00B67F21" w:rsidRDefault="00B67F21" w:rsidP="00B67F21">
      <w:pPr>
        <w:pStyle w:val="Code"/>
      </w:pPr>
      <w:r w:rsidRPr="00B67F21">
        <w:t xml:space="preserve">            Links.Add(link);</w:t>
      </w:r>
    </w:p>
    <w:p w:rsidR="00B67F21" w:rsidRPr="00B67F21" w:rsidRDefault="00B67F21" w:rsidP="00B67F21">
      <w:pPr>
        <w:pStyle w:val="Code"/>
      </w:pPr>
      <w:r w:rsidRPr="00B67F21">
        <w:t xml:space="preserve">        }</w:t>
      </w:r>
    </w:p>
    <w:p w:rsidR="00B67F21" w:rsidRPr="00B67F21" w:rsidRDefault="00B67F21" w:rsidP="00B67F21">
      <w:pPr>
        <w:pStyle w:val="Code"/>
      </w:pPr>
    </w:p>
    <w:p w:rsidR="00B67F21" w:rsidRPr="00B67F21" w:rsidRDefault="00B67F21" w:rsidP="00B67F21">
      <w:pPr>
        <w:pStyle w:val="Code"/>
      </w:pPr>
      <w:r w:rsidRPr="00B67F21">
        <w:t xml:space="preserve">        public int PageNumber { get; set; }</w:t>
      </w:r>
    </w:p>
    <w:p w:rsidR="00B67F21" w:rsidRPr="00B67F21" w:rsidRDefault="00B67F21" w:rsidP="00B67F21">
      <w:pPr>
        <w:pStyle w:val="Code"/>
      </w:pPr>
      <w:r w:rsidRPr="00B67F21">
        <w:t xml:space="preserve">        public int PageCount { get; set; }</w:t>
      </w:r>
    </w:p>
    <w:p w:rsidR="00B67F21" w:rsidRPr="00B67F21" w:rsidRDefault="00B67F21" w:rsidP="00B67F21">
      <w:pPr>
        <w:pStyle w:val="Code"/>
      </w:pPr>
      <w:r w:rsidRPr="00B67F21">
        <w:t xml:space="preserve">    }</w:t>
      </w:r>
    </w:p>
    <w:p w:rsidR="00B67F21" w:rsidRDefault="00B67F21" w:rsidP="00B67F21">
      <w:pPr>
        <w:pStyle w:val="Code"/>
      </w:pPr>
      <w:r w:rsidRPr="00B67F21">
        <w:t>}</w:t>
      </w:r>
    </w:p>
    <w:p w:rsidR="00B67F21" w:rsidRDefault="00B67F21" w:rsidP="00BD551E">
      <w:pPr>
        <w:pStyle w:val="BodyTextCont"/>
      </w:pPr>
      <w:proofErr w:type="spellStart"/>
      <w:r w:rsidRPr="00B67F21">
        <w:rPr>
          <w:rStyle w:val="CodeInline"/>
        </w:rPr>
        <w:t>PagedDataInquiryResponse</w:t>
      </w:r>
      <w:proofErr w:type="spellEnd"/>
      <w:r>
        <w:t xml:space="preserve"> is a DTO that can be used to return type-safe paged data (thanks to generics) and relevant hypermedia links. We'll get to the links in the next section. The other members should be self-explanatory.</w:t>
      </w:r>
    </w:p>
    <w:p w:rsidR="001E5C5B" w:rsidRDefault="00B67F21" w:rsidP="00BD551E">
      <w:pPr>
        <w:pStyle w:val="BodyTextCont"/>
      </w:pPr>
      <w:r>
        <w:t xml:space="preserve">Now it's time to </w:t>
      </w:r>
      <w:r w:rsidR="001E5C5B">
        <w:t xml:space="preserve">go ahead and implement </w:t>
      </w:r>
      <w:proofErr w:type="spellStart"/>
      <w:r w:rsidR="001E5C5B" w:rsidRPr="001E5C5B">
        <w:rPr>
          <w:rStyle w:val="CodeInline"/>
        </w:rPr>
        <w:t>IAllTasksInquiryProcessor</w:t>
      </w:r>
      <w:proofErr w:type="spellEnd"/>
      <w:r w:rsidR="001E5C5B">
        <w:t xml:space="preserve"> as follows:</w:t>
      </w:r>
    </w:p>
    <w:p w:rsidR="00514ACD" w:rsidRDefault="00514ACD" w:rsidP="00514ACD">
      <w:pPr>
        <w:pStyle w:val="CodeCaption"/>
      </w:pPr>
      <w:r w:rsidRPr="001E5C5B">
        <w:rPr>
          <w:rStyle w:val="CodeInline"/>
        </w:rPr>
        <w:t>IAllTasksInquiryProcessor</w:t>
      </w:r>
      <w:r>
        <w:rPr>
          <w:rStyle w:val="CodeInline"/>
        </w:rPr>
        <w:t xml:space="preserve"> Interface</w:t>
      </w:r>
    </w:p>
    <w:p w:rsidR="00514ACD" w:rsidRPr="00514ACD" w:rsidRDefault="00514ACD" w:rsidP="00514ACD">
      <w:pPr>
        <w:pStyle w:val="Code"/>
      </w:pPr>
      <w:r w:rsidRPr="00514ACD">
        <w:t>using WebApi2Book.Data;</w:t>
      </w:r>
    </w:p>
    <w:p w:rsidR="00514ACD" w:rsidRPr="00514ACD" w:rsidRDefault="00514ACD" w:rsidP="00514ACD">
      <w:pPr>
        <w:pStyle w:val="Code"/>
      </w:pPr>
      <w:r w:rsidRPr="00514ACD">
        <w:t>using WebApi2Book.Web.Api.Models;</w:t>
      </w:r>
    </w:p>
    <w:p w:rsidR="00514ACD" w:rsidRPr="00514ACD" w:rsidRDefault="00514ACD" w:rsidP="00514ACD">
      <w:pPr>
        <w:pStyle w:val="Code"/>
      </w:pPr>
    </w:p>
    <w:p w:rsidR="00514ACD" w:rsidRPr="00514ACD" w:rsidRDefault="00514ACD" w:rsidP="00514ACD">
      <w:pPr>
        <w:pStyle w:val="Code"/>
      </w:pPr>
      <w:r w:rsidRPr="00514ACD">
        <w:t>namespace WebApi2Book.Web.Api.InquiryProcessing</w:t>
      </w:r>
    </w:p>
    <w:p w:rsidR="00514ACD" w:rsidRPr="00514ACD" w:rsidRDefault="00514ACD" w:rsidP="00514ACD">
      <w:pPr>
        <w:pStyle w:val="Code"/>
      </w:pPr>
      <w:r w:rsidRPr="00514ACD">
        <w:t>{</w:t>
      </w:r>
    </w:p>
    <w:p w:rsidR="00514ACD" w:rsidRPr="00514ACD" w:rsidRDefault="00514ACD" w:rsidP="00514ACD">
      <w:pPr>
        <w:pStyle w:val="Code"/>
      </w:pPr>
      <w:r w:rsidRPr="00514ACD">
        <w:t xml:space="preserve">    public interface IAllTasksInquiryProcessor</w:t>
      </w:r>
    </w:p>
    <w:p w:rsidR="00514ACD" w:rsidRPr="00514ACD" w:rsidRDefault="00514ACD" w:rsidP="00514ACD">
      <w:pPr>
        <w:pStyle w:val="Code"/>
      </w:pPr>
      <w:r w:rsidRPr="00514ACD">
        <w:t xml:space="preserve">    {</w:t>
      </w:r>
    </w:p>
    <w:p w:rsidR="00514ACD" w:rsidRPr="00514ACD" w:rsidRDefault="00514ACD" w:rsidP="00514ACD">
      <w:pPr>
        <w:pStyle w:val="Code"/>
      </w:pPr>
      <w:r w:rsidRPr="00514ACD">
        <w:t xml:space="preserve">        PagedDataInquiryResponse&lt;Task&gt; GetTasks(PagedDataRequest requestInfo);</w:t>
      </w:r>
    </w:p>
    <w:p w:rsidR="00514ACD" w:rsidRPr="00514ACD" w:rsidRDefault="00514ACD" w:rsidP="00514ACD">
      <w:pPr>
        <w:pStyle w:val="Code"/>
      </w:pPr>
      <w:r w:rsidRPr="00514ACD">
        <w:t xml:space="preserve">    }</w:t>
      </w:r>
    </w:p>
    <w:p w:rsidR="00197107" w:rsidRPr="00514ACD" w:rsidRDefault="00514ACD" w:rsidP="00514ACD">
      <w:pPr>
        <w:pStyle w:val="Code"/>
      </w:pPr>
      <w:r w:rsidRPr="00514ACD">
        <w:t>}</w:t>
      </w:r>
    </w:p>
    <w:p w:rsidR="00197107" w:rsidRDefault="00514ACD" w:rsidP="00514ACD">
      <w:pPr>
        <w:pStyle w:val="CodeCaption"/>
      </w:pPr>
      <w:r>
        <w:t>AllTasksInquiryProcessor Class</w:t>
      </w:r>
    </w:p>
    <w:p w:rsidR="00514ACD" w:rsidRPr="00514ACD" w:rsidRDefault="00514ACD" w:rsidP="00514ACD">
      <w:pPr>
        <w:pStyle w:val="Code"/>
      </w:pPr>
      <w:r w:rsidRPr="00514ACD">
        <w:t>using System.Collections.Generic;</w:t>
      </w:r>
    </w:p>
    <w:p w:rsidR="00514ACD" w:rsidRPr="00514ACD" w:rsidRDefault="00514ACD" w:rsidP="00514ACD">
      <w:pPr>
        <w:pStyle w:val="Code"/>
      </w:pPr>
      <w:r w:rsidRPr="00514ACD">
        <w:t>using System.Linq;</w:t>
      </w:r>
    </w:p>
    <w:p w:rsidR="00514ACD" w:rsidRPr="00514ACD" w:rsidRDefault="00514ACD" w:rsidP="00514ACD">
      <w:pPr>
        <w:pStyle w:val="Code"/>
      </w:pPr>
      <w:r w:rsidRPr="00514ACD">
        <w:t>using WebApi2Book.Common.TypeMapping;</w:t>
      </w:r>
    </w:p>
    <w:p w:rsidR="00514ACD" w:rsidRPr="00514ACD" w:rsidRDefault="00514ACD" w:rsidP="00514ACD">
      <w:pPr>
        <w:pStyle w:val="Code"/>
      </w:pPr>
      <w:r w:rsidRPr="00514ACD">
        <w:t>using WebApi2Book.Data;</w:t>
      </w:r>
    </w:p>
    <w:p w:rsidR="00514ACD" w:rsidRPr="00514ACD" w:rsidRDefault="00514ACD" w:rsidP="00514ACD">
      <w:pPr>
        <w:pStyle w:val="Code"/>
      </w:pPr>
      <w:r w:rsidRPr="00514ACD">
        <w:t>using WebApi2Book.Web.Api.Models;</w:t>
      </w:r>
    </w:p>
    <w:p w:rsidR="00514ACD" w:rsidRPr="00514ACD" w:rsidRDefault="00514ACD" w:rsidP="00514ACD">
      <w:pPr>
        <w:pStyle w:val="Code"/>
      </w:pPr>
      <w:r w:rsidRPr="00514ACD">
        <w:t>using PagedTaskDataInquiryResponse =</w:t>
      </w:r>
    </w:p>
    <w:p w:rsidR="00514ACD" w:rsidRPr="00514ACD" w:rsidRDefault="00514ACD" w:rsidP="00514ACD">
      <w:pPr>
        <w:pStyle w:val="Code"/>
      </w:pPr>
      <w:r w:rsidRPr="00514ACD">
        <w:t xml:space="preserve">    WebApi2Book.Web.Api.Models.PagedDataInquiryResponse&lt;WebApi2Book.Web.Api.Models.Task&gt;;</w:t>
      </w:r>
    </w:p>
    <w:p w:rsidR="00514ACD" w:rsidRPr="00514ACD" w:rsidRDefault="00514ACD" w:rsidP="00514ACD">
      <w:pPr>
        <w:pStyle w:val="Code"/>
      </w:pPr>
    </w:p>
    <w:p w:rsidR="00514ACD" w:rsidRPr="00514ACD" w:rsidRDefault="00514ACD" w:rsidP="00514ACD">
      <w:pPr>
        <w:pStyle w:val="Code"/>
      </w:pPr>
      <w:r w:rsidRPr="00514ACD">
        <w:t>namespace WebApi2Book.Web.Api.InquiryProcessing</w:t>
      </w:r>
    </w:p>
    <w:p w:rsidR="00514ACD" w:rsidRPr="00514ACD" w:rsidRDefault="00514ACD" w:rsidP="00514ACD">
      <w:pPr>
        <w:pStyle w:val="Code"/>
      </w:pPr>
      <w:r w:rsidRPr="00514ACD">
        <w:t>{</w:t>
      </w:r>
    </w:p>
    <w:p w:rsidR="00514ACD" w:rsidRPr="00514ACD" w:rsidRDefault="00514ACD" w:rsidP="00514ACD">
      <w:pPr>
        <w:pStyle w:val="Code"/>
      </w:pPr>
      <w:r w:rsidRPr="00514ACD">
        <w:t xml:space="preserve">    public class AllTasksInquiryProcessor : IAllTasksInquiryProcessor</w:t>
      </w:r>
    </w:p>
    <w:p w:rsidR="00514ACD" w:rsidRPr="00514ACD" w:rsidRDefault="00514ACD" w:rsidP="00514ACD">
      <w:pPr>
        <w:pStyle w:val="Code"/>
      </w:pPr>
      <w:r w:rsidRPr="00514ACD">
        <w:t xml:space="preserve">    {</w:t>
      </w:r>
    </w:p>
    <w:p w:rsidR="00514ACD" w:rsidRPr="00514ACD" w:rsidRDefault="00514ACD" w:rsidP="00514ACD">
      <w:pPr>
        <w:pStyle w:val="Code"/>
      </w:pPr>
      <w:r w:rsidRPr="00514ACD">
        <w:t xml:space="preserve">        private readonly IAutoMapper _autoMapper;</w:t>
      </w:r>
    </w:p>
    <w:p w:rsidR="00514ACD" w:rsidRPr="00514ACD" w:rsidRDefault="00514ACD" w:rsidP="00514ACD">
      <w:pPr>
        <w:pStyle w:val="Code"/>
      </w:pPr>
      <w:r w:rsidRPr="00514ACD">
        <w:t xml:space="preserve">        private readonly IAllTasksQueryProcessor _queryProcessor;</w:t>
      </w:r>
    </w:p>
    <w:p w:rsidR="00514ACD" w:rsidRPr="00514ACD" w:rsidRDefault="00514ACD" w:rsidP="00514ACD">
      <w:pPr>
        <w:pStyle w:val="Code"/>
      </w:pPr>
    </w:p>
    <w:p w:rsidR="00514ACD" w:rsidRPr="00514ACD" w:rsidRDefault="00514ACD" w:rsidP="00514ACD">
      <w:pPr>
        <w:pStyle w:val="Code"/>
      </w:pPr>
      <w:r w:rsidRPr="00514ACD">
        <w:t xml:space="preserve">        public AllTasksInquiryProcessor(IAllTasksQueryProcessor queryProcessor, IAutoMapper autoMapper)</w:t>
      </w:r>
    </w:p>
    <w:p w:rsidR="00514ACD" w:rsidRPr="00514ACD" w:rsidRDefault="00514ACD" w:rsidP="00514ACD">
      <w:pPr>
        <w:pStyle w:val="Code"/>
      </w:pPr>
      <w:r w:rsidRPr="00514ACD">
        <w:t xml:space="preserve">        {</w:t>
      </w:r>
    </w:p>
    <w:p w:rsidR="00514ACD" w:rsidRPr="00514ACD" w:rsidRDefault="00514ACD" w:rsidP="00514ACD">
      <w:pPr>
        <w:pStyle w:val="Code"/>
      </w:pPr>
      <w:r w:rsidRPr="00514ACD">
        <w:t xml:space="preserve">            _queryProcessor = queryProcessor;</w:t>
      </w:r>
    </w:p>
    <w:p w:rsidR="00514ACD" w:rsidRPr="00514ACD" w:rsidRDefault="00514ACD" w:rsidP="00514ACD">
      <w:pPr>
        <w:pStyle w:val="Code"/>
      </w:pPr>
      <w:r w:rsidRPr="00514ACD">
        <w:t xml:space="preserve">            _autoMapper = autoMapper;</w:t>
      </w:r>
    </w:p>
    <w:p w:rsidR="00514ACD" w:rsidRPr="00514ACD" w:rsidRDefault="00514ACD" w:rsidP="00514ACD">
      <w:pPr>
        <w:pStyle w:val="Code"/>
      </w:pPr>
      <w:r w:rsidRPr="00514ACD">
        <w:t xml:space="preserve">        }</w:t>
      </w:r>
    </w:p>
    <w:p w:rsidR="00514ACD" w:rsidRPr="00514ACD" w:rsidRDefault="00514ACD" w:rsidP="00514ACD">
      <w:pPr>
        <w:pStyle w:val="Code"/>
      </w:pPr>
    </w:p>
    <w:p w:rsidR="00514ACD" w:rsidRPr="00514ACD" w:rsidRDefault="00514ACD" w:rsidP="00514ACD">
      <w:pPr>
        <w:pStyle w:val="Code"/>
      </w:pPr>
      <w:r w:rsidRPr="00514ACD">
        <w:t xml:space="preserve">        public PagedTaskDataInquiryResponse GetTasks(PagedDataRequest requestInfo)</w:t>
      </w:r>
    </w:p>
    <w:p w:rsidR="00514ACD" w:rsidRPr="00514ACD" w:rsidRDefault="00514ACD" w:rsidP="00514ACD">
      <w:pPr>
        <w:pStyle w:val="Code"/>
      </w:pPr>
      <w:r w:rsidRPr="00514ACD">
        <w:t xml:space="preserve">        {</w:t>
      </w:r>
    </w:p>
    <w:p w:rsidR="00514ACD" w:rsidRPr="00514ACD" w:rsidRDefault="00514ACD" w:rsidP="00514ACD">
      <w:pPr>
        <w:pStyle w:val="Code"/>
      </w:pPr>
      <w:r w:rsidRPr="00514ACD">
        <w:t xml:space="preserve">            var queryResult = _queryProcessor.GetTasks(requestInfo);</w:t>
      </w:r>
    </w:p>
    <w:p w:rsidR="00514ACD" w:rsidRPr="00514ACD" w:rsidRDefault="00514ACD" w:rsidP="00514ACD">
      <w:pPr>
        <w:pStyle w:val="Code"/>
      </w:pPr>
    </w:p>
    <w:p w:rsidR="00514ACD" w:rsidRPr="00514ACD" w:rsidRDefault="00514ACD" w:rsidP="00514ACD">
      <w:pPr>
        <w:pStyle w:val="Code"/>
      </w:pPr>
      <w:r w:rsidRPr="00514ACD">
        <w:t xml:space="preserve">            var tasks = GetTasks(queryResult.QueriedItems).ToList();</w:t>
      </w:r>
    </w:p>
    <w:p w:rsidR="00514ACD" w:rsidRPr="00514ACD" w:rsidRDefault="00514ACD" w:rsidP="00514ACD">
      <w:pPr>
        <w:pStyle w:val="Code"/>
      </w:pPr>
    </w:p>
    <w:p w:rsidR="00514ACD" w:rsidRPr="00514ACD" w:rsidRDefault="00514ACD" w:rsidP="00514ACD">
      <w:pPr>
        <w:pStyle w:val="Code"/>
      </w:pPr>
      <w:r w:rsidRPr="00514ACD">
        <w:t xml:space="preserve">            var inquiryResponse = new PagedTaskDataInquiryResponse</w:t>
      </w:r>
    </w:p>
    <w:p w:rsidR="00514ACD" w:rsidRPr="00514ACD" w:rsidRDefault="00514ACD" w:rsidP="00514ACD">
      <w:pPr>
        <w:pStyle w:val="Code"/>
      </w:pPr>
      <w:r w:rsidRPr="00514ACD">
        <w:t xml:space="preserve">            {</w:t>
      </w:r>
    </w:p>
    <w:p w:rsidR="00514ACD" w:rsidRPr="00514ACD" w:rsidRDefault="00514ACD" w:rsidP="00514ACD">
      <w:pPr>
        <w:pStyle w:val="Code"/>
      </w:pPr>
      <w:r w:rsidRPr="00514ACD">
        <w:t xml:space="preserve">                Items = tasks,</w:t>
      </w:r>
    </w:p>
    <w:p w:rsidR="00514ACD" w:rsidRPr="00514ACD" w:rsidRDefault="00514ACD" w:rsidP="00514ACD">
      <w:pPr>
        <w:pStyle w:val="Code"/>
      </w:pPr>
      <w:r w:rsidRPr="00514ACD">
        <w:t xml:space="preserve">                PageCount = queryResult.TotalPageCount,</w:t>
      </w:r>
    </w:p>
    <w:p w:rsidR="00514ACD" w:rsidRPr="00514ACD" w:rsidRDefault="00514ACD" w:rsidP="00514ACD">
      <w:pPr>
        <w:pStyle w:val="Code"/>
      </w:pPr>
      <w:r w:rsidRPr="00514ACD">
        <w:t xml:space="preserve">                PageNumber = requestInfo.PageNumber,</w:t>
      </w:r>
    </w:p>
    <w:p w:rsidR="00514ACD" w:rsidRPr="00514ACD" w:rsidRDefault="00514ACD" w:rsidP="00514ACD">
      <w:pPr>
        <w:pStyle w:val="Code"/>
      </w:pPr>
      <w:r w:rsidRPr="00514ACD">
        <w:t xml:space="preserve">                PageSize = requestInfo.PageSize</w:t>
      </w:r>
    </w:p>
    <w:p w:rsidR="00514ACD" w:rsidRPr="00514ACD" w:rsidRDefault="00514ACD" w:rsidP="00514ACD">
      <w:pPr>
        <w:pStyle w:val="Code"/>
      </w:pPr>
      <w:r w:rsidRPr="00514ACD">
        <w:t xml:space="preserve">            };</w:t>
      </w:r>
    </w:p>
    <w:p w:rsidR="00514ACD" w:rsidRPr="00514ACD" w:rsidRDefault="00514ACD" w:rsidP="00514ACD">
      <w:pPr>
        <w:pStyle w:val="Code"/>
      </w:pPr>
    </w:p>
    <w:p w:rsidR="00514ACD" w:rsidRPr="00514ACD" w:rsidRDefault="00514ACD" w:rsidP="00514ACD">
      <w:pPr>
        <w:pStyle w:val="Code"/>
      </w:pPr>
      <w:r w:rsidRPr="00514ACD">
        <w:t xml:space="preserve">            return inquiryResponse;</w:t>
      </w:r>
    </w:p>
    <w:p w:rsidR="00514ACD" w:rsidRPr="00514ACD" w:rsidRDefault="00514ACD" w:rsidP="00514ACD">
      <w:pPr>
        <w:pStyle w:val="Code"/>
      </w:pPr>
      <w:r w:rsidRPr="00514ACD">
        <w:t xml:space="preserve">        }</w:t>
      </w:r>
    </w:p>
    <w:p w:rsidR="00514ACD" w:rsidRPr="00514ACD" w:rsidRDefault="00514ACD" w:rsidP="00514ACD">
      <w:pPr>
        <w:pStyle w:val="Code"/>
      </w:pPr>
    </w:p>
    <w:p w:rsidR="00514ACD" w:rsidRPr="00514ACD" w:rsidRDefault="00514ACD" w:rsidP="00514ACD">
      <w:pPr>
        <w:pStyle w:val="Code"/>
      </w:pPr>
      <w:r w:rsidRPr="00514ACD">
        <w:t xml:space="preserve">        public virtual IEnumerable&lt;Task&gt; GetTasks(IEnumerable&lt;Data.Entities.Task&gt; taskEntities)</w:t>
      </w:r>
    </w:p>
    <w:p w:rsidR="00514ACD" w:rsidRPr="00514ACD" w:rsidRDefault="00514ACD" w:rsidP="00514ACD">
      <w:pPr>
        <w:pStyle w:val="Code"/>
      </w:pPr>
      <w:r w:rsidRPr="00514ACD">
        <w:t xml:space="preserve">        {</w:t>
      </w:r>
    </w:p>
    <w:p w:rsidR="00514ACD" w:rsidRPr="00514ACD" w:rsidRDefault="00514ACD" w:rsidP="00514ACD">
      <w:pPr>
        <w:pStyle w:val="Code"/>
      </w:pPr>
      <w:r w:rsidRPr="00514ACD">
        <w:t xml:space="preserve">            var tasks = taskEntities.Select(x =&gt; _autoMapper.Map&lt;Task&gt;(x)).ToList();</w:t>
      </w:r>
    </w:p>
    <w:p w:rsidR="00514ACD" w:rsidRPr="00514ACD" w:rsidRDefault="00514ACD" w:rsidP="00514ACD">
      <w:pPr>
        <w:pStyle w:val="Code"/>
      </w:pPr>
    </w:p>
    <w:p w:rsidR="00514ACD" w:rsidRPr="00514ACD" w:rsidRDefault="00514ACD" w:rsidP="00514ACD">
      <w:pPr>
        <w:pStyle w:val="Code"/>
      </w:pPr>
      <w:r w:rsidRPr="00514ACD">
        <w:t xml:space="preserve">            return tasks;</w:t>
      </w:r>
    </w:p>
    <w:p w:rsidR="00514ACD" w:rsidRPr="00514ACD" w:rsidRDefault="00514ACD" w:rsidP="00514ACD">
      <w:pPr>
        <w:pStyle w:val="Code"/>
      </w:pPr>
      <w:r w:rsidRPr="00514ACD">
        <w:t xml:space="preserve">        }</w:t>
      </w:r>
    </w:p>
    <w:p w:rsidR="00514ACD" w:rsidRPr="00514ACD" w:rsidRDefault="00514ACD" w:rsidP="00514ACD">
      <w:pPr>
        <w:pStyle w:val="Code"/>
      </w:pPr>
      <w:r w:rsidRPr="00514ACD">
        <w:t xml:space="preserve">    }</w:t>
      </w:r>
    </w:p>
    <w:p w:rsidR="00514ACD" w:rsidRDefault="00514ACD" w:rsidP="00514ACD">
      <w:pPr>
        <w:pStyle w:val="Code"/>
      </w:pPr>
      <w:r w:rsidRPr="00514ACD">
        <w:t>}</w:t>
      </w:r>
    </w:p>
    <w:p w:rsidR="00514ACD" w:rsidRDefault="00514ACD" w:rsidP="00514ACD">
      <w:pPr>
        <w:pStyle w:val="CodeCaption"/>
      </w:pPr>
      <w:r>
        <w:t xml:space="preserve">Dependency Configuration (add to bottom of </w:t>
      </w:r>
      <w:r w:rsidRPr="00E56F99">
        <w:rPr>
          <w:rStyle w:val="CodeInline"/>
        </w:rPr>
        <w:t>NinjectConfigurator.AddBindings</w:t>
      </w:r>
      <w:r>
        <w:t>)</w:t>
      </w:r>
    </w:p>
    <w:p w:rsidR="00197107" w:rsidRDefault="00514ACD" w:rsidP="00197107">
      <w:pPr>
        <w:pStyle w:val="Code"/>
      </w:pPr>
      <w:r w:rsidRPr="00514ACD">
        <w:t>container.Bind&lt;IAllTasksInquiryProcessor&gt;().To&lt;AllTasksInquiryProcessor&gt;().InRequestScope();</w:t>
      </w:r>
    </w:p>
    <w:p w:rsidR="00514ACD" w:rsidRDefault="00514ACD" w:rsidP="00197107">
      <w:pPr>
        <w:pStyle w:val="Code"/>
      </w:pPr>
    </w:p>
    <w:p w:rsidR="00DE20D1" w:rsidRDefault="00514ACD" w:rsidP="00DE20D1">
      <w:pPr>
        <w:pStyle w:val="BodyTextCont"/>
      </w:pPr>
      <w:r>
        <w:lastRenderedPageBreak/>
        <w:t xml:space="preserve">The </w:t>
      </w:r>
      <w:proofErr w:type="spellStart"/>
      <w:r w:rsidRPr="00DE20D1">
        <w:rPr>
          <w:rStyle w:val="CodeInline"/>
        </w:rPr>
        <w:t>GetTasks</w:t>
      </w:r>
      <w:proofErr w:type="spellEnd"/>
      <w:r>
        <w:t xml:space="preserve"> </w:t>
      </w:r>
      <w:r w:rsidR="00DE20D1">
        <w:t>overload</w:t>
      </w:r>
      <w:r>
        <w:t xml:space="preserve"> that implements the </w:t>
      </w:r>
      <w:proofErr w:type="spellStart"/>
      <w:r w:rsidR="00DE20D1" w:rsidRPr="00DE20D1">
        <w:rPr>
          <w:rStyle w:val="CodeInline"/>
        </w:rPr>
        <w:t>IAllTasksInquiryProcessor</w:t>
      </w:r>
      <w:proofErr w:type="spellEnd"/>
      <w:r w:rsidR="00DE20D1">
        <w:t xml:space="preserve"> </w:t>
      </w:r>
      <w:r>
        <w:t xml:space="preserve">interface is where the </w:t>
      </w:r>
      <w:r w:rsidR="00DE20D1">
        <w:t>main</w:t>
      </w:r>
      <w:r>
        <w:t xml:space="preserve"> logic is; </w:t>
      </w:r>
      <w:r w:rsidR="00DE20D1">
        <w:t xml:space="preserve">the other overload simply uses the </w:t>
      </w:r>
      <w:proofErr w:type="spellStart"/>
      <w:r w:rsidR="00DE20D1" w:rsidRPr="00DE20D1">
        <w:rPr>
          <w:rStyle w:val="CodeInline"/>
        </w:rPr>
        <w:t>IAutoMapper</w:t>
      </w:r>
      <w:proofErr w:type="spellEnd"/>
      <w:r w:rsidR="00DE20D1">
        <w:t xml:space="preserve"> to map the retrieved task entities to service model representations.</w:t>
      </w:r>
      <w:r>
        <w:t xml:space="preserve"> </w:t>
      </w:r>
      <w:r w:rsidR="00DE20D1">
        <w:t xml:space="preserve">Even so, the main logic is fairly simple: use the query processor to fetch the task entities, convert those to service model representations, and then package up all of the results into a </w:t>
      </w:r>
      <w:proofErr w:type="spellStart"/>
      <w:r w:rsidR="00DE20D1" w:rsidRPr="00DE20D1">
        <w:rPr>
          <w:rStyle w:val="CodeInline"/>
        </w:rPr>
        <w:t>PagedTaskDataInquiryResponse</w:t>
      </w:r>
      <w:proofErr w:type="spellEnd"/>
      <w:r w:rsidR="00DE20D1">
        <w:t xml:space="preserve"> and return it to the invoker.</w:t>
      </w:r>
    </w:p>
    <w:p w:rsidR="00197107" w:rsidRDefault="00DE20D1" w:rsidP="00DE20D1">
      <w:pPr>
        <w:pStyle w:val="BodyTextCont"/>
      </w:pPr>
      <w:r>
        <w:t xml:space="preserve">The invoker happens to be… the </w:t>
      </w:r>
      <w:proofErr w:type="spellStart"/>
      <w:r w:rsidRPr="00DE20D1">
        <w:rPr>
          <w:rStyle w:val="CodeInline"/>
        </w:rPr>
        <w:t>TasksController</w:t>
      </w:r>
      <w:proofErr w:type="spellEnd"/>
      <w:r>
        <w:t xml:space="preserve"> class' </w:t>
      </w:r>
      <w:proofErr w:type="spellStart"/>
      <w:r w:rsidRPr="00DE20D1">
        <w:rPr>
          <w:rStyle w:val="CodeInline"/>
        </w:rPr>
        <w:t>GetTasks</w:t>
      </w:r>
      <w:proofErr w:type="spellEnd"/>
      <w:r>
        <w:t xml:space="preserve"> action method. Implement the method as </w:t>
      </w:r>
      <w:r w:rsidR="00707E2E">
        <w:t>follows…</w:t>
      </w:r>
    </w:p>
    <w:p w:rsidR="00DE20D1" w:rsidRPr="00DE20D1" w:rsidRDefault="00DE20D1" w:rsidP="00DE20D1">
      <w:pPr>
        <w:pStyle w:val="Code"/>
      </w:pPr>
      <w:r w:rsidRPr="00DE20D1">
        <w:t>[Route("", Name = "GetTasksRoute")]</w:t>
      </w:r>
    </w:p>
    <w:p w:rsidR="00DE20D1" w:rsidRPr="00DE20D1" w:rsidRDefault="00DE20D1" w:rsidP="00DE20D1">
      <w:pPr>
        <w:pStyle w:val="Code"/>
      </w:pPr>
      <w:r>
        <w:t>p</w:t>
      </w:r>
      <w:r w:rsidRPr="00DE20D1">
        <w:t>ublic PagedDataInquiryResponse&lt;Task&gt; GetTasks(HttpRequestMessage requestMessage)</w:t>
      </w:r>
    </w:p>
    <w:p w:rsidR="00DE20D1" w:rsidRPr="00DE20D1" w:rsidRDefault="00DE20D1" w:rsidP="00DE20D1">
      <w:pPr>
        <w:pStyle w:val="Code"/>
      </w:pPr>
      <w:r w:rsidRPr="00DE20D1">
        <w:t>{</w:t>
      </w:r>
    </w:p>
    <w:p w:rsidR="00DE20D1" w:rsidRPr="00DE20D1" w:rsidRDefault="00DE20D1" w:rsidP="00DE20D1">
      <w:pPr>
        <w:pStyle w:val="Code"/>
      </w:pPr>
      <w:r>
        <w:t xml:space="preserve">    </w:t>
      </w:r>
      <w:r w:rsidRPr="00DE20D1">
        <w:t>var request = _pagedDataRequestFactory.Create(requestMessage.RequestUri);</w:t>
      </w:r>
    </w:p>
    <w:p w:rsidR="00DE20D1" w:rsidRPr="00DE20D1" w:rsidRDefault="00DE20D1" w:rsidP="00DE20D1">
      <w:pPr>
        <w:pStyle w:val="Code"/>
      </w:pPr>
    </w:p>
    <w:p w:rsidR="00DE20D1" w:rsidRPr="00DE20D1" w:rsidRDefault="00DE20D1" w:rsidP="00DE20D1">
      <w:pPr>
        <w:pStyle w:val="Code"/>
      </w:pPr>
      <w:r>
        <w:t xml:space="preserve">    </w:t>
      </w:r>
      <w:r w:rsidRPr="00DE20D1">
        <w:t>var tasks = _allTasksInquiryProcessor.GetTasks(request);</w:t>
      </w:r>
    </w:p>
    <w:p w:rsidR="00DE20D1" w:rsidRPr="00DE20D1" w:rsidRDefault="00DE20D1" w:rsidP="00DE20D1">
      <w:pPr>
        <w:pStyle w:val="Code"/>
      </w:pPr>
      <w:r>
        <w:t xml:space="preserve">    </w:t>
      </w:r>
      <w:r w:rsidRPr="00DE20D1">
        <w:t>return tasks;</w:t>
      </w:r>
    </w:p>
    <w:p w:rsidR="00197107" w:rsidRDefault="00DE20D1" w:rsidP="00DE20D1">
      <w:pPr>
        <w:pStyle w:val="Code"/>
      </w:pPr>
      <w:r w:rsidRPr="00DE20D1">
        <w:t>}</w:t>
      </w:r>
    </w:p>
    <w:p w:rsidR="00707E2E" w:rsidRDefault="00707E2E" w:rsidP="00707E2E">
      <w:pPr>
        <w:pStyle w:val="BodyTextCont"/>
      </w:pPr>
      <w:r>
        <w:t xml:space="preserve">… </w:t>
      </w:r>
      <w:proofErr w:type="gramStart"/>
      <w:r>
        <w:t>and</w:t>
      </w:r>
      <w:proofErr w:type="gramEnd"/>
      <w:r>
        <w:t xml:space="preserve"> then add the dependencies required by the </w:t>
      </w:r>
      <w:proofErr w:type="spellStart"/>
      <w:r w:rsidRPr="00707E2E">
        <w:rPr>
          <w:rStyle w:val="CodeInline"/>
        </w:rPr>
        <w:t>GetTasks</w:t>
      </w:r>
      <w:proofErr w:type="spellEnd"/>
      <w:r>
        <w:t xml:space="preserve"> method:</w:t>
      </w:r>
    </w:p>
    <w:p w:rsidR="00707E2E" w:rsidRPr="00707E2E" w:rsidRDefault="00707E2E" w:rsidP="00707E2E">
      <w:pPr>
        <w:pStyle w:val="Code"/>
      </w:pPr>
      <w:r w:rsidRPr="00707E2E">
        <w:t xml:space="preserve">    public class TasksController : ApiController</w:t>
      </w:r>
    </w:p>
    <w:p w:rsidR="00707E2E" w:rsidRPr="00707E2E" w:rsidRDefault="00707E2E" w:rsidP="00707E2E">
      <w:pPr>
        <w:pStyle w:val="Code"/>
      </w:pPr>
      <w:r w:rsidRPr="00707E2E">
        <w:t xml:space="preserve">    {</w:t>
      </w:r>
    </w:p>
    <w:p w:rsidR="00707E2E" w:rsidRPr="00707E2E" w:rsidRDefault="00707E2E" w:rsidP="00707E2E">
      <w:pPr>
        <w:pStyle w:val="Code"/>
      </w:pPr>
      <w:r w:rsidRPr="00707E2E">
        <w:t xml:space="preserve">        private readonly IAddTaskMaintenanceProcessor _addTaskMaintenanceProcessor;</w:t>
      </w:r>
    </w:p>
    <w:p w:rsidR="00707E2E" w:rsidRPr="00707E2E" w:rsidRDefault="00707E2E" w:rsidP="00707E2E">
      <w:pPr>
        <w:pStyle w:val="Code"/>
      </w:pPr>
      <w:r w:rsidRPr="00707E2E">
        <w:t xml:space="preserve">        private readonly ITaskByIdInquiryProcessor _taskByIdInquiryProcessor;</w:t>
      </w:r>
    </w:p>
    <w:p w:rsidR="00707E2E" w:rsidRPr="00707E2E" w:rsidRDefault="00707E2E" w:rsidP="00707E2E">
      <w:pPr>
        <w:pStyle w:val="Code"/>
      </w:pPr>
      <w:r w:rsidRPr="00707E2E">
        <w:t xml:space="preserve">        private readonly IUpdateTaskMaintenanceProcessor _updateTaskMaintenanceProcessor;</w:t>
      </w:r>
    </w:p>
    <w:p w:rsidR="00707E2E" w:rsidRPr="00707E2E" w:rsidRDefault="00707E2E" w:rsidP="00707E2E">
      <w:pPr>
        <w:pStyle w:val="Code"/>
        <w:rPr>
          <w:rStyle w:val="CodeBold"/>
        </w:rPr>
      </w:pPr>
      <w:r w:rsidRPr="00707E2E">
        <w:rPr>
          <w:rStyle w:val="CodeBold"/>
        </w:rPr>
        <w:t xml:space="preserve">        private readonly IPagedDataRequestFactory _pagedDataRequestFactory;</w:t>
      </w:r>
    </w:p>
    <w:p w:rsidR="00707E2E" w:rsidRPr="00707E2E" w:rsidRDefault="00707E2E" w:rsidP="00707E2E">
      <w:pPr>
        <w:pStyle w:val="Code"/>
        <w:rPr>
          <w:rStyle w:val="CodeBold"/>
        </w:rPr>
      </w:pPr>
      <w:r w:rsidRPr="00707E2E">
        <w:rPr>
          <w:rStyle w:val="CodeBold"/>
        </w:rPr>
        <w:t xml:space="preserve">        private readonly IAllTasksInquiryProcessor _allTasksInquiryProcessor;</w:t>
      </w:r>
    </w:p>
    <w:p w:rsidR="00707E2E" w:rsidRPr="00707E2E" w:rsidRDefault="00707E2E" w:rsidP="00707E2E">
      <w:pPr>
        <w:pStyle w:val="Code"/>
      </w:pPr>
    </w:p>
    <w:p w:rsidR="00707E2E" w:rsidRPr="00707E2E" w:rsidRDefault="00707E2E" w:rsidP="00707E2E">
      <w:pPr>
        <w:pStyle w:val="Code"/>
      </w:pPr>
      <w:r w:rsidRPr="00707E2E">
        <w:t xml:space="preserve">        public TasksController(IAddTaskMaintenanceProcessor addTaskMaintenanceProcessor,</w:t>
      </w:r>
    </w:p>
    <w:p w:rsidR="00707E2E" w:rsidRPr="00707E2E" w:rsidRDefault="00707E2E" w:rsidP="00707E2E">
      <w:pPr>
        <w:pStyle w:val="Code"/>
      </w:pPr>
      <w:r w:rsidRPr="00707E2E">
        <w:t xml:space="preserve">            ITaskByIdInquiryProcessor taskByIdInquiryProcessor,</w:t>
      </w:r>
    </w:p>
    <w:p w:rsidR="00707E2E" w:rsidRPr="00707E2E" w:rsidRDefault="00707E2E" w:rsidP="00707E2E">
      <w:pPr>
        <w:pStyle w:val="Code"/>
      </w:pPr>
      <w:r w:rsidRPr="00707E2E">
        <w:t xml:space="preserve">            IUpdateTaskMaintenanceProcessor updateTaskMaintenanceProcessor,</w:t>
      </w:r>
    </w:p>
    <w:p w:rsidR="00707E2E" w:rsidRPr="00707E2E" w:rsidRDefault="00707E2E" w:rsidP="00707E2E">
      <w:pPr>
        <w:pStyle w:val="Code"/>
        <w:rPr>
          <w:rStyle w:val="CodeBold"/>
        </w:rPr>
      </w:pPr>
      <w:r w:rsidRPr="00707E2E">
        <w:t xml:space="preserve">            </w:t>
      </w:r>
      <w:r w:rsidRPr="00707E2E">
        <w:rPr>
          <w:rStyle w:val="CodeBold"/>
        </w:rPr>
        <w:t>IPagedDataRequestFactory pagedDataRequestFactory,</w:t>
      </w:r>
    </w:p>
    <w:p w:rsidR="00707E2E" w:rsidRPr="00707E2E" w:rsidRDefault="00707E2E" w:rsidP="00707E2E">
      <w:pPr>
        <w:pStyle w:val="Code"/>
      </w:pPr>
      <w:r w:rsidRPr="00707E2E">
        <w:rPr>
          <w:rStyle w:val="CodeBold"/>
        </w:rPr>
        <w:t xml:space="preserve">             IAllTasksInquiryProcessor allTasksInquiryProcessor</w:t>
      </w:r>
      <w:r w:rsidRPr="00707E2E">
        <w:t>)</w:t>
      </w:r>
    </w:p>
    <w:p w:rsidR="00707E2E" w:rsidRPr="00707E2E" w:rsidRDefault="00707E2E" w:rsidP="00707E2E">
      <w:pPr>
        <w:pStyle w:val="Code"/>
      </w:pPr>
      <w:r w:rsidRPr="00707E2E">
        <w:t xml:space="preserve">        {</w:t>
      </w:r>
    </w:p>
    <w:p w:rsidR="00707E2E" w:rsidRPr="00707E2E" w:rsidRDefault="00707E2E" w:rsidP="00707E2E">
      <w:pPr>
        <w:pStyle w:val="Code"/>
      </w:pPr>
      <w:r w:rsidRPr="00707E2E">
        <w:t xml:space="preserve">            _addTaskMaintenanceProcessor = addTaskMaintenanceProcessor;</w:t>
      </w:r>
    </w:p>
    <w:p w:rsidR="00707E2E" w:rsidRPr="00707E2E" w:rsidRDefault="00707E2E" w:rsidP="00707E2E">
      <w:pPr>
        <w:pStyle w:val="Code"/>
      </w:pPr>
      <w:r w:rsidRPr="00707E2E">
        <w:t xml:space="preserve">            _taskByIdInquiryProcessor = taskByIdInquiryProcessor;</w:t>
      </w:r>
    </w:p>
    <w:p w:rsidR="00707E2E" w:rsidRPr="00707E2E" w:rsidRDefault="00707E2E" w:rsidP="00707E2E">
      <w:pPr>
        <w:pStyle w:val="Code"/>
      </w:pPr>
      <w:r w:rsidRPr="00707E2E">
        <w:t xml:space="preserve">            _updateTaskMaintenanceProcessor = updateTaskMaintenanceProcessor;</w:t>
      </w:r>
    </w:p>
    <w:p w:rsidR="00707E2E" w:rsidRPr="00707E2E" w:rsidRDefault="00707E2E" w:rsidP="00707E2E">
      <w:pPr>
        <w:pStyle w:val="Code"/>
        <w:rPr>
          <w:rStyle w:val="CodeBold"/>
        </w:rPr>
      </w:pPr>
      <w:r w:rsidRPr="00707E2E">
        <w:rPr>
          <w:rStyle w:val="CodeBold"/>
        </w:rPr>
        <w:t xml:space="preserve">            _pagedDataRequestFactory = pagedDataRequestFactory;</w:t>
      </w:r>
    </w:p>
    <w:p w:rsidR="00707E2E" w:rsidRPr="00707E2E" w:rsidRDefault="00707E2E" w:rsidP="00707E2E">
      <w:pPr>
        <w:pStyle w:val="Code"/>
        <w:rPr>
          <w:rStyle w:val="CodeBold"/>
        </w:rPr>
      </w:pPr>
      <w:r w:rsidRPr="00707E2E">
        <w:rPr>
          <w:rStyle w:val="CodeBold"/>
        </w:rPr>
        <w:t xml:space="preserve">            _allTasksInquiryProcessor = allTasksInquiryProcessor;</w:t>
      </w:r>
    </w:p>
    <w:p w:rsidR="00707E2E" w:rsidRDefault="00707E2E" w:rsidP="00707E2E">
      <w:pPr>
        <w:pStyle w:val="Code"/>
      </w:pPr>
      <w:r w:rsidRPr="00707E2E">
        <w:t xml:space="preserve">        }</w:t>
      </w:r>
    </w:p>
    <w:p w:rsidR="00707E2E" w:rsidRDefault="00707E2E" w:rsidP="00707E2E">
      <w:pPr>
        <w:pStyle w:val="Code"/>
      </w:pPr>
      <w:r>
        <w:t>…</w:t>
      </w:r>
    </w:p>
    <w:p w:rsidR="00197107" w:rsidRDefault="00707E2E" w:rsidP="00197107">
      <w:pPr>
        <w:pStyle w:val="BodyTextCont"/>
      </w:pPr>
      <w:proofErr w:type="spellStart"/>
      <w:r w:rsidRPr="00707E2E">
        <w:rPr>
          <w:rStyle w:val="CodeInline"/>
        </w:rPr>
        <w:t>GetTasks</w:t>
      </w:r>
      <w:proofErr w:type="spellEnd"/>
      <w:r>
        <w:t xml:space="preserve"> is yet another simple action method, but as we've seen before, these action methods are supported by heavy lifting being done in the dependencies and attributes. All </w:t>
      </w:r>
      <w:proofErr w:type="spellStart"/>
      <w:r w:rsidRPr="00707E2E">
        <w:rPr>
          <w:rStyle w:val="CodeInline"/>
        </w:rPr>
        <w:t>GetTasks</w:t>
      </w:r>
      <w:proofErr w:type="spellEnd"/>
      <w:r>
        <w:t xml:space="preserve"> does is delegate its work to the </w:t>
      </w:r>
      <w:proofErr w:type="spellStart"/>
      <w:r w:rsidRPr="00707E2E">
        <w:rPr>
          <w:rStyle w:val="CodeInline"/>
        </w:rPr>
        <w:t>IAllTasksInquiryProcessor</w:t>
      </w:r>
      <w:proofErr w:type="spellEnd"/>
      <w:r>
        <w:t xml:space="preserve">, passing it a custom request that it obtained from the </w:t>
      </w:r>
      <w:proofErr w:type="spellStart"/>
      <w:r w:rsidRPr="00707E2E">
        <w:rPr>
          <w:rStyle w:val="CodeInline"/>
        </w:rPr>
        <w:t>IPagedDataRequestFactory</w:t>
      </w:r>
      <w:proofErr w:type="spellEnd"/>
      <w:r>
        <w:t>. This is what we like: "thin" controllers that are easy to test!</w:t>
      </w:r>
    </w:p>
    <w:p w:rsidR="00707E2E" w:rsidRDefault="00707E2E" w:rsidP="00197107">
      <w:pPr>
        <w:pStyle w:val="BodyTextCont"/>
      </w:pPr>
      <w:r>
        <w:lastRenderedPageBreak/>
        <w:t xml:space="preserve">Speaking of testing, it's time to test this paging functionality. </w:t>
      </w:r>
      <w:r w:rsidR="00824DE5">
        <w:t xml:space="preserve">If you've been following along you </w:t>
      </w:r>
      <w:r>
        <w:t xml:space="preserve">know that there are </w:t>
      </w:r>
      <w:r w:rsidR="00824DE5">
        <w:t>eighteen</w:t>
      </w:r>
      <w:r>
        <w:t xml:space="preserve"> tasks in the database</w:t>
      </w:r>
      <w:r w:rsidR="00824DE5">
        <w:t xml:space="preserve">. Let's fetch the second page, specifying a page size of ten (using </w:t>
      </w:r>
      <w:proofErr w:type="spellStart"/>
      <w:r w:rsidR="00824DE5">
        <w:t>bhogg's</w:t>
      </w:r>
      <w:proofErr w:type="spellEnd"/>
      <w:r w:rsidR="00824DE5">
        <w:t xml:space="preserve"> credentials, as usual):</w:t>
      </w:r>
    </w:p>
    <w:p w:rsidR="00824DE5" w:rsidRDefault="00824DE5" w:rsidP="00824DE5">
      <w:pPr>
        <w:pStyle w:val="CodeCaption"/>
      </w:pPr>
      <w:r>
        <w:t>Paged Tasks Request (abbreviated)</w:t>
      </w:r>
    </w:p>
    <w:p w:rsidR="00824DE5" w:rsidRPr="00824DE5" w:rsidRDefault="00824DE5" w:rsidP="00824DE5">
      <w:pPr>
        <w:pStyle w:val="Code"/>
      </w:pPr>
      <w:r w:rsidRPr="00824DE5">
        <w:t>GET http://localhost:61589/api/v1/tasks?pageNumber=2&amp;pageSize=10 HTTP/1.1</w:t>
      </w:r>
    </w:p>
    <w:p w:rsidR="00824DE5" w:rsidRPr="00824DE5" w:rsidRDefault="00824DE5" w:rsidP="00824DE5">
      <w:pPr>
        <w:pStyle w:val="Code"/>
      </w:pPr>
      <w:r w:rsidRPr="00824DE5">
        <w:t>Content-Type: text/json</w:t>
      </w:r>
    </w:p>
    <w:p w:rsidR="00824DE5" w:rsidRPr="00824DE5" w:rsidRDefault="00824DE5" w:rsidP="00824DE5">
      <w:pPr>
        <w:pStyle w:val="Code"/>
      </w:pPr>
      <w:r w:rsidRPr="00824DE5">
        <w:t>Authorization: Basic YmhvZ2c6aWdub3JlZA==</w:t>
      </w:r>
    </w:p>
    <w:p w:rsidR="00824DE5" w:rsidRDefault="00824DE5" w:rsidP="00824DE5">
      <w:pPr>
        <w:pStyle w:val="FigureCaption"/>
      </w:pPr>
      <w:r>
        <w:t>Figure 7-1. Paged Tasks Response (abbreviated)</w:t>
      </w:r>
    </w:p>
    <w:p w:rsidR="00824DE5" w:rsidRDefault="00824DE5" w:rsidP="00197107">
      <w:pPr>
        <w:pStyle w:val="BodyTextCont"/>
      </w:pPr>
      <w:r w:rsidRPr="00824DE5">
        <w:rPr>
          <w:noProof/>
        </w:rPr>
        <w:drawing>
          <wp:inline distT="0" distB="0" distL="0" distR="0" wp14:anchorId="219C052B" wp14:editId="6F9A45F3">
            <wp:extent cx="3515216" cy="3877216"/>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5216" cy="3877216"/>
                    </a:xfrm>
                    <a:prstGeom prst="rect">
                      <a:avLst/>
                    </a:prstGeom>
                  </pic:spPr>
                </pic:pic>
              </a:graphicData>
            </a:graphic>
          </wp:inline>
        </w:drawing>
      </w:r>
    </w:p>
    <w:p w:rsidR="00824DE5" w:rsidRDefault="00824DE5" w:rsidP="00197107">
      <w:pPr>
        <w:pStyle w:val="BodyTextCont"/>
      </w:pPr>
    </w:p>
    <w:p w:rsidR="00CD6007" w:rsidRDefault="00EB0D16" w:rsidP="00CD6007">
      <w:pPr>
        <w:pStyle w:val="BodyTextCont"/>
      </w:pPr>
      <w:r>
        <w:t>This time w</w:t>
      </w:r>
      <w:r w:rsidR="00824DE5">
        <w:t>e depicted the result using the Fiddler JSON viewer</w:t>
      </w:r>
      <w:r>
        <w:t>, because s</w:t>
      </w:r>
      <w:r w:rsidR="00824DE5">
        <w:t xml:space="preserve">howing the raw result, as we have done previously, </w:t>
      </w:r>
      <w:r>
        <w:t>buried the significant portions of what we're trying to demonstrate in too much detail</w:t>
      </w:r>
      <w:r w:rsidR="00824DE5">
        <w:t xml:space="preserve">. </w:t>
      </w:r>
      <w:r w:rsidR="004C5422">
        <w:t>F</w:t>
      </w:r>
      <w:r w:rsidR="00824DE5">
        <w:t>rom Figure 7-1 you can see our familiar task #17. It appears on the correct page (</w:t>
      </w:r>
      <w:r w:rsidR="004C5422">
        <w:t xml:space="preserve">i.e., </w:t>
      </w:r>
      <w:r w:rsidR="00824DE5">
        <w:t>2), with a correct page count (</w:t>
      </w:r>
      <w:r w:rsidR="004C5422">
        <w:t xml:space="preserve">i.e., </w:t>
      </w:r>
      <w:r w:rsidR="00824DE5">
        <w:t xml:space="preserve">2) and correct page size </w:t>
      </w:r>
      <w:r w:rsidR="004C5422">
        <w:t xml:space="preserve">(i.e., 10) based on the query string we provided in the request. There are many more tests </w:t>
      </w:r>
      <w:r>
        <w:t xml:space="preserve">that could be done </w:t>
      </w:r>
      <w:r w:rsidR="004C5422">
        <w:t xml:space="preserve">to demonstrate the functionality (e.g., issue a request with no query string, or an invalid query string, etc.), and you are </w:t>
      </w:r>
      <w:r w:rsidR="004C5422">
        <w:lastRenderedPageBreak/>
        <w:t xml:space="preserve">encouraged to experiment on your own. </w:t>
      </w:r>
      <w:r w:rsidR="0069183D">
        <w:t xml:space="preserve">However, at this point, </w:t>
      </w:r>
      <w:r w:rsidR="004C5422">
        <w:t xml:space="preserve">we will </w:t>
      </w:r>
      <w:r w:rsidR="00CD6007">
        <w:t>move on to adding hype</w:t>
      </w:r>
      <w:r w:rsidR="0069183D">
        <w:t>rmedia links to our application.</w:t>
      </w:r>
    </w:p>
    <w:p w:rsidR="00A80F6B" w:rsidRDefault="00A80F6B" w:rsidP="00A80F6B">
      <w:pPr>
        <w:pStyle w:val="Heading1"/>
      </w:pPr>
      <w:r>
        <w:t>Hypermedia Links</w:t>
      </w:r>
    </w:p>
    <w:p w:rsidR="00A80F6B" w:rsidRDefault="00EB6D80" w:rsidP="00CE3F55">
      <w:pPr>
        <w:pStyle w:val="BodyTextFirst"/>
      </w:pPr>
      <w:r>
        <w:t xml:space="preserve">We introduced </w:t>
      </w:r>
      <w:r w:rsidR="00CD6007">
        <w:t>(</w:t>
      </w:r>
      <w:r>
        <w:t>and stated the importance of</w:t>
      </w:r>
      <w:r w:rsidR="00CD6007">
        <w:t>)</w:t>
      </w:r>
      <w:r>
        <w:t xml:space="preserve"> hypermedia links in Chapter 2, we modeled them in Chapter 3, and we hacked in a hardcoded link to the </w:t>
      </w:r>
      <w:proofErr w:type="spellStart"/>
      <w:r w:rsidRPr="007E4EFC">
        <w:t>AddTaskMaintenanceProcessor</w:t>
      </w:r>
      <w:proofErr w:type="spellEnd"/>
      <w:r>
        <w:t xml:space="preserve"> in Chapter 5. </w:t>
      </w:r>
      <w:r w:rsidR="00CD6007">
        <w:t xml:space="preserve">We've even alluded to them a couple of times since then. </w:t>
      </w:r>
      <w:r>
        <w:t xml:space="preserve">Now it's time to give links the attention they deserve. In this section we will </w:t>
      </w:r>
      <w:r w:rsidR="0069183D">
        <w:t>revisit</w:t>
      </w:r>
      <w:r w:rsidR="00CD6007">
        <w:t xml:space="preserve"> the functionality </w:t>
      </w:r>
      <w:r w:rsidR="0069183D">
        <w:t xml:space="preserve">we just implemented </w:t>
      </w:r>
      <w:r w:rsidR="00CD6007">
        <w:t xml:space="preserve">to get all tasks, </w:t>
      </w:r>
      <w:r w:rsidR="0069183D">
        <w:t xml:space="preserve">but this time we </w:t>
      </w:r>
      <w:r w:rsidR="009C1D53">
        <w:t xml:space="preserve">will enhance the response with </w:t>
      </w:r>
      <w:r w:rsidR="00CD6007">
        <w:t>hypermedia links.</w:t>
      </w:r>
    </w:p>
    <w:p w:rsidR="00BB7862" w:rsidRDefault="00BB7862" w:rsidP="00BB7862">
      <w:pPr>
        <w:pStyle w:val="BodyTextCont"/>
      </w:pPr>
      <w:r>
        <w:t>As a refresher, t</w:t>
      </w:r>
      <w:r>
        <w:fldChar w:fldCharType="begin"/>
      </w:r>
      <w:r>
        <w:instrText xml:space="preserve"> XE "</w:instrText>
      </w:r>
      <w:r w:rsidRPr="004436B4">
        <w:instrText>Hypermedia links: HTML element</w:instrText>
      </w:r>
      <w:r>
        <w:instrText xml:space="preserve">" </w:instrText>
      </w:r>
      <w:r>
        <w:fldChar w:fldCharType="end"/>
      </w:r>
      <w:r>
        <w:t xml:space="preserve">hese are the </w:t>
      </w:r>
      <w:proofErr w:type="spellStart"/>
      <w:r>
        <w:t>properies</w:t>
      </w:r>
      <w:proofErr w:type="spellEnd"/>
      <w:r>
        <w:t xml:space="preserve"> on the </w:t>
      </w:r>
      <w:r w:rsidRPr="00BB7862">
        <w:rPr>
          <w:rStyle w:val="CodeInline"/>
        </w:rPr>
        <w:t>Link</w:t>
      </w:r>
      <w:r>
        <w:t xml:space="preserve"> class</w:t>
      </w:r>
      <w:r w:rsidR="00DD7BE7">
        <w:t xml:space="preserve"> that we introduced in Chapter 3</w:t>
      </w:r>
      <w:r>
        <w:t>:</w:t>
      </w:r>
    </w:p>
    <w:p w:rsidR="00BB7862" w:rsidRDefault="00BB7862" w:rsidP="00BB7862">
      <w:pPr>
        <w:pStyle w:val="Bullet"/>
      </w:pPr>
      <w:proofErr w:type="spellStart"/>
      <w:r w:rsidRPr="00B33031">
        <w:rPr>
          <w:rStyle w:val="CodeInline"/>
        </w:rPr>
        <w:t>Rel</w:t>
      </w:r>
      <w:proofErr w:type="spellEnd"/>
      <w:r>
        <w:t>: S</w:t>
      </w:r>
      <w:r w:rsidRPr="00E512F5">
        <w:t xml:space="preserve">pecifies </w:t>
      </w:r>
      <w:r>
        <w:t>the relationship between the resource and the resource identified in the link</w:t>
      </w:r>
    </w:p>
    <w:p w:rsidR="00BB7862" w:rsidRDefault="00BB7862" w:rsidP="00BB7862">
      <w:pPr>
        <w:pStyle w:val="Bullet"/>
      </w:pPr>
      <w:proofErr w:type="spellStart"/>
      <w:r w:rsidRPr="00B33031">
        <w:rPr>
          <w:rStyle w:val="CodeInline"/>
        </w:rPr>
        <w:t>Href</w:t>
      </w:r>
      <w:proofErr w:type="spellEnd"/>
      <w:r>
        <w:t>: S</w:t>
      </w:r>
      <w:r w:rsidRPr="00E512F5">
        <w:t xml:space="preserve">pecifies </w:t>
      </w:r>
      <w:r>
        <w:t>the linked resource’s address</w:t>
      </w:r>
    </w:p>
    <w:p w:rsidR="00BB7862" w:rsidRDefault="00BB7862" w:rsidP="00BB7862">
      <w:pPr>
        <w:pStyle w:val="Bullet"/>
      </w:pPr>
      <w:r>
        <w:rPr>
          <w:rStyle w:val="CodeInline"/>
        </w:rPr>
        <w:t>Method</w:t>
      </w:r>
      <w:r>
        <w:t>: Specifies the HTTP method used to access the resource</w:t>
      </w:r>
    </w:p>
    <w:p w:rsidR="00BB7862" w:rsidRDefault="00BB7862" w:rsidP="00BB7862">
      <w:pPr>
        <w:pStyle w:val="BodyTextCont"/>
      </w:pPr>
      <w:r>
        <w:t xml:space="preserve">Note </w:t>
      </w:r>
      <w:r w:rsidR="00DD7BE7">
        <w:t xml:space="preserve">how this class is </w:t>
      </w:r>
      <w:r>
        <w:t>patterned off of the</w:t>
      </w:r>
      <w:r w:rsidR="00913B12">
        <w:t xml:space="preserve"> standard</w:t>
      </w:r>
      <w:r>
        <w:t xml:space="preserve"> HTML </w:t>
      </w:r>
      <w:r w:rsidRPr="00B33031">
        <w:rPr>
          <w:rStyle w:val="CodeInline"/>
        </w:rPr>
        <w:t>link</w:t>
      </w:r>
      <w:r>
        <w:t xml:space="preserve"> element</w:t>
      </w:r>
      <w:r w:rsidR="00DD7BE7">
        <w:t xml:space="preserve">. This is intentional. Guided by the REST principle of HATEOS, </w:t>
      </w:r>
      <w:r w:rsidR="00DD7BE7" w:rsidRPr="00DD7BE7">
        <w:t>the caller</w:t>
      </w:r>
      <w:r w:rsidR="00DD7BE7">
        <w:t>,</w:t>
      </w:r>
      <w:r w:rsidR="00DD7BE7" w:rsidRPr="00DD7BE7">
        <w:t xml:space="preserve"> given a root or starting URI</w:t>
      </w:r>
      <w:r w:rsidR="00DD7BE7">
        <w:t>,</w:t>
      </w:r>
      <w:r w:rsidR="00DD7BE7" w:rsidRPr="00DD7BE7">
        <w:t xml:space="preserve"> should be able to navigate the collection of resources without prior knowledge of the possible navigation paths</w:t>
      </w:r>
      <w:r w:rsidR="00913B12">
        <w:t xml:space="preserve">. What better model to use than the </w:t>
      </w:r>
      <w:r w:rsidR="00913B12" w:rsidRPr="00913B12">
        <w:rPr>
          <w:rStyle w:val="CodeInline"/>
        </w:rPr>
        <w:t>link</w:t>
      </w:r>
      <w:r w:rsidR="00913B12">
        <w:t xml:space="preserve"> element?</w:t>
      </w:r>
    </w:p>
    <w:p w:rsidR="00913B12" w:rsidRDefault="00FE3FB4" w:rsidP="00BB7862">
      <w:pPr>
        <w:pStyle w:val="BodyTextCont"/>
      </w:pPr>
      <w:r>
        <w:t>W</w:t>
      </w:r>
      <w:r w:rsidR="00913B12">
        <w:t>ith that</w:t>
      </w:r>
      <w:r>
        <w:t xml:space="preserve"> brief refresher on </w:t>
      </w:r>
      <w:r w:rsidR="009936E3">
        <w:t xml:space="preserve">hypermedia links and their relationship to </w:t>
      </w:r>
      <w:r>
        <w:t>HATEOS</w:t>
      </w:r>
      <w:r w:rsidR="00913B12">
        <w:t>, let's begin the implementation…</w:t>
      </w:r>
    </w:p>
    <w:p w:rsidR="009C1D53" w:rsidRDefault="009C1D53" w:rsidP="009C1D53">
      <w:pPr>
        <w:pStyle w:val="Heading2"/>
      </w:pPr>
      <w:r>
        <w:t>Common Link Service</w:t>
      </w:r>
    </w:p>
    <w:p w:rsidR="00A96826" w:rsidRDefault="004F5B7B" w:rsidP="00DF6242">
      <w:pPr>
        <w:pStyle w:val="BodyTextFirst"/>
      </w:pPr>
      <w:r>
        <w:t>We've already added some infrastructural support for hypermedia links o</w:t>
      </w:r>
      <w:r w:rsidR="00DF6242">
        <w:t>ver the course of the past few chapters</w:t>
      </w:r>
      <w:r>
        <w:t>.</w:t>
      </w:r>
      <w:r w:rsidR="00DF6242">
        <w:t xml:space="preserve"> For example, in the previous section we implemented </w:t>
      </w:r>
      <w:proofErr w:type="spellStart"/>
      <w:r w:rsidR="00DF6242" w:rsidRPr="00C110A0">
        <w:rPr>
          <w:rStyle w:val="CodeInline"/>
        </w:rPr>
        <w:t>IPageLinkContaining</w:t>
      </w:r>
      <w:proofErr w:type="spellEnd"/>
      <w:r w:rsidR="00DF6242">
        <w:t>.</w:t>
      </w:r>
      <w:r>
        <w:t xml:space="preserve"> Now we need to finish building out that infrastructural support. We'll begin by implementing a couple of </w:t>
      </w:r>
      <w:r w:rsidR="00A7778C">
        <w:t>utility</w:t>
      </w:r>
      <w:r>
        <w:t xml:space="preserve"> types. First, implement the </w:t>
      </w:r>
      <w:proofErr w:type="spellStart"/>
      <w:r w:rsidRPr="00C110A0">
        <w:rPr>
          <w:rStyle w:val="CodeInline"/>
        </w:rPr>
        <w:t>UriExtensions</w:t>
      </w:r>
      <w:proofErr w:type="spellEnd"/>
      <w:r>
        <w:t xml:space="preserve"> class as follows:</w:t>
      </w:r>
    </w:p>
    <w:p w:rsidR="009C1D53" w:rsidRDefault="00DF6242" w:rsidP="00DF6242">
      <w:pPr>
        <w:pStyle w:val="CodeCaption"/>
      </w:pPr>
      <w:r w:rsidRPr="009C1D53">
        <w:t>UriExtensions</w:t>
      </w:r>
      <w:r>
        <w:t xml:space="preserve"> Class</w:t>
      </w:r>
    </w:p>
    <w:p w:rsidR="009C1D53" w:rsidRPr="009C1D53" w:rsidRDefault="009C1D53" w:rsidP="009C1D53">
      <w:pPr>
        <w:pStyle w:val="Code"/>
      </w:pPr>
      <w:r w:rsidRPr="009C1D53">
        <w:t>using System;</w:t>
      </w:r>
    </w:p>
    <w:p w:rsidR="009C1D53" w:rsidRPr="009C1D53" w:rsidRDefault="009C1D53" w:rsidP="009C1D53">
      <w:pPr>
        <w:pStyle w:val="Code"/>
      </w:pPr>
    </w:p>
    <w:p w:rsidR="009C1D53" w:rsidRPr="009C1D53" w:rsidRDefault="009C1D53" w:rsidP="009C1D53">
      <w:pPr>
        <w:pStyle w:val="Code"/>
      </w:pPr>
      <w:r w:rsidRPr="009C1D53">
        <w:t>namespace WebApi2Book.Common.Extensions</w:t>
      </w:r>
    </w:p>
    <w:p w:rsidR="009C1D53" w:rsidRPr="009C1D53" w:rsidRDefault="009C1D53" w:rsidP="009C1D53">
      <w:pPr>
        <w:pStyle w:val="Code"/>
      </w:pPr>
      <w:r w:rsidRPr="009C1D53">
        <w:t>{</w:t>
      </w:r>
    </w:p>
    <w:p w:rsidR="009C1D53" w:rsidRPr="009C1D53" w:rsidRDefault="009C1D53" w:rsidP="009C1D53">
      <w:pPr>
        <w:pStyle w:val="Code"/>
      </w:pPr>
      <w:r w:rsidRPr="009C1D53">
        <w:t xml:space="preserve">    public static class UriExtensions</w:t>
      </w:r>
    </w:p>
    <w:p w:rsidR="009C1D53" w:rsidRPr="009C1D53" w:rsidRDefault="009C1D53" w:rsidP="009C1D53">
      <w:pPr>
        <w:pStyle w:val="Code"/>
      </w:pPr>
      <w:r w:rsidRPr="009C1D53">
        <w:t xml:space="preserve">    {</w:t>
      </w:r>
    </w:p>
    <w:p w:rsidR="009C1D53" w:rsidRPr="009C1D53" w:rsidRDefault="009C1D53" w:rsidP="009C1D53">
      <w:pPr>
        <w:pStyle w:val="Code"/>
      </w:pPr>
      <w:r w:rsidRPr="009C1D53">
        <w:t xml:space="preserve">        public static Uri GetBaseUri(this Uri originalUri)</w:t>
      </w:r>
    </w:p>
    <w:p w:rsidR="009C1D53" w:rsidRPr="009C1D53" w:rsidRDefault="009C1D53" w:rsidP="009C1D53">
      <w:pPr>
        <w:pStyle w:val="Code"/>
      </w:pPr>
      <w:r w:rsidRPr="009C1D53">
        <w:t xml:space="preserve">        {</w:t>
      </w:r>
    </w:p>
    <w:p w:rsidR="009C1D53" w:rsidRPr="009C1D53" w:rsidRDefault="009C1D53" w:rsidP="009C1D53">
      <w:pPr>
        <w:pStyle w:val="Code"/>
      </w:pPr>
      <w:r w:rsidRPr="009C1D53">
        <w:t xml:space="preserve">            var queryDelimiterIndex = originalUri.AbsoluteUri.IndexOf("?", StringComparison.Ordinal);</w:t>
      </w:r>
    </w:p>
    <w:p w:rsidR="009C1D53" w:rsidRPr="009C1D53" w:rsidRDefault="009C1D53" w:rsidP="009C1D53">
      <w:pPr>
        <w:pStyle w:val="Code"/>
      </w:pPr>
      <w:r w:rsidRPr="009C1D53">
        <w:t xml:space="preserve">            return queryDelimiterIndex &lt; 0</w:t>
      </w:r>
    </w:p>
    <w:p w:rsidR="009C1D53" w:rsidRPr="009C1D53" w:rsidRDefault="009C1D53" w:rsidP="009C1D53">
      <w:pPr>
        <w:pStyle w:val="Code"/>
      </w:pPr>
      <w:r w:rsidRPr="009C1D53">
        <w:t xml:space="preserve">                ? originalUri</w:t>
      </w:r>
    </w:p>
    <w:p w:rsidR="009C1D53" w:rsidRPr="009C1D53" w:rsidRDefault="009C1D53" w:rsidP="009C1D53">
      <w:pPr>
        <w:pStyle w:val="Code"/>
      </w:pPr>
      <w:r w:rsidRPr="009C1D53">
        <w:t xml:space="preserve">                : new Uri(originalUri.AbsoluteUri.Substring(0, queryDelimiterIndex));</w:t>
      </w:r>
    </w:p>
    <w:p w:rsidR="009C1D53" w:rsidRPr="009C1D53" w:rsidRDefault="009C1D53" w:rsidP="009C1D53">
      <w:pPr>
        <w:pStyle w:val="Code"/>
      </w:pPr>
      <w:r w:rsidRPr="009C1D53">
        <w:t xml:space="preserve">        }</w:t>
      </w:r>
    </w:p>
    <w:p w:rsidR="009C1D53" w:rsidRPr="009C1D53" w:rsidRDefault="009C1D53" w:rsidP="009C1D53">
      <w:pPr>
        <w:pStyle w:val="Code"/>
      </w:pPr>
    </w:p>
    <w:p w:rsidR="009C1D53" w:rsidRPr="009C1D53" w:rsidRDefault="009C1D53" w:rsidP="009C1D53">
      <w:pPr>
        <w:pStyle w:val="Code"/>
      </w:pPr>
      <w:r w:rsidRPr="009C1D53">
        <w:lastRenderedPageBreak/>
        <w:t xml:space="preserve">        public static string QueryWithoutLeadingQuestionMark(this Uri uri)</w:t>
      </w:r>
    </w:p>
    <w:p w:rsidR="009C1D53" w:rsidRPr="009C1D53" w:rsidRDefault="009C1D53" w:rsidP="009C1D53">
      <w:pPr>
        <w:pStyle w:val="Code"/>
      </w:pPr>
      <w:r w:rsidRPr="009C1D53">
        <w:t xml:space="preserve">        {</w:t>
      </w:r>
    </w:p>
    <w:p w:rsidR="009C1D53" w:rsidRPr="009C1D53" w:rsidRDefault="009C1D53" w:rsidP="009C1D53">
      <w:pPr>
        <w:pStyle w:val="Code"/>
      </w:pPr>
      <w:r w:rsidRPr="009C1D53">
        <w:t xml:space="preserve">            const int indexToSkipQueryDelimiter = 1;</w:t>
      </w:r>
    </w:p>
    <w:p w:rsidR="009C1D53" w:rsidRPr="009C1D53" w:rsidRDefault="009C1D53" w:rsidP="009C1D53">
      <w:pPr>
        <w:pStyle w:val="Code"/>
      </w:pPr>
      <w:r w:rsidRPr="009C1D53">
        <w:t xml:space="preserve">            return uri.Query.Length &gt; 1 ? uri.Query.Substring(indexToSkipQueryDelimiter) : string.Empty;</w:t>
      </w:r>
    </w:p>
    <w:p w:rsidR="009C1D53" w:rsidRPr="009C1D53" w:rsidRDefault="009C1D53" w:rsidP="009C1D53">
      <w:pPr>
        <w:pStyle w:val="Code"/>
      </w:pPr>
      <w:r w:rsidRPr="009C1D53">
        <w:t xml:space="preserve">        }</w:t>
      </w:r>
    </w:p>
    <w:p w:rsidR="009C1D53" w:rsidRPr="009C1D53" w:rsidRDefault="009C1D53" w:rsidP="009C1D53">
      <w:pPr>
        <w:pStyle w:val="Code"/>
      </w:pPr>
      <w:r w:rsidRPr="009C1D53">
        <w:t xml:space="preserve">    }</w:t>
      </w:r>
    </w:p>
    <w:p w:rsidR="009C1D53" w:rsidRDefault="009C1D53" w:rsidP="009C1D53">
      <w:pPr>
        <w:pStyle w:val="Code"/>
      </w:pPr>
      <w:r w:rsidRPr="009C1D53">
        <w:t>}</w:t>
      </w:r>
    </w:p>
    <w:p w:rsidR="004F5B7B" w:rsidRDefault="004F5B7B" w:rsidP="004F5B7B">
      <w:pPr>
        <w:pStyle w:val="BodyTextCont"/>
      </w:pPr>
      <w:proofErr w:type="spellStart"/>
      <w:r w:rsidRPr="00462937">
        <w:rPr>
          <w:rStyle w:val="CodeInline"/>
        </w:rPr>
        <w:t>UriExtensions</w:t>
      </w:r>
      <w:proofErr w:type="spellEnd"/>
      <w:r>
        <w:t xml:space="preserve"> provides a couple of convenience</w:t>
      </w:r>
      <w:r w:rsidR="00462937">
        <w:t xml:space="preserve"> extensions that seem to naturally belong to the </w:t>
      </w:r>
      <w:r w:rsidR="00462937" w:rsidRPr="00462937">
        <w:rPr>
          <w:rStyle w:val="CodeInline"/>
        </w:rPr>
        <w:t xml:space="preserve">Uri </w:t>
      </w:r>
      <w:r w:rsidR="00462937">
        <w:t xml:space="preserve">class. </w:t>
      </w:r>
      <w:proofErr w:type="spellStart"/>
      <w:r w:rsidR="00462937" w:rsidRPr="00462937">
        <w:rPr>
          <w:rStyle w:val="CodeInline"/>
        </w:rPr>
        <w:t>GetBaseUri</w:t>
      </w:r>
      <w:proofErr w:type="spellEnd"/>
      <w:r w:rsidR="00462937">
        <w:t xml:space="preserve"> returns the portion of the request URL to the left of the query string delimiter, and </w:t>
      </w:r>
      <w:proofErr w:type="spellStart"/>
      <w:r w:rsidR="00462937" w:rsidRPr="00462937">
        <w:rPr>
          <w:rStyle w:val="CodeInline"/>
        </w:rPr>
        <w:t>QueryWithoutLeadingQuestionMark</w:t>
      </w:r>
      <w:proofErr w:type="spellEnd"/>
      <w:r w:rsidR="00462937">
        <w:t xml:space="preserve"> returns the query string sans the query string delimiter.</w:t>
      </w:r>
    </w:p>
    <w:p w:rsidR="00462937" w:rsidRDefault="00462937" w:rsidP="004F5B7B">
      <w:pPr>
        <w:pStyle w:val="BodyTextCont"/>
      </w:pPr>
      <w:r>
        <w:t xml:space="preserve">Our next dependency, </w:t>
      </w:r>
      <w:proofErr w:type="spellStart"/>
      <w:r w:rsidRPr="00462937">
        <w:rPr>
          <w:rStyle w:val="CodeInline"/>
        </w:rPr>
        <w:t>ICommonLinkService</w:t>
      </w:r>
      <w:proofErr w:type="spellEnd"/>
      <w:r>
        <w:t xml:space="preserve">, relies on </w:t>
      </w:r>
      <w:proofErr w:type="spellStart"/>
      <w:r w:rsidRPr="00462937">
        <w:rPr>
          <w:rStyle w:val="CodeInline"/>
        </w:rPr>
        <w:t>UriExtensions</w:t>
      </w:r>
      <w:proofErr w:type="spellEnd"/>
      <w:r w:rsidR="00A7778C">
        <w:t>. It provides fu</w:t>
      </w:r>
      <w:r w:rsidR="00F3712D">
        <w:t>nctionality required by the business domain</w:t>
      </w:r>
      <w:r w:rsidR="00A7778C">
        <w:t xml:space="preserve">-specific link services (e.g., </w:t>
      </w:r>
      <w:proofErr w:type="spellStart"/>
      <w:r w:rsidR="00A7778C" w:rsidRPr="00A7778C">
        <w:rPr>
          <w:rStyle w:val="CodeInline"/>
        </w:rPr>
        <w:t>TaskLinkService</w:t>
      </w:r>
      <w:proofErr w:type="spellEnd"/>
      <w:r w:rsidR="00A7778C">
        <w:t xml:space="preserve">) that we'll implement soon. Implement </w:t>
      </w:r>
      <w:proofErr w:type="spellStart"/>
      <w:r w:rsidR="00A7778C" w:rsidRPr="00A7778C">
        <w:rPr>
          <w:rStyle w:val="CodeInline"/>
        </w:rPr>
        <w:t>ICommonLinkService</w:t>
      </w:r>
      <w:proofErr w:type="spellEnd"/>
      <w:r w:rsidR="00A7778C">
        <w:t xml:space="preserve"> as follows:</w:t>
      </w:r>
    </w:p>
    <w:p w:rsidR="009C1D53" w:rsidRDefault="009C1D53" w:rsidP="009C1D53">
      <w:pPr>
        <w:pStyle w:val="CodeCaption"/>
      </w:pPr>
      <w:r w:rsidRPr="009C1D53">
        <w:t>ICommonLinkService</w:t>
      </w:r>
      <w:r>
        <w:t xml:space="preserve"> Interface</w:t>
      </w:r>
    </w:p>
    <w:p w:rsidR="009C1D53" w:rsidRPr="009C1D53" w:rsidRDefault="009C1D53" w:rsidP="009C1D53">
      <w:pPr>
        <w:pStyle w:val="Code"/>
      </w:pPr>
      <w:r w:rsidRPr="009C1D53">
        <w:t>using System.Net.Http;</w:t>
      </w:r>
    </w:p>
    <w:p w:rsidR="009C1D53" w:rsidRPr="009C1D53" w:rsidRDefault="009C1D53" w:rsidP="009C1D53">
      <w:pPr>
        <w:pStyle w:val="Code"/>
      </w:pPr>
      <w:r w:rsidRPr="009C1D53">
        <w:t>using WebApi2Book.Web.Api.Models;</w:t>
      </w:r>
    </w:p>
    <w:p w:rsidR="009C1D53" w:rsidRPr="009C1D53" w:rsidRDefault="009C1D53" w:rsidP="009C1D53">
      <w:pPr>
        <w:pStyle w:val="Code"/>
      </w:pPr>
    </w:p>
    <w:p w:rsidR="009C1D53" w:rsidRPr="009C1D53" w:rsidRDefault="009C1D53" w:rsidP="009C1D53">
      <w:pPr>
        <w:pStyle w:val="Code"/>
      </w:pPr>
      <w:r w:rsidRPr="009C1D53">
        <w:t>namespace WebApi2Book.Web.Api.LinkServices</w:t>
      </w:r>
    </w:p>
    <w:p w:rsidR="009C1D53" w:rsidRPr="009C1D53" w:rsidRDefault="009C1D53" w:rsidP="009C1D53">
      <w:pPr>
        <w:pStyle w:val="Code"/>
      </w:pPr>
      <w:r w:rsidRPr="009C1D53">
        <w:t>{</w:t>
      </w:r>
    </w:p>
    <w:p w:rsidR="009C1D53" w:rsidRPr="009C1D53" w:rsidRDefault="009C1D53" w:rsidP="009C1D53">
      <w:pPr>
        <w:pStyle w:val="Code"/>
      </w:pPr>
      <w:r w:rsidRPr="009C1D53">
        <w:t xml:space="preserve">    public interface ICommonLinkService</w:t>
      </w:r>
    </w:p>
    <w:p w:rsidR="009C1D53" w:rsidRPr="009C1D53" w:rsidRDefault="009C1D53" w:rsidP="009C1D53">
      <w:pPr>
        <w:pStyle w:val="Code"/>
      </w:pPr>
      <w:r w:rsidRPr="009C1D53">
        <w:t xml:space="preserve">    {</w:t>
      </w:r>
    </w:p>
    <w:p w:rsidR="009C1D53" w:rsidRPr="009C1D53" w:rsidRDefault="009C1D53" w:rsidP="009C1D53">
      <w:pPr>
        <w:pStyle w:val="Code"/>
      </w:pPr>
      <w:r w:rsidRPr="009C1D53">
        <w:t xml:space="preserve">        void AddPageLinks(IPageLinkContaining linkContainer,</w:t>
      </w:r>
    </w:p>
    <w:p w:rsidR="009C1D53" w:rsidRPr="009C1D53" w:rsidRDefault="009C1D53" w:rsidP="009C1D53">
      <w:pPr>
        <w:pStyle w:val="Code"/>
      </w:pPr>
      <w:r w:rsidRPr="009C1D53">
        <w:t xml:space="preserve">            string currentPageQueryString,</w:t>
      </w:r>
    </w:p>
    <w:p w:rsidR="009C1D53" w:rsidRPr="009C1D53" w:rsidRDefault="009C1D53" w:rsidP="009C1D53">
      <w:pPr>
        <w:pStyle w:val="Code"/>
      </w:pPr>
      <w:r w:rsidRPr="009C1D53">
        <w:t xml:space="preserve">            string previousPageQueryString,</w:t>
      </w:r>
    </w:p>
    <w:p w:rsidR="009C1D53" w:rsidRPr="009C1D53" w:rsidRDefault="009C1D53" w:rsidP="009C1D53">
      <w:pPr>
        <w:pStyle w:val="Code"/>
      </w:pPr>
      <w:r w:rsidRPr="009C1D53">
        <w:t xml:space="preserve">            string nextPageQueryString);</w:t>
      </w:r>
    </w:p>
    <w:p w:rsidR="009C1D53" w:rsidRPr="009C1D53" w:rsidRDefault="009C1D53" w:rsidP="009C1D53">
      <w:pPr>
        <w:pStyle w:val="Code"/>
      </w:pPr>
    </w:p>
    <w:p w:rsidR="009C1D53" w:rsidRPr="009C1D53" w:rsidRDefault="009C1D53" w:rsidP="009C1D53">
      <w:pPr>
        <w:pStyle w:val="Code"/>
      </w:pPr>
      <w:r w:rsidRPr="009C1D53">
        <w:t xml:space="preserve">        Link GetLink(string pathFragment, string relValue, HttpMethod httpMethod);</w:t>
      </w:r>
    </w:p>
    <w:p w:rsidR="009C1D53" w:rsidRPr="009C1D53" w:rsidRDefault="009C1D53" w:rsidP="009C1D53">
      <w:pPr>
        <w:pStyle w:val="Code"/>
      </w:pPr>
      <w:r w:rsidRPr="009C1D53">
        <w:t xml:space="preserve">    }</w:t>
      </w:r>
    </w:p>
    <w:p w:rsidR="009C1D53" w:rsidRDefault="009C1D53" w:rsidP="009C1D53">
      <w:pPr>
        <w:pStyle w:val="Code"/>
      </w:pPr>
      <w:r w:rsidRPr="009C1D53">
        <w:t>}</w:t>
      </w:r>
    </w:p>
    <w:p w:rsidR="009C1D53" w:rsidRDefault="00A7778C" w:rsidP="00A7778C">
      <w:pPr>
        <w:pStyle w:val="CodeCaption"/>
      </w:pPr>
      <w:r>
        <w:t>CommonLinkService Class</w:t>
      </w:r>
    </w:p>
    <w:p w:rsidR="00A7778C" w:rsidRPr="00A7778C" w:rsidRDefault="00A7778C" w:rsidP="00A7778C">
      <w:pPr>
        <w:pStyle w:val="Code"/>
      </w:pPr>
      <w:r w:rsidRPr="00A7778C">
        <w:t>using System;</w:t>
      </w:r>
    </w:p>
    <w:p w:rsidR="00A7778C" w:rsidRPr="00A7778C" w:rsidRDefault="00A7778C" w:rsidP="00A7778C">
      <w:pPr>
        <w:pStyle w:val="Code"/>
      </w:pPr>
      <w:r w:rsidRPr="00A7778C">
        <w:t>using System.Net.Http;</w:t>
      </w:r>
    </w:p>
    <w:p w:rsidR="00A7778C" w:rsidRPr="00A7778C" w:rsidRDefault="00A7778C" w:rsidP="00A7778C">
      <w:pPr>
        <w:pStyle w:val="Code"/>
      </w:pPr>
      <w:r w:rsidRPr="00A7778C">
        <w:t>using WebApi2Book.Common;</w:t>
      </w:r>
    </w:p>
    <w:p w:rsidR="00A7778C" w:rsidRPr="00A7778C" w:rsidRDefault="00A7778C" w:rsidP="00A7778C">
      <w:pPr>
        <w:pStyle w:val="Code"/>
      </w:pPr>
      <w:r w:rsidRPr="00A7778C">
        <w:t>using WebApi2Book.Common.Extensions;</w:t>
      </w:r>
    </w:p>
    <w:p w:rsidR="00A7778C" w:rsidRPr="00A7778C" w:rsidRDefault="00A7778C" w:rsidP="00A7778C">
      <w:pPr>
        <w:pStyle w:val="Code"/>
      </w:pPr>
      <w:r w:rsidRPr="00A7778C">
        <w:t>using WebApi2Book.Web.Api.Models;</w:t>
      </w:r>
    </w:p>
    <w:p w:rsidR="00A7778C" w:rsidRPr="00A7778C" w:rsidRDefault="00A7778C" w:rsidP="00A7778C">
      <w:pPr>
        <w:pStyle w:val="Code"/>
      </w:pPr>
      <w:r w:rsidRPr="00A7778C">
        <w:t>using WebApi2Book.Web.Common.Security;</w:t>
      </w:r>
    </w:p>
    <w:p w:rsidR="00A7778C" w:rsidRPr="00A7778C" w:rsidRDefault="00A7778C" w:rsidP="00A7778C">
      <w:pPr>
        <w:pStyle w:val="Code"/>
      </w:pPr>
    </w:p>
    <w:p w:rsidR="00A7778C" w:rsidRPr="00A7778C" w:rsidRDefault="00A7778C" w:rsidP="00A7778C">
      <w:pPr>
        <w:pStyle w:val="Code"/>
      </w:pPr>
      <w:r w:rsidRPr="00A7778C">
        <w:t>namespace WebApi2Book.Web.Api.LinkServices</w:t>
      </w:r>
    </w:p>
    <w:p w:rsidR="00A7778C" w:rsidRPr="00A7778C" w:rsidRDefault="00A7778C" w:rsidP="00A7778C">
      <w:pPr>
        <w:pStyle w:val="Code"/>
      </w:pPr>
      <w:r w:rsidRPr="00A7778C">
        <w:t>{</w:t>
      </w:r>
    </w:p>
    <w:p w:rsidR="00A7778C" w:rsidRPr="00A7778C" w:rsidRDefault="00A7778C" w:rsidP="00A7778C">
      <w:pPr>
        <w:pStyle w:val="Code"/>
      </w:pPr>
      <w:r w:rsidRPr="00A7778C">
        <w:t xml:space="preserve">    public class CommonLinkService : ICommonLinkService</w:t>
      </w:r>
    </w:p>
    <w:p w:rsidR="00A7778C" w:rsidRPr="00A7778C" w:rsidRDefault="00A7778C" w:rsidP="00A7778C">
      <w:pPr>
        <w:pStyle w:val="Code"/>
      </w:pPr>
      <w:r w:rsidRPr="00A7778C">
        <w:t xml:space="preserve">    {</w:t>
      </w:r>
    </w:p>
    <w:p w:rsidR="00A7778C" w:rsidRPr="00A7778C" w:rsidRDefault="00A7778C" w:rsidP="00A7778C">
      <w:pPr>
        <w:pStyle w:val="Code"/>
      </w:pPr>
      <w:r w:rsidRPr="00A7778C">
        <w:lastRenderedPageBreak/>
        <w:t xml:space="preserve">        private readonly IWebUserSession _userSession;</w:t>
      </w:r>
    </w:p>
    <w:p w:rsidR="00A7778C" w:rsidRPr="00A7778C" w:rsidRDefault="00A7778C" w:rsidP="00A7778C">
      <w:pPr>
        <w:pStyle w:val="Code"/>
      </w:pPr>
    </w:p>
    <w:p w:rsidR="00A7778C" w:rsidRPr="00A7778C" w:rsidRDefault="00A7778C" w:rsidP="00A7778C">
      <w:pPr>
        <w:pStyle w:val="Code"/>
      </w:pPr>
      <w:r w:rsidRPr="00A7778C">
        <w:t xml:space="preserve">        public CommonLinkService(IWebUserSession userSession)</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_userSession = userSession;</w:t>
      </w:r>
    </w:p>
    <w:p w:rsidR="00A7778C" w:rsidRPr="00A7778C" w:rsidRDefault="00A7778C" w:rsidP="00A7778C">
      <w:pPr>
        <w:pStyle w:val="Code"/>
      </w:pPr>
      <w:r w:rsidRPr="00A7778C">
        <w:t xml:space="preserve">        }</w:t>
      </w:r>
    </w:p>
    <w:p w:rsidR="00A7778C" w:rsidRPr="00A7778C" w:rsidRDefault="00A7778C" w:rsidP="00A7778C">
      <w:pPr>
        <w:pStyle w:val="Code"/>
      </w:pPr>
    </w:p>
    <w:p w:rsidR="00A7778C" w:rsidRPr="00A7778C" w:rsidRDefault="00A7778C" w:rsidP="00A7778C">
      <w:pPr>
        <w:pStyle w:val="Code"/>
      </w:pPr>
      <w:r w:rsidRPr="00A7778C">
        <w:t xml:space="preserve">        public virtual Link GetLink(string pathFragment, string relValue, HttpMethod httpMethod)</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const string delimitedVersionedApiRouteBaseFormatString =</w:t>
      </w:r>
    </w:p>
    <w:p w:rsidR="00A7778C" w:rsidRPr="00A7778C" w:rsidRDefault="00A7778C" w:rsidP="00A7778C">
      <w:pPr>
        <w:pStyle w:val="Code"/>
      </w:pPr>
      <w:r w:rsidRPr="00A7778C">
        <w:t xml:space="preserve">                Constants.CommonRoutingDefinitions.ApiSegmentName + "/{0}/";</w:t>
      </w:r>
    </w:p>
    <w:p w:rsidR="00A7778C" w:rsidRPr="00A7778C" w:rsidRDefault="00A7778C" w:rsidP="00A7778C">
      <w:pPr>
        <w:pStyle w:val="Code"/>
      </w:pPr>
    </w:p>
    <w:p w:rsidR="00A7778C" w:rsidRPr="00A7778C" w:rsidRDefault="00A7778C" w:rsidP="00A7778C">
      <w:pPr>
        <w:pStyle w:val="Code"/>
      </w:pPr>
      <w:r w:rsidRPr="00A7778C">
        <w:t xml:space="preserve">            var path =</w:t>
      </w:r>
    </w:p>
    <w:p w:rsidR="00A7778C" w:rsidRPr="00A7778C" w:rsidRDefault="00A7778C" w:rsidP="00A7778C">
      <w:pPr>
        <w:pStyle w:val="Code"/>
      </w:pPr>
      <w:r w:rsidRPr="00A7778C">
        <w:t xml:space="preserve">                string.Concat(</w:t>
      </w:r>
    </w:p>
    <w:p w:rsidR="00A7778C" w:rsidRPr="00A7778C" w:rsidRDefault="00A7778C" w:rsidP="00A7778C">
      <w:pPr>
        <w:pStyle w:val="Code"/>
      </w:pPr>
      <w:r w:rsidRPr="00A7778C">
        <w:t xml:space="preserve">                    string.Format(</w:t>
      </w:r>
    </w:p>
    <w:p w:rsidR="00A7778C" w:rsidRPr="00A7778C" w:rsidRDefault="00A7778C" w:rsidP="00A7778C">
      <w:pPr>
        <w:pStyle w:val="Code"/>
      </w:pPr>
      <w:r w:rsidRPr="00A7778C">
        <w:t xml:space="preserve">                        delimitedVersionedApiRouteBaseFormatString,</w:t>
      </w:r>
    </w:p>
    <w:p w:rsidR="00A7778C" w:rsidRPr="00A7778C" w:rsidRDefault="00A7778C" w:rsidP="00A7778C">
      <w:pPr>
        <w:pStyle w:val="Code"/>
      </w:pPr>
      <w:r w:rsidRPr="00A7778C">
        <w:t xml:space="preserve">                        _userSession.ApiVersionInUse), pathFragment);</w:t>
      </w:r>
    </w:p>
    <w:p w:rsidR="00A7778C" w:rsidRPr="00A7778C" w:rsidRDefault="00A7778C" w:rsidP="00A7778C">
      <w:pPr>
        <w:pStyle w:val="Code"/>
      </w:pPr>
    </w:p>
    <w:p w:rsidR="00A7778C" w:rsidRPr="00A7778C" w:rsidRDefault="00A7778C" w:rsidP="00A7778C">
      <w:pPr>
        <w:pStyle w:val="Code"/>
      </w:pPr>
      <w:r w:rsidRPr="00A7778C">
        <w:t xml:space="preserve">            var uriBuilder = new UriBuilder</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Scheme = _userSession.RequestUri.Scheme,</w:t>
      </w:r>
    </w:p>
    <w:p w:rsidR="00A7778C" w:rsidRPr="00A7778C" w:rsidRDefault="00A7778C" w:rsidP="00A7778C">
      <w:pPr>
        <w:pStyle w:val="Code"/>
      </w:pPr>
      <w:r w:rsidRPr="00A7778C">
        <w:t xml:space="preserve">                Host = _userSession.RequestUri.Host,</w:t>
      </w:r>
    </w:p>
    <w:p w:rsidR="00A7778C" w:rsidRPr="00A7778C" w:rsidRDefault="00A7778C" w:rsidP="00A7778C">
      <w:pPr>
        <w:pStyle w:val="Code"/>
      </w:pPr>
      <w:r w:rsidRPr="00A7778C">
        <w:t xml:space="preserve">                Port = _userSession.RequestUri.Port,</w:t>
      </w:r>
    </w:p>
    <w:p w:rsidR="00A7778C" w:rsidRPr="00A7778C" w:rsidRDefault="00A7778C" w:rsidP="00A7778C">
      <w:pPr>
        <w:pStyle w:val="Code"/>
      </w:pPr>
      <w:r w:rsidRPr="00A7778C">
        <w:t xml:space="preserve">                Path = path</w:t>
      </w:r>
    </w:p>
    <w:p w:rsidR="00A7778C" w:rsidRPr="00A7778C" w:rsidRDefault="00A7778C" w:rsidP="00A7778C">
      <w:pPr>
        <w:pStyle w:val="Code"/>
      </w:pPr>
      <w:r w:rsidRPr="00A7778C">
        <w:t xml:space="preserve">            };</w:t>
      </w:r>
    </w:p>
    <w:p w:rsidR="00A7778C" w:rsidRPr="00A7778C" w:rsidRDefault="00A7778C" w:rsidP="00A7778C">
      <w:pPr>
        <w:pStyle w:val="Code"/>
      </w:pPr>
    </w:p>
    <w:p w:rsidR="00A7778C" w:rsidRPr="00A7778C" w:rsidRDefault="00A7778C" w:rsidP="00A7778C">
      <w:pPr>
        <w:pStyle w:val="Code"/>
      </w:pPr>
      <w:r w:rsidRPr="00A7778C">
        <w:t xml:space="preserve">            var link = new Link</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Href = uriBuilder.Uri.AbsoluteUri,</w:t>
      </w:r>
    </w:p>
    <w:p w:rsidR="00A7778C" w:rsidRPr="00A7778C" w:rsidRDefault="00A7778C" w:rsidP="00A7778C">
      <w:pPr>
        <w:pStyle w:val="Code"/>
      </w:pPr>
      <w:r w:rsidRPr="00A7778C">
        <w:t xml:space="preserve">                Rel = relValue,</w:t>
      </w:r>
    </w:p>
    <w:p w:rsidR="00A7778C" w:rsidRPr="00A7778C" w:rsidRDefault="00A7778C" w:rsidP="00A7778C">
      <w:pPr>
        <w:pStyle w:val="Code"/>
      </w:pPr>
      <w:r w:rsidRPr="00A7778C">
        <w:t xml:space="preserve">                Method = httpMethod.Method</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return link;</w:t>
      </w:r>
    </w:p>
    <w:p w:rsidR="00A7778C" w:rsidRPr="00A7778C" w:rsidRDefault="00A7778C" w:rsidP="00A7778C">
      <w:pPr>
        <w:pStyle w:val="Code"/>
      </w:pPr>
      <w:r w:rsidRPr="00A7778C">
        <w:t xml:space="preserve">        }</w:t>
      </w:r>
    </w:p>
    <w:p w:rsidR="00A7778C" w:rsidRPr="00A7778C" w:rsidRDefault="00A7778C" w:rsidP="00A7778C">
      <w:pPr>
        <w:pStyle w:val="Code"/>
      </w:pPr>
    </w:p>
    <w:p w:rsidR="00A7778C" w:rsidRPr="00A7778C" w:rsidRDefault="00A7778C" w:rsidP="00A7778C">
      <w:pPr>
        <w:pStyle w:val="Code"/>
      </w:pPr>
      <w:r w:rsidRPr="00A7778C">
        <w:t xml:space="preserve">        public void AddPageLinks(IPageLinkContaining linkContainer,</w:t>
      </w:r>
    </w:p>
    <w:p w:rsidR="00A7778C" w:rsidRPr="00A7778C" w:rsidRDefault="00A7778C" w:rsidP="00A7778C">
      <w:pPr>
        <w:pStyle w:val="Code"/>
      </w:pPr>
      <w:r w:rsidRPr="00A7778C">
        <w:t xml:space="preserve">            string currentPageQueryString,</w:t>
      </w:r>
    </w:p>
    <w:p w:rsidR="00A7778C" w:rsidRPr="00A7778C" w:rsidRDefault="00A7778C" w:rsidP="00A7778C">
      <w:pPr>
        <w:pStyle w:val="Code"/>
      </w:pPr>
      <w:r w:rsidRPr="00A7778C">
        <w:t xml:space="preserve">            string previousPageQueryString,</w:t>
      </w:r>
    </w:p>
    <w:p w:rsidR="00A7778C" w:rsidRPr="00A7778C" w:rsidRDefault="00A7778C" w:rsidP="00A7778C">
      <w:pPr>
        <w:pStyle w:val="Code"/>
      </w:pPr>
      <w:r w:rsidRPr="00A7778C">
        <w:t xml:space="preserve">            string nextPageQueryString)</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var versionedBaseUri = _userSession.RequestUri.GetBaseUri();</w:t>
      </w:r>
    </w:p>
    <w:p w:rsidR="00A7778C" w:rsidRPr="00A7778C" w:rsidRDefault="00A7778C" w:rsidP="00A7778C">
      <w:pPr>
        <w:pStyle w:val="Code"/>
      </w:pPr>
    </w:p>
    <w:p w:rsidR="00A7778C" w:rsidRPr="00A7778C" w:rsidRDefault="00A7778C" w:rsidP="00A7778C">
      <w:pPr>
        <w:pStyle w:val="Code"/>
      </w:pPr>
      <w:r w:rsidRPr="00A7778C">
        <w:t xml:space="preserve">            AddCurrentPageLink(linkContainer, versionedBaseUri, currentPageQueryString);</w:t>
      </w:r>
    </w:p>
    <w:p w:rsidR="00A7778C" w:rsidRPr="00A7778C" w:rsidRDefault="00A7778C" w:rsidP="00A7778C">
      <w:pPr>
        <w:pStyle w:val="Code"/>
      </w:pPr>
    </w:p>
    <w:p w:rsidR="00A7778C" w:rsidRPr="00A7778C" w:rsidRDefault="00A7778C" w:rsidP="00A7778C">
      <w:pPr>
        <w:pStyle w:val="Code"/>
      </w:pPr>
      <w:r w:rsidRPr="00A7778C">
        <w:t xml:space="preserve">            var addPrevPageLink = ShouldAddPreviousPageLink(linkContainer.PageNumber);</w:t>
      </w:r>
    </w:p>
    <w:p w:rsidR="00A7778C" w:rsidRPr="00A7778C" w:rsidRDefault="00A7778C" w:rsidP="00A7778C">
      <w:pPr>
        <w:pStyle w:val="Code"/>
      </w:pPr>
      <w:r w:rsidRPr="00A7778C">
        <w:t xml:space="preserve">            var addNextPageLink = ShouldAddNextPageLink(linkContainer.PageNumber, linkContainer.PageCount);</w:t>
      </w:r>
    </w:p>
    <w:p w:rsidR="00A7778C" w:rsidRPr="00A7778C" w:rsidRDefault="00A7778C" w:rsidP="00A7778C">
      <w:pPr>
        <w:pStyle w:val="Code"/>
      </w:pPr>
    </w:p>
    <w:p w:rsidR="00A7778C" w:rsidRPr="00A7778C" w:rsidRDefault="00A7778C" w:rsidP="00A7778C">
      <w:pPr>
        <w:pStyle w:val="Code"/>
      </w:pPr>
      <w:r w:rsidRPr="00A7778C">
        <w:t xml:space="preserve">            if (addPrevPageLink || addNextPageLink)</w:t>
      </w:r>
    </w:p>
    <w:p w:rsidR="00A7778C" w:rsidRPr="00A7778C" w:rsidRDefault="00A7778C" w:rsidP="00A7778C">
      <w:pPr>
        <w:pStyle w:val="Code"/>
      </w:pPr>
      <w:r w:rsidRPr="00A7778C">
        <w:lastRenderedPageBreak/>
        <w:t xml:space="preserve">            {</w:t>
      </w:r>
    </w:p>
    <w:p w:rsidR="00A7778C" w:rsidRPr="00A7778C" w:rsidRDefault="00A7778C" w:rsidP="00A7778C">
      <w:pPr>
        <w:pStyle w:val="Code"/>
      </w:pPr>
      <w:r w:rsidRPr="00A7778C">
        <w:t xml:space="preserve">                if (addPrevPageLink)</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AddPreviousPageLink(linkContainer, versionedBaseUri, previousPageQueryString);</w:t>
      </w:r>
    </w:p>
    <w:p w:rsidR="00A7778C" w:rsidRPr="00A7778C" w:rsidRDefault="00A7778C" w:rsidP="00A7778C">
      <w:pPr>
        <w:pStyle w:val="Code"/>
      </w:pPr>
      <w:r w:rsidRPr="00A7778C">
        <w:t xml:space="preserve">                }</w:t>
      </w:r>
    </w:p>
    <w:p w:rsidR="00A7778C" w:rsidRPr="00A7778C" w:rsidRDefault="00A7778C" w:rsidP="00A7778C">
      <w:pPr>
        <w:pStyle w:val="Code"/>
      </w:pPr>
    </w:p>
    <w:p w:rsidR="00A7778C" w:rsidRPr="00A7778C" w:rsidRDefault="00A7778C" w:rsidP="00A7778C">
      <w:pPr>
        <w:pStyle w:val="Code"/>
      </w:pPr>
      <w:r w:rsidRPr="00A7778C">
        <w:t xml:space="preserve">                if (addNextPageLink)</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AddNextPageLink(linkContainer, versionedBaseUri, nextPageQueryString);</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w:t>
      </w:r>
    </w:p>
    <w:p w:rsidR="00A7778C" w:rsidRPr="00A7778C" w:rsidRDefault="00A7778C" w:rsidP="00A7778C">
      <w:pPr>
        <w:pStyle w:val="Code"/>
      </w:pPr>
    </w:p>
    <w:p w:rsidR="00A7778C" w:rsidRPr="00A7778C" w:rsidRDefault="00A7778C" w:rsidP="00A7778C">
      <w:pPr>
        <w:pStyle w:val="Code"/>
      </w:pPr>
      <w:r w:rsidRPr="00A7778C">
        <w:t xml:space="preserve">        public virtual void AddCurrentPageLink(IPageLinkContaining linkContainer, Uri versionedBaseUri,</w:t>
      </w:r>
    </w:p>
    <w:p w:rsidR="00A7778C" w:rsidRPr="00A7778C" w:rsidRDefault="00A7778C" w:rsidP="00A7778C">
      <w:pPr>
        <w:pStyle w:val="Code"/>
      </w:pPr>
      <w:r w:rsidRPr="00A7778C">
        <w:t xml:space="preserve">            string pageQueryString)</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var currentPageUriBuilder = new UriBuilder(versionedBaseUri)</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Query = pageQueryString</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linkContainer.AddLink(GetCurrentPageLink(currentPageUriBuilder.Uri));</w:t>
      </w:r>
    </w:p>
    <w:p w:rsidR="00A7778C" w:rsidRPr="00A7778C" w:rsidRDefault="00A7778C" w:rsidP="00A7778C">
      <w:pPr>
        <w:pStyle w:val="Code"/>
      </w:pPr>
      <w:r w:rsidRPr="00A7778C">
        <w:t xml:space="preserve">        }</w:t>
      </w:r>
    </w:p>
    <w:p w:rsidR="00A7778C" w:rsidRPr="00A7778C" w:rsidRDefault="00A7778C" w:rsidP="00A7778C">
      <w:pPr>
        <w:pStyle w:val="Code"/>
      </w:pPr>
    </w:p>
    <w:p w:rsidR="00A7778C" w:rsidRPr="00A7778C" w:rsidRDefault="00A7778C" w:rsidP="00A7778C">
      <w:pPr>
        <w:pStyle w:val="Code"/>
      </w:pPr>
      <w:r w:rsidRPr="00A7778C">
        <w:t xml:space="preserve">        public virtual void AddPreviousPageLink(IPageLinkContaining linkContainer, Uri versionedBaseUri,</w:t>
      </w:r>
    </w:p>
    <w:p w:rsidR="00A7778C" w:rsidRPr="00A7778C" w:rsidRDefault="00A7778C" w:rsidP="00A7778C">
      <w:pPr>
        <w:pStyle w:val="Code"/>
      </w:pPr>
      <w:r w:rsidRPr="00A7778C">
        <w:t xml:space="preserve">            string pageQueryString)</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var uriBuilder = new UriBuilder(versionedBaseUri)</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Query = pageQueryString</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linkContainer.AddLink(GetPreviousPageLink(uriBuilder.Uri));</w:t>
      </w:r>
    </w:p>
    <w:p w:rsidR="00A7778C" w:rsidRPr="00A7778C" w:rsidRDefault="00A7778C" w:rsidP="00A7778C">
      <w:pPr>
        <w:pStyle w:val="Code"/>
      </w:pPr>
      <w:r w:rsidRPr="00A7778C">
        <w:t xml:space="preserve">        }</w:t>
      </w:r>
    </w:p>
    <w:p w:rsidR="00A7778C" w:rsidRPr="00A7778C" w:rsidRDefault="00A7778C" w:rsidP="00A7778C">
      <w:pPr>
        <w:pStyle w:val="Code"/>
      </w:pPr>
    </w:p>
    <w:p w:rsidR="00A7778C" w:rsidRPr="00A7778C" w:rsidRDefault="00A7778C" w:rsidP="00A7778C">
      <w:pPr>
        <w:pStyle w:val="Code"/>
      </w:pPr>
      <w:r w:rsidRPr="00A7778C">
        <w:t xml:space="preserve">        public virtual void AddNextPageLink(IPageLinkContaining linkContainer, Uri versionedBaseUri,</w:t>
      </w:r>
    </w:p>
    <w:p w:rsidR="00A7778C" w:rsidRPr="00A7778C" w:rsidRDefault="00A7778C" w:rsidP="00A7778C">
      <w:pPr>
        <w:pStyle w:val="Code"/>
      </w:pPr>
      <w:r w:rsidRPr="00A7778C">
        <w:t xml:space="preserve">            string pageQueryString)</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var uriBuilder = new UriBuilder(versionedBaseUri)</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Query = pageQueryString</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linkContainer.AddLink(GetNextPageLink(uriBuilder.Uri));</w:t>
      </w:r>
    </w:p>
    <w:p w:rsidR="00A7778C" w:rsidRPr="00A7778C" w:rsidRDefault="00A7778C" w:rsidP="00A7778C">
      <w:pPr>
        <w:pStyle w:val="Code"/>
      </w:pPr>
      <w:r w:rsidRPr="00A7778C">
        <w:t xml:space="preserve">        }</w:t>
      </w:r>
    </w:p>
    <w:p w:rsidR="00A7778C" w:rsidRPr="00A7778C" w:rsidRDefault="00A7778C" w:rsidP="00A7778C">
      <w:pPr>
        <w:pStyle w:val="Code"/>
      </w:pPr>
    </w:p>
    <w:p w:rsidR="00A7778C" w:rsidRPr="00A7778C" w:rsidRDefault="00A7778C" w:rsidP="00A7778C">
      <w:pPr>
        <w:pStyle w:val="Code"/>
      </w:pPr>
      <w:r w:rsidRPr="00A7778C">
        <w:t xml:space="preserve">        public virtual Link GetCurrentPageLink(Uri uri)</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return new Link</w:t>
      </w:r>
    </w:p>
    <w:p w:rsidR="00A7778C" w:rsidRPr="00A7778C" w:rsidRDefault="00A7778C" w:rsidP="00A7778C">
      <w:pPr>
        <w:pStyle w:val="Code"/>
      </w:pPr>
      <w:r w:rsidRPr="00A7778C">
        <w:lastRenderedPageBreak/>
        <w:t xml:space="preserve">            {</w:t>
      </w:r>
    </w:p>
    <w:p w:rsidR="00A7778C" w:rsidRPr="00A7778C" w:rsidRDefault="00A7778C" w:rsidP="00A7778C">
      <w:pPr>
        <w:pStyle w:val="Code"/>
      </w:pPr>
      <w:r w:rsidRPr="00A7778C">
        <w:t xml:space="preserve">                Href = uri.AbsoluteUri,</w:t>
      </w:r>
    </w:p>
    <w:p w:rsidR="00A7778C" w:rsidRPr="00A7778C" w:rsidRDefault="00A7778C" w:rsidP="00A7778C">
      <w:pPr>
        <w:pStyle w:val="Code"/>
      </w:pPr>
      <w:r w:rsidRPr="00A7778C">
        <w:t xml:space="preserve">                Rel = Constants.CommonLinkRelValues.CurrentPage,</w:t>
      </w:r>
    </w:p>
    <w:p w:rsidR="00A7778C" w:rsidRPr="00A7778C" w:rsidRDefault="00A7778C" w:rsidP="00A7778C">
      <w:pPr>
        <w:pStyle w:val="Code"/>
      </w:pPr>
      <w:r w:rsidRPr="00A7778C">
        <w:t xml:space="preserve">                Method = HttpMethod.Get.Method</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w:t>
      </w:r>
    </w:p>
    <w:p w:rsidR="00A7778C" w:rsidRPr="00A7778C" w:rsidRDefault="00A7778C" w:rsidP="00A7778C">
      <w:pPr>
        <w:pStyle w:val="Code"/>
      </w:pPr>
    </w:p>
    <w:p w:rsidR="00A7778C" w:rsidRPr="00A7778C" w:rsidRDefault="00A7778C" w:rsidP="00A7778C">
      <w:pPr>
        <w:pStyle w:val="Code"/>
      </w:pPr>
      <w:r w:rsidRPr="00A7778C">
        <w:t xml:space="preserve">        public virtual Link GetPreviousPageLink(Uri uri)</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return new Link</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Href = uri.AbsoluteUri,</w:t>
      </w:r>
    </w:p>
    <w:p w:rsidR="00A7778C" w:rsidRPr="00A7778C" w:rsidRDefault="00A7778C" w:rsidP="00A7778C">
      <w:pPr>
        <w:pStyle w:val="Code"/>
      </w:pPr>
      <w:r w:rsidRPr="00A7778C">
        <w:t xml:space="preserve">                Rel = Constants.CommonLinkRelValues.PreviousPage,</w:t>
      </w:r>
    </w:p>
    <w:p w:rsidR="00A7778C" w:rsidRPr="00A7778C" w:rsidRDefault="00A7778C" w:rsidP="00A7778C">
      <w:pPr>
        <w:pStyle w:val="Code"/>
      </w:pPr>
      <w:r w:rsidRPr="00A7778C">
        <w:t xml:space="preserve">                Method = HttpMethod.Get.Method</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w:t>
      </w:r>
    </w:p>
    <w:p w:rsidR="00A7778C" w:rsidRPr="00A7778C" w:rsidRDefault="00A7778C" w:rsidP="00A7778C">
      <w:pPr>
        <w:pStyle w:val="Code"/>
      </w:pPr>
    </w:p>
    <w:p w:rsidR="00A7778C" w:rsidRPr="00A7778C" w:rsidRDefault="00A7778C" w:rsidP="00A7778C">
      <w:pPr>
        <w:pStyle w:val="Code"/>
      </w:pPr>
      <w:r w:rsidRPr="00A7778C">
        <w:t xml:space="preserve">        public virtual Link GetNextPageLink(Uri uri)</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return new Link</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Href = uri.AbsoluteUri,</w:t>
      </w:r>
    </w:p>
    <w:p w:rsidR="00A7778C" w:rsidRPr="00A7778C" w:rsidRDefault="00A7778C" w:rsidP="00A7778C">
      <w:pPr>
        <w:pStyle w:val="Code"/>
      </w:pPr>
      <w:r w:rsidRPr="00A7778C">
        <w:t xml:space="preserve">                Rel = Constants.CommonLinkRelValues.NextPage,</w:t>
      </w:r>
    </w:p>
    <w:p w:rsidR="00A7778C" w:rsidRPr="00A7778C" w:rsidRDefault="00A7778C" w:rsidP="00A7778C">
      <w:pPr>
        <w:pStyle w:val="Code"/>
      </w:pPr>
      <w:r w:rsidRPr="00A7778C">
        <w:t xml:space="preserve">                Method = HttpMethod.Get.Method</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w:t>
      </w:r>
    </w:p>
    <w:p w:rsidR="00A7778C" w:rsidRPr="00A7778C" w:rsidRDefault="00A7778C" w:rsidP="00A7778C">
      <w:pPr>
        <w:pStyle w:val="Code"/>
      </w:pPr>
    </w:p>
    <w:p w:rsidR="00A7778C" w:rsidRPr="00A7778C" w:rsidRDefault="00A7778C" w:rsidP="00A7778C">
      <w:pPr>
        <w:pStyle w:val="Code"/>
      </w:pPr>
      <w:r w:rsidRPr="00A7778C">
        <w:t xml:space="preserve">        public bool ShouldAddPreviousPageLink(int pageNumber)</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return pageNumber &gt; 1;</w:t>
      </w:r>
    </w:p>
    <w:p w:rsidR="00A7778C" w:rsidRPr="00A7778C" w:rsidRDefault="00A7778C" w:rsidP="00A7778C">
      <w:pPr>
        <w:pStyle w:val="Code"/>
      </w:pPr>
      <w:r w:rsidRPr="00A7778C">
        <w:t xml:space="preserve">        }</w:t>
      </w:r>
    </w:p>
    <w:p w:rsidR="00A7778C" w:rsidRPr="00A7778C" w:rsidRDefault="00A7778C" w:rsidP="00A7778C">
      <w:pPr>
        <w:pStyle w:val="Code"/>
      </w:pPr>
    </w:p>
    <w:p w:rsidR="00A7778C" w:rsidRPr="00A7778C" w:rsidRDefault="00A7778C" w:rsidP="00A7778C">
      <w:pPr>
        <w:pStyle w:val="Code"/>
      </w:pPr>
      <w:r w:rsidRPr="00A7778C">
        <w:t xml:space="preserve">        public bool ShouldAddNextPageLink(int pageNumber, int pageCount)</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return pageNumber &lt; pageCount;</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w:t>
      </w:r>
    </w:p>
    <w:p w:rsidR="00A7778C" w:rsidRDefault="00A7778C" w:rsidP="00A7778C">
      <w:pPr>
        <w:pStyle w:val="Code"/>
      </w:pPr>
      <w:r w:rsidRPr="00A7778C">
        <w:t>}</w:t>
      </w:r>
    </w:p>
    <w:p w:rsidR="00C110A0" w:rsidRPr="00C110A0" w:rsidRDefault="00C110A0" w:rsidP="00C110A0">
      <w:pPr>
        <w:pStyle w:val="CodeCaption"/>
      </w:pPr>
      <w:r w:rsidRPr="00C110A0">
        <w:t xml:space="preserve">Dependency Configuration (add to </w:t>
      </w:r>
      <w:r w:rsidRPr="00C110A0">
        <w:rPr>
          <w:rStyle w:val="CodeInline"/>
        </w:rPr>
        <w:t>NinjectConfigurator.AddBindings</w:t>
      </w:r>
      <w:r w:rsidRPr="00C110A0">
        <w:t>)</w:t>
      </w:r>
    </w:p>
    <w:p w:rsidR="00C110A0" w:rsidRDefault="00C110A0" w:rsidP="00C110A0">
      <w:pPr>
        <w:pStyle w:val="Code"/>
      </w:pPr>
      <w:r w:rsidRPr="00C110A0">
        <w:t>container.Bind&lt;ICommonLinkService&gt;().To&lt;CommonLinkService&gt;().InRequestScope();</w:t>
      </w:r>
    </w:p>
    <w:p w:rsidR="009C1D53" w:rsidRDefault="00A7778C" w:rsidP="009936E3">
      <w:pPr>
        <w:pStyle w:val="BodyTextCont"/>
      </w:pPr>
      <w:r>
        <w:t xml:space="preserve">Let's review. </w:t>
      </w:r>
      <w:proofErr w:type="spellStart"/>
      <w:r w:rsidRPr="00B35FF2">
        <w:rPr>
          <w:rStyle w:val="CodeInline"/>
        </w:rPr>
        <w:t>GetLink</w:t>
      </w:r>
      <w:proofErr w:type="spellEnd"/>
      <w:r w:rsidR="00B35FF2">
        <w:t xml:space="preserve"> </w:t>
      </w:r>
      <w:r w:rsidR="009936E3">
        <w:t xml:space="preserve">computes an </w:t>
      </w:r>
      <w:proofErr w:type="spellStart"/>
      <w:r w:rsidR="009936E3" w:rsidRPr="009936E3">
        <w:rPr>
          <w:rStyle w:val="CodeInline"/>
        </w:rPr>
        <w:t>Uri.Path</w:t>
      </w:r>
      <w:proofErr w:type="spellEnd"/>
      <w:r w:rsidR="009936E3">
        <w:t xml:space="preserve"> by prepending </w:t>
      </w:r>
      <w:r w:rsidR="00B35FF2">
        <w:t>a versioned base path prefix to a specifie</w:t>
      </w:r>
      <w:r w:rsidR="009936E3">
        <w:t xml:space="preserve">d path fragment. For example, </w:t>
      </w:r>
      <w:r w:rsidR="00870CA9">
        <w:t xml:space="preserve">while processing a message routed to a version 1 controller, </w:t>
      </w:r>
      <w:r w:rsidR="009936E3">
        <w:t xml:space="preserve">the method would calculate an </w:t>
      </w:r>
      <w:proofErr w:type="spellStart"/>
      <w:r w:rsidR="009936E3" w:rsidRPr="00B35FF2">
        <w:rPr>
          <w:rStyle w:val="CodeInline"/>
        </w:rPr>
        <w:t>Uri.Path</w:t>
      </w:r>
      <w:proofErr w:type="spellEnd"/>
      <w:r w:rsidR="009936E3">
        <w:t xml:space="preserve"> value of </w:t>
      </w:r>
      <w:proofErr w:type="spellStart"/>
      <w:r w:rsidR="009936E3" w:rsidRPr="00B35FF2">
        <w:rPr>
          <w:rStyle w:val="CodeInline"/>
        </w:rPr>
        <w:t>api</w:t>
      </w:r>
      <w:proofErr w:type="spellEnd"/>
      <w:r w:rsidR="009936E3" w:rsidRPr="00B35FF2">
        <w:rPr>
          <w:rStyle w:val="CodeInline"/>
        </w:rPr>
        <w:t>/v1/tasks</w:t>
      </w:r>
      <w:r w:rsidR="009936E3">
        <w:t xml:space="preserve"> for a supplied </w:t>
      </w:r>
      <w:proofErr w:type="spellStart"/>
      <w:r w:rsidR="00B35FF2" w:rsidRPr="00B35FF2">
        <w:rPr>
          <w:rStyle w:val="CodeInline"/>
        </w:rPr>
        <w:t>pathFragment</w:t>
      </w:r>
      <w:proofErr w:type="spellEnd"/>
      <w:r w:rsidR="00B35FF2">
        <w:t xml:space="preserve"> equal to </w:t>
      </w:r>
      <w:r w:rsidR="00B35FF2" w:rsidRPr="00B35FF2">
        <w:rPr>
          <w:rStyle w:val="CodeInline"/>
        </w:rPr>
        <w:t>tasks</w:t>
      </w:r>
      <w:r w:rsidR="00B35FF2">
        <w:t>.</w:t>
      </w:r>
      <w:r w:rsidR="00BB7862">
        <w:t xml:space="preserve"> </w:t>
      </w:r>
      <w:proofErr w:type="spellStart"/>
      <w:r w:rsidR="00BB7862" w:rsidRPr="00BB7862">
        <w:rPr>
          <w:rStyle w:val="CodeInline"/>
        </w:rPr>
        <w:t>GetLink</w:t>
      </w:r>
      <w:proofErr w:type="spellEnd"/>
      <w:r w:rsidR="00BB7862">
        <w:t xml:space="preserve"> uses the </w:t>
      </w:r>
      <w:proofErr w:type="spellStart"/>
      <w:r w:rsidR="00BB7862" w:rsidRPr="00BB7862">
        <w:rPr>
          <w:rStyle w:val="CodeInline"/>
        </w:rPr>
        <w:t>UriBuilder</w:t>
      </w:r>
      <w:proofErr w:type="spellEnd"/>
      <w:r w:rsidR="00BB7862">
        <w:t xml:space="preserve"> to construct a properly-formed Uri, which is assigned to the </w:t>
      </w:r>
      <w:proofErr w:type="spellStart"/>
      <w:r w:rsidR="00354515" w:rsidRPr="00354515">
        <w:rPr>
          <w:rStyle w:val="CodeInline"/>
        </w:rPr>
        <w:t>Href</w:t>
      </w:r>
      <w:proofErr w:type="spellEnd"/>
      <w:r w:rsidR="00354515">
        <w:t xml:space="preserve"> property of the returned link. The </w:t>
      </w:r>
      <w:proofErr w:type="spellStart"/>
      <w:r w:rsidR="00354515" w:rsidRPr="00354515">
        <w:rPr>
          <w:rStyle w:val="CodeInline"/>
        </w:rPr>
        <w:t>Rel</w:t>
      </w:r>
      <w:proofErr w:type="spellEnd"/>
      <w:r w:rsidR="00354515">
        <w:t xml:space="preserve"> and </w:t>
      </w:r>
      <w:r w:rsidR="00354515" w:rsidRPr="00354515">
        <w:rPr>
          <w:rStyle w:val="CodeInline"/>
        </w:rPr>
        <w:t>Method</w:t>
      </w:r>
      <w:r w:rsidR="00354515">
        <w:t xml:space="preserve"> properties are specified by the invoker.</w:t>
      </w:r>
    </w:p>
    <w:p w:rsidR="00870CA9" w:rsidRDefault="00354515" w:rsidP="00A7778C">
      <w:pPr>
        <w:pStyle w:val="BodyTextCont"/>
      </w:pPr>
      <w:r>
        <w:lastRenderedPageBreak/>
        <w:t>Next, let's look at</w:t>
      </w:r>
      <w:r w:rsidR="00870CA9">
        <w:t xml:space="preserve"> some of the helper methods that support the</w:t>
      </w:r>
      <w:r w:rsidR="00F85F58">
        <w:t xml:space="preserve"> </w:t>
      </w:r>
      <w:proofErr w:type="spellStart"/>
      <w:r w:rsidR="00F85F58" w:rsidRPr="00F85F58">
        <w:rPr>
          <w:rStyle w:val="CodeInline"/>
        </w:rPr>
        <w:t>AddPageLinks</w:t>
      </w:r>
      <w:proofErr w:type="spellEnd"/>
      <w:r w:rsidR="00870CA9">
        <w:t xml:space="preserve"> interface method. We'll start with </w:t>
      </w:r>
      <w:proofErr w:type="spellStart"/>
      <w:r w:rsidR="00870CA9" w:rsidRPr="00870CA9">
        <w:rPr>
          <w:rStyle w:val="CodeInline"/>
        </w:rPr>
        <w:t>GetCurrentPageLink</w:t>
      </w:r>
      <w:proofErr w:type="spellEnd"/>
      <w:r w:rsidR="00870CA9">
        <w:t xml:space="preserve">, </w:t>
      </w:r>
      <w:proofErr w:type="spellStart"/>
      <w:r w:rsidR="00870CA9" w:rsidRPr="00870CA9">
        <w:rPr>
          <w:rStyle w:val="CodeInline"/>
        </w:rPr>
        <w:t>GetPreviousPageLink</w:t>
      </w:r>
      <w:proofErr w:type="spellEnd"/>
      <w:r w:rsidR="00870CA9">
        <w:t xml:space="preserve">, and </w:t>
      </w:r>
      <w:proofErr w:type="spellStart"/>
      <w:r w:rsidR="00870CA9" w:rsidRPr="00870CA9">
        <w:rPr>
          <w:rStyle w:val="CodeInline"/>
        </w:rPr>
        <w:t>GetNextPageLink</w:t>
      </w:r>
      <w:proofErr w:type="spellEnd"/>
      <w:r w:rsidR="00870CA9">
        <w:t xml:space="preserve">. Each of these is a factory method, creating an appropriate </w:t>
      </w:r>
      <w:r w:rsidR="00870CA9" w:rsidRPr="00870CA9">
        <w:rPr>
          <w:rStyle w:val="CodeInline"/>
        </w:rPr>
        <w:t>Link</w:t>
      </w:r>
      <w:r w:rsidR="00870CA9">
        <w:t xml:space="preserve"> instance based on the specified</w:t>
      </w:r>
      <w:r w:rsidR="00F85F58">
        <w:t xml:space="preserve"> </w:t>
      </w:r>
      <w:proofErr w:type="spellStart"/>
      <w:r w:rsidR="00F85F58">
        <w:t>uri</w:t>
      </w:r>
      <w:proofErr w:type="spellEnd"/>
      <w:r w:rsidR="00F85F58">
        <w:t>.</w:t>
      </w:r>
    </w:p>
    <w:p w:rsidR="00870CA9" w:rsidRDefault="00870CA9" w:rsidP="00A7778C">
      <w:pPr>
        <w:pStyle w:val="BodyTextCont"/>
      </w:pPr>
      <w:r>
        <w:t xml:space="preserve">The </w:t>
      </w:r>
      <w:proofErr w:type="spellStart"/>
      <w:r w:rsidRPr="00870CA9">
        <w:rPr>
          <w:rStyle w:val="CodeInline"/>
        </w:rPr>
        <w:t>ShouldAddPreviousPageLink</w:t>
      </w:r>
      <w:proofErr w:type="spellEnd"/>
      <w:r>
        <w:t xml:space="preserve"> and </w:t>
      </w:r>
      <w:proofErr w:type="spellStart"/>
      <w:r w:rsidR="00720074" w:rsidRPr="00720074">
        <w:rPr>
          <w:rStyle w:val="CodeInline"/>
        </w:rPr>
        <w:t>ShouldAddNextPageLink</w:t>
      </w:r>
      <w:proofErr w:type="spellEnd"/>
      <w:r>
        <w:t xml:space="preserve"> methods encapsulate simple </w:t>
      </w:r>
      <w:r w:rsidR="00720074">
        <w:t xml:space="preserve">logic to </w:t>
      </w:r>
      <w:proofErr w:type="spellStart"/>
      <w:r w:rsidR="00720074">
        <w:t>deternine</w:t>
      </w:r>
      <w:proofErr w:type="spellEnd"/>
      <w:r w:rsidR="00720074">
        <w:t xml:space="preserve"> whether previous and/or next page links should be added to a response, respectively.</w:t>
      </w:r>
    </w:p>
    <w:p w:rsidR="00720074" w:rsidRDefault="00720074" w:rsidP="00A7778C">
      <w:pPr>
        <w:pStyle w:val="BodyTextCont"/>
      </w:pPr>
      <w:r>
        <w:t>The last of the helper methods</w:t>
      </w:r>
      <w:r w:rsidR="00525744">
        <w:t xml:space="preserve">, </w:t>
      </w:r>
      <w:proofErr w:type="spellStart"/>
      <w:r w:rsidR="00525744" w:rsidRPr="00525744">
        <w:rPr>
          <w:rStyle w:val="CodeInline"/>
        </w:rPr>
        <w:t>AddCurrentPageLink</w:t>
      </w:r>
      <w:proofErr w:type="spellEnd"/>
      <w:r w:rsidR="00525744">
        <w:t xml:space="preserve">, </w:t>
      </w:r>
      <w:proofErr w:type="spellStart"/>
      <w:r w:rsidR="00525744" w:rsidRPr="00525744">
        <w:rPr>
          <w:rStyle w:val="CodeInline"/>
        </w:rPr>
        <w:t>AddPreviousPageLink</w:t>
      </w:r>
      <w:proofErr w:type="spellEnd"/>
      <w:r w:rsidR="00525744">
        <w:t xml:space="preserve">, and </w:t>
      </w:r>
      <w:proofErr w:type="spellStart"/>
      <w:r w:rsidR="00525744" w:rsidRPr="00525744">
        <w:rPr>
          <w:rStyle w:val="CodeInline"/>
        </w:rPr>
        <w:t>AddNextPageLink</w:t>
      </w:r>
      <w:proofErr w:type="spellEnd"/>
      <w:r w:rsidR="00525744">
        <w:t xml:space="preserve">, build a proper </w:t>
      </w:r>
      <w:proofErr w:type="spellStart"/>
      <w:r w:rsidR="00525744">
        <w:t>uri</w:t>
      </w:r>
      <w:proofErr w:type="spellEnd"/>
      <w:r w:rsidR="00525744">
        <w:t xml:space="preserve"> from the specified base and query string. They pass this </w:t>
      </w:r>
      <w:proofErr w:type="spellStart"/>
      <w:r w:rsidR="00525744">
        <w:t>uri</w:t>
      </w:r>
      <w:proofErr w:type="spellEnd"/>
      <w:r w:rsidR="00525744">
        <w:t xml:space="preserve"> to the appropriate </w:t>
      </w:r>
      <w:r w:rsidR="00525744" w:rsidRPr="00525744">
        <w:rPr>
          <w:rStyle w:val="CodeInline"/>
        </w:rPr>
        <w:t>Get*</w:t>
      </w:r>
      <w:proofErr w:type="spellStart"/>
      <w:r w:rsidR="00525744" w:rsidRPr="00525744">
        <w:rPr>
          <w:rStyle w:val="CodeInline"/>
        </w:rPr>
        <w:t>PageLink</w:t>
      </w:r>
      <w:proofErr w:type="spellEnd"/>
      <w:r w:rsidR="00525744">
        <w:t xml:space="preserve"> method (which we just discussed) and add the resulting </w:t>
      </w:r>
      <w:r w:rsidR="00525744" w:rsidRPr="00F85F58">
        <w:rPr>
          <w:rStyle w:val="CodeInline"/>
        </w:rPr>
        <w:t>Link</w:t>
      </w:r>
      <w:r w:rsidR="00525744">
        <w:t xml:space="preserve"> instance to the </w:t>
      </w:r>
      <w:r w:rsidR="00F85F58">
        <w:t xml:space="preserve">specified </w:t>
      </w:r>
      <w:proofErr w:type="spellStart"/>
      <w:r w:rsidR="00F85F58" w:rsidRPr="00F85F58">
        <w:rPr>
          <w:rStyle w:val="CodeInline"/>
        </w:rPr>
        <w:t>IPageLinkContaining</w:t>
      </w:r>
      <w:proofErr w:type="spellEnd"/>
      <w:r w:rsidR="00F85F58">
        <w:t xml:space="preserve"> instance.</w:t>
      </w:r>
    </w:p>
    <w:p w:rsidR="00870CA9" w:rsidRDefault="00F85F58" w:rsidP="00A7778C">
      <w:pPr>
        <w:pStyle w:val="BodyTextCont"/>
      </w:pPr>
      <w:r>
        <w:t xml:space="preserve">These helper methods are used by the </w:t>
      </w:r>
      <w:proofErr w:type="spellStart"/>
      <w:r w:rsidRPr="00F85F58">
        <w:rPr>
          <w:rStyle w:val="CodeInline"/>
        </w:rPr>
        <w:t>AddPageLinks</w:t>
      </w:r>
      <w:proofErr w:type="spellEnd"/>
      <w:r>
        <w:t xml:space="preserve"> interface method, which begins by invoking </w:t>
      </w:r>
      <w:proofErr w:type="spellStart"/>
      <w:r w:rsidRPr="00F85F58">
        <w:rPr>
          <w:rStyle w:val="CodeInline"/>
        </w:rPr>
        <w:t>AddCurrentPageLink</w:t>
      </w:r>
      <w:proofErr w:type="spellEnd"/>
      <w:r>
        <w:t xml:space="preserve"> with the base </w:t>
      </w:r>
      <w:proofErr w:type="spellStart"/>
      <w:r>
        <w:t>uri</w:t>
      </w:r>
      <w:proofErr w:type="spellEnd"/>
      <w:r>
        <w:t xml:space="preserve"> it received from the </w:t>
      </w:r>
      <w:proofErr w:type="spellStart"/>
      <w:r w:rsidRPr="00F85F58">
        <w:rPr>
          <w:rStyle w:val="CodeInline"/>
        </w:rPr>
        <w:t>GetBaseUri</w:t>
      </w:r>
      <w:proofErr w:type="spellEnd"/>
      <w:r>
        <w:t xml:space="preserve"> extension method. </w:t>
      </w:r>
      <w:proofErr w:type="spellStart"/>
      <w:r w:rsidRPr="00F85F58">
        <w:rPr>
          <w:rStyle w:val="CodeInline"/>
        </w:rPr>
        <w:t>AddPageLinks</w:t>
      </w:r>
      <w:proofErr w:type="spellEnd"/>
      <w:r>
        <w:t xml:space="preserve"> then conditionally adds links to the previous and next pages using the </w:t>
      </w:r>
      <w:proofErr w:type="spellStart"/>
      <w:r w:rsidRPr="00F85F58">
        <w:rPr>
          <w:rStyle w:val="CodeInline"/>
        </w:rPr>
        <w:t>ShouldAdd</w:t>
      </w:r>
      <w:proofErr w:type="spellEnd"/>
      <w:r w:rsidRPr="00F85F58">
        <w:rPr>
          <w:rStyle w:val="CodeInline"/>
        </w:rPr>
        <w:t>*</w:t>
      </w:r>
      <w:proofErr w:type="spellStart"/>
      <w:r w:rsidRPr="00F85F58">
        <w:rPr>
          <w:rStyle w:val="CodeInline"/>
        </w:rPr>
        <w:t>PageLink</w:t>
      </w:r>
      <w:proofErr w:type="spellEnd"/>
      <w:r>
        <w:t xml:space="preserve"> and </w:t>
      </w:r>
      <w:r w:rsidRPr="00F85F58">
        <w:rPr>
          <w:rStyle w:val="CodeInline"/>
        </w:rPr>
        <w:t>Add*</w:t>
      </w:r>
      <w:proofErr w:type="spellStart"/>
      <w:r w:rsidRPr="00F85F58">
        <w:rPr>
          <w:rStyle w:val="CodeInline"/>
        </w:rPr>
        <w:t>PageLink</w:t>
      </w:r>
      <w:proofErr w:type="spellEnd"/>
      <w:r>
        <w:t xml:space="preserve"> helper methods, respectively.</w:t>
      </w:r>
    </w:p>
    <w:p w:rsidR="009C1D53" w:rsidRDefault="00F3712D" w:rsidP="00F3712D">
      <w:pPr>
        <w:pStyle w:val="BodyTextCont"/>
      </w:pPr>
      <w:r>
        <w:t>With that infrastructure in place, we are now ready to implement some of the business domain-specific link services.</w:t>
      </w:r>
      <w:r w:rsidR="00B10A1F">
        <w:t xml:space="preserve"> Let's begin with a simple one… the one used to add links to </w:t>
      </w:r>
      <w:r w:rsidR="00B10A1F" w:rsidRPr="00B10A1F">
        <w:rPr>
          <w:rStyle w:val="CodeInline"/>
        </w:rPr>
        <w:t>Status</w:t>
      </w:r>
      <w:r w:rsidR="00B10A1F">
        <w:t xml:space="preserve"> instances. Implement as follows:</w:t>
      </w:r>
    </w:p>
    <w:p w:rsidR="00B10A1F" w:rsidRDefault="00B10A1F" w:rsidP="00B10A1F">
      <w:pPr>
        <w:pStyle w:val="CodeCaption"/>
      </w:pPr>
      <w:proofErr w:type="spellStart"/>
      <w:r>
        <w:t>IStatusLinkService</w:t>
      </w:r>
      <w:proofErr w:type="spellEnd"/>
      <w:r>
        <w:t xml:space="preserve"> Interface</w:t>
      </w:r>
    </w:p>
    <w:p w:rsidR="00B10A1F" w:rsidRPr="00B10A1F" w:rsidRDefault="00B10A1F" w:rsidP="00B10A1F">
      <w:pPr>
        <w:pStyle w:val="Code"/>
      </w:pPr>
      <w:r w:rsidRPr="00B10A1F">
        <w:t>using WebApi2Book.Web.Api.Models;</w:t>
      </w:r>
    </w:p>
    <w:p w:rsidR="00B10A1F" w:rsidRPr="00B10A1F" w:rsidRDefault="00B10A1F" w:rsidP="00B10A1F">
      <w:pPr>
        <w:pStyle w:val="Code"/>
      </w:pPr>
    </w:p>
    <w:p w:rsidR="00B10A1F" w:rsidRPr="00B10A1F" w:rsidRDefault="00B10A1F" w:rsidP="00B10A1F">
      <w:pPr>
        <w:pStyle w:val="Code"/>
      </w:pPr>
      <w:r w:rsidRPr="00B10A1F">
        <w:t>namespace WebApi2Book.Web.Api.LinkServices</w:t>
      </w:r>
    </w:p>
    <w:p w:rsidR="00B10A1F" w:rsidRPr="00B10A1F" w:rsidRDefault="00B10A1F" w:rsidP="00B10A1F">
      <w:pPr>
        <w:pStyle w:val="Code"/>
      </w:pPr>
      <w:r w:rsidRPr="00B10A1F">
        <w:t>{</w:t>
      </w:r>
    </w:p>
    <w:p w:rsidR="00B10A1F" w:rsidRPr="00B10A1F" w:rsidRDefault="00B10A1F" w:rsidP="00B10A1F">
      <w:pPr>
        <w:pStyle w:val="Code"/>
      </w:pPr>
      <w:r w:rsidRPr="00B10A1F">
        <w:t xml:space="preserve">    public interface </w:t>
      </w:r>
      <w:proofErr w:type="spellStart"/>
      <w:r w:rsidRPr="00B10A1F">
        <w:t>IStatusLinkService</w:t>
      </w:r>
      <w:proofErr w:type="spellEnd"/>
    </w:p>
    <w:p w:rsidR="00B10A1F" w:rsidRPr="00B10A1F" w:rsidRDefault="00B10A1F" w:rsidP="00B10A1F">
      <w:pPr>
        <w:pStyle w:val="Code"/>
      </w:pPr>
      <w:r w:rsidRPr="00B10A1F">
        <w:t xml:space="preserve">    {</w:t>
      </w:r>
    </w:p>
    <w:p w:rsidR="00B10A1F" w:rsidRPr="00B10A1F" w:rsidRDefault="00B10A1F" w:rsidP="00B10A1F">
      <w:pPr>
        <w:pStyle w:val="Code"/>
      </w:pPr>
      <w:r w:rsidRPr="00B10A1F">
        <w:t xml:space="preserve">        Link </w:t>
      </w:r>
      <w:proofErr w:type="spellStart"/>
      <w:r w:rsidRPr="00B10A1F">
        <w:t>GetAllStatusesLink</w:t>
      </w:r>
      <w:proofErr w:type="spellEnd"/>
      <w:r w:rsidRPr="00B10A1F">
        <w:t>();</w:t>
      </w:r>
    </w:p>
    <w:p w:rsidR="00B10A1F" w:rsidRPr="00B10A1F" w:rsidRDefault="00B10A1F" w:rsidP="00B10A1F">
      <w:pPr>
        <w:pStyle w:val="Code"/>
      </w:pPr>
      <w:r w:rsidRPr="00B10A1F">
        <w:t xml:space="preserve">    }</w:t>
      </w:r>
    </w:p>
    <w:p w:rsidR="00B10A1F" w:rsidRDefault="00B10A1F" w:rsidP="00B10A1F">
      <w:pPr>
        <w:pStyle w:val="Code"/>
      </w:pPr>
      <w:r w:rsidRPr="00B10A1F">
        <w:t>}</w:t>
      </w:r>
    </w:p>
    <w:p w:rsidR="00B10A1F" w:rsidRDefault="00B10A1F" w:rsidP="00B10A1F">
      <w:pPr>
        <w:pStyle w:val="CodeCaption"/>
      </w:pPr>
      <w:r>
        <w:t>StatusLinkService Class</w:t>
      </w:r>
    </w:p>
    <w:p w:rsidR="00B10A1F" w:rsidRPr="00B10A1F" w:rsidRDefault="00B10A1F" w:rsidP="00B10A1F">
      <w:pPr>
        <w:pStyle w:val="Code"/>
      </w:pPr>
      <w:r w:rsidRPr="00B10A1F">
        <w:t>using System.Net.Http;</w:t>
      </w:r>
    </w:p>
    <w:p w:rsidR="00B10A1F" w:rsidRPr="00B10A1F" w:rsidRDefault="00B10A1F" w:rsidP="00B10A1F">
      <w:pPr>
        <w:pStyle w:val="Code"/>
      </w:pPr>
      <w:r w:rsidRPr="00B10A1F">
        <w:t>using WebApi2Book.Web.Api.Models;</w:t>
      </w:r>
    </w:p>
    <w:p w:rsidR="00B10A1F" w:rsidRPr="00B10A1F" w:rsidRDefault="00B10A1F" w:rsidP="00B10A1F">
      <w:pPr>
        <w:pStyle w:val="Code"/>
      </w:pPr>
    </w:p>
    <w:p w:rsidR="00B10A1F" w:rsidRPr="00B10A1F" w:rsidRDefault="00B10A1F" w:rsidP="00B10A1F">
      <w:pPr>
        <w:pStyle w:val="Code"/>
      </w:pPr>
      <w:r w:rsidRPr="00B10A1F">
        <w:t>namespace WebApi2Book.Web.Api.LinkServices</w:t>
      </w:r>
    </w:p>
    <w:p w:rsidR="00B10A1F" w:rsidRPr="00B10A1F" w:rsidRDefault="00B10A1F" w:rsidP="00B10A1F">
      <w:pPr>
        <w:pStyle w:val="Code"/>
      </w:pPr>
      <w:r w:rsidRPr="00B10A1F">
        <w:t>{</w:t>
      </w:r>
    </w:p>
    <w:p w:rsidR="00B10A1F" w:rsidRPr="00B10A1F" w:rsidRDefault="00B10A1F" w:rsidP="00B10A1F">
      <w:pPr>
        <w:pStyle w:val="Code"/>
      </w:pPr>
      <w:r w:rsidRPr="00B10A1F">
        <w:t xml:space="preserve">    public class StatusLinkService : IStatusLinkService</w:t>
      </w:r>
    </w:p>
    <w:p w:rsidR="00B10A1F" w:rsidRPr="00B10A1F" w:rsidRDefault="00B10A1F" w:rsidP="00B10A1F">
      <w:pPr>
        <w:pStyle w:val="Code"/>
      </w:pPr>
      <w:r w:rsidRPr="00B10A1F">
        <w:t xml:space="preserve">    {</w:t>
      </w:r>
    </w:p>
    <w:p w:rsidR="00B10A1F" w:rsidRPr="00B10A1F" w:rsidRDefault="00B10A1F" w:rsidP="00B10A1F">
      <w:pPr>
        <w:pStyle w:val="Code"/>
      </w:pPr>
      <w:r w:rsidRPr="00B10A1F">
        <w:t xml:space="preserve">        private readonly ICommonLinkService _commonLinkService;</w:t>
      </w:r>
    </w:p>
    <w:p w:rsidR="00B10A1F" w:rsidRPr="00B10A1F" w:rsidRDefault="00B10A1F" w:rsidP="00B10A1F">
      <w:pPr>
        <w:pStyle w:val="Code"/>
      </w:pPr>
    </w:p>
    <w:p w:rsidR="00B10A1F" w:rsidRPr="00B10A1F" w:rsidRDefault="00B10A1F" w:rsidP="00B10A1F">
      <w:pPr>
        <w:pStyle w:val="Code"/>
      </w:pPr>
      <w:r w:rsidRPr="00B10A1F">
        <w:t xml:space="preserve">        public StatusLinkService(ICommonLinkService commonLinkService)</w:t>
      </w:r>
    </w:p>
    <w:p w:rsidR="00B10A1F" w:rsidRPr="00B10A1F" w:rsidRDefault="00B10A1F" w:rsidP="00B10A1F">
      <w:pPr>
        <w:pStyle w:val="Code"/>
      </w:pPr>
      <w:r w:rsidRPr="00B10A1F">
        <w:t xml:space="preserve">        {</w:t>
      </w:r>
    </w:p>
    <w:p w:rsidR="00B10A1F" w:rsidRPr="00B10A1F" w:rsidRDefault="00B10A1F" w:rsidP="00B10A1F">
      <w:pPr>
        <w:pStyle w:val="Code"/>
      </w:pPr>
      <w:r w:rsidRPr="00B10A1F">
        <w:t xml:space="preserve">            _commonLinkService = commonLinkService;</w:t>
      </w:r>
    </w:p>
    <w:p w:rsidR="00B10A1F" w:rsidRPr="00B10A1F" w:rsidRDefault="00B10A1F" w:rsidP="00B10A1F">
      <w:pPr>
        <w:pStyle w:val="Code"/>
      </w:pPr>
      <w:r w:rsidRPr="00B10A1F">
        <w:t xml:space="preserve">        }</w:t>
      </w:r>
    </w:p>
    <w:p w:rsidR="00B10A1F" w:rsidRPr="00B10A1F" w:rsidRDefault="00B10A1F" w:rsidP="00B10A1F">
      <w:pPr>
        <w:pStyle w:val="Code"/>
      </w:pPr>
    </w:p>
    <w:p w:rsidR="00B10A1F" w:rsidRPr="00B10A1F" w:rsidRDefault="00B10A1F" w:rsidP="00B10A1F">
      <w:pPr>
        <w:pStyle w:val="Code"/>
      </w:pPr>
      <w:r w:rsidRPr="00B10A1F">
        <w:t xml:space="preserve">        public virtual Link GetAllStatusesLink()</w:t>
      </w:r>
    </w:p>
    <w:p w:rsidR="00B10A1F" w:rsidRPr="00B10A1F" w:rsidRDefault="00B10A1F" w:rsidP="00B10A1F">
      <w:pPr>
        <w:pStyle w:val="Code"/>
      </w:pPr>
      <w:r w:rsidRPr="00B10A1F">
        <w:t xml:space="preserve">        {</w:t>
      </w:r>
    </w:p>
    <w:p w:rsidR="00B10A1F" w:rsidRPr="00B10A1F" w:rsidRDefault="00B10A1F" w:rsidP="00B10A1F">
      <w:pPr>
        <w:pStyle w:val="Code"/>
      </w:pPr>
      <w:r w:rsidRPr="00B10A1F">
        <w:lastRenderedPageBreak/>
        <w:t xml:space="preserve">            const string pathFragment = "statuses";</w:t>
      </w:r>
    </w:p>
    <w:p w:rsidR="00B10A1F" w:rsidRPr="00B10A1F" w:rsidRDefault="00B10A1F" w:rsidP="00B10A1F">
      <w:pPr>
        <w:pStyle w:val="Code"/>
      </w:pPr>
      <w:r w:rsidRPr="00B10A1F">
        <w:t xml:space="preserve">            const string relValue = "statuses";</w:t>
      </w:r>
    </w:p>
    <w:p w:rsidR="00B10A1F" w:rsidRPr="00B10A1F" w:rsidRDefault="00B10A1F" w:rsidP="00B10A1F">
      <w:pPr>
        <w:pStyle w:val="Code"/>
      </w:pPr>
      <w:r w:rsidRPr="00B10A1F">
        <w:t xml:space="preserve">            return _commonLinkService.GetLink(pathFragment, relValue, HttpMethod.Get);</w:t>
      </w:r>
    </w:p>
    <w:p w:rsidR="00B10A1F" w:rsidRPr="00B10A1F" w:rsidRDefault="00B10A1F" w:rsidP="00B10A1F">
      <w:pPr>
        <w:pStyle w:val="Code"/>
      </w:pPr>
      <w:r w:rsidRPr="00B10A1F">
        <w:t xml:space="preserve">        }</w:t>
      </w:r>
    </w:p>
    <w:p w:rsidR="00B10A1F" w:rsidRPr="00B10A1F" w:rsidRDefault="00B10A1F" w:rsidP="00B10A1F">
      <w:pPr>
        <w:pStyle w:val="Code"/>
      </w:pPr>
      <w:r w:rsidRPr="00B10A1F">
        <w:t xml:space="preserve">    }</w:t>
      </w:r>
    </w:p>
    <w:p w:rsidR="00B10A1F" w:rsidRDefault="00B10A1F" w:rsidP="00B10A1F">
      <w:pPr>
        <w:pStyle w:val="Code"/>
      </w:pPr>
      <w:r w:rsidRPr="00B10A1F">
        <w:t>}</w:t>
      </w:r>
    </w:p>
    <w:p w:rsidR="00B10A1F" w:rsidRDefault="00B10A1F" w:rsidP="00B10A1F">
      <w:pPr>
        <w:pStyle w:val="CodeCaption"/>
      </w:pPr>
      <w:r w:rsidRPr="00C110A0">
        <w:t xml:space="preserve">Dependency Configuration (add to </w:t>
      </w:r>
      <w:proofErr w:type="spellStart"/>
      <w:r w:rsidRPr="00C110A0">
        <w:rPr>
          <w:rStyle w:val="CodeInline"/>
        </w:rPr>
        <w:t>NinjectConfigurator.AddBindings</w:t>
      </w:r>
      <w:proofErr w:type="spellEnd"/>
      <w:r w:rsidRPr="00C110A0">
        <w:t>)</w:t>
      </w:r>
    </w:p>
    <w:p w:rsidR="00B10A1F" w:rsidRDefault="00B10A1F" w:rsidP="00B10A1F">
      <w:pPr>
        <w:pStyle w:val="Code"/>
      </w:pPr>
      <w:r w:rsidRPr="00B10A1F">
        <w:t>container.Bind&lt;IStatusLinkService&gt;().To&lt;StatusLinkService&gt;().InRequestScope();</w:t>
      </w:r>
    </w:p>
    <w:p w:rsidR="00B10A1F" w:rsidRDefault="003223CF" w:rsidP="00F3712D">
      <w:pPr>
        <w:pStyle w:val="BodyTextCont"/>
      </w:pPr>
      <w:r>
        <w:t xml:space="preserve">The </w:t>
      </w:r>
      <w:proofErr w:type="spellStart"/>
      <w:r w:rsidRPr="003223CF">
        <w:rPr>
          <w:rStyle w:val="CodeInline"/>
        </w:rPr>
        <w:t>GetAllStatusesLink</w:t>
      </w:r>
      <w:proofErr w:type="spellEnd"/>
      <w:r>
        <w:t xml:space="preserve"> method uses the </w:t>
      </w:r>
      <w:proofErr w:type="spellStart"/>
      <w:r w:rsidRPr="003223CF">
        <w:rPr>
          <w:rStyle w:val="CodeInline"/>
        </w:rPr>
        <w:t>ICommonLinkService</w:t>
      </w:r>
      <w:proofErr w:type="spellEnd"/>
      <w:r>
        <w:t xml:space="preserve"> to build a link with </w:t>
      </w:r>
      <w:proofErr w:type="gramStart"/>
      <w:r>
        <w:t>an</w:t>
      </w:r>
      <w:proofErr w:type="gramEnd"/>
      <w:r>
        <w:t xml:space="preserve"> </w:t>
      </w:r>
      <w:proofErr w:type="spellStart"/>
      <w:r w:rsidRPr="003223CF">
        <w:rPr>
          <w:rStyle w:val="CodeInline"/>
        </w:rPr>
        <w:t>Href</w:t>
      </w:r>
      <w:proofErr w:type="spellEnd"/>
      <w:r>
        <w:t xml:space="preserve"> similar to </w:t>
      </w:r>
      <w:hyperlink r:id="rId12" w:history="1">
        <w:r w:rsidRPr="003223CF">
          <w:rPr>
            <w:rStyle w:val="CodeInline"/>
          </w:rPr>
          <w:t>http://localhost:61589/api/v1/statuses</w:t>
        </w:r>
      </w:hyperlink>
      <w:r>
        <w:t xml:space="preserve">. There's nothing more to see in this class, so we'll move on to another </w:t>
      </w:r>
      <w:r w:rsidR="007E51F5">
        <w:t xml:space="preserve">simple, </w:t>
      </w:r>
      <w:r>
        <w:t xml:space="preserve">domain-specific link service: </w:t>
      </w:r>
      <w:proofErr w:type="spellStart"/>
      <w:r w:rsidRPr="003223CF">
        <w:rPr>
          <w:rStyle w:val="CodeInline"/>
        </w:rPr>
        <w:t>IUserLinkService</w:t>
      </w:r>
      <w:proofErr w:type="spellEnd"/>
      <w:r>
        <w:t>. Implement as follows:</w:t>
      </w:r>
    </w:p>
    <w:p w:rsidR="003223CF" w:rsidRDefault="003223CF" w:rsidP="003223CF">
      <w:pPr>
        <w:pStyle w:val="CodeCaption"/>
      </w:pPr>
      <w:proofErr w:type="spellStart"/>
      <w:r w:rsidRPr="003223CF">
        <w:t>IUserLinkService</w:t>
      </w:r>
      <w:proofErr w:type="spellEnd"/>
      <w:r>
        <w:t xml:space="preserve"> Interface</w:t>
      </w:r>
    </w:p>
    <w:p w:rsidR="003223CF" w:rsidRPr="003223CF" w:rsidRDefault="003223CF" w:rsidP="003223CF">
      <w:pPr>
        <w:pStyle w:val="Code"/>
      </w:pPr>
      <w:r w:rsidRPr="003223CF">
        <w:t>using WebApi2Book.Web.Api.Models;</w:t>
      </w:r>
    </w:p>
    <w:p w:rsidR="003223CF" w:rsidRPr="003223CF" w:rsidRDefault="003223CF" w:rsidP="003223CF">
      <w:pPr>
        <w:pStyle w:val="Code"/>
      </w:pPr>
    </w:p>
    <w:p w:rsidR="003223CF" w:rsidRPr="003223CF" w:rsidRDefault="003223CF" w:rsidP="003223CF">
      <w:pPr>
        <w:pStyle w:val="Code"/>
      </w:pPr>
      <w:r w:rsidRPr="003223CF">
        <w:t>namespace WebApi2Book.Web.Api.LinkServices</w:t>
      </w:r>
    </w:p>
    <w:p w:rsidR="003223CF" w:rsidRPr="003223CF" w:rsidRDefault="003223CF" w:rsidP="003223CF">
      <w:pPr>
        <w:pStyle w:val="Code"/>
      </w:pPr>
      <w:r w:rsidRPr="003223CF">
        <w:t>{</w:t>
      </w:r>
    </w:p>
    <w:p w:rsidR="003223CF" w:rsidRPr="003223CF" w:rsidRDefault="003223CF" w:rsidP="003223CF">
      <w:pPr>
        <w:pStyle w:val="Code"/>
      </w:pPr>
      <w:r w:rsidRPr="003223CF">
        <w:t xml:space="preserve">    public interface IUserLinkService</w:t>
      </w:r>
    </w:p>
    <w:p w:rsidR="003223CF" w:rsidRPr="003223CF" w:rsidRDefault="003223CF" w:rsidP="003223CF">
      <w:pPr>
        <w:pStyle w:val="Code"/>
      </w:pPr>
      <w:r w:rsidRPr="003223CF">
        <w:t xml:space="preserve">    {</w:t>
      </w:r>
    </w:p>
    <w:p w:rsidR="003223CF" w:rsidRPr="003223CF" w:rsidRDefault="003223CF" w:rsidP="003223CF">
      <w:pPr>
        <w:pStyle w:val="Code"/>
      </w:pPr>
      <w:r w:rsidRPr="003223CF">
        <w:t xml:space="preserve">        void AddSelfLink(User user);</w:t>
      </w:r>
    </w:p>
    <w:p w:rsidR="003223CF" w:rsidRPr="003223CF" w:rsidRDefault="003223CF" w:rsidP="003223CF">
      <w:pPr>
        <w:pStyle w:val="Code"/>
      </w:pPr>
      <w:r w:rsidRPr="003223CF">
        <w:t xml:space="preserve">    }</w:t>
      </w:r>
    </w:p>
    <w:p w:rsidR="003223CF" w:rsidRDefault="003223CF" w:rsidP="003223CF">
      <w:pPr>
        <w:pStyle w:val="Code"/>
      </w:pPr>
      <w:r w:rsidRPr="003223CF">
        <w:t>}</w:t>
      </w:r>
    </w:p>
    <w:p w:rsidR="003223CF" w:rsidRDefault="003223CF" w:rsidP="003223CF">
      <w:pPr>
        <w:pStyle w:val="CodeCaption"/>
      </w:pPr>
      <w:proofErr w:type="spellStart"/>
      <w:r>
        <w:t>UserLinkService</w:t>
      </w:r>
      <w:proofErr w:type="spellEnd"/>
      <w:r>
        <w:t xml:space="preserve"> Class</w:t>
      </w:r>
    </w:p>
    <w:p w:rsidR="003223CF" w:rsidRPr="003223CF" w:rsidRDefault="003223CF" w:rsidP="003223CF">
      <w:pPr>
        <w:pStyle w:val="Code"/>
      </w:pPr>
      <w:r w:rsidRPr="003223CF">
        <w:t xml:space="preserve">using </w:t>
      </w:r>
      <w:proofErr w:type="spellStart"/>
      <w:r w:rsidRPr="003223CF">
        <w:t>System.Net.Http</w:t>
      </w:r>
      <w:proofErr w:type="spellEnd"/>
      <w:r w:rsidRPr="003223CF">
        <w:t>;</w:t>
      </w:r>
    </w:p>
    <w:p w:rsidR="003223CF" w:rsidRPr="003223CF" w:rsidRDefault="003223CF" w:rsidP="003223CF">
      <w:pPr>
        <w:pStyle w:val="Code"/>
      </w:pPr>
      <w:r w:rsidRPr="003223CF">
        <w:t>using WebApi2Book.Common;</w:t>
      </w:r>
    </w:p>
    <w:p w:rsidR="003223CF" w:rsidRPr="003223CF" w:rsidRDefault="003223CF" w:rsidP="003223CF">
      <w:pPr>
        <w:pStyle w:val="Code"/>
      </w:pPr>
      <w:r w:rsidRPr="003223CF">
        <w:t>using WebApi2Book.Web.Api.Models;</w:t>
      </w:r>
    </w:p>
    <w:p w:rsidR="003223CF" w:rsidRPr="003223CF" w:rsidRDefault="003223CF" w:rsidP="003223CF">
      <w:pPr>
        <w:pStyle w:val="Code"/>
      </w:pPr>
    </w:p>
    <w:p w:rsidR="003223CF" w:rsidRPr="003223CF" w:rsidRDefault="003223CF" w:rsidP="003223CF">
      <w:pPr>
        <w:pStyle w:val="Code"/>
      </w:pPr>
      <w:r w:rsidRPr="003223CF">
        <w:t>namespace WebApi2Book.Web.Api.LinkServices</w:t>
      </w:r>
    </w:p>
    <w:p w:rsidR="003223CF" w:rsidRPr="003223CF" w:rsidRDefault="003223CF" w:rsidP="003223CF">
      <w:pPr>
        <w:pStyle w:val="Code"/>
      </w:pPr>
      <w:r w:rsidRPr="003223CF">
        <w:t>{</w:t>
      </w:r>
    </w:p>
    <w:p w:rsidR="003223CF" w:rsidRPr="003223CF" w:rsidRDefault="003223CF" w:rsidP="003223CF">
      <w:pPr>
        <w:pStyle w:val="Code"/>
      </w:pPr>
      <w:r w:rsidRPr="003223CF">
        <w:t xml:space="preserve">    public class </w:t>
      </w:r>
      <w:proofErr w:type="spellStart"/>
      <w:r w:rsidRPr="003223CF">
        <w:t>UserLinkService</w:t>
      </w:r>
      <w:proofErr w:type="spellEnd"/>
      <w:r w:rsidRPr="003223CF">
        <w:t xml:space="preserve"> : </w:t>
      </w:r>
      <w:proofErr w:type="spellStart"/>
      <w:r w:rsidRPr="003223CF">
        <w:t>IUserLinkService</w:t>
      </w:r>
      <w:proofErr w:type="spellEnd"/>
    </w:p>
    <w:p w:rsidR="003223CF" w:rsidRPr="003223CF" w:rsidRDefault="003223CF" w:rsidP="003223CF">
      <w:pPr>
        <w:pStyle w:val="Code"/>
      </w:pPr>
      <w:r w:rsidRPr="003223CF">
        <w:t xml:space="preserve">    {</w:t>
      </w:r>
    </w:p>
    <w:p w:rsidR="003223CF" w:rsidRPr="003223CF" w:rsidRDefault="003223CF" w:rsidP="003223CF">
      <w:pPr>
        <w:pStyle w:val="Code"/>
      </w:pPr>
      <w:r w:rsidRPr="003223CF">
        <w:t xml:space="preserve">        private </w:t>
      </w:r>
      <w:proofErr w:type="spellStart"/>
      <w:r w:rsidRPr="003223CF">
        <w:t>readonly</w:t>
      </w:r>
      <w:proofErr w:type="spellEnd"/>
      <w:r w:rsidRPr="003223CF">
        <w:t xml:space="preserve"> </w:t>
      </w:r>
      <w:proofErr w:type="spellStart"/>
      <w:r w:rsidRPr="003223CF">
        <w:t>ICommonLinkService</w:t>
      </w:r>
      <w:proofErr w:type="spellEnd"/>
      <w:r w:rsidRPr="003223CF">
        <w:t xml:space="preserve"> _</w:t>
      </w:r>
      <w:proofErr w:type="spellStart"/>
      <w:r w:rsidRPr="003223CF">
        <w:t>commonLinkService</w:t>
      </w:r>
      <w:proofErr w:type="spellEnd"/>
      <w:r w:rsidRPr="003223CF">
        <w:t>;</w:t>
      </w:r>
    </w:p>
    <w:p w:rsidR="003223CF" w:rsidRPr="003223CF" w:rsidRDefault="003223CF" w:rsidP="003223CF">
      <w:pPr>
        <w:pStyle w:val="Code"/>
      </w:pPr>
    </w:p>
    <w:p w:rsidR="003223CF" w:rsidRPr="003223CF" w:rsidRDefault="003223CF" w:rsidP="003223CF">
      <w:pPr>
        <w:pStyle w:val="Code"/>
      </w:pPr>
      <w:r w:rsidRPr="003223CF">
        <w:t xml:space="preserve">        public </w:t>
      </w:r>
      <w:proofErr w:type="spellStart"/>
      <w:r w:rsidRPr="003223CF">
        <w:t>UserLinkService</w:t>
      </w:r>
      <w:proofErr w:type="spellEnd"/>
      <w:r w:rsidRPr="003223CF">
        <w:t>(</w:t>
      </w:r>
      <w:proofErr w:type="spellStart"/>
      <w:r w:rsidRPr="003223CF">
        <w:t>ICommonLinkService</w:t>
      </w:r>
      <w:proofErr w:type="spellEnd"/>
      <w:r w:rsidRPr="003223CF">
        <w:t xml:space="preserve"> </w:t>
      </w:r>
      <w:proofErr w:type="spellStart"/>
      <w:r w:rsidRPr="003223CF">
        <w:t>commonLinkService</w:t>
      </w:r>
      <w:proofErr w:type="spellEnd"/>
      <w:r w:rsidRPr="003223CF">
        <w:t>)</w:t>
      </w:r>
    </w:p>
    <w:p w:rsidR="003223CF" w:rsidRPr="003223CF" w:rsidRDefault="003223CF" w:rsidP="003223CF">
      <w:pPr>
        <w:pStyle w:val="Code"/>
      </w:pPr>
      <w:r w:rsidRPr="003223CF">
        <w:t xml:space="preserve">        {</w:t>
      </w:r>
    </w:p>
    <w:p w:rsidR="003223CF" w:rsidRPr="003223CF" w:rsidRDefault="003223CF" w:rsidP="003223CF">
      <w:pPr>
        <w:pStyle w:val="Code"/>
      </w:pPr>
      <w:r w:rsidRPr="003223CF">
        <w:t xml:space="preserve">            _</w:t>
      </w:r>
      <w:proofErr w:type="spellStart"/>
      <w:r w:rsidRPr="003223CF">
        <w:t>commonLinkService</w:t>
      </w:r>
      <w:proofErr w:type="spellEnd"/>
      <w:r w:rsidRPr="003223CF">
        <w:t xml:space="preserve"> = </w:t>
      </w:r>
      <w:proofErr w:type="spellStart"/>
      <w:r w:rsidRPr="003223CF">
        <w:t>commonLinkService</w:t>
      </w:r>
      <w:proofErr w:type="spellEnd"/>
      <w:r w:rsidRPr="003223CF">
        <w:t>;</w:t>
      </w:r>
    </w:p>
    <w:p w:rsidR="003223CF" w:rsidRPr="003223CF" w:rsidRDefault="003223CF" w:rsidP="003223CF">
      <w:pPr>
        <w:pStyle w:val="Code"/>
      </w:pPr>
      <w:r w:rsidRPr="003223CF">
        <w:t xml:space="preserve">        }</w:t>
      </w:r>
    </w:p>
    <w:p w:rsidR="003223CF" w:rsidRPr="003223CF" w:rsidRDefault="003223CF" w:rsidP="003223CF">
      <w:pPr>
        <w:pStyle w:val="Code"/>
      </w:pPr>
    </w:p>
    <w:p w:rsidR="003223CF" w:rsidRPr="003223CF" w:rsidRDefault="003223CF" w:rsidP="003223CF">
      <w:pPr>
        <w:pStyle w:val="Code"/>
      </w:pPr>
      <w:r w:rsidRPr="003223CF">
        <w:t xml:space="preserve">        public virtual void </w:t>
      </w:r>
      <w:proofErr w:type="spellStart"/>
      <w:r w:rsidRPr="003223CF">
        <w:t>AddSelfLink</w:t>
      </w:r>
      <w:proofErr w:type="spellEnd"/>
      <w:r w:rsidRPr="003223CF">
        <w:t>(User user)</w:t>
      </w:r>
    </w:p>
    <w:p w:rsidR="003223CF" w:rsidRPr="003223CF" w:rsidRDefault="003223CF" w:rsidP="003223CF">
      <w:pPr>
        <w:pStyle w:val="Code"/>
      </w:pPr>
      <w:r w:rsidRPr="003223CF">
        <w:t xml:space="preserve">        {</w:t>
      </w:r>
    </w:p>
    <w:p w:rsidR="003223CF" w:rsidRPr="003223CF" w:rsidRDefault="003223CF" w:rsidP="003223CF">
      <w:pPr>
        <w:pStyle w:val="Code"/>
      </w:pPr>
      <w:r w:rsidRPr="003223CF">
        <w:t xml:space="preserve">            </w:t>
      </w:r>
      <w:proofErr w:type="spellStart"/>
      <w:r w:rsidRPr="003223CF">
        <w:t>user.AddLink</w:t>
      </w:r>
      <w:proofErr w:type="spellEnd"/>
      <w:r w:rsidRPr="003223CF">
        <w:t>(</w:t>
      </w:r>
      <w:proofErr w:type="spellStart"/>
      <w:r w:rsidRPr="003223CF">
        <w:t>GetSelfLink</w:t>
      </w:r>
      <w:proofErr w:type="spellEnd"/>
      <w:r w:rsidRPr="003223CF">
        <w:t>(user));</w:t>
      </w:r>
    </w:p>
    <w:p w:rsidR="003223CF" w:rsidRPr="003223CF" w:rsidRDefault="003223CF" w:rsidP="003223CF">
      <w:pPr>
        <w:pStyle w:val="Code"/>
      </w:pPr>
      <w:r w:rsidRPr="003223CF">
        <w:lastRenderedPageBreak/>
        <w:t xml:space="preserve">        }</w:t>
      </w:r>
    </w:p>
    <w:p w:rsidR="003223CF" w:rsidRPr="003223CF" w:rsidRDefault="003223CF" w:rsidP="003223CF">
      <w:pPr>
        <w:pStyle w:val="Code"/>
      </w:pPr>
    </w:p>
    <w:p w:rsidR="003223CF" w:rsidRPr="003223CF" w:rsidRDefault="003223CF" w:rsidP="003223CF">
      <w:pPr>
        <w:pStyle w:val="Code"/>
      </w:pPr>
      <w:r w:rsidRPr="003223CF">
        <w:t xml:space="preserve">        public virtual Link </w:t>
      </w:r>
      <w:proofErr w:type="spellStart"/>
      <w:r w:rsidRPr="003223CF">
        <w:t>GetSelfLink</w:t>
      </w:r>
      <w:proofErr w:type="spellEnd"/>
      <w:r w:rsidRPr="003223CF">
        <w:t>(User user)</w:t>
      </w:r>
    </w:p>
    <w:p w:rsidR="003223CF" w:rsidRPr="003223CF" w:rsidRDefault="003223CF" w:rsidP="003223CF">
      <w:pPr>
        <w:pStyle w:val="Code"/>
      </w:pPr>
      <w:r w:rsidRPr="003223CF">
        <w:t xml:space="preserve">        {</w:t>
      </w:r>
    </w:p>
    <w:p w:rsidR="003223CF" w:rsidRPr="003223CF" w:rsidRDefault="003223CF" w:rsidP="003223CF">
      <w:pPr>
        <w:pStyle w:val="Code"/>
      </w:pPr>
      <w:r w:rsidRPr="003223CF">
        <w:t xml:space="preserve">            </w:t>
      </w:r>
      <w:proofErr w:type="spellStart"/>
      <w:r w:rsidRPr="003223CF">
        <w:t>var</w:t>
      </w:r>
      <w:proofErr w:type="spellEnd"/>
      <w:r w:rsidRPr="003223CF">
        <w:t xml:space="preserve"> </w:t>
      </w:r>
      <w:proofErr w:type="spellStart"/>
      <w:r w:rsidRPr="003223CF">
        <w:t>pathFragment</w:t>
      </w:r>
      <w:proofErr w:type="spellEnd"/>
      <w:r w:rsidRPr="003223CF">
        <w:t xml:space="preserve"> = </w:t>
      </w:r>
      <w:proofErr w:type="spellStart"/>
      <w:r w:rsidRPr="003223CF">
        <w:t>string.Format</w:t>
      </w:r>
      <w:proofErr w:type="spellEnd"/>
      <w:r w:rsidRPr="003223CF">
        <w:t xml:space="preserve">("users/{0}", </w:t>
      </w:r>
      <w:proofErr w:type="spellStart"/>
      <w:r w:rsidRPr="003223CF">
        <w:t>user.UserId</w:t>
      </w:r>
      <w:proofErr w:type="spellEnd"/>
      <w:r w:rsidRPr="003223CF">
        <w:t>);</w:t>
      </w:r>
    </w:p>
    <w:p w:rsidR="003223CF" w:rsidRPr="003223CF" w:rsidRDefault="003223CF" w:rsidP="003223CF">
      <w:pPr>
        <w:pStyle w:val="Code"/>
      </w:pPr>
      <w:r w:rsidRPr="003223CF">
        <w:t xml:space="preserve">            </w:t>
      </w:r>
      <w:proofErr w:type="spellStart"/>
      <w:r w:rsidRPr="003223CF">
        <w:t>var</w:t>
      </w:r>
      <w:proofErr w:type="spellEnd"/>
      <w:r w:rsidRPr="003223CF">
        <w:t xml:space="preserve"> link = _</w:t>
      </w:r>
      <w:proofErr w:type="spellStart"/>
      <w:r w:rsidRPr="003223CF">
        <w:t>commonLinkService.GetLink</w:t>
      </w:r>
      <w:proofErr w:type="spellEnd"/>
      <w:r w:rsidRPr="003223CF">
        <w:t>(</w:t>
      </w:r>
      <w:proofErr w:type="spellStart"/>
      <w:r w:rsidRPr="003223CF">
        <w:t>pathFragment</w:t>
      </w:r>
      <w:proofErr w:type="spellEnd"/>
      <w:r w:rsidRPr="003223CF">
        <w:t xml:space="preserve">, </w:t>
      </w:r>
      <w:proofErr w:type="spellStart"/>
      <w:r w:rsidRPr="003223CF">
        <w:t>Constants.CommonLinkRelValues.Self</w:t>
      </w:r>
      <w:proofErr w:type="spellEnd"/>
      <w:r w:rsidRPr="003223CF">
        <w:t xml:space="preserve">, </w:t>
      </w:r>
      <w:proofErr w:type="spellStart"/>
      <w:r w:rsidRPr="003223CF">
        <w:t>HttpMethod.Get</w:t>
      </w:r>
      <w:proofErr w:type="spellEnd"/>
      <w:r w:rsidRPr="003223CF">
        <w:t>);</w:t>
      </w:r>
    </w:p>
    <w:p w:rsidR="003223CF" w:rsidRPr="003223CF" w:rsidRDefault="003223CF" w:rsidP="003223CF">
      <w:pPr>
        <w:pStyle w:val="Code"/>
      </w:pPr>
      <w:r w:rsidRPr="003223CF">
        <w:t xml:space="preserve">            return link;</w:t>
      </w:r>
    </w:p>
    <w:p w:rsidR="003223CF" w:rsidRPr="003223CF" w:rsidRDefault="003223CF" w:rsidP="003223CF">
      <w:pPr>
        <w:pStyle w:val="Code"/>
      </w:pPr>
      <w:r w:rsidRPr="003223CF">
        <w:t xml:space="preserve">        }</w:t>
      </w:r>
    </w:p>
    <w:p w:rsidR="003223CF" w:rsidRPr="003223CF" w:rsidRDefault="003223CF" w:rsidP="003223CF">
      <w:pPr>
        <w:pStyle w:val="Code"/>
      </w:pPr>
      <w:r w:rsidRPr="003223CF">
        <w:t xml:space="preserve">    }</w:t>
      </w:r>
    </w:p>
    <w:p w:rsidR="003223CF" w:rsidRDefault="003223CF" w:rsidP="003223CF">
      <w:pPr>
        <w:pStyle w:val="Code"/>
      </w:pPr>
      <w:r w:rsidRPr="003223CF">
        <w:t>}</w:t>
      </w:r>
    </w:p>
    <w:p w:rsidR="00764BD5" w:rsidRDefault="00764BD5" w:rsidP="00764BD5">
      <w:pPr>
        <w:pStyle w:val="CodeCaption"/>
      </w:pPr>
      <w:r w:rsidRPr="00C110A0">
        <w:t xml:space="preserve">Dependency Configuration (add to </w:t>
      </w:r>
      <w:r w:rsidRPr="00C110A0">
        <w:rPr>
          <w:rStyle w:val="CodeInline"/>
        </w:rPr>
        <w:t>NinjectConfigurator.AddBindings</w:t>
      </w:r>
      <w:r w:rsidRPr="00C110A0">
        <w:t>)</w:t>
      </w:r>
    </w:p>
    <w:p w:rsidR="003223CF" w:rsidRDefault="007E51F5" w:rsidP="007E51F5">
      <w:pPr>
        <w:pStyle w:val="Code"/>
      </w:pPr>
      <w:r w:rsidRPr="007E51F5">
        <w:t>container.Bind&lt;IUserLinkService&gt;().To&lt;UserLinkService&gt;().InRequestScope();</w:t>
      </w:r>
    </w:p>
    <w:p w:rsidR="00E263D8" w:rsidRPr="00E263D8" w:rsidRDefault="00E9387B" w:rsidP="00E263D8">
      <w:pPr>
        <w:pStyle w:val="BodyTextCont"/>
      </w:pPr>
      <w:r>
        <w:t xml:space="preserve">The </w:t>
      </w:r>
      <w:proofErr w:type="spellStart"/>
      <w:r w:rsidRPr="00E263D8">
        <w:rPr>
          <w:rStyle w:val="CodeInline"/>
        </w:rPr>
        <w:t>AddSelfLink</w:t>
      </w:r>
      <w:proofErr w:type="spellEnd"/>
      <w:r>
        <w:t xml:space="preserve"> interface method could easily implement all of its </w:t>
      </w:r>
      <w:r w:rsidR="00E263D8">
        <w:t xml:space="preserve">own </w:t>
      </w:r>
      <w:r>
        <w:t xml:space="preserve">logic, but instead it delegates most of its work to the </w:t>
      </w:r>
      <w:proofErr w:type="spellStart"/>
      <w:r w:rsidRPr="00E263D8">
        <w:rPr>
          <w:rStyle w:val="CodeInline"/>
        </w:rPr>
        <w:t>GetSelfLink</w:t>
      </w:r>
      <w:proofErr w:type="spellEnd"/>
      <w:r>
        <w:t xml:space="preserve"> </w:t>
      </w:r>
      <w:r w:rsidR="00E068B4">
        <w:t xml:space="preserve">helper </w:t>
      </w:r>
      <w:r>
        <w:t xml:space="preserve">method. This is because </w:t>
      </w:r>
      <w:proofErr w:type="spellStart"/>
      <w:r w:rsidRPr="00E263D8">
        <w:rPr>
          <w:rStyle w:val="CodeInline"/>
        </w:rPr>
        <w:t>GetSelfLink</w:t>
      </w:r>
      <w:proofErr w:type="spellEnd"/>
      <w:r>
        <w:t xml:space="preserve"> implements logic shared by another interface method</w:t>
      </w:r>
      <w:r w:rsidR="00E263D8">
        <w:t xml:space="preserve">, </w:t>
      </w:r>
      <w:r>
        <w:t xml:space="preserve">not </w:t>
      </w:r>
      <w:r w:rsidR="00E263D8">
        <w:t xml:space="preserve">shown or </w:t>
      </w:r>
      <w:r>
        <w:t>used here</w:t>
      </w:r>
      <w:r w:rsidR="00E263D8">
        <w:t>, which</w:t>
      </w:r>
      <w:r>
        <w:t xml:space="preserve"> appears in the full task-management service </w:t>
      </w:r>
      <w:r w:rsidR="00E263D8">
        <w:t xml:space="preserve">implementation </w:t>
      </w:r>
      <w:r>
        <w:t xml:space="preserve">available in </w:t>
      </w:r>
      <w:proofErr w:type="spellStart"/>
      <w:r>
        <w:t>github</w:t>
      </w:r>
      <w:proofErr w:type="spellEnd"/>
      <w:r>
        <w:t>.</w:t>
      </w:r>
      <w:r w:rsidR="00E263D8">
        <w:t xml:space="preserve"> </w:t>
      </w:r>
      <w:proofErr w:type="spellStart"/>
      <w:r w:rsidR="00E263D8">
        <w:rPr>
          <w:rStyle w:val="CodeInline"/>
        </w:rPr>
        <w:t>Get</w:t>
      </w:r>
      <w:r w:rsidR="00E263D8" w:rsidRPr="00E263D8">
        <w:rPr>
          <w:rStyle w:val="CodeInline"/>
        </w:rPr>
        <w:t>SelfLink</w:t>
      </w:r>
      <w:proofErr w:type="spellEnd"/>
      <w:r w:rsidR="00E263D8" w:rsidRPr="00E263D8">
        <w:t xml:space="preserve"> uses the </w:t>
      </w:r>
      <w:proofErr w:type="spellStart"/>
      <w:r w:rsidR="00E263D8" w:rsidRPr="00E263D8">
        <w:rPr>
          <w:rStyle w:val="CodeInline"/>
        </w:rPr>
        <w:t>ICommonLinkService</w:t>
      </w:r>
      <w:proofErr w:type="spellEnd"/>
      <w:r w:rsidR="00E263D8" w:rsidRPr="00E263D8">
        <w:t xml:space="preserve"> to build a link with </w:t>
      </w:r>
      <w:proofErr w:type="gramStart"/>
      <w:r w:rsidR="00E263D8" w:rsidRPr="00E263D8">
        <w:t>an</w:t>
      </w:r>
      <w:proofErr w:type="gramEnd"/>
      <w:r w:rsidR="00E263D8" w:rsidRPr="00E263D8">
        <w:t xml:space="preserve"> </w:t>
      </w:r>
      <w:proofErr w:type="spellStart"/>
      <w:r w:rsidR="00E263D8" w:rsidRPr="00E263D8">
        <w:rPr>
          <w:rStyle w:val="CodeInline"/>
        </w:rPr>
        <w:t>Href</w:t>
      </w:r>
      <w:proofErr w:type="spellEnd"/>
      <w:r w:rsidR="00E263D8" w:rsidRPr="00E263D8">
        <w:t xml:space="preserve"> similar to </w:t>
      </w:r>
      <w:r w:rsidR="00E068B4">
        <w:rPr>
          <w:rStyle w:val="CodeInline"/>
        </w:rPr>
        <w:t>http://localhost:61589</w:t>
      </w:r>
      <w:r w:rsidR="00E263D8" w:rsidRPr="00E263D8">
        <w:rPr>
          <w:rStyle w:val="CodeInline"/>
        </w:rPr>
        <w:t>/api/v1/users/1</w:t>
      </w:r>
      <w:r w:rsidR="00E263D8" w:rsidRPr="00E263D8">
        <w:t xml:space="preserve">. There's nothing more to see in this class, so we'll move on to </w:t>
      </w:r>
      <w:r w:rsidR="00E068B4">
        <w:t>our last</w:t>
      </w:r>
      <w:r w:rsidR="00E263D8" w:rsidRPr="00E263D8">
        <w:t xml:space="preserve"> domain-specific link service: </w:t>
      </w:r>
      <w:proofErr w:type="spellStart"/>
      <w:r w:rsidR="00E068B4">
        <w:rPr>
          <w:rStyle w:val="CodeInline"/>
        </w:rPr>
        <w:t>ITask</w:t>
      </w:r>
      <w:r w:rsidR="00E263D8" w:rsidRPr="00E263D8">
        <w:rPr>
          <w:rStyle w:val="CodeInline"/>
        </w:rPr>
        <w:t>LinkService</w:t>
      </w:r>
      <w:proofErr w:type="spellEnd"/>
      <w:r w:rsidR="00E263D8" w:rsidRPr="00E263D8">
        <w:t>. Implement as follows:</w:t>
      </w:r>
    </w:p>
    <w:p w:rsidR="009C1D53" w:rsidRDefault="00E068B4" w:rsidP="00E068B4">
      <w:pPr>
        <w:pStyle w:val="CodeCaption"/>
      </w:pPr>
      <w:proofErr w:type="spellStart"/>
      <w:r>
        <w:t>ITaskLinkService</w:t>
      </w:r>
      <w:proofErr w:type="spellEnd"/>
      <w:r>
        <w:t xml:space="preserve"> Interface</w:t>
      </w:r>
    </w:p>
    <w:p w:rsidR="00E068B4" w:rsidRPr="00E068B4" w:rsidRDefault="00E068B4" w:rsidP="00E068B4">
      <w:pPr>
        <w:pStyle w:val="Code"/>
      </w:pPr>
      <w:r w:rsidRPr="00E068B4">
        <w:t>using WebApi2Book.Web.Api.Models;</w:t>
      </w:r>
    </w:p>
    <w:p w:rsidR="00E068B4" w:rsidRPr="00E068B4" w:rsidRDefault="00E068B4" w:rsidP="00E068B4">
      <w:pPr>
        <w:pStyle w:val="Code"/>
      </w:pPr>
    </w:p>
    <w:p w:rsidR="00E068B4" w:rsidRPr="00E068B4" w:rsidRDefault="00E068B4" w:rsidP="00E068B4">
      <w:pPr>
        <w:pStyle w:val="Code"/>
      </w:pPr>
      <w:r w:rsidRPr="00E068B4">
        <w:t>namespace WebApi2Book.Web.Api.LinkServices</w:t>
      </w:r>
    </w:p>
    <w:p w:rsidR="00E068B4" w:rsidRPr="00E068B4" w:rsidRDefault="00E068B4" w:rsidP="00E068B4">
      <w:pPr>
        <w:pStyle w:val="Code"/>
      </w:pPr>
      <w:r w:rsidRPr="00E068B4">
        <w:t>{</w:t>
      </w:r>
    </w:p>
    <w:p w:rsidR="00E068B4" w:rsidRPr="00E068B4" w:rsidRDefault="00E068B4" w:rsidP="00E068B4">
      <w:pPr>
        <w:pStyle w:val="Code"/>
      </w:pPr>
      <w:r w:rsidRPr="00E068B4">
        <w:t xml:space="preserve">    public interface </w:t>
      </w:r>
      <w:proofErr w:type="spellStart"/>
      <w:r w:rsidRPr="00E068B4">
        <w:t>ITaskLinkService</w:t>
      </w:r>
      <w:proofErr w:type="spellEnd"/>
    </w:p>
    <w:p w:rsidR="00E068B4" w:rsidRPr="00E068B4" w:rsidRDefault="00E068B4" w:rsidP="00E068B4">
      <w:pPr>
        <w:pStyle w:val="Code"/>
      </w:pPr>
      <w:r w:rsidRPr="00E068B4">
        <w:t xml:space="preserve">    {</w:t>
      </w:r>
    </w:p>
    <w:p w:rsidR="00E068B4" w:rsidRPr="00E068B4" w:rsidRDefault="00E068B4" w:rsidP="00E068B4">
      <w:pPr>
        <w:pStyle w:val="Code"/>
      </w:pPr>
      <w:r w:rsidRPr="00E068B4">
        <w:t xml:space="preserve">        Link </w:t>
      </w:r>
      <w:proofErr w:type="spellStart"/>
      <w:r w:rsidRPr="00E068B4">
        <w:t>GetAllTasksLink</w:t>
      </w:r>
      <w:proofErr w:type="spellEnd"/>
      <w:r w:rsidRPr="00E068B4">
        <w:t>();</w:t>
      </w:r>
    </w:p>
    <w:p w:rsidR="00E068B4" w:rsidRPr="00E068B4" w:rsidRDefault="00E068B4" w:rsidP="00E068B4">
      <w:pPr>
        <w:pStyle w:val="Code"/>
      </w:pPr>
      <w:r w:rsidRPr="00E068B4">
        <w:t xml:space="preserve">        void </w:t>
      </w:r>
      <w:proofErr w:type="spellStart"/>
      <w:r w:rsidRPr="00E068B4">
        <w:t>AddSelfLink</w:t>
      </w:r>
      <w:proofErr w:type="spellEnd"/>
      <w:r w:rsidRPr="00E068B4">
        <w:t>(Task task);</w:t>
      </w:r>
    </w:p>
    <w:p w:rsidR="00E068B4" w:rsidRPr="00E068B4" w:rsidRDefault="00E068B4" w:rsidP="00E068B4">
      <w:pPr>
        <w:pStyle w:val="Code"/>
      </w:pPr>
      <w:r w:rsidRPr="00E068B4">
        <w:t xml:space="preserve">        void </w:t>
      </w:r>
      <w:proofErr w:type="spellStart"/>
      <w:r w:rsidRPr="00E068B4">
        <w:t>AddLinksToChildObjects</w:t>
      </w:r>
      <w:proofErr w:type="spellEnd"/>
      <w:r w:rsidRPr="00E068B4">
        <w:t>(Task task);</w:t>
      </w:r>
    </w:p>
    <w:p w:rsidR="00E068B4" w:rsidRPr="00E068B4" w:rsidRDefault="00E068B4" w:rsidP="00E068B4">
      <w:pPr>
        <w:pStyle w:val="Code"/>
      </w:pPr>
      <w:r w:rsidRPr="00E068B4">
        <w:t xml:space="preserve">    }</w:t>
      </w:r>
    </w:p>
    <w:p w:rsidR="00E068B4" w:rsidRDefault="00E068B4" w:rsidP="00E068B4">
      <w:pPr>
        <w:pStyle w:val="Code"/>
      </w:pPr>
      <w:r w:rsidRPr="00E068B4">
        <w:t>}</w:t>
      </w:r>
    </w:p>
    <w:p w:rsidR="00E068B4" w:rsidRDefault="00E068B4" w:rsidP="00E068B4">
      <w:pPr>
        <w:pStyle w:val="CodeCaption"/>
      </w:pPr>
      <w:proofErr w:type="spellStart"/>
      <w:r>
        <w:t>TaskLinkService</w:t>
      </w:r>
      <w:proofErr w:type="spellEnd"/>
      <w:r>
        <w:t xml:space="preserve"> Class</w:t>
      </w:r>
    </w:p>
    <w:p w:rsidR="00E068B4" w:rsidRDefault="00E068B4" w:rsidP="00A96826">
      <w:bookmarkStart w:id="4" w:name="_GoBack"/>
      <w:bookmarkEnd w:id="4"/>
    </w:p>
    <w:p w:rsidR="00E068B4" w:rsidRDefault="00E068B4" w:rsidP="00A96826"/>
    <w:p w:rsidR="00E068B4" w:rsidRDefault="00E068B4" w:rsidP="00A96826"/>
    <w:p w:rsidR="00E068B4" w:rsidRDefault="00E068B4" w:rsidP="00A96826"/>
    <w:p w:rsidR="0069183D" w:rsidRDefault="0069183D" w:rsidP="00A96826"/>
    <w:p w:rsidR="00A35F82" w:rsidRDefault="00A35F82" w:rsidP="00A35F82">
      <w:pPr>
        <w:pStyle w:val="Heading1"/>
      </w:pPr>
      <w:r>
        <w:t>Summary</w:t>
      </w:r>
    </w:p>
    <w:p w:rsidR="00A80F6B" w:rsidRPr="00A80F6B" w:rsidRDefault="00A80F6B" w:rsidP="00A80F6B"/>
    <w:p w:rsidR="00F43B70" w:rsidRDefault="00F43B70" w:rsidP="00F43B70"/>
    <w:p w:rsidR="00F43B70" w:rsidRPr="00EB3C44" w:rsidRDefault="00F43B70" w:rsidP="00F43B70"/>
    <w:sectPr w:rsidR="00F43B70" w:rsidRPr="00EB3C44" w:rsidSect="003173BC">
      <w:headerReference w:type="even" r:id="rId13"/>
      <w:headerReference w:type="default" r:id="rId14"/>
      <w:footerReference w:type="even" r:id="rId15"/>
      <w:footerReference w:type="default" r:id="rId16"/>
      <w:headerReference w:type="first" r:id="rId17"/>
      <w:footerReference w:type="first" r:id="rId18"/>
      <w:pgSz w:w="10800" w:h="13320" w:code="64"/>
      <w:pgMar w:top="540" w:right="1080" w:bottom="540" w:left="1080" w:header="540" w:footer="54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66B3" w:rsidRDefault="00E766B3">
      <w:r>
        <w:separator/>
      </w:r>
    </w:p>
  </w:endnote>
  <w:endnote w:type="continuationSeparator" w:id="0">
    <w:p w:rsidR="00E766B3" w:rsidRDefault="00E766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35A469B1-6C30-41D1-B628-AB6412E95ED3}"/>
    <w:embedBold r:id="rId2" w:fontKey="{0A62E6A9-54BD-4429-9491-6D572C2CF935}"/>
    <w:embedItalic r:id="rId3" w:fontKey="{BF6A5EA1-A7DF-473E-B62F-587E62BFC730}"/>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797F9A00-A6A1-4F99-9093-7DB959AAC2FD}"/>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DD10ED81-5107-46B8-9ED9-5CE3525D94DC}"/>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0E5FF36F-E062-4581-8A5D-647B0F3FFEF2}"/>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31B3A9F8-2DFF-49F0-A089-A4DBB85385BF}"/>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3B7360E2-65A0-4094-A149-A29D3A1A6258}"/>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A1F" w:rsidRPr="00222F70" w:rsidRDefault="00B10A1F">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E068B4">
      <w:rPr>
        <w:rStyle w:val="PageNumber"/>
        <w:noProof/>
      </w:rPr>
      <w:t>44</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A1F" w:rsidRPr="00222F70" w:rsidRDefault="00B10A1F"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E068B4">
      <w:rPr>
        <w:rStyle w:val="PageNumber"/>
        <w:noProof/>
      </w:rPr>
      <w:t>43</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rsidR="00B10A1F" w:rsidRDefault="00B10A1F"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3223CF">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66B3" w:rsidRDefault="00E766B3">
      <w:r>
        <w:separator/>
      </w:r>
    </w:p>
  </w:footnote>
  <w:footnote w:type="continuationSeparator" w:id="0">
    <w:p w:rsidR="00E766B3" w:rsidRDefault="00E766B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A1F" w:rsidRPr="003C7D0E" w:rsidRDefault="00B10A1F" w:rsidP="00F62E97">
    <w:pPr>
      <w:pStyle w:val="Header"/>
      <w:rPr>
        <w:sz w:val="14"/>
        <w:szCs w:val="16"/>
      </w:rPr>
    </w:pPr>
    <w:r w:rsidRPr="00225E9A">
      <w:t xml:space="preserve">CHAPTER </w:t>
    </w:r>
    <w:r>
      <w:t>7</w:t>
    </w:r>
    <w:r w:rsidRPr="003C7D0E">
      <w:t xml:space="preserve"> </w:t>
    </w:r>
    <w:proofErr w:type="spellStart"/>
    <w:r w:rsidRPr="00EB773D">
      <w:rPr>
        <w:rStyle w:val="GrayDingbat"/>
      </w:rPr>
      <w:t>n</w:t>
    </w:r>
    <w:proofErr w:type="spellEnd"/>
    <w:r w:rsidRPr="00225E9A">
      <w:t xml:space="preserve"> </w:t>
    </w:r>
    <w:r w:rsidRPr="005E7C99">
      <w:t>Dealing with Relationships, Partial Updates, and Other Complexities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A1F" w:rsidRPr="002A45BE" w:rsidRDefault="00B10A1F" w:rsidP="00463BAE">
    <w:pPr>
      <w:pStyle w:val="Header"/>
      <w:ind w:left="-450"/>
      <w:jc w:val="right"/>
      <w:rPr>
        <w:sz w:val="16"/>
        <w:szCs w:val="16"/>
      </w:rPr>
    </w:pPr>
    <w:r>
      <w:t>CHAPTER 7</w:t>
    </w:r>
    <w:r>
      <w:rPr>
        <w:color w:val="BFBFBF"/>
        <w:szCs w:val="16"/>
      </w:rPr>
      <w:t xml:space="preserve"> </w:t>
    </w:r>
    <w:proofErr w:type="spellStart"/>
    <w:r w:rsidRPr="00EB773D">
      <w:rPr>
        <w:rStyle w:val="GrayDingbat"/>
      </w:rPr>
      <w:t>n</w:t>
    </w:r>
    <w:proofErr w:type="spellEnd"/>
    <w:r>
      <w:rPr>
        <w:color w:val="BFBFBF"/>
        <w:sz w:val="16"/>
        <w:szCs w:val="16"/>
      </w:rPr>
      <w:t xml:space="preserve"> </w:t>
    </w:r>
    <w:r w:rsidRPr="005E7C99">
      <w:t>Dealing with Relationships, Partial Updates, and Other Complexities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A1F" w:rsidRDefault="00B10A1F" w:rsidP="007C48CB">
    <w:pPr>
      <w:pStyle w:val="ChapterNumber"/>
    </w:pPr>
    <w:r>
      <w:rPr>
        <w:noProof/>
      </w:rPr>
      <mc:AlternateContent>
        <mc:Choice Requires="wps">
          <w:drawing>
            <wp:anchor distT="0" distB="0" distL="114300" distR="114300" simplePos="0" relativeHeight="251657728" behindDoc="1" locked="0" layoutInCell="1" allowOverlap="1" wp14:anchorId="24161FC1" wp14:editId="796F6E1C">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76454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7</w:t>
    </w:r>
  </w:p>
  <w:p w:rsidR="00B10A1F" w:rsidRPr="00B44665" w:rsidRDefault="00B10A1F"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16"/>
  </w:num>
  <w:num w:numId="8">
    <w:abstractNumId w:val="24"/>
  </w:num>
  <w:num w:numId="9">
    <w:abstractNumId w:val="27"/>
  </w:num>
  <w:num w:numId="10">
    <w:abstractNumId w:val="21"/>
  </w:num>
  <w:num w:numId="11">
    <w:abstractNumId w:val="28"/>
  </w:num>
  <w:num w:numId="12">
    <w:abstractNumId w:val="1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10"/>
  </w:num>
  <w:num w:numId="25">
    <w:abstractNumId w:val="30"/>
  </w:num>
  <w:num w:numId="26">
    <w:abstractNumId w:val="11"/>
  </w:num>
  <w:num w:numId="27">
    <w:abstractNumId w:val="25"/>
  </w:num>
  <w:num w:numId="28">
    <w:abstractNumId w:val="10"/>
    <w:lvlOverride w:ilvl="0">
      <w:startOverride w:val="1"/>
    </w:lvlOverride>
  </w:num>
  <w:num w:numId="29">
    <w:abstractNumId w:val="18"/>
  </w:num>
  <w:num w:numId="30">
    <w:abstractNumId w:val="21"/>
    <w:lvlOverride w:ilvl="0">
      <w:startOverride w:val="1"/>
    </w:lvlOverride>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4"/>
    <w:lvlOverride w:ilvl="0">
      <w:startOverride w:val="1"/>
    </w:lvlOverride>
  </w:num>
  <w:num w:numId="35">
    <w:abstractNumId w:val="21"/>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19"/>
  </w:num>
  <w:num w:numId="42">
    <w:abstractNumId w:val="21"/>
    <w:lvlOverride w:ilvl="0">
      <w:startOverride w:val="1"/>
    </w:lvlOverride>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2"/>
  </w:num>
  <w:num w:numId="48">
    <w:abstractNumId w:val="15"/>
  </w:num>
  <w:num w:numId="49">
    <w:abstractNumId w:val="21"/>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C99"/>
    <w:rsid w:val="00000C0F"/>
    <w:rsid w:val="00002570"/>
    <w:rsid w:val="0000329B"/>
    <w:rsid w:val="00004E1C"/>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654FD"/>
    <w:rsid w:val="00071A28"/>
    <w:rsid w:val="00074D79"/>
    <w:rsid w:val="00081227"/>
    <w:rsid w:val="00082B8F"/>
    <w:rsid w:val="000847CC"/>
    <w:rsid w:val="00086F89"/>
    <w:rsid w:val="000911BB"/>
    <w:rsid w:val="000912A2"/>
    <w:rsid w:val="0009547A"/>
    <w:rsid w:val="00095660"/>
    <w:rsid w:val="00096521"/>
    <w:rsid w:val="00096E80"/>
    <w:rsid w:val="00097B94"/>
    <w:rsid w:val="000A0F0B"/>
    <w:rsid w:val="000A6731"/>
    <w:rsid w:val="000B0E13"/>
    <w:rsid w:val="000B18A4"/>
    <w:rsid w:val="000B202B"/>
    <w:rsid w:val="000B50EE"/>
    <w:rsid w:val="000B5475"/>
    <w:rsid w:val="000C0458"/>
    <w:rsid w:val="000C3E09"/>
    <w:rsid w:val="000C59CA"/>
    <w:rsid w:val="000C6E91"/>
    <w:rsid w:val="000C7418"/>
    <w:rsid w:val="000D5030"/>
    <w:rsid w:val="000D5E2C"/>
    <w:rsid w:val="000D620C"/>
    <w:rsid w:val="000D7C18"/>
    <w:rsid w:val="000E1D25"/>
    <w:rsid w:val="000E3A99"/>
    <w:rsid w:val="000F2A76"/>
    <w:rsid w:val="000F32AF"/>
    <w:rsid w:val="00100B19"/>
    <w:rsid w:val="00102A9A"/>
    <w:rsid w:val="0010365F"/>
    <w:rsid w:val="00104E86"/>
    <w:rsid w:val="00106531"/>
    <w:rsid w:val="00110A08"/>
    <w:rsid w:val="00111A42"/>
    <w:rsid w:val="00114845"/>
    <w:rsid w:val="001176CB"/>
    <w:rsid w:val="001208AB"/>
    <w:rsid w:val="00121B39"/>
    <w:rsid w:val="0012387C"/>
    <w:rsid w:val="00125CC5"/>
    <w:rsid w:val="00130520"/>
    <w:rsid w:val="00130F30"/>
    <w:rsid w:val="00131826"/>
    <w:rsid w:val="00132F74"/>
    <w:rsid w:val="00135785"/>
    <w:rsid w:val="00135EE6"/>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5BEB"/>
    <w:rsid w:val="001770CD"/>
    <w:rsid w:val="0017725E"/>
    <w:rsid w:val="0017785E"/>
    <w:rsid w:val="00177B3B"/>
    <w:rsid w:val="00184D83"/>
    <w:rsid w:val="00185550"/>
    <w:rsid w:val="00186BEC"/>
    <w:rsid w:val="00192A8B"/>
    <w:rsid w:val="00192F92"/>
    <w:rsid w:val="0019452D"/>
    <w:rsid w:val="00195810"/>
    <w:rsid w:val="00197107"/>
    <w:rsid w:val="0019783E"/>
    <w:rsid w:val="00197DBB"/>
    <w:rsid w:val="001A05D6"/>
    <w:rsid w:val="001A072C"/>
    <w:rsid w:val="001A214F"/>
    <w:rsid w:val="001A2DD2"/>
    <w:rsid w:val="001A348E"/>
    <w:rsid w:val="001A57A5"/>
    <w:rsid w:val="001A57E0"/>
    <w:rsid w:val="001B0BF7"/>
    <w:rsid w:val="001B1D98"/>
    <w:rsid w:val="001B2458"/>
    <w:rsid w:val="001B28D0"/>
    <w:rsid w:val="001B4BB4"/>
    <w:rsid w:val="001B5784"/>
    <w:rsid w:val="001C314C"/>
    <w:rsid w:val="001C5451"/>
    <w:rsid w:val="001C5E70"/>
    <w:rsid w:val="001C64A5"/>
    <w:rsid w:val="001D12E2"/>
    <w:rsid w:val="001D37CE"/>
    <w:rsid w:val="001D4B3F"/>
    <w:rsid w:val="001D4DF3"/>
    <w:rsid w:val="001D64E9"/>
    <w:rsid w:val="001E2E80"/>
    <w:rsid w:val="001E317E"/>
    <w:rsid w:val="001E4425"/>
    <w:rsid w:val="001E561E"/>
    <w:rsid w:val="001E5C5B"/>
    <w:rsid w:val="001E636A"/>
    <w:rsid w:val="001F0AEC"/>
    <w:rsid w:val="001F0E09"/>
    <w:rsid w:val="001F4B5D"/>
    <w:rsid w:val="00202B5E"/>
    <w:rsid w:val="00203F38"/>
    <w:rsid w:val="0020588C"/>
    <w:rsid w:val="002058F5"/>
    <w:rsid w:val="00214962"/>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8311F"/>
    <w:rsid w:val="00283215"/>
    <w:rsid w:val="0028433F"/>
    <w:rsid w:val="00286880"/>
    <w:rsid w:val="00291480"/>
    <w:rsid w:val="002945EA"/>
    <w:rsid w:val="002972EC"/>
    <w:rsid w:val="00297C33"/>
    <w:rsid w:val="00297E79"/>
    <w:rsid w:val="002A2369"/>
    <w:rsid w:val="002A2819"/>
    <w:rsid w:val="002A3080"/>
    <w:rsid w:val="002A337D"/>
    <w:rsid w:val="002A45BE"/>
    <w:rsid w:val="002A731E"/>
    <w:rsid w:val="002B30DB"/>
    <w:rsid w:val="002B4303"/>
    <w:rsid w:val="002C1AA4"/>
    <w:rsid w:val="002C2B5B"/>
    <w:rsid w:val="002C3EE6"/>
    <w:rsid w:val="002C4DC1"/>
    <w:rsid w:val="002C54C2"/>
    <w:rsid w:val="002C55CF"/>
    <w:rsid w:val="002C5BE2"/>
    <w:rsid w:val="002C70EB"/>
    <w:rsid w:val="002D03B5"/>
    <w:rsid w:val="002D1119"/>
    <w:rsid w:val="002D6B58"/>
    <w:rsid w:val="002E1850"/>
    <w:rsid w:val="002E1AAB"/>
    <w:rsid w:val="002E3EC2"/>
    <w:rsid w:val="002E66FE"/>
    <w:rsid w:val="002E753B"/>
    <w:rsid w:val="002F2370"/>
    <w:rsid w:val="002F52EF"/>
    <w:rsid w:val="002F5EC7"/>
    <w:rsid w:val="002F699D"/>
    <w:rsid w:val="002F69D4"/>
    <w:rsid w:val="0030021E"/>
    <w:rsid w:val="003009E7"/>
    <w:rsid w:val="00301763"/>
    <w:rsid w:val="003038F1"/>
    <w:rsid w:val="003112C8"/>
    <w:rsid w:val="00314AE6"/>
    <w:rsid w:val="00314E71"/>
    <w:rsid w:val="00315E06"/>
    <w:rsid w:val="00316A8F"/>
    <w:rsid w:val="003173BC"/>
    <w:rsid w:val="00320981"/>
    <w:rsid w:val="0032195F"/>
    <w:rsid w:val="00321CDB"/>
    <w:rsid w:val="003223CF"/>
    <w:rsid w:val="0032277C"/>
    <w:rsid w:val="0032358D"/>
    <w:rsid w:val="0032369B"/>
    <w:rsid w:val="0033208D"/>
    <w:rsid w:val="00332FB0"/>
    <w:rsid w:val="00333269"/>
    <w:rsid w:val="00333954"/>
    <w:rsid w:val="0033797F"/>
    <w:rsid w:val="00342FBD"/>
    <w:rsid w:val="00354515"/>
    <w:rsid w:val="003605C3"/>
    <w:rsid w:val="00362B38"/>
    <w:rsid w:val="00362F56"/>
    <w:rsid w:val="00364665"/>
    <w:rsid w:val="003656A8"/>
    <w:rsid w:val="00371909"/>
    <w:rsid w:val="00373B8A"/>
    <w:rsid w:val="0037694C"/>
    <w:rsid w:val="00376E76"/>
    <w:rsid w:val="003772CD"/>
    <w:rsid w:val="00384E5F"/>
    <w:rsid w:val="0038668A"/>
    <w:rsid w:val="00386CDD"/>
    <w:rsid w:val="00392B2A"/>
    <w:rsid w:val="00395577"/>
    <w:rsid w:val="0039662C"/>
    <w:rsid w:val="0039765A"/>
    <w:rsid w:val="00397CE8"/>
    <w:rsid w:val="003A49F4"/>
    <w:rsid w:val="003A5FCF"/>
    <w:rsid w:val="003A7043"/>
    <w:rsid w:val="003A7DD3"/>
    <w:rsid w:val="003B44EB"/>
    <w:rsid w:val="003C0B77"/>
    <w:rsid w:val="003C29C7"/>
    <w:rsid w:val="003C5AA3"/>
    <w:rsid w:val="003C5E6C"/>
    <w:rsid w:val="003C700B"/>
    <w:rsid w:val="003C7D0E"/>
    <w:rsid w:val="003D2445"/>
    <w:rsid w:val="003D2BBB"/>
    <w:rsid w:val="003D2D14"/>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7AE3"/>
    <w:rsid w:val="0043083A"/>
    <w:rsid w:val="004342A1"/>
    <w:rsid w:val="0043620B"/>
    <w:rsid w:val="00443636"/>
    <w:rsid w:val="00443B77"/>
    <w:rsid w:val="0044656B"/>
    <w:rsid w:val="00446E3D"/>
    <w:rsid w:val="004472EE"/>
    <w:rsid w:val="004479EB"/>
    <w:rsid w:val="00450B6D"/>
    <w:rsid w:val="004524A9"/>
    <w:rsid w:val="00455930"/>
    <w:rsid w:val="00457123"/>
    <w:rsid w:val="00460161"/>
    <w:rsid w:val="00460223"/>
    <w:rsid w:val="0046039E"/>
    <w:rsid w:val="00462937"/>
    <w:rsid w:val="004632CD"/>
    <w:rsid w:val="00463BAE"/>
    <w:rsid w:val="00464170"/>
    <w:rsid w:val="004710D4"/>
    <w:rsid w:val="0047409C"/>
    <w:rsid w:val="004740F9"/>
    <w:rsid w:val="00476566"/>
    <w:rsid w:val="00476FD2"/>
    <w:rsid w:val="0048129C"/>
    <w:rsid w:val="00482FAE"/>
    <w:rsid w:val="00482FE8"/>
    <w:rsid w:val="004833B9"/>
    <w:rsid w:val="00485A74"/>
    <w:rsid w:val="0048611C"/>
    <w:rsid w:val="0048663D"/>
    <w:rsid w:val="00493541"/>
    <w:rsid w:val="004940D0"/>
    <w:rsid w:val="00496522"/>
    <w:rsid w:val="004A3D15"/>
    <w:rsid w:val="004A504B"/>
    <w:rsid w:val="004A50F1"/>
    <w:rsid w:val="004A5621"/>
    <w:rsid w:val="004A6112"/>
    <w:rsid w:val="004A7381"/>
    <w:rsid w:val="004A73A7"/>
    <w:rsid w:val="004A73DB"/>
    <w:rsid w:val="004B3C4D"/>
    <w:rsid w:val="004B4991"/>
    <w:rsid w:val="004B49C8"/>
    <w:rsid w:val="004B5B88"/>
    <w:rsid w:val="004B64A1"/>
    <w:rsid w:val="004C0C48"/>
    <w:rsid w:val="004C4D3D"/>
    <w:rsid w:val="004C5422"/>
    <w:rsid w:val="004D0ECC"/>
    <w:rsid w:val="004D1789"/>
    <w:rsid w:val="004D3B62"/>
    <w:rsid w:val="004D4E0A"/>
    <w:rsid w:val="004D63A6"/>
    <w:rsid w:val="004E7B53"/>
    <w:rsid w:val="004F2DBD"/>
    <w:rsid w:val="004F2EB5"/>
    <w:rsid w:val="004F3E98"/>
    <w:rsid w:val="004F5B7B"/>
    <w:rsid w:val="004F70F2"/>
    <w:rsid w:val="00500E7E"/>
    <w:rsid w:val="00501098"/>
    <w:rsid w:val="005014AC"/>
    <w:rsid w:val="0050239F"/>
    <w:rsid w:val="00503D81"/>
    <w:rsid w:val="00504C1F"/>
    <w:rsid w:val="00505501"/>
    <w:rsid w:val="00514ACD"/>
    <w:rsid w:val="00517ED2"/>
    <w:rsid w:val="005211CC"/>
    <w:rsid w:val="00521A2D"/>
    <w:rsid w:val="00525744"/>
    <w:rsid w:val="005341CA"/>
    <w:rsid w:val="005409CE"/>
    <w:rsid w:val="00544D61"/>
    <w:rsid w:val="00546287"/>
    <w:rsid w:val="00550895"/>
    <w:rsid w:val="00550937"/>
    <w:rsid w:val="00552476"/>
    <w:rsid w:val="00553A64"/>
    <w:rsid w:val="00555135"/>
    <w:rsid w:val="00556BD1"/>
    <w:rsid w:val="00560A46"/>
    <w:rsid w:val="00561D41"/>
    <w:rsid w:val="00562FAE"/>
    <w:rsid w:val="00566F48"/>
    <w:rsid w:val="00566F68"/>
    <w:rsid w:val="00570213"/>
    <w:rsid w:val="00570574"/>
    <w:rsid w:val="0057079B"/>
    <w:rsid w:val="00575C9A"/>
    <w:rsid w:val="00577A7F"/>
    <w:rsid w:val="0058099B"/>
    <w:rsid w:val="00581B8D"/>
    <w:rsid w:val="005856B4"/>
    <w:rsid w:val="005862A4"/>
    <w:rsid w:val="005937AD"/>
    <w:rsid w:val="005A055B"/>
    <w:rsid w:val="005A38C9"/>
    <w:rsid w:val="005A6973"/>
    <w:rsid w:val="005B20ED"/>
    <w:rsid w:val="005B300D"/>
    <w:rsid w:val="005C35C4"/>
    <w:rsid w:val="005C40BF"/>
    <w:rsid w:val="005C5E69"/>
    <w:rsid w:val="005D500D"/>
    <w:rsid w:val="005D588E"/>
    <w:rsid w:val="005D5C62"/>
    <w:rsid w:val="005E22AF"/>
    <w:rsid w:val="005E3D28"/>
    <w:rsid w:val="005E4591"/>
    <w:rsid w:val="005E7C99"/>
    <w:rsid w:val="005F2464"/>
    <w:rsid w:val="005F2534"/>
    <w:rsid w:val="005F5464"/>
    <w:rsid w:val="005F7F62"/>
    <w:rsid w:val="00600037"/>
    <w:rsid w:val="00602133"/>
    <w:rsid w:val="00604727"/>
    <w:rsid w:val="00606A22"/>
    <w:rsid w:val="00606ED2"/>
    <w:rsid w:val="006110B2"/>
    <w:rsid w:val="00611638"/>
    <w:rsid w:val="00617E8D"/>
    <w:rsid w:val="00620030"/>
    <w:rsid w:val="00620892"/>
    <w:rsid w:val="006353BD"/>
    <w:rsid w:val="00636410"/>
    <w:rsid w:val="006401CD"/>
    <w:rsid w:val="00640817"/>
    <w:rsid w:val="006435CF"/>
    <w:rsid w:val="00643CFD"/>
    <w:rsid w:val="006460F9"/>
    <w:rsid w:val="0064610E"/>
    <w:rsid w:val="006531B6"/>
    <w:rsid w:val="00655908"/>
    <w:rsid w:val="00657A60"/>
    <w:rsid w:val="0066017D"/>
    <w:rsid w:val="00667ECD"/>
    <w:rsid w:val="0067172E"/>
    <w:rsid w:val="00672BDB"/>
    <w:rsid w:val="00675C0E"/>
    <w:rsid w:val="00676CC9"/>
    <w:rsid w:val="00677123"/>
    <w:rsid w:val="0068050F"/>
    <w:rsid w:val="00680CA1"/>
    <w:rsid w:val="00684A46"/>
    <w:rsid w:val="00686711"/>
    <w:rsid w:val="00691813"/>
    <w:rsid w:val="0069183D"/>
    <w:rsid w:val="006929E5"/>
    <w:rsid w:val="006940AA"/>
    <w:rsid w:val="00694989"/>
    <w:rsid w:val="006968ED"/>
    <w:rsid w:val="006A2A95"/>
    <w:rsid w:val="006A4B5F"/>
    <w:rsid w:val="006B2177"/>
    <w:rsid w:val="006B5972"/>
    <w:rsid w:val="006C4383"/>
    <w:rsid w:val="006C4BF3"/>
    <w:rsid w:val="006C6578"/>
    <w:rsid w:val="006C7C1F"/>
    <w:rsid w:val="006D16E6"/>
    <w:rsid w:val="006D360C"/>
    <w:rsid w:val="006D776F"/>
    <w:rsid w:val="006D7E14"/>
    <w:rsid w:val="006D7F10"/>
    <w:rsid w:val="006E0374"/>
    <w:rsid w:val="006E0F50"/>
    <w:rsid w:val="006E11D9"/>
    <w:rsid w:val="006E1BE6"/>
    <w:rsid w:val="006E5ECB"/>
    <w:rsid w:val="006F2A37"/>
    <w:rsid w:val="006F47DB"/>
    <w:rsid w:val="006F66A5"/>
    <w:rsid w:val="006F7A11"/>
    <w:rsid w:val="007008F2"/>
    <w:rsid w:val="0070157A"/>
    <w:rsid w:val="007020D2"/>
    <w:rsid w:val="007032C6"/>
    <w:rsid w:val="007040B8"/>
    <w:rsid w:val="007048E8"/>
    <w:rsid w:val="00706E79"/>
    <w:rsid w:val="00707E2E"/>
    <w:rsid w:val="00710053"/>
    <w:rsid w:val="00711209"/>
    <w:rsid w:val="00720074"/>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4BD5"/>
    <w:rsid w:val="00765265"/>
    <w:rsid w:val="007710CE"/>
    <w:rsid w:val="00771182"/>
    <w:rsid w:val="00773E24"/>
    <w:rsid w:val="00774F26"/>
    <w:rsid w:val="00775392"/>
    <w:rsid w:val="007757E7"/>
    <w:rsid w:val="0078024F"/>
    <w:rsid w:val="00781206"/>
    <w:rsid w:val="00782496"/>
    <w:rsid w:val="00784799"/>
    <w:rsid w:val="0078486E"/>
    <w:rsid w:val="00785A42"/>
    <w:rsid w:val="007872AA"/>
    <w:rsid w:val="00787C30"/>
    <w:rsid w:val="00791357"/>
    <w:rsid w:val="00791EDE"/>
    <w:rsid w:val="00793799"/>
    <w:rsid w:val="00793F9E"/>
    <w:rsid w:val="00795795"/>
    <w:rsid w:val="007964ED"/>
    <w:rsid w:val="00796812"/>
    <w:rsid w:val="007A0F7B"/>
    <w:rsid w:val="007A1D5F"/>
    <w:rsid w:val="007A45FC"/>
    <w:rsid w:val="007B1B33"/>
    <w:rsid w:val="007B5258"/>
    <w:rsid w:val="007B6661"/>
    <w:rsid w:val="007C0564"/>
    <w:rsid w:val="007C48CB"/>
    <w:rsid w:val="007C6AE0"/>
    <w:rsid w:val="007C78A7"/>
    <w:rsid w:val="007D0BC3"/>
    <w:rsid w:val="007D0D6D"/>
    <w:rsid w:val="007D252A"/>
    <w:rsid w:val="007D2B10"/>
    <w:rsid w:val="007E11AC"/>
    <w:rsid w:val="007E22B0"/>
    <w:rsid w:val="007E2359"/>
    <w:rsid w:val="007E3906"/>
    <w:rsid w:val="007E51F5"/>
    <w:rsid w:val="007E5956"/>
    <w:rsid w:val="007E5F6F"/>
    <w:rsid w:val="007E7262"/>
    <w:rsid w:val="007F07EF"/>
    <w:rsid w:val="007F0CA0"/>
    <w:rsid w:val="007F3E5F"/>
    <w:rsid w:val="007F5FAE"/>
    <w:rsid w:val="007F791A"/>
    <w:rsid w:val="0080064E"/>
    <w:rsid w:val="0080232D"/>
    <w:rsid w:val="00803173"/>
    <w:rsid w:val="00803D57"/>
    <w:rsid w:val="00805556"/>
    <w:rsid w:val="008074D7"/>
    <w:rsid w:val="0081408F"/>
    <w:rsid w:val="00815D99"/>
    <w:rsid w:val="008203A5"/>
    <w:rsid w:val="00820F26"/>
    <w:rsid w:val="00824DE5"/>
    <w:rsid w:val="00825B28"/>
    <w:rsid w:val="008268BF"/>
    <w:rsid w:val="00827DD6"/>
    <w:rsid w:val="00830029"/>
    <w:rsid w:val="008322A3"/>
    <w:rsid w:val="00835A30"/>
    <w:rsid w:val="00836373"/>
    <w:rsid w:val="0083657F"/>
    <w:rsid w:val="008372FD"/>
    <w:rsid w:val="0083785D"/>
    <w:rsid w:val="008400B9"/>
    <w:rsid w:val="00840CCF"/>
    <w:rsid w:val="008426DE"/>
    <w:rsid w:val="00846DC2"/>
    <w:rsid w:val="0085090A"/>
    <w:rsid w:val="008518C6"/>
    <w:rsid w:val="00851DE0"/>
    <w:rsid w:val="00855359"/>
    <w:rsid w:val="00857164"/>
    <w:rsid w:val="00862E8C"/>
    <w:rsid w:val="008649B2"/>
    <w:rsid w:val="00870670"/>
    <w:rsid w:val="00870CA9"/>
    <w:rsid w:val="00871273"/>
    <w:rsid w:val="00871B46"/>
    <w:rsid w:val="00871D19"/>
    <w:rsid w:val="00872127"/>
    <w:rsid w:val="0087215E"/>
    <w:rsid w:val="00872ADC"/>
    <w:rsid w:val="00872CB8"/>
    <w:rsid w:val="0087482B"/>
    <w:rsid w:val="00876398"/>
    <w:rsid w:val="00880459"/>
    <w:rsid w:val="00886615"/>
    <w:rsid w:val="00886653"/>
    <w:rsid w:val="00891583"/>
    <w:rsid w:val="00892FC6"/>
    <w:rsid w:val="00894821"/>
    <w:rsid w:val="008A0899"/>
    <w:rsid w:val="008A1EC2"/>
    <w:rsid w:val="008A22B4"/>
    <w:rsid w:val="008A5609"/>
    <w:rsid w:val="008A7258"/>
    <w:rsid w:val="008A78BA"/>
    <w:rsid w:val="008B054C"/>
    <w:rsid w:val="008B2A5E"/>
    <w:rsid w:val="008B6EE0"/>
    <w:rsid w:val="008B7FE5"/>
    <w:rsid w:val="008C1563"/>
    <w:rsid w:val="008C3800"/>
    <w:rsid w:val="008C56E7"/>
    <w:rsid w:val="008D4691"/>
    <w:rsid w:val="008D5C58"/>
    <w:rsid w:val="008E382E"/>
    <w:rsid w:val="008E429D"/>
    <w:rsid w:val="008E467B"/>
    <w:rsid w:val="008E4B66"/>
    <w:rsid w:val="008E653C"/>
    <w:rsid w:val="008E7F9D"/>
    <w:rsid w:val="008F06DC"/>
    <w:rsid w:val="008F182A"/>
    <w:rsid w:val="008F1A20"/>
    <w:rsid w:val="00902422"/>
    <w:rsid w:val="00905BD3"/>
    <w:rsid w:val="00913B12"/>
    <w:rsid w:val="0091457F"/>
    <w:rsid w:val="00920825"/>
    <w:rsid w:val="00920874"/>
    <w:rsid w:val="00920B46"/>
    <w:rsid w:val="009228E2"/>
    <w:rsid w:val="00923EF4"/>
    <w:rsid w:val="00924DA6"/>
    <w:rsid w:val="0093035B"/>
    <w:rsid w:val="00930EE0"/>
    <w:rsid w:val="00930FCA"/>
    <w:rsid w:val="00931925"/>
    <w:rsid w:val="0093218D"/>
    <w:rsid w:val="00935FDF"/>
    <w:rsid w:val="009448E5"/>
    <w:rsid w:val="00945E1D"/>
    <w:rsid w:val="009537A3"/>
    <w:rsid w:val="009550D6"/>
    <w:rsid w:val="009600DD"/>
    <w:rsid w:val="0096431A"/>
    <w:rsid w:val="009670D3"/>
    <w:rsid w:val="00970914"/>
    <w:rsid w:val="009724A9"/>
    <w:rsid w:val="0097431C"/>
    <w:rsid w:val="009829F1"/>
    <w:rsid w:val="00982C29"/>
    <w:rsid w:val="00984691"/>
    <w:rsid w:val="00985C7D"/>
    <w:rsid w:val="00986445"/>
    <w:rsid w:val="00986E76"/>
    <w:rsid w:val="00991674"/>
    <w:rsid w:val="00992731"/>
    <w:rsid w:val="0099344D"/>
    <w:rsid w:val="009935D7"/>
    <w:rsid w:val="009936E3"/>
    <w:rsid w:val="009940F2"/>
    <w:rsid w:val="00994841"/>
    <w:rsid w:val="009974A8"/>
    <w:rsid w:val="009A0064"/>
    <w:rsid w:val="009A0C00"/>
    <w:rsid w:val="009A2B34"/>
    <w:rsid w:val="009A3502"/>
    <w:rsid w:val="009A3656"/>
    <w:rsid w:val="009A4879"/>
    <w:rsid w:val="009A4AF5"/>
    <w:rsid w:val="009A501F"/>
    <w:rsid w:val="009B00AB"/>
    <w:rsid w:val="009B094C"/>
    <w:rsid w:val="009B2239"/>
    <w:rsid w:val="009B4A21"/>
    <w:rsid w:val="009B4DE1"/>
    <w:rsid w:val="009B7F49"/>
    <w:rsid w:val="009C1D53"/>
    <w:rsid w:val="009C4AF0"/>
    <w:rsid w:val="009C5680"/>
    <w:rsid w:val="009D0233"/>
    <w:rsid w:val="009D04EF"/>
    <w:rsid w:val="009E161B"/>
    <w:rsid w:val="009E328D"/>
    <w:rsid w:val="009E3A84"/>
    <w:rsid w:val="009F3A12"/>
    <w:rsid w:val="009F789C"/>
    <w:rsid w:val="009F7910"/>
    <w:rsid w:val="00A012BB"/>
    <w:rsid w:val="00A0272F"/>
    <w:rsid w:val="00A0412C"/>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35F82"/>
    <w:rsid w:val="00A36B91"/>
    <w:rsid w:val="00A401D6"/>
    <w:rsid w:val="00A426E6"/>
    <w:rsid w:val="00A43023"/>
    <w:rsid w:val="00A44D2A"/>
    <w:rsid w:val="00A5023D"/>
    <w:rsid w:val="00A511AB"/>
    <w:rsid w:val="00A5164C"/>
    <w:rsid w:val="00A51FD5"/>
    <w:rsid w:val="00A53A3B"/>
    <w:rsid w:val="00A544F2"/>
    <w:rsid w:val="00A55822"/>
    <w:rsid w:val="00A642AC"/>
    <w:rsid w:val="00A6708A"/>
    <w:rsid w:val="00A7151D"/>
    <w:rsid w:val="00A7161C"/>
    <w:rsid w:val="00A72037"/>
    <w:rsid w:val="00A724E1"/>
    <w:rsid w:val="00A725EC"/>
    <w:rsid w:val="00A739DF"/>
    <w:rsid w:val="00A761F1"/>
    <w:rsid w:val="00A7778C"/>
    <w:rsid w:val="00A778B4"/>
    <w:rsid w:val="00A80F6B"/>
    <w:rsid w:val="00A82F6A"/>
    <w:rsid w:val="00A84890"/>
    <w:rsid w:val="00A865C1"/>
    <w:rsid w:val="00A86C97"/>
    <w:rsid w:val="00A921B5"/>
    <w:rsid w:val="00A9353D"/>
    <w:rsid w:val="00A96826"/>
    <w:rsid w:val="00AA2CCB"/>
    <w:rsid w:val="00AA3225"/>
    <w:rsid w:val="00AA3A12"/>
    <w:rsid w:val="00AA4AB4"/>
    <w:rsid w:val="00AA59AC"/>
    <w:rsid w:val="00AA5FB8"/>
    <w:rsid w:val="00AA72CC"/>
    <w:rsid w:val="00AA7385"/>
    <w:rsid w:val="00AA7DD1"/>
    <w:rsid w:val="00AB10F4"/>
    <w:rsid w:val="00AB2D62"/>
    <w:rsid w:val="00AB2E5E"/>
    <w:rsid w:val="00AB4F2B"/>
    <w:rsid w:val="00AC069C"/>
    <w:rsid w:val="00AC1727"/>
    <w:rsid w:val="00AC1A84"/>
    <w:rsid w:val="00AC2116"/>
    <w:rsid w:val="00AC427A"/>
    <w:rsid w:val="00AD3471"/>
    <w:rsid w:val="00AD3769"/>
    <w:rsid w:val="00AD3A0F"/>
    <w:rsid w:val="00AD48F0"/>
    <w:rsid w:val="00AD7520"/>
    <w:rsid w:val="00AE0FB5"/>
    <w:rsid w:val="00AE1D0F"/>
    <w:rsid w:val="00AE2678"/>
    <w:rsid w:val="00AE382C"/>
    <w:rsid w:val="00AF0E23"/>
    <w:rsid w:val="00AF6B31"/>
    <w:rsid w:val="00B01715"/>
    <w:rsid w:val="00B01A3D"/>
    <w:rsid w:val="00B01E6E"/>
    <w:rsid w:val="00B032B1"/>
    <w:rsid w:val="00B04967"/>
    <w:rsid w:val="00B06F2C"/>
    <w:rsid w:val="00B10189"/>
    <w:rsid w:val="00B10A1F"/>
    <w:rsid w:val="00B116CC"/>
    <w:rsid w:val="00B14E66"/>
    <w:rsid w:val="00B15DF0"/>
    <w:rsid w:val="00B1648B"/>
    <w:rsid w:val="00B16D8D"/>
    <w:rsid w:val="00B179A0"/>
    <w:rsid w:val="00B17FE6"/>
    <w:rsid w:val="00B20D55"/>
    <w:rsid w:val="00B21835"/>
    <w:rsid w:val="00B2523B"/>
    <w:rsid w:val="00B3039C"/>
    <w:rsid w:val="00B30B8A"/>
    <w:rsid w:val="00B3143D"/>
    <w:rsid w:val="00B32E58"/>
    <w:rsid w:val="00B33183"/>
    <w:rsid w:val="00B3338D"/>
    <w:rsid w:val="00B34417"/>
    <w:rsid w:val="00B35FF2"/>
    <w:rsid w:val="00B44665"/>
    <w:rsid w:val="00B473B0"/>
    <w:rsid w:val="00B52589"/>
    <w:rsid w:val="00B578BA"/>
    <w:rsid w:val="00B61616"/>
    <w:rsid w:val="00B623DD"/>
    <w:rsid w:val="00B63657"/>
    <w:rsid w:val="00B63FFE"/>
    <w:rsid w:val="00B64DC8"/>
    <w:rsid w:val="00B65059"/>
    <w:rsid w:val="00B65252"/>
    <w:rsid w:val="00B657FB"/>
    <w:rsid w:val="00B66266"/>
    <w:rsid w:val="00B66E32"/>
    <w:rsid w:val="00B678F8"/>
    <w:rsid w:val="00B67F21"/>
    <w:rsid w:val="00B72653"/>
    <w:rsid w:val="00B72B53"/>
    <w:rsid w:val="00B75EDD"/>
    <w:rsid w:val="00B77AE0"/>
    <w:rsid w:val="00B77B07"/>
    <w:rsid w:val="00B81173"/>
    <w:rsid w:val="00B811C7"/>
    <w:rsid w:val="00B81D92"/>
    <w:rsid w:val="00B82894"/>
    <w:rsid w:val="00B8598C"/>
    <w:rsid w:val="00B86380"/>
    <w:rsid w:val="00B87E7F"/>
    <w:rsid w:val="00B90572"/>
    <w:rsid w:val="00B92412"/>
    <w:rsid w:val="00B925C9"/>
    <w:rsid w:val="00B93B6A"/>
    <w:rsid w:val="00B94B59"/>
    <w:rsid w:val="00B9594E"/>
    <w:rsid w:val="00B97190"/>
    <w:rsid w:val="00BA0674"/>
    <w:rsid w:val="00BA0C6F"/>
    <w:rsid w:val="00BA316C"/>
    <w:rsid w:val="00BB0A51"/>
    <w:rsid w:val="00BB3359"/>
    <w:rsid w:val="00BB3373"/>
    <w:rsid w:val="00BB623E"/>
    <w:rsid w:val="00BB69D9"/>
    <w:rsid w:val="00BB6C29"/>
    <w:rsid w:val="00BB7862"/>
    <w:rsid w:val="00BC4331"/>
    <w:rsid w:val="00BC5060"/>
    <w:rsid w:val="00BC6DE3"/>
    <w:rsid w:val="00BD1EB4"/>
    <w:rsid w:val="00BD26D6"/>
    <w:rsid w:val="00BD44B4"/>
    <w:rsid w:val="00BD551E"/>
    <w:rsid w:val="00BD5585"/>
    <w:rsid w:val="00BD5C3C"/>
    <w:rsid w:val="00BD5DBB"/>
    <w:rsid w:val="00BE38DD"/>
    <w:rsid w:val="00BF1E23"/>
    <w:rsid w:val="00BF32F9"/>
    <w:rsid w:val="00BF4A28"/>
    <w:rsid w:val="00C02CDA"/>
    <w:rsid w:val="00C02DC5"/>
    <w:rsid w:val="00C04309"/>
    <w:rsid w:val="00C106D4"/>
    <w:rsid w:val="00C10794"/>
    <w:rsid w:val="00C10FAD"/>
    <w:rsid w:val="00C110A0"/>
    <w:rsid w:val="00C151CE"/>
    <w:rsid w:val="00C1561C"/>
    <w:rsid w:val="00C16CBF"/>
    <w:rsid w:val="00C20438"/>
    <w:rsid w:val="00C2235D"/>
    <w:rsid w:val="00C258E7"/>
    <w:rsid w:val="00C25FAE"/>
    <w:rsid w:val="00C330FF"/>
    <w:rsid w:val="00C332FD"/>
    <w:rsid w:val="00C33B02"/>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9118F"/>
    <w:rsid w:val="00C911EE"/>
    <w:rsid w:val="00C9324F"/>
    <w:rsid w:val="00C951D2"/>
    <w:rsid w:val="00C95940"/>
    <w:rsid w:val="00C96771"/>
    <w:rsid w:val="00C96D09"/>
    <w:rsid w:val="00CA0239"/>
    <w:rsid w:val="00CA1DC3"/>
    <w:rsid w:val="00CA23EE"/>
    <w:rsid w:val="00CA3DCC"/>
    <w:rsid w:val="00CA4649"/>
    <w:rsid w:val="00CA4AFB"/>
    <w:rsid w:val="00CA5C8E"/>
    <w:rsid w:val="00CA60FB"/>
    <w:rsid w:val="00CB0A19"/>
    <w:rsid w:val="00CB0D65"/>
    <w:rsid w:val="00CB47A6"/>
    <w:rsid w:val="00CB491B"/>
    <w:rsid w:val="00CB5F5D"/>
    <w:rsid w:val="00CC2E60"/>
    <w:rsid w:val="00CC4221"/>
    <w:rsid w:val="00CC7BC5"/>
    <w:rsid w:val="00CC7C8A"/>
    <w:rsid w:val="00CD22B6"/>
    <w:rsid w:val="00CD2FF9"/>
    <w:rsid w:val="00CD37A1"/>
    <w:rsid w:val="00CD3EBE"/>
    <w:rsid w:val="00CD6007"/>
    <w:rsid w:val="00CE2806"/>
    <w:rsid w:val="00CE28C2"/>
    <w:rsid w:val="00CE3F55"/>
    <w:rsid w:val="00CE448C"/>
    <w:rsid w:val="00CE65B2"/>
    <w:rsid w:val="00CE7DB6"/>
    <w:rsid w:val="00CF2379"/>
    <w:rsid w:val="00CF2453"/>
    <w:rsid w:val="00CF568D"/>
    <w:rsid w:val="00D00EF5"/>
    <w:rsid w:val="00D05330"/>
    <w:rsid w:val="00D054FE"/>
    <w:rsid w:val="00D071E5"/>
    <w:rsid w:val="00D0722D"/>
    <w:rsid w:val="00D07884"/>
    <w:rsid w:val="00D11F66"/>
    <w:rsid w:val="00D1212D"/>
    <w:rsid w:val="00D1221A"/>
    <w:rsid w:val="00D12D77"/>
    <w:rsid w:val="00D1427B"/>
    <w:rsid w:val="00D159F8"/>
    <w:rsid w:val="00D1669C"/>
    <w:rsid w:val="00D21FA0"/>
    <w:rsid w:val="00D2564E"/>
    <w:rsid w:val="00D265F1"/>
    <w:rsid w:val="00D30931"/>
    <w:rsid w:val="00D37F25"/>
    <w:rsid w:val="00D40A74"/>
    <w:rsid w:val="00D45FCB"/>
    <w:rsid w:val="00D46E41"/>
    <w:rsid w:val="00D531AD"/>
    <w:rsid w:val="00D53248"/>
    <w:rsid w:val="00D53EFA"/>
    <w:rsid w:val="00D57526"/>
    <w:rsid w:val="00D57E64"/>
    <w:rsid w:val="00D63207"/>
    <w:rsid w:val="00D63908"/>
    <w:rsid w:val="00D63B54"/>
    <w:rsid w:val="00D64B48"/>
    <w:rsid w:val="00D64F74"/>
    <w:rsid w:val="00D65B63"/>
    <w:rsid w:val="00D70FE9"/>
    <w:rsid w:val="00D74D68"/>
    <w:rsid w:val="00D77159"/>
    <w:rsid w:val="00D80366"/>
    <w:rsid w:val="00D80D85"/>
    <w:rsid w:val="00D821E9"/>
    <w:rsid w:val="00D83D1F"/>
    <w:rsid w:val="00D8405F"/>
    <w:rsid w:val="00D847F8"/>
    <w:rsid w:val="00D84E02"/>
    <w:rsid w:val="00D8657E"/>
    <w:rsid w:val="00D90FE9"/>
    <w:rsid w:val="00D922CD"/>
    <w:rsid w:val="00D951E7"/>
    <w:rsid w:val="00D97F9F"/>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D7BE7"/>
    <w:rsid w:val="00DE04C2"/>
    <w:rsid w:val="00DE0C5E"/>
    <w:rsid w:val="00DE1788"/>
    <w:rsid w:val="00DE20D1"/>
    <w:rsid w:val="00DE46DC"/>
    <w:rsid w:val="00DE503F"/>
    <w:rsid w:val="00DE77DA"/>
    <w:rsid w:val="00DF05C5"/>
    <w:rsid w:val="00DF10DD"/>
    <w:rsid w:val="00DF3AB3"/>
    <w:rsid w:val="00DF5243"/>
    <w:rsid w:val="00DF6242"/>
    <w:rsid w:val="00DF66CE"/>
    <w:rsid w:val="00E023C9"/>
    <w:rsid w:val="00E068B4"/>
    <w:rsid w:val="00E11AAD"/>
    <w:rsid w:val="00E12A94"/>
    <w:rsid w:val="00E14B33"/>
    <w:rsid w:val="00E17AE0"/>
    <w:rsid w:val="00E20600"/>
    <w:rsid w:val="00E20C9E"/>
    <w:rsid w:val="00E2145B"/>
    <w:rsid w:val="00E223FA"/>
    <w:rsid w:val="00E2362C"/>
    <w:rsid w:val="00E263D8"/>
    <w:rsid w:val="00E349C4"/>
    <w:rsid w:val="00E34DE2"/>
    <w:rsid w:val="00E3592E"/>
    <w:rsid w:val="00E423F5"/>
    <w:rsid w:val="00E42641"/>
    <w:rsid w:val="00E434D9"/>
    <w:rsid w:val="00E4435F"/>
    <w:rsid w:val="00E468FC"/>
    <w:rsid w:val="00E50540"/>
    <w:rsid w:val="00E5119A"/>
    <w:rsid w:val="00E54184"/>
    <w:rsid w:val="00E55003"/>
    <w:rsid w:val="00E70B2F"/>
    <w:rsid w:val="00E72C09"/>
    <w:rsid w:val="00E7633E"/>
    <w:rsid w:val="00E766B3"/>
    <w:rsid w:val="00E77615"/>
    <w:rsid w:val="00E8137B"/>
    <w:rsid w:val="00E8370C"/>
    <w:rsid w:val="00E8444B"/>
    <w:rsid w:val="00E90C32"/>
    <w:rsid w:val="00E918EF"/>
    <w:rsid w:val="00E931D5"/>
    <w:rsid w:val="00E9387B"/>
    <w:rsid w:val="00E95D36"/>
    <w:rsid w:val="00E97353"/>
    <w:rsid w:val="00E979F1"/>
    <w:rsid w:val="00EA077F"/>
    <w:rsid w:val="00EA1F3F"/>
    <w:rsid w:val="00EA3AE7"/>
    <w:rsid w:val="00EA640B"/>
    <w:rsid w:val="00EA6608"/>
    <w:rsid w:val="00EA773B"/>
    <w:rsid w:val="00EB0D16"/>
    <w:rsid w:val="00EB3C44"/>
    <w:rsid w:val="00EB564F"/>
    <w:rsid w:val="00EB6D80"/>
    <w:rsid w:val="00EB773D"/>
    <w:rsid w:val="00EC0DBE"/>
    <w:rsid w:val="00EC2A38"/>
    <w:rsid w:val="00EC36A8"/>
    <w:rsid w:val="00EC509C"/>
    <w:rsid w:val="00ED0529"/>
    <w:rsid w:val="00ED272E"/>
    <w:rsid w:val="00ED7B4E"/>
    <w:rsid w:val="00EE1FFD"/>
    <w:rsid w:val="00EE2A9F"/>
    <w:rsid w:val="00EE7386"/>
    <w:rsid w:val="00EE7B41"/>
    <w:rsid w:val="00F002F7"/>
    <w:rsid w:val="00F0170C"/>
    <w:rsid w:val="00F074B0"/>
    <w:rsid w:val="00F10361"/>
    <w:rsid w:val="00F128F9"/>
    <w:rsid w:val="00F13537"/>
    <w:rsid w:val="00F13B57"/>
    <w:rsid w:val="00F158BE"/>
    <w:rsid w:val="00F17080"/>
    <w:rsid w:val="00F21A1D"/>
    <w:rsid w:val="00F224C2"/>
    <w:rsid w:val="00F232E2"/>
    <w:rsid w:val="00F24420"/>
    <w:rsid w:val="00F247F5"/>
    <w:rsid w:val="00F26624"/>
    <w:rsid w:val="00F269BA"/>
    <w:rsid w:val="00F324C8"/>
    <w:rsid w:val="00F33689"/>
    <w:rsid w:val="00F3712D"/>
    <w:rsid w:val="00F37E70"/>
    <w:rsid w:val="00F401F9"/>
    <w:rsid w:val="00F43B70"/>
    <w:rsid w:val="00F45D59"/>
    <w:rsid w:val="00F46BAE"/>
    <w:rsid w:val="00F5058F"/>
    <w:rsid w:val="00F53945"/>
    <w:rsid w:val="00F568F9"/>
    <w:rsid w:val="00F56FF5"/>
    <w:rsid w:val="00F62E97"/>
    <w:rsid w:val="00F636B1"/>
    <w:rsid w:val="00F70DCC"/>
    <w:rsid w:val="00F820E2"/>
    <w:rsid w:val="00F83EB3"/>
    <w:rsid w:val="00F85F58"/>
    <w:rsid w:val="00F86EC4"/>
    <w:rsid w:val="00F91973"/>
    <w:rsid w:val="00F9344C"/>
    <w:rsid w:val="00F93774"/>
    <w:rsid w:val="00FA02AF"/>
    <w:rsid w:val="00FA18E5"/>
    <w:rsid w:val="00FA5FAA"/>
    <w:rsid w:val="00FB3145"/>
    <w:rsid w:val="00FB3450"/>
    <w:rsid w:val="00FB3DD7"/>
    <w:rsid w:val="00FC5245"/>
    <w:rsid w:val="00FC648F"/>
    <w:rsid w:val="00FC64BA"/>
    <w:rsid w:val="00FC69EC"/>
    <w:rsid w:val="00FD343E"/>
    <w:rsid w:val="00FD5693"/>
    <w:rsid w:val="00FD638A"/>
    <w:rsid w:val="00FE311C"/>
    <w:rsid w:val="00FE3FB4"/>
    <w:rsid w:val="00FE62D7"/>
    <w:rsid w:val="00FF03E1"/>
    <w:rsid w:val="00FF1C4D"/>
    <w:rsid w:val="00FF2F09"/>
    <w:rsid w:val="00FF4178"/>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A34DD21-4CF0-446F-98B9-4B0AA3AC0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B10A1F"/>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B10A1F"/>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B10A1F"/>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B10A1F"/>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B10A1F"/>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B10A1F"/>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unhideWhenUsed/>
    <w:rsid w:val="00B10A1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10A1F"/>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after="120"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B10A1F"/>
    <w:pPr>
      <w:keepLines/>
      <w:numPr>
        <w:numId w:val="4"/>
      </w:numPr>
      <w:spacing w:before="120" w:after="120" w:line="240" w:lineRule="auto"/>
      <w:ind w:right="864"/>
    </w:pPr>
    <w:rPr>
      <w:rFonts w:ascii="Utopia" w:hAnsi="Utopia"/>
      <w:sz w:val="18"/>
    </w:rPr>
  </w:style>
  <w:style w:type="character" w:customStyle="1" w:styleId="CodeBold">
    <w:name w:val="Code Bold"/>
    <w:rsid w:val="00B10A1F"/>
    <w:rPr>
      <w:rFonts w:ascii="TheSansMonoConBlack" w:hAnsi="TheSansMonoConBlack"/>
      <w:sz w:val="18"/>
    </w:rPr>
  </w:style>
  <w:style w:type="paragraph" w:customStyle="1" w:styleId="ChapterNumber">
    <w:name w:val="Chapter Number"/>
    <w:next w:val="Normal"/>
    <w:autoRedefine/>
    <w:qFormat/>
    <w:rsid w:val="00B10A1F"/>
    <w:pPr>
      <w:keepNext/>
      <w:spacing w:after="240"/>
    </w:pPr>
    <w:rPr>
      <w:rFonts w:ascii="Arial" w:hAnsi="Arial"/>
      <w:b/>
      <w:caps/>
      <w:sz w:val="28"/>
      <w:szCs w:val="28"/>
    </w:rPr>
  </w:style>
  <w:style w:type="paragraph" w:customStyle="1" w:styleId="ChapterTitle">
    <w:name w:val="Chapter Title"/>
    <w:next w:val="Normal"/>
    <w:rsid w:val="00B10A1F"/>
    <w:pPr>
      <w:spacing w:before="240" w:after="1200"/>
    </w:pPr>
    <w:rPr>
      <w:rFonts w:ascii="Arial Narrow" w:hAnsi="Arial Narrow"/>
      <w:b/>
      <w:sz w:val="60"/>
      <w:szCs w:val="48"/>
    </w:rPr>
  </w:style>
  <w:style w:type="paragraph" w:customStyle="1" w:styleId="FigureCaption">
    <w:name w:val="Figure Caption"/>
    <w:next w:val="Normal"/>
    <w:qFormat/>
    <w:rsid w:val="00B10A1F"/>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B10A1F"/>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B10A1F"/>
    <w:pPr>
      <w:numPr>
        <w:numId w:val="47"/>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B10A1F"/>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B10A1F"/>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B10A1F"/>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B10A1F"/>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B10A1F"/>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B10A1F"/>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B10A1F"/>
    <w:pPr>
      <w:spacing w:before="120" w:after="120"/>
      <w:contextualSpacing/>
    </w:pPr>
    <w:rPr>
      <w:rFonts w:ascii="Utopia" w:hAnsi="Utopia"/>
      <w:sz w:val="18"/>
    </w:rPr>
  </w:style>
  <w:style w:type="paragraph" w:customStyle="1" w:styleId="TableCaption">
    <w:name w:val="Table Caption"/>
    <w:basedOn w:val="FigureCaption"/>
    <w:next w:val="Normal"/>
    <w:qFormat/>
    <w:rsid w:val="00B10A1F"/>
    <w:pPr>
      <w:spacing w:after="120"/>
    </w:pPr>
  </w:style>
  <w:style w:type="paragraph" w:customStyle="1" w:styleId="TableHead">
    <w:name w:val="Table Head"/>
    <w:next w:val="Normal"/>
    <w:rsid w:val="00B10A1F"/>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B10A1F"/>
    <w:pPr>
      <w:spacing w:before="60" w:after="240"/>
      <w:contextualSpacing/>
    </w:pPr>
    <w:rPr>
      <w:rFonts w:ascii="Utopia" w:hAnsi="Utopia"/>
      <w:i/>
      <w:sz w:val="18"/>
    </w:rPr>
  </w:style>
  <w:style w:type="table" w:styleId="TableGrid">
    <w:name w:val="Table Grid"/>
    <w:basedOn w:val="TableNormal"/>
    <w:rsid w:val="00B10A1F"/>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B10A1F"/>
    <w:pPr>
      <w:numPr>
        <w:numId w:val="0"/>
      </w:numPr>
      <w:ind w:left="864"/>
    </w:pPr>
  </w:style>
  <w:style w:type="paragraph" w:customStyle="1" w:styleId="NumList">
    <w:name w:val="Num List"/>
    <w:basedOn w:val="Normal"/>
    <w:rsid w:val="00B10A1F"/>
    <w:pPr>
      <w:keepLines/>
      <w:numPr>
        <w:numId w:val="30"/>
      </w:numPr>
      <w:spacing w:before="120"/>
      <w:ind w:right="1152"/>
    </w:pPr>
    <w:rPr>
      <w:rFonts w:ascii="Utopia" w:hAnsi="Utopia"/>
      <w:sz w:val="18"/>
    </w:rPr>
  </w:style>
  <w:style w:type="paragraph" w:customStyle="1" w:styleId="QuoteSource">
    <w:name w:val="Quote Source"/>
    <w:basedOn w:val="Quote"/>
    <w:next w:val="Normal"/>
    <w:qFormat/>
    <w:rsid w:val="00B10A1F"/>
    <w:pPr>
      <w:spacing w:before="0"/>
      <w:ind w:left="0" w:right="0"/>
      <w:jc w:val="right"/>
    </w:pPr>
    <w:rPr>
      <w:i w:val="0"/>
    </w:rPr>
  </w:style>
  <w:style w:type="paragraph" w:customStyle="1" w:styleId="ExerciseHead">
    <w:name w:val="Exercise Head"/>
    <w:basedOn w:val="Normal"/>
    <w:next w:val="Normal"/>
    <w:rsid w:val="00B10A1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line="240" w:lineRule="auto"/>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B10A1F"/>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B10A1F"/>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B10A1F"/>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B10A1F"/>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B10A1F"/>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B10A1F"/>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B10A1F"/>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B10A1F"/>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B10A1F"/>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B10A1F"/>
  </w:style>
  <w:style w:type="paragraph" w:customStyle="1" w:styleId="SideBarSubhead">
    <w:name w:val="Side Bar Subhead"/>
    <w:basedOn w:val="Normal"/>
    <w:rsid w:val="00B10A1F"/>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B10A1F"/>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B10A1F"/>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B10A1F"/>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B10A1F"/>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B10A1F"/>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B10A1F"/>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B10A1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B10A1F"/>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B10A1F"/>
    <w:pPr>
      <w:spacing w:before="120" w:after="120"/>
    </w:pPr>
    <w:rPr>
      <w:rFonts w:ascii="Arial" w:hAnsi="Arial"/>
      <w:sz w:val="18"/>
    </w:rPr>
  </w:style>
  <w:style w:type="paragraph" w:styleId="Revision">
    <w:name w:val="Revision"/>
    <w:hidden/>
    <w:uiPriority w:val="99"/>
    <w:semiHidden/>
    <w:rsid w:val="00B10A1F"/>
    <w:rPr>
      <w:rFonts w:ascii="Calibri" w:eastAsia="Calibri" w:hAnsi="Calibri"/>
      <w:sz w:val="22"/>
      <w:szCs w:val="22"/>
    </w:rPr>
  </w:style>
  <w:style w:type="character" w:styleId="IntenseEmphasis">
    <w:name w:val="Intense Emphasis"/>
    <w:basedOn w:val="DefaultParagraphFont"/>
    <w:uiPriority w:val="21"/>
    <w:qFormat/>
    <w:rsid w:val="00B10A1F"/>
    <w:rPr>
      <w:b/>
      <w:bCs/>
      <w:i/>
      <w:iCs/>
      <w:color w:val="auto"/>
    </w:rPr>
  </w:style>
  <w:style w:type="character" w:styleId="Emphasis">
    <w:name w:val="Emphasis"/>
    <w:basedOn w:val="DefaultParagraphFont"/>
    <w:qFormat/>
    <w:rsid w:val="00B10A1F"/>
    <w:rPr>
      <w:i/>
      <w:iCs/>
    </w:rPr>
  </w:style>
  <w:style w:type="character" w:styleId="Strong">
    <w:name w:val="Strong"/>
    <w:basedOn w:val="DefaultParagraphFont"/>
    <w:qFormat/>
    <w:rsid w:val="00B10A1F"/>
    <w:rPr>
      <w:b/>
      <w:bCs/>
    </w:rPr>
  </w:style>
  <w:style w:type="paragraph" w:styleId="Subtitle">
    <w:name w:val="Subtitle"/>
    <w:basedOn w:val="Normal"/>
    <w:next w:val="Normal"/>
    <w:link w:val="SubtitleChar"/>
    <w:qFormat/>
    <w:rsid w:val="00B10A1F"/>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B10A1F"/>
    <w:rPr>
      <w:rFonts w:ascii="ZapfDingbats" w:hAnsi="ZapfDingbats"/>
      <w:color w:val="auto"/>
      <w:szCs w:val="24"/>
    </w:rPr>
  </w:style>
  <w:style w:type="paragraph" w:customStyle="1" w:styleId="Code">
    <w:name w:val="Code"/>
    <w:basedOn w:val="Normal"/>
    <w:link w:val="CodeChar"/>
    <w:qFormat/>
    <w:rsid w:val="00B10A1F"/>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B10A1F"/>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EB773D"/>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localhost:61589/api/v1/statuses" TargetMode="External"/><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2.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3.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73AB8729-5CAB-4650-AA9B-426A24592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1591</TotalTime>
  <Pages>46</Pages>
  <Words>12497</Words>
  <Characters>71237</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83567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33</cp:revision>
  <cp:lastPrinted>2012-09-27T18:23:00Z</cp:lastPrinted>
  <dcterms:created xsi:type="dcterms:W3CDTF">2014-05-14T17:02:00Z</dcterms:created>
  <dcterms:modified xsi:type="dcterms:W3CDTF">2014-05-20T20:25:00Z</dcterms:modified>
</cp:coreProperties>
</file>