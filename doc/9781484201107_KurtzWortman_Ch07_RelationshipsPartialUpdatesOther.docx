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CD6007" w:rsidRDefault="00CD6007" w:rsidP="00CD6007">
      <w:pPr>
        <w:pStyle w:val="Bullet"/>
      </w:pPr>
      <w:r>
        <w:t>Paging of results - we'll get all tasks, and use a query string to control paging of results</w:t>
      </w:r>
    </w:p>
    <w:p w:rsidR="00F43B70" w:rsidRDefault="00F43B70" w:rsidP="00F43B70">
      <w:pPr>
        <w:pStyle w:val="Bullet"/>
      </w:pPr>
      <w:r>
        <w:t>Context-sensitive hypermedia</w:t>
      </w:r>
      <w:r w:rsidR="00A80F6B">
        <w:t xml:space="preserve"> - we'll add links to the response</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F37E70" w:rsidP="003D2BBB">
      <w:pPr>
        <w:pStyle w:val="Code"/>
      </w:pPr>
      <w:r>
        <w:t>namespace WebApi2Book.Data</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bookmarkStart w:id="2" w:name="OLE_LINK3"/>
      <w:bookmarkStart w:id="3" w:name="OLE_LINK4"/>
      <w:r w:rsidRPr="002F2370">
        <w:rPr>
          <w:rStyle w:val="CodeBold"/>
        </w:rPr>
        <w:t>using PropertyValueMapType = System.Collections.Generic.Dictionary&lt;string, object&gt;;</w:t>
      </w:r>
    </w:p>
    <w:bookmarkEnd w:id="2"/>
    <w:bookmarkEnd w:id="3"/>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lastRenderedPageBreak/>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lastRenderedPageBreak/>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AC1A84" w:rsidRDefault="006D7E14" w:rsidP="00AC1A84">
      <w:pPr>
        <w:pStyle w:val="Heading2"/>
      </w:pPr>
      <w:r>
        <w:t>Specialized</w:t>
      </w:r>
      <w:r w:rsidR="00AC1A84">
        <w:t xml:space="preserve"> Action Filter to Validate Task Updates</w:t>
      </w:r>
    </w:p>
    <w:p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rsidR="00D07884" w:rsidRPr="00D07884" w:rsidRDefault="00D07884" w:rsidP="00D07884">
      <w:pPr>
        <w:pStyle w:val="Code"/>
      </w:pPr>
      <w:r w:rsidRPr="00D07884">
        <w:t>using System.Net;</w:t>
      </w:r>
    </w:p>
    <w:p w:rsidR="00D07884" w:rsidRPr="00D07884" w:rsidRDefault="00D07884" w:rsidP="00D07884">
      <w:pPr>
        <w:pStyle w:val="Code"/>
      </w:pPr>
      <w:r w:rsidRPr="00D07884">
        <w:t>using System.Net.Http;</w:t>
      </w:r>
    </w:p>
    <w:p w:rsidR="00D07884" w:rsidRPr="00D07884" w:rsidRDefault="00D07884" w:rsidP="00D07884">
      <w:pPr>
        <w:pStyle w:val="Code"/>
      </w:pPr>
      <w:r w:rsidRPr="00D07884">
        <w:t>using System.Web.Http.Controllers;</w:t>
      </w:r>
    </w:p>
    <w:p w:rsidR="00D07884" w:rsidRPr="00D07884" w:rsidRDefault="00D07884" w:rsidP="00D07884">
      <w:pPr>
        <w:pStyle w:val="Code"/>
      </w:pPr>
      <w:r w:rsidRPr="00D07884">
        <w:t>using System.Web.Http.Filters;</w:t>
      </w:r>
    </w:p>
    <w:p w:rsidR="00D07884" w:rsidRPr="00D07884" w:rsidRDefault="00D07884" w:rsidP="00D07884">
      <w:pPr>
        <w:pStyle w:val="Code"/>
      </w:pPr>
      <w:r w:rsidRPr="00D07884">
        <w:t>using log4net;</w:t>
      </w:r>
    </w:p>
    <w:p w:rsidR="00D07884" w:rsidRPr="00D07884" w:rsidRDefault="00D07884" w:rsidP="00D07884">
      <w:pPr>
        <w:pStyle w:val="Code"/>
      </w:pPr>
      <w:r w:rsidRPr="00D07884">
        <w:t>using Newtonsoft.Json;</w:t>
      </w:r>
    </w:p>
    <w:p w:rsidR="00D07884" w:rsidRPr="00D07884" w:rsidRDefault="00D07884" w:rsidP="00D07884">
      <w:pPr>
        <w:pStyle w:val="Code"/>
      </w:pPr>
      <w:r w:rsidRPr="00D07884">
        <w:t>using Newtonsoft.Json.Linq;</w:t>
      </w:r>
    </w:p>
    <w:p w:rsidR="00D07884" w:rsidRPr="00D07884" w:rsidRDefault="00D07884" w:rsidP="00D07884">
      <w:pPr>
        <w:pStyle w:val="Code"/>
      </w:pPr>
      <w:r w:rsidRPr="00D07884">
        <w:t>using WebApi2Book.Common.Logging;</w:t>
      </w:r>
    </w:p>
    <w:p w:rsidR="00D07884" w:rsidRPr="00D07884" w:rsidRDefault="00D07884" w:rsidP="00D07884">
      <w:pPr>
        <w:pStyle w:val="Code"/>
      </w:pPr>
      <w:r w:rsidRPr="00D07884">
        <w:t>using WebApi2Book.Web.Api.Models;</w:t>
      </w:r>
    </w:p>
    <w:p w:rsidR="00D07884" w:rsidRPr="00D07884" w:rsidRDefault="00D07884" w:rsidP="00D07884">
      <w:pPr>
        <w:pStyle w:val="Code"/>
      </w:pPr>
      <w:r w:rsidRPr="00D07884">
        <w:t>using WebApi2Book.Web.Common;</w:t>
      </w:r>
    </w:p>
    <w:p w:rsidR="00D07884" w:rsidRPr="00D07884" w:rsidRDefault="00D07884" w:rsidP="00D07884">
      <w:pPr>
        <w:pStyle w:val="Code"/>
      </w:pPr>
    </w:p>
    <w:p w:rsidR="00D07884" w:rsidRPr="00D07884" w:rsidRDefault="00D07884" w:rsidP="00D07884">
      <w:pPr>
        <w:pStyle w:val="Code"/>
      </w:pPr>
      <w:r w:rsidRPr="00D07884">
        <w:t>namespace WebApi2Book.Web.Api.MaintenanceProcessing</w:t>
      </w:r>
    </w:p>
    <w:p w:rsidR="00D07884" w:rsidRPr="00D07884" w:rsidRDefault="00D07884" w:rsidP="00D07884">
      <w:pPr>
        <w:pStyle w:val="Code"/>
      </w:pPr>
      <w:r w:rsidRPr="00D07884">
        <w:t>{</w:t>
      </w:r>
    </w:p>
    <w:p w:rsidR="00D07884" w:rsidRPr="00D07884" w:rsidRDefault="00D07884" w:rsidP="00D07884">
      <w:pPr>
        <w:pStyle w:val="Code"/>
      </w:pPr>
      <w:r w:rsidRPr="00D07884">
        <w:t xml:space="preserve">    public class ValidateTaskUpdateRequestAttribute : ActionFilterAttribute</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private readonly ILog _log;</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w:t>
      </w:r>
    </w:p>
    <w:p w:rsidR="00D07884" w:rsidRPr="00D07884" w:rsidRDefault="00D07884" w:rsidP="00D07884">
      <w:pPr>
        <w:pStyle w:val="Code"/>
      </w:pPr>
      <w:r w:rsidRPr="00D07884">
        <w:t xml:space="preserve">            : this(WebContainerManager.Get&lt;ILogManager&gt;())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ValidateTaskUpdateRequestAttribute(ILogManager logManager)</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_log = logManager.GetLog(typeof (ValidateTaskUpdateRequestAttribute));</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bool AllowMultiple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get { return false;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override void OnActionExecuting(HttpActionContext actionContext)</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taskId = (long) actionContext.ActionArguments[ActionParameterNames.TaskId];</w:t>
      </w:r>
    </w:p>
    <w:p w:rsidR="00D07884" w:rsidRPr="00D07884" w:rsidRDefault="00D07884" w:rsidP="00D07884">
      <w:pPr>
        <w:pStyle w:val="Code"/>
      </w:pPr>
      <w:r w:rsidRPr="00D07884">
        <w:t xml:space="preserve">            var taskFragment =</w:t>
      </w:r>
    </w:p>
    <w:p w:rsidR="00D07884" w:rsidRPr="00D07884" w:rsidRDefault="00D07884" w:rsidP="00D07884">
      <w:pPr>
        <w:pStyle w:val="Code"/>
      </w:pPr>
      <w:r w:rsidRPr="00D07884">
        <w:t xml:space="preserve">                (JObject) actionContext.ActionArguments[ActionParameterNames.TaskFragment];</w:t>
      </w:r>
    </w:p>
    <w:p w:rsidR="00D07884" w:rsidRPr="00D07884" w:rsidRDefault="00D07884" w:rsidP="00D07884">
      <w:pPr>
        <w:pStyle w:val="Code"/>
      </w:pPr>
      <w:r w:rsidRPr="00D07884">
        <w:t xml:space="preserve">            _log.DebugFormat("{0} = {1}", ActionParameterNames.TaskFragment, taskFragment);</w:t>
      </w:r>
    </w:p>
    <w:p w:rsidR="00D07884" w:rsidRPr="00D07884" w:rsidRDefault="00D07884" w:rsidP="00D07884">
      <w:pPr>
        <w:pStyle w:val="Code"/>
      </w:pPr>
    </w:p>
    <w:p w:rsidR="00D07884" w:rsidRPr="00D07884" w:rsidRDefault="00D07884" w:rsidP="00D07884">
      <w:pPr>
        <w:pStyle w:val="Code"/>
      </w:pPr>
      <w:r w:rsidRPr="00D07884">
        <w:t xml:space="preserve">            if (taskFragment == null)</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"Malformed or null request.";</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return;</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try</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var task = taskFragment.ToObject&lt;Task&gt;();</w:t>
      </w:r>
    </w:p>
    <w:p w:rsidR="00D07884" w:rsidRPr="00D07884" w:rsidRDefault="00D07884" w:rsidP="00D07884">
      <w:pPr>
        <w:pStyle w:val="Code"/>
      </w:pPr>
      <w:r w:rsidRPr="00D07884">
        <w:t xml:space="preserve">                if (task.TaskId.HasValue &amp;&amp; task.TaskId != taskId)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const string errorMessage = "Task ids do not match.";</w:t>
      </w:r>
    </w:p>
    <w:p w:rsidR="00D07884" w:rsidRPr="00D07884" w:rsidRDefault="00D07884" w:rsidP="00D07884">
      <w:pPr>
        <w:pStyle w:val="Code"/>
      </w:pPr>
      <w:r w:rsidRPr="00D07884">
        <w:t xml:space="preserve">                    _log.Debug(errorMessage);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errorMessage);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catch (JsonException ex)</w:t>
      </w:r>
    </w:p>
    <w:p w:rsidR="00D07884" w:rsidRPr="00D07884" w:rsidRDefault="00D07884" w:rsidP="00D07884">
      <w:pPr>
        <w:pStyle w:val="Code"/>
      </w:pPr>
      <w:r w:rsidRPr="00D07884">
        <w:lastRenderedPageBreak/>
        <w:t xml:space="preserve">            {</w:t>
      </w:r>
    </w:p>
    <w:p w:rsidR="00D07884" w:rsidRPr="00D07884" w:rsidRDefault="00D07884" w:rsidP="00D07884">
      <w:pPr>
        <w:pStyle w:val="Code"/>
      </w:pPr>
      <w:r w:rsidRPr="00D07884">
        <w:t xml:space="preserve">                _log.Debug(ex.Message);</w:t>
      </w:r>
    </w:p>
    <w:p w:rsidR="00D07884" w:rsidRPr="00D07884" w:rsidRDefault="00D07884" w:rsidP="00D07884">
      <w:pPr>
        <w:pStyle w:val="Code"/>
      </w:pPr>
      <w:r w:rsidRPr="00D07884">
        <w:t xml:space="preserve">                actionContext.Response = actionContext.Request.CreateErrorResponse(</w:t>
      </w:r>
    </w:p>
    <w:p w:rsidR="00D07884" w:rsidRPr="00D07884" w:rsidRDefault="00D07884" w:rsidP="00D07884">
      <w:pPr>
        <w:pStyle w:val="Code"/>
      </w:pPr>
      <w:r w:rsidRPr="00D07884">
        <w:t xml:space="preserve">                    HttpStatusCode.BadRequest, ex.Message);</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D07884" w:rsidRPr="00D07884" w:rsidRDefault="00D07884" w:rsidP="00D07884">
      <w:pPr>
        <w:pStyle w:val="Code"/>
      </w:pPr>
    </w:p>
    <w:p w:rsidR="00D07884" w:rsidRPr="00D07884" w:rsidRDefault="00D07884" w:rsidP="00D07884">
      <w:pPr>
        <w:pStyle w:val="Code"/>
      </w:pPr>
      <w:r w:rsidRPr="00D07884">
        <w:t xml:space="preserve">        public static class ActionParameterNames</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public const string TaskFragment = "updatedTask";</w:t>
      </w:r>
    </w:p>
    <w:p w:rsidR="00D07884" w:rsidRPr="00D07884" w:rsidRDefault="00D07884" w:rsidP="00D07884">
      <w:pPr>
        <w:pStyle w:val="Code"/>
      </w:pPr>
      <w:r w:rsidRPr="00D07884">
        <w:t xml:space="preserve">            public const string TaskId = "id";</w:t>
      </w:r>
    </w:p>
    <w:p w:rsidR="00D07884" w:rsidRPr="00D07884" w:rsidRDefault="00D07884" w:rsidP="00D07884">
      <w:pPr>
        <w:pStyle w:val="Code"/>
      </w:pPr>
      <w:r w:rsidRPr="00D07884">
        <w:t xml:space="preserve">        }</w:t>
      </w:r>
    </w:p>
    <w:p w:rsidR="00D07884" w:rsidRPr="00D07884" w:rsidRDefault="00D07884" w:rsidP="00D07884">
      <w:pPr>
        <w:pStyle w:val="Code"/>
      </w:pPr>
      <w:r w:rsidRPr="00D07884">
        <w:t xml:space="preserve">    }</w:t>
      </w:r>
    </w:p>
    <w:p w:rsidR="00BB623E" w:rsidRDefault="00D07884" w:rsidP="00D07884">
      <w:pPr>
        <w:pStyle w:val="Code"/>
      </w:pPr>
      <w:r w:rsidRPr="00D07884">
        <w:t>}</w:t>
      </w:r>
    </w:p>
    <w:p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lastRenderedPageBreak/>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rsidR="003C5E6C" w:rsidRDefault="00CE7DB6" w:rsidP="003C5E6C">
      <w:pPr>
        <w:pStyle w:val="CodeCaption"/>
      </w:pPr>
      <w:r>
        <w:t xml:space="preserve">Update Task Request </w:t>
      </w:r>
      <w:r w:rsidR="003C5E6C">
        <w:t>(abbreviated)</w:t>
      </w:r>
    </w:p>
    <w:p w:rsidR="004A504B" w:rsidRPr="004A504B" w:rsidRDefault="004A504B" w:rsidP="004A504B">
      <w:pPr>
        <w:pStyle w:val="Code"/>
      </w:pPr>
      <w:r w:rsidRPr="004A504B">
        <w:t>PATCH http://localhost:61589/api/v1/tasks/17 HTTP/1.1</w:t>
      </w:r>
    </w:p>
    <w:p w:rsidR="004A504B" w:rsidRPr="004A504B" w:rsidRDefault="004A504B" w:rsidP="004A504B">
      <w:pPr>
        <w:pStyle w:val="Code"/>
      </w:pPr>
      <w:r w:rsidRPr="004A504B">
        <w:t>Content-Type: application/json; charset=utf-8</w:t>
      </w:r>
    </w:p>
    <w:p w:rsidR="004A504B" w:rsidRPr="004A504B" w:rsidRDefault="004A504B" w:rsidP="004A504B">
      <w:pPr>
        <w:pStyle w:val="Code"/>
      </w:pPr>
      <w:r w:rsidRPr="004A504B">
        <w:t>Authorization: Basic YmhvZ2c6aWdub3JlZA==</w:t>
      </w:r>
    </w:p>
    <w:p w:rsidR="004A504B" w:rsidRPr="004A504B" w:rsidRDefault="004A504B" w:rsidP="004A504B">
      <w:pPr>
        <w:pStyle w:val="Code"/>
      </w:pPr>
    </w:p>
    <w:p w:rsidR="003C5E6C" w:rsidRDefault="004A504B" w:rsidP="004A504B">
      <w:pPr>
        <w:pStyle w:val="Code"/>
      </w:pPr>
      <w:r w:rsidRPr="004A504B">
        <w:t>{"DueDate":"2014-05-20"}</w:t>
      </w:r>
    </w:p>
    <w:p w:rsidR="003C5E6C" w:rsidRDefault="00CE7DB6" w:rsidP="003C5E6C">
      <w:pPr>
        <w:pStyle w:val="CodeCaption"/>
      </w:pPr>
      <w:r>
        <w:t xml:space="preserve">Update Task Response </w:t>
      </w:r>
      <w:r w:rsidR="003C5E6C">
        <w:t>(abbreviated)</w:t>
      </w:r>
    </w:p>
    <w:p w:rsidR="0039765A" w:rsidRPr="0039765A" w:rsidRDefault="0039765A" w:rsidP="0039765A">
      <w:pPr>
        <w:pStyle w:val="Code"/>
      </w:pPr>
      <w:r w:rsidRPr="0039765A">
        <w:t>HTTP/1.1 200 OK</w:t>
      </w:r>
    </w:p>
    <w:p w:rsidR="0039765A" w:rsidRPr="0039765A" w:rsidRDefault="0039765A" w:rsidP="0039765A">
      <w:pPr>
        <w:pStyle w:val="Code"/>
      </w:pPr>
      <w:r w:rsidRPr="0039765A">
        <w:t>Content-Type: application/json; charset=utf-8</w:t>
      </w:r>
    </w:p>
    <w:p w:rsidR="0039765A" w:rsidRPr="0039765A" w:rsidRDefault="0039765A" w:rsidP="0039765A">
      <w:pPr>
        <w:pStyle w:val="Code"/>
      </w:pPr>
    </w:p>
    <w:p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rsidR="0039765A" w:rsidRDefault="00CE7DB6" w:rsidP="0039765A">
      <w:pPr>
        <w:pStyle w:val="CodeCaption"/>
      </w:pPr>
      <w:r>
        <w:t xml:space="preserve">Update Task Request </w:t>
      </w:r>
      <w:r w:rsidR="0039765A">
        <w:t>(abbreviated)</w:t>
      </w:r>
    </w:p>
    <w:p w:rsidR="0039765A" w:rsidRPr="0039765A" w:rsidRDefault="0039765A" w:rsidP="0039765A">
      <w:pPr>
        <w:pStyle w:val="Code"/>
      </w:pPr>
      <w:r w:rsidRPr="0039765A">
        <w:t>PATCH http://localhost:61589/api/v1/tasks/17 HTTP/1.1</w:t>
      </w:r>
    </w:p>
    <w:p w:rsidR="0039765A" w:rsidRPr="0039765A" w:rsidRDefault="0039765A" w:rsidP="0039765A">
      <w:pPr>
        <w:pStyle w:val="Code"/>
      </w:pPr>
      <w:r w:rsidRPr="0039765A">
        <w:t>Content-Type: application/json; charset=utf-8</w:t>
      </w:r>
    </w:p>
    <w:p w:rsidR="0039765A" w:rsidRPr="0039765A" w:rsidRDefault="0039765A" w:rsidP="0039765A">
      <w:pPr>
        <w:pStyle w:val="Code"/>
      </w:pPr>
      <w:r w:rsidRPr="0039765A">
        <w:t>Authorization: Basic YmhvZ2c6aWdub3JlZA==</w:t>
      </w:r>
    </w:p>
    <w:p w:rsidR="0039765A" w:rsidRPr="0039765A" w:rsidRDefault="0039765A" w:rsidP="0039765A">
      <w:pPr>
        <w:pStyle w:val="Code"/>
      </w:pPr>
    </w:p>
    <w:p w:rsidR="0039765A" w:rsidRDefault="0039765A" w:rsidP="0039765A">
      <w:pPr>
        <w:pStyle w:val="Code"/>
      </w:pPr>
      <w:r w:rsidRPr="0039765A">
        <w:t>{"DueDate":"2015-02-30"}</w:t>
      </w:r>
    </w:p>
    <w:p w:rsidR="0039765A" w:rsidRDefault="00CE7DB6" w:rsidP="0039765A">
      <w:pPr>
        <w:pStyle w:val="CodeCaption"/>
      </w:pPr>
      <w:r>
        <w:t xml:space="preserve">Update Task Response </w:t>
      </w:r>
      <w:r w:rsidR="0039765A">
        <w:t>(abbreviated)</w:t>
      </w:r>
    </w:p>
    <w:p w:rsidR="007E3906" w:rsidRPr="007E3906" w:rsidRDefault="007E3906" w:rsidP="007E3906">
      <w:pPr>
        <w:pStyle w:val="Code"/>
      </w:pPr>
      <w:r w:rsidRPr="007E3906">
        <w:t>HTTP/1.1 400 Bad Request</w:t>
      </w:r>
    </w:p>
    <w:p w:rsidR="007E3906" w:rsidRPr="007E3906" w:rsidRDefault="007E3906" w:rsidP="007E3906">
      <w:pPr>
        <w:pStyle w:val="Code"/>
      </w:pPr>
      <w:r w:rsidRPr="007E3906">
        <w:t>Content-Type: application/json; charset=utf-8</w:t>
      </w:r>
    </w:p>
    <w:p w:rsidR="007E3906" w:rsidRPr="007E3906" w:rsidRDefault="007E3906" w:rsidP="007E3906">
      <w:pPr>
        <w:pStyle w:val="Code"/>
      </w:pPr>
    </w:p>
    <w:p w:rsidR="0039765A" w:rsidRDefault="007E3906" w:rsidP="007E3906">
      <w:pPr>
        <w:pStyle w:val="Code"/>
      </w:pPr>
      <w:r w:rsidRPr="007E3906">
        <w:t>{"Message":"Could not convert string to DateTime: 2015-02-30. Path 'DueDate'."}</w:t>
      </w:r>
    </w:p>
    <w:p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rsidR="0039765A" w:rsidRDefault="00AC1A84" w:rsidP="00AC1A84">
      <w:pPr>
        <w:pStyle w:val="Heading2"/>
      </w:pPr>
      <w:r>
        <w:t>Generalized Action Filter to Validate New Tasks</w:t>
      </w:r>
    </w:p>
    <w:p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rsidR="00121B39" w:rsidRDefault="00121B39" w:rsidP="00121B39">
      <w:pPr>
        <w:pStyle w:val="NumList"/>
      </w:pPr>
      <w:r>
        <w:t>Implement the action filter.</w:t>
      </w:r>
    </w:p>
    <w:p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rsidR="00121B39" w:rsidRDefault="00121B39" w:rsidP="00121B39">
      <w:pPr>
        <w:pStyle w:val="NumList"/>
      </w:pPr>
      <w:r>
        <w:t>Apply the action filter attribute to the appropriate controller action method(s).</w:t>
      </w:r>
    </w:p>
    <w:p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rsidR="00121B39" w:rsidRDefault="00121B39" w:rsidP="00121B39">
      <w:pPr>
        <w:pStyle w:val="BodyTextCont"/>
      </w:pPr>
      <w:r>
        <w:t xml:space="preserve">Let's get started by implementing the </w:t>
      </w:r>
      <w:r w:rsidR="004A50F1">
        <w:t xml:space="preserve">action </w:t>
      </w:r>
      <w:r>
        <w:t>filter (add it as follows):</w:t>
      </w:r>
    </w:p>
    <w:p w:rsidR="00121B39" w:rsidRPr="00121B39" w:rsidRDefault="00121B39" w:rsidP="00121B39">
      <w:pPr>
        <w:pStyle w:val="Code"/>
      </w:pPr>
      <w:r w:rsidRPr="00121B39">
        <w:t>using System.Net;</w:t>
      </w:r>
    </w:p>
    <w:p w:rsidR="00121B39" w:rsidRPr="00121B39" w:rsidRDefault="00121B39" w:rsidP="00121B39">
      <w:pPr>
        <w:pStyle w:val="Code"/>
      </w:pPr>
      <w:r w:rsidRPr="00121B39">
        <w:t>using System.Net.Http;</w:t>
      </w:r>
    </w:p>
    <w:p w:rsidR="00121B39" w:rsidRPr="00121B39" w:rsidRDefault="00121B39" w:rsidP="00121B39">
      <w:pPr>
        <w:pStyle w:val="Code"/>
      </w:pPr>
      <w:r w:rsidRPr="00121B39">
        <w:t>using System.Web.Http.Controllers;</w:t>
      </w:r>
    </w:p>
    <w:p w:rsidR="00121B39" w:rsidRPr="00121B39" w:rsidRDefault="00121B39" w:rsidP="00121B39">
      <w:pPr>
        <w:pStyle w:val="Code"/>
      </w:pPr>
      <w:r w:rsidRPr="00121B39">
        <w:t>using System.Web.Http.Filters;</w:t>
      </w:r>
    </w:p>
    <w:p w:rsidR="00121B39" w:rsidRPr="00121B39" w:rsidRDefault="00121B39" w:rsidP="00121B39">
      <w:pPr>
        <w:pStyle w:val="Code"/>
      </w:pPr>
    </w:p>
    <w:p w:rsidR="00121B39" w:rsidRPr="00121B39" w:rsidRDefault="00121B39" w:rsidP="00121B39">
      <w:pPr>
        <w:pStyle w:val="Code"/>
      </w:pPr>
      <w:r w:rsidRPr="00121B39">
        <w:t>namespace WebApi2Book.Web.Common.Validation</w:t>
      </w:r>
    </w:p>
    <w:p w:rsidR="00121B39" w:rsidRPr="00121B39" w:rsidRDefault="00121B39" w:rsidP="00121B39">
      <w:pPr>
        <w:pStyle w:val="Code"/>
      </w:pPr>
      <w:r w:rsidRPr="00121B39">
        <w:t>{</w:t>
      </w:r>
    </w:p>
    <w:p w:rsidR="00121B39" w:rsidRPr="00121B39" w:rsidRDefault="00121B39" w:rsidP="00121B39">
      <w:pPr>
        <w:pStyle w:val="Code"/>
      </w:pPr>
      <w:r w:rsidRPr="00121B39">
        <w:t xml:space="preserve">    public class ValidateModelAttribute : ActionFilterAttribute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public override void OnActionExecuting(HttpActionContext actionContext)</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if (actionContext.ModelState.IsValid == false)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actionContext.Response = actionContext.Request.CreateErrorResponse(</w:t>
      </w:r>
    </w:p>
    <w:p w:rsidR="00121B39" w:rsidRPr="00121B39" w:rsidRDefault="00121B39" w:rsidP="00121B39">
      <w:pPr>
        <w:pStyle w:val="Code"/>
      </w:pPr>
      <w:r w:rsidRPr="00121B39">
        <w:t xml:space="preserve">                    HttpStatusCode.BadRequest, actionContext.ModelState);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Pr="00121B39" w:rsidRDefault="00121B39" w:rsidP="00121B39">
      <w:pPr>
        <w:pStyle w:val="Code"/>
      </w:pPr>
    </w:p>
    <w:p w:rsidR="00121B39" w:rsidRPr="00121B39" w:rsidRDefault="00121B39" w:rsidP="00121B39">
      <w:pPr>
        <w:pStyle w:val="Code"/>
      </w:pPr>
      <w:r w:rsidRPr="00121B39">
        <w:t xml:space="preserve">        public override bool AllowMultiple</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get { return false; }</w:t>
      </w:r>
    </w:p>
    <w:p w:rsidR="00121B39" w:rsidRPr="00121B39" w:rsidRDefault="00121B39" w:rsidP="00121B39">
      <w:pPr>
        <w:pStyle w:val="Code"/>
      </w:pPr>
      <w:r w:rsidRPr="00121B39">
        <w:t xml:space="preserve">        }</w:t>
      </w:r>
    </w:p>
    <w:p w:rsidR="00121B39" w:rsidRPr="00121B39" w:rsidRDefault="00121B39" w:rsidP="00121B39">
      <w:pPr>
        <w:pStyle w:val="Code"/>
      </w:pPr>
      <w:r w:rsidRPr="00121B39">
        <w:t xml:space="preserve">    }</w:t>
      </w:r>
    </w:p>
    <w:p w:rsidR="00121B39" w:rsidRDefault="00121B39" w:rsidP="00121B39">
      <w:pPr>
        <w:pStyle w:val="Code"/>
      </w:pPr>
      <w:r w:rsidRPr="00121B39">
        <w:t>}</w:t>
      </w:r>
    </w:p>
    <w:p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rsidR="00B8598C" w:rsidRPr="00B8598C" w:rsidRDefault="00B8598C" w:rsidP="00B8598C">
      <w:pPr>
        <w:pStyle w:val="Code"/>
      </w:pPr>
      <w:r w:rsidRPr="00B8598C">
        <w:t>using System;</w:t>
      </w:r>
    </w:p>
    <w:p w:rsidR="00B8598C" w:rsidRPr="00B8598C" w:rsidRDefault="00B8598C" w:rsidP="00B8598C">
      <w:pPr>
        <w:pStyle w:val="Code"/>
      </w:pPr>
      <w:r w:rsidRPr="00B8598C">
        <w:t>using System.Collections.Generic;</w:t>
      </w:r>
    </w:p>
    <w:p w:rsidR="00B8598C" w:rsidRPr="00B8598C" w:rsidRDefault="00B8598C" w:rsidP="00B8598C">
      <w:pPr>
        <w:pStyle w:val="Code"/>
      </w:pPr>
      <w:r w:rsidRPr="00B8598C">
        <w:t>using System.ComponentModel.DataAnnotations;</w:t>
      </w:r>
    </w:p>
    <w:p w:rsidR="00B8598C" w:rsidRPr="00B8598C" w:rsidRDefault="00B8598C" w:rsidP="00B8598C">
      <w:pPr>
        <w:pStyle w:val="Code"/>
      </w:pPr>
    </w:p>
    <w:p w:rsidR="00B8598C" w:rsidRPr="00B8598C" w:rsidRDefault="00B8598C" w:rsidP="00B8598C">
      <w:pPr>
        <w:pStyle w:val="Code"/>
      </w:pPr>
      <w:r w:rsidRPr="00B8598C">
        <w:t>namespace WebApi2Book.Web.Api.Models</w:t>
      </w:r>
    </w:p>
    <w:p w:rsidR="00B8598C" w:rsidRPr="00B8598C" w:rsidRDefault="00B8598C" w:rsidP="00B8598C">
      <w:pPr>
        <w:pStyle w:val="Code"/>
      </w:pPr>
      <w:r w:rsidRPr="00B8598C">
        <w:t>{</w:t>
      </w:r>
    </w:p>
    <w:p w:rsidR="00B8598C" w:rsidRPr="00B8598C" w:rsidRDefault="00B8598C" w:rsidP="00B8598C">
      <w:pPr>
        <w:pStyle w:val="Code"/>
      </w:pPr>
      <w:r w:rsidRPr="00B8598C">
        <w:t xml:space="preserve">    public class NewTask</w:t>
      </w:r>
    </w:p>
    <w:p w:rsidR="00B8598C" w:rsidRPr="00B8598C" w:rsidRDefault="00B8598C" w:rsidP="00B8598C">
      <w:pPr>
        <w:pStyle w:val="Code"/>
      </w:pPr>
      <w:r w:rsidRPr="00B8598C">
        <w:t xml:space="preserve">    {</w:t>
      </w:r>
    </w:p>
    <w:p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rsidR="00B8598C" w:rsidRPr="00B8598C" w:rsidRDefault="00B8598C" w:rsidP="00B8598C">
      <w:pPr>
        <w:pStyle w:val="Code"/>
      </w:pPr>
      <w:r w:rsidRPr="00B8598C">
        <w:t xml:space="preserve">        public string Subject { get; set; }</w:t>
      </w:r>
    </w:p>
    <w:p w:rsidR="00B8598C" w:rsidRPr="00B8598C" w:rsidRDefault="00B8598C" w:rsidP="00B8598C">
      <w:pPr>
        <w:pStyle w:val="Code"/>
      </w:pPr>
    </w:p>
    <w:p w:rsidR="00B8598C" w:rsidRPr="00B8598C" w:rsidRDefault="00B8598C" w:rsidP="00B8598C">
      <w:pPr>
        <w:pStyle w:val="Code"/>
      </w:pPr>
      <w:r w:rsidRPr="00B8598C">
        <w:t xml:space="preserve">        public DateTime? StartDate { get; set; }</w:t>
      </w:r>
    </w:p>
    <w:p w:rsidR="00B8598C" w:rsidRPr="00B8598C" w:rsidRDefault="00B8598C" w:rsidP="00B8598C">
      <w:pPr>
        <w:pStyle w:val="Code"/>
      </w:pPr>
    </w:p>
    <w:p w:rsidR="00B8598C" w:rsidRPr="00B8598C" w:rsidRDefault="00B8598C" w:rsidP="00B8598C">
      <w:pPr>
        <w:pStyle w:val="Code"/>
      </w:pPr>
      <w:r w:rsidRPr="00B8598C">
        <w:t xml:space="preserve">        public DateTime? DueDate { get; set; }</w:t>
      </w:r>
    </w:p>
    <w:p w:rsidR="00B8598C" w:rsidRPr="00B8598C" w:rsidRDefault="00B8598C" w:rsidP="00B8598C">
      <w:pPr>
        <w:pStyle w:val="Code"/>
      </w:pPr>
    </w:p>
    <w:p w:rsidR="00B8598C" w:rsidRPr="00B8598C" w:rsidRDefault="00B8598C" w:rsidP="00B8598C">
      <w:pPr>
        <w:pStyle w:val="Code"/>
      </w:pPr>
      <w:r w:rsidRPr="00B8598C">
        <w:t xml:space="preserve">        public List&lt;User&gt; Assignees { get; set; }</w:t>
      </w:r>
    </w:p>
    <w:p w:rsidR="00B8598C" w:rsidRPr="00B8598C" w:rsidRDefault="00B8598C" w:rsidP="00B8598C">
      <w:pPr>
        <w:pStyle w:val="Code"/>
      </w:pPr>
      <w:r w:rsidRPr="00B8598C">
        <w:t xml:space="preserve">    }</w:t>
      </w:r>
    </w:p>
    <w:p w:rsidR="00B8598C" w:rsidRDefault="00B8598C" w:rsidP="00B8598C">
      <w:pPr>
        <w:pStyle w:val="Code"/>
      </w:pPr>
      <w:r w:rsidRPr="00B8598C">
        <w:t>}</w:t>
      </w:r>
    </w:p>
    <w:p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rsidR="00B8598C" w:rsidRPr="00B8598C" w:rsidRDefault="00B8598C" w:rsidP="00B8598C">
      <w:pPr>
        <w:pStyle w:val="Code"/>
      </w:pPr>
      <w:r w:rsidRPr="00B8598C">
        <w:t>[Route("", Name = "AddTaskRoute")]</w:t>
      </w:r>
    </w:p>
    <w:p w:rsidR="00B8598C" w:rsidRPr="00B8598C" w:rsidRDefault="00B8598C" w:rsidP="00B8598C">
      <w:pPr>
        <w:pStyle w:val="Code"/>
      </w:pPr>
      <w:r w:rsidRPr="00B8598C">
        <w:t>[HttpPost]</w:t>
      </w:r>
    </w:p>
    <w:p w:rsidR="00B8598C" w:rsidRPr="00FC64BA" w:rsidRDefault="00B8598C" w:rsidP="00B8598C">
      <w:pPr>
        <w:pStyle w:val="Code"/>
        <w:rPr>
          <w:rStyle w:val="CodeBold"/>
        </w:rPr>
      </w:pPr>
      <w:r w:rsidRPr="00FC64BA">
        <w:rPr>
          <w:rStyle w:val="CodeBold"/>
        </w:rPr>
        <w:t>[ValidateModel]</w:t>
      </w:r>
    </w:p>
    <w:p w:rsidR="00B8598C" w:rsidRPr="00B8598C" w:rsidRDefault="00B8598C" w:rsidP="00B8598C">
      <w:pPr>
        <w:pStyle w:val="Code"/>
      </w:pPr>
      <w:r w:rsidRPr="00B8598C">
        <w:t>[Authorize(Roles = Constants.RoleNames.Manager)]</w:t>
      </w:r>
    </w:p>
    <w:p w:rsidR="00B8598C" w:rsidRPr="00B8598C" w:rsidRDefault="00B8598C" w:rsidP="00B8598C">
      <w:pPr>
        <w:pStyle w:val="Code"/>
      </w:pPr>
      <w:r w:rsidRPr="00B8598C">
        <w:t>public IHttpActionResult AddTask(HttpRequestMessage requestMessage, NewTask newTask)</w:t>
      </w:r>
    </w:p>
    <w:p w:rsidR="00B8598C" w:rsidRPr="00B8598C" w:rsidRDefault="00B8598C" w:rsidP="00B8598C">
      <w:pPr>
        <w:pStyle w:val="Code"/>
      </w:pPr>
      <w:r w:rsidRPr="00B8598C">
        <w:t>{</w:t>
      </w:r>
    </w:p>
    <w:p w:rsidR="00B8598C" w:rsidRPr="00B8598C" w:rsidRDefault="00B8598C" w:rsidP="00B8598C">
      <w:pPr>
        <w:pStyle w:val="Code"/>
      </w:pPr>
      <w:r w:rsidRPr="00B8598C">
        <w:t xml:space="preserve">    var task = _addTaskMaintenanceProcessor.AddTask(newTask);</w:t>
      </w:r>
    </w:p>
    <w:p w:rsidR="00B8598C" w:rsidRPr="00B8598C" w:rsidRDefault="00B8598C" w:rsidP="00B8598C">
      <w:pPr>
        <w:pStyle w:val="Code"/>
      </w:pPr>
      <w:r w:rsidRPr="00B8598C">
        <w:t xml:space="preserve">    var result = new TaskCreatedActionResult(requestMessage, task);</w:t>
      </w:r>
    </w:p>
    <w:p w:rsidR="00B8598C" w:rsidRPr="00B8598C" w:rsidRDefault="00B8598C" w:rsidP="00B8598C">
      <w:pPr>
        <w:pStyle w:val="Code"/>
      </w:pPr>
      <w:r w:rsidRPr="00B8598C">
        <w:t xml:space="preserve">    return result;</w:t>
      </w:r>
    </w:p>
    <w:p w:rsidR="00B8598C" w:rsidRDefault="00B8598C" w:rsidP="00B8598C">
      <w:pPr>
        <w:pStyle w:val="Code"/>
      </w:pPr>
      <w:r w:rsidRPr="00B8598C">
        <w:t>}</w:t>
      </w:r>
    </w:p>
    <w:p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lastRenderedPageBreak/>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Pr="00CE7DB6" w:rsidRDefault="00CE7DB6" w:rsidP="00CE7DB6">
      <w:pPr>
        <w:pStyle w:val="Code"/>
      </w:pPr>
      <w:r w:rsidRPr="00CE7DB6">
        <w:t>{"Subject":"Clean the keyboard",</w:t>
      </w: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HTTP/1.1 201 Created</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rsidR="00B8598C" w:rsidRDefault="00CE7DB6" w:rsidP="00EC509C">
      <w:pPr>
        <w:pStyle w:val="BodyTextCont"/>
      </w:pPr>
      <w:r>
        <w:t>This is looking good so far. Now submit a request with no subject</w:t>
      </w:r>
      <w:r w:rsidR="00B3143D">
        <w:t xml:space="preserve"> (this should be rejected)</w:t>
      </w:r>
      <w:r>
        <w:t>:</w:t>
      </w:r>
    </w:p>
    <w:p w:rsidR="00CE7DB6" w:rsidRDefault="00CE7DB6" w:rsidP="00CE7DB6">
      <w:pPr>
        <w:pStyle w:val="CodeCaption"/>
      </w:pPr>
      <w:r>
        <w:t>Create Task Request (abbreviated)</w:t>
      </w:r>
    </w:p>
    <w:p w:rsidR="00CE7DB6" w:rsidRPr="00CE7DB6" w:rsidRDefault="00CE7DB6" w:rsidP="00CE7DB6">
      <w:pPr>
        <w:pStyle w:val="Code"/>
      </w:pPr>
      <w:r w:rsidRPr="00CE7DB6">
        <w:t>POST http://localhost:61589/api/v1/tasks HTTP/1.1</w:t>
      </w:r>
    </w:p>
    <w:p w:rsidR="00CE7DB6" w:rsidRPr="00CE7DB6" w:rsidRDefault="00CE7DB6" w:rsidP="00CE7DB6">
      <w:pPr>
        <w:pStyle w:val="Code"/>
      </w:pPr>
      <w:r w:rsidRPr="00CE7DB6">
        <w:t>Authorization: Basic YmhvZ2c6aWdub3JlZA==</w:t>
      </w:r>
    </w:p>
    <w:p w:rsidR="00CE7DB6" w:rsidRPr="00CE7DB6" w:rsidRDefault="00CE7DB6" w:rsidP="00CE7DB6">
      <w:pPr>
        <w:pStyle w:val="Code"/>
      </w:pPr>
      <w:r w:rsidRPr="00CE7DB6">
        <w:t>Content-Type: text/json</w:t>
      </w:r>
    </w:p>
    <w:p w:rsidR="00CE7DB6" w:rsidRPr="00CE7DB6" w:rsidRDefault="00CE7DB6" w:rsidP="00CE7DB6">
      <w:pPr>
        <w:pStyle w:val="Code"/>
      </w:pPr>
    </w:p>
    <w:p w:rsidR="00CE7DB6" w:rsidRDefault="00CE7DB6" w:rsidP="00CE7DB6">
      <w:pPr>
        <w:pStyle w:val="Code"/>
      </w:pPr>
      <w:r w:rsidRPr="00CE7DB6">
        <w:t>{"DueDate":"2014-06-01"}</w:t>
      </w:r>
    </w:p>
    <w:p w:rsidR="00CE7DB6" w:rsidRDefault="00CE7DB6" w:rsidP="00CE7DB6">
      <w:pPr>
        <w:pStyle w:val="CodeCaption"/>
      </w:pPr>
      <w:r>
        <w:t>Create Task Response - (abbreviated)</w:t>
      </w:r>
    </w:p>
    <w:p w:rsidR="00CE7DB6" w:rsidRPr="00CE7DB6" w:rsidRDefault="00CE7DB6" w:rsidP="00CE7DB6">
      <w:pPr>
        <w:pStyle w:val="Code"/>
      </w:pPr>
      <w:r w:rsidRPr="00CE7DB6">
        <w:t>HTTP/1.1 400 Bad Request</w:t>
      </w:r>
    </w:p>
    <w:p w:rsidR="00CE7DB6" w:rsidRPr="00CE7DB6" w:rsidRDefault="00CE7DB6" w:rsidP="00CE7DB6">
      <w:pPr>
        <w:pStyle w:val="Code"/>
      </w:pPr>
      <w:r w:rsidRPr="00CE7DB6">
        <w:t>Content-Type: text/json; charset=utf-8</w:t>
      </w:r>
    </w:p>
    <w:p w:rsidR="00CE7DB6" w:rsidRPr="00CE7DB6" w:rsidRDefault="00CE7DB6" w:rsidP="00CE7DB6">
      <w:pPr>
        <w:pStyle w:val="Code"/>
      </w:pPr>
    </w:p>
    <w:p w:rsidR="00CE7DB6" w:rsidRDefault="00CE7DB6" w:rsidP="00CE7DB6">
      <w:pPr>
        <w:pStyle w:val="Code"/>
      </w:pPr>
      <w:r w:rsidRPr="00CE7DB6">
        <w:t>{"Message":"The request is invalid.","ModelState":{"newTask.Subject":["The Subject field is required."]}}</w:t>
      </w:r>
    </w:p>
    <w:p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rsidR="00CD6007" w:rsidRDefault="00CD6007" w:rsidP="00EC509C">
      <w:pPr>
        <w:pStyle w:val="BodyTextCont"/>
      </w:pPr>
      <w:r>
        <w:t>Now let's move on to implementing paging, which is necessary when dealing with potentially large response messages…</w:t>
      </w:r>
    </w:p>
    <w:p w:rsidR="00CD6007" w:rsidRDefault="00CD6007" w:rsidP="00CD6007">
      <w:pPr>
        <w:pStyle w:val="Heading1"/>
      </w:pPr>
      <w:r>
        <w:t>Paging</w:t>
      </w:r>
      <w:r w:rsidR="00F002F7">
        <w:t xml:space="preserve"> of Results</w:t>
      </w:r>
    </w:p>
    <w:p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rsidR="00F002F7" w:rsidRDefault="00F002F7" w:rsidP="00F002F7">
      <w:pPr>
        <w:pStyle w:val="BodyTextCont"/>
      </w:pPr>
      <w:r>
        <w:t>To illustrate paging of results, we will implement the following operation that we designed in Chapter 3 (this is excerpted from Table 3-3):</w:t>
      </w:r>
    </w:p>
    <w:p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rsidTr="00604727">
        <w:tc>
          <w:tcPr>
            <w:tcW w:w="3235" w:type="dxa"/>
          </w:tcPr>
          <w:p w:rsidR="00F002F7" w:rsidRPr="00F002F7" w:rsidRDefault="00F002F7" w:rsidP="00F002F7">
            <w:pPr>
              <w:pStyle w:val="TableHead"/>
            </w:pPr>
            <w:r>
              <w:t>URI</w:t>
            </w:r>
          </w:p>
        </w:tc>
        <w:tc>
          <w:tcPr>
            <w:tcW w:w="1080" w:type="dxa"/>
          </w:tcPr>
          <w:p w:rsidR="00F002F7" w:rsidRPr="00F002F7" w:rsidRDefault="00F002F7" w:rsidP="00F002F7">
            <w:pPr>
              <w:pStyle w:val="TableHead"/>
            </w:pPr>
            <w:r>
              <w:t>Verb</w:t>
            </w:r>
          </w:p>
        </w:tc>
        <w:tc>
          <w:tcPr>
            <w:tcW w:w="4410" w:type="dxa"/>
          </w:tcPr>
          <w:p w:rsidR="00F002F7" w:rsidRPr="00F002F7" w:rsidRDefault="00F002F7" w:rsidP="00F002F7">
            <w:pPr>
              <w:pStyle w:val="TableHead"/>
            </w:pPr>
            <w:r>
              <w:t>Description</w:t>
            </w:r>
          </w:p>
        </w:tc>
      </w:tr>
      <w:tr w:rsidR="00F002F7" w:rsidRPr="001E7A33" w:rsidTr="00604727">
        <w:trPr>
          <w:trHeight w:val="387"/>
        </w:trPr>
        <w:tc>
          <w:tcPr>
            <w:tcW w:w="3235" w:type="dxa"/>
          </w:tcPr>
          <w:p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rsidR="00F002F7" w:rsidRPr="00F002F7" w:rsidRDefault="00F002F7" w:rsidP="00F002F7">
            <w:pPr>
              <w:pStyle w:val="TableText"/>
            </w:pPr>
            <w:r>
              <w:t>GET</w:t>
            </w:r>
          </w:p>
        </w:tc>
        <w:tc>
          <w:tcPr>
            <w:tcW w:w="4410" w:type="dxa"/>
          </w:tcPr>
          <w:p w:rsidR="00F002F7" w:rsidRPr="00F002F7" w:rsidRDefault="00F002F7" w:rsidP="00F002F7">
            <w:pPr>
              <w:pStyle w:val="TableText"/>
            </w:pPr>
            <w:r>
              <w:t xml:space="preserve">Gets </w:t>
            </w:r>
            <w:r w:rsidRPr="00F002F7">
              <w:t>the full list of all tasks; optionally specify a filter</w:t>
            </w:r>
          </w:p>
        </w:tc>
      </w:tr>
    </w:tbl>
    <w:p w:rsidR="00F002F7" w:rsidRDefault="00EE1FFD" w:rsidP="00924DA6">
      <w:pPr>
        <w:pStyle w:val="BodyTextFirst"/>
      </w:pPr>
      <w:r>
        <w:t>At a high level, o</w:t>
      </w:r>
      <w:r w:rsidR="00F002F7">
        <w:t xml:space="preserve">ur implementation consists of two basic </w:t>
      </w:r>
      <w:r w:rsidR="00A761F1">
        <w:t>concerns</w:t>
      </w:r>
      <w:r>
        <w:t>:</w:t>
      </w:r>
    </w:p>
    <w:p w:rsidR="00EE1FFD" w:rsidRDefault="00EE1FFD" w:rsidP="00EE1FFD">
      <w:pPr>
        <w:pStyle w:val="NumList"/>
        <w:numPr>
          <w:ilvl w:val="0"/>
          <w:numId w:val="49"/>
        </w:numPr>
      </w:pPr>
      <w:r>
        <w:t>Construct a filter based on the request's query string</w:t>
      </w:r>
    </w:p>
    <w:p w:rsidR="00EE1FFD" w:rsidRDefault="00EE1FFD" w:rsidP="00EE1FFD">
      <w:pPr>
        <w:pStyle w:val="NumList"/>
        <w:numPr>
          <w:ilvl w:val="0"/>
          <w:numId w:val="49"/>
        </w:numPr>
      </w:pPr>
      <w:r>
        <w:t>Apply the filter to produce the response</w:t>
      </w:r>
    </w:p>
    <w:p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rsidR="00EE1FFD" w:rsidRDefault="00EE1FFD" w:rsidP="00EE1FFD">
      <w:pPr>
        <w:pStyle w:val="Heading2"/>
      </w:pPr>
      <w:r>
        <w:t>Constructing the Filter with a Data Request Factory</w:t>
      </w:r>
    </w:p>
    <w:p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rsidR="00A761F1" w:rsidRDefault="00A761F1" w:rsidP="00A761F1">
      <w:pPr>
        <w:pStyle w:val="Code"/>
      </w:pPr>
      <w:r>
        <w:t>/api/tasks?pageNumber=3&amp;pageSize=30</w:t>
      </w:r>
    </w:p>
    <w:p w:rsidR="00362B38" w:rsidRDefault="00362B38" w:rsidP="00A761F1">
      <w:pPr>
        <w:pStyle w:val="BodyTextCont"/>
      </w:pPr>
      <w:r>
        <w:t>Let's get started by implementing a class that encapsulates these parameters. Add as follows:</w:t>
      </w:r>
    </w:p>
    <w:p w:rsidR="00362B38" w:rsidRPr="00362B38" w:rsidRDefault="00362B38" w:rsidP="00362B38">
      <w:pPr>
        <w:pStyle w:val="Code"/>
      </w:pPr>
      <w:r w:rsidRPr="00362B38">
        <w:t>namespace WebApi2Book.Data</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PagedDataRequest(int pageNumber, int 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PageNumber = pageNumber;</w:t>
      </w:r>
    </w:p>
    <w:p w:rsidR="00362B38" w:rsidRPr="00362B38" w:rsidRDefault="00362B38" w:rsidP="00362B38">
      <w:pPr>
        <w:pStyle w:val="Code"/>
      </w:pPr>
      <w:r w:rsidRPr="00362B38">
        <w:t xml:space="preserve">            PageSize = pageSize;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int PageNumber { get; private set; }</w:t>
      </w:r>
    </w:p>
    <w:p w:rsidR="00362B38" w:rsidRPr="00362B38" w:rsidRDefault="00362B38" w:rsidP="00362B38">
      <w:pPr>
        <w:pStyle w:val="Code"/>
      </w:pPr>
      <w:r w:rsidRPr="00362B38">
        <w:t xml:space="preserve">        public int PageSize { get; private set; }</w:t>
      </w:r>
    </w:p>
    <w:p w:rsidR="00362B38" w:rsidRPr="00362B38" w:rsidRDefault="00362B38" w:rsidP="00362B38">
      <w:pPr>
        <w:pStyle w:val="Code"/>
      </w:pPr>
      <w:r w:rsidRPr="00362B38">
        <w:t xml:space="preserve">        public bool ExcludeLinks { get; set; }</w:t>
      </w:r>
    </w:p>
    <w:p w:rsidR="00362B38" w:rsidRPr="00362B38" w:rsidRDefault="00362B38" w:rsidP="00362B38">
      <w:pPr>
        <w:pStyle w:val="Code"/>
      </w:pPr>
      <w:r w:rsidRPr="00362B38">
        <w:t xml:space="preserve">    }</w:t>
      </w:r>
    </w:p>
    <w:p w:rsidR="00362B38" w:rsidRDefault="00362B38" w:rsidP="00362B38">
      <w:pPr>
        <w:pStyle w:val="Code"/>
      </w:pPr>
      <w:r w:rsidRPr="00362B38">
        <w:t>}</w:t>
      </w:r>
    </w:p>
    <w:p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rsidR="00362B38" w:rsidRDefault="00362B38" w:rsidP="00362B38">
      <w:pPr>
        <w:pStyle w:val="CodeCaption"/>
      </w:pPr>
      <w:r>
        <w:t>IPagedDataRequestFactory Interface</w:t>
      </w:r>
    </w:p>
    <w:p w:rsidR="00362B38" w:rsidRPr="00362B38" w:rsidRDefault="00362B38" w:rsidP="00362B38">
      <w:pPr>
        <w:pStyle w:val="Code"/>
      </w:pPr>
      <w:r w:rsidRPr="00362B38">
        <w:lastRenderedPageBreak/>
        <w:t>using System;</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interface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PagedDataRequest Create(Uri requestUri);</w:t>
      </w:r>
    </w:p>
    <w:p w:rsidR="00362B38" w:rsidRPr="00362B38" w:rsidRDefault="00362B38" w:rsidP="00362B38">
      <w:pPr>
        <w:pStyle w:val="Code"/>
      </w:pPr>
      <w:r w:rsidRPr="00362B38">
        <w:t xml:space="preserve">    }</w:t>
      </w:r>
    </w:p>
    <w:p w:rsidR="00A761F1" w:rsidRDefault="00362B38" w:rsidP="00362B38">
      <w:pPr>
        <w:pStyle w:val="Code"/>
      </w:pPr>
      <w:r w:rsidRPr="00362B38">
        <w:t>}</w:t>
      </w:r>
    </w:p>
    <w:p w:rsidR="00EE1FFD" w:rsidRDefault="00362B38" w:rsidP="00362B38">
      <w:pPr>
        <w:pStyle w:val="CodeCaption"/>
      </w:pPr>
      <w:r>
        <w:t>PagedDataRequestFactory Class</w:t>
      </w:r>
    </w:p>
    <w:p w:rsidR="00362B38" w:rsidRPr="00362B38" w:rsidRDefault="00362B38" w:rsidP="00362B38">
      <w:pPr>
        <w:pStyle w:val="Code"/>
      </w:pPr>
      <w:r w:rsidRPr="00362B38">
        <w:t>using System;</w:t>
      </w:r>
    </w:p>
    <w:p w:rsidR="00362B38" w:rsidRPr="00362B38" w:rsidRDefault="00362B38" w:rsidP="00362B38">
      <w:pPr>
        <w:pStyle w:val="Code"/>
      </w:pPr>
      <w:r w:rsidRPr="00362B38">
        <w:t>using System.Net;</w:t>
      </w:r>
    </w:p>
    <w:p w:rsidR="00362B38" w:rsidRPr="00362B38" w:rsidRDefault="00362B38" w:rsidP="00362B38">
      <w:pPr>
        <w:pStyle w:val="Code"/>
      </w:pPr>
      <w:r w:rsidRPr="00362B38">
        <w:t>using System.Net.Http;</w:t>
      </w:r>
    </w:p>
    <w:p w:rsidR="00362B38" w:rsidRPr="00362B38" w:rsidRDefault="00362B38" w:rsidP="00362B38">
      <w:pPr>
        <w:pStyle w:val="Code"/>
      </w:pPr>
      <w:r w:rsidRPr="00362B38">
        <w:t>using System.Web;</w:t>
      </w:r>
    </w:p>
    <w:p w:rsidR="00362B38" w:rsidRPr="00362B38" w:rsidRDefault="00362B38" w:rsidP="00362B38">
      <w:pPr>
        <w:pStyle w:val="Code"/>
      </w:pPr>
      <w:r w:rsidRPr="00362B38">
        <w:t>using log4net;</w:t>
      </w:r>
    </w:p>
    <w:p w:rsidR="00362B38" w:rsidRPr="00362B38" w:rsidRDefault="00362B38" w:rsidP="00362B38">
      <w:pPr>
        <w:pStyle w:val="Code"/>
      </w:pPr>
      <w:r w:rsidRPr="00362B38">
        <w:t>using WebApi2Book.Common;</w:t>
      </w:r>
    </w:p>
    <w:p w:rsidR="00362B38" w:rsidRPr="00362B38" w:rsidRDefault="00362B38" w:rsidP="00362B38">
      <w:pPr>
        <w:pStyle w:val="Code"/>
      </w:pPr>
      <w:r w:rsidRPr="00362B38">
        <w:t>using WebApi2Book.Common.Extensions;</w:t>
      </w:r>
    </w:p>
    <w:p w:rsidR="00362B38" w:rsidRPr="00362B38" w:rsidRDefault="00362B38" w:rsidP="00362B38">
      <w:pPr>
        <w:pStyle w:val="Code"/>
      </w:pPr>
      <w:r w:rsidRPr="00362B38">
        <w:t>using WebApi2Book.Common.Logging;</w:t>
      </w:r>
    </w:p>
    <w:p w:rsidR="00362B38" w:rsidRPr="00362B38" w:rsidRDefault="00362B38" w:rsidP="00362B38">
      <w:pPr>
        <w:pStyle w:val="Code"/>
      </w:pPr>
      <w:r w:rsidRPr="00362B38">
        <w:t>using WebApi2Book.Data;</w:t>
      </w:r>
    </w:p>
    <w:p w:rsidR="00362B38" w:rsidRPr="00362B38" w:rsidRDefault="00362B38" w:rsidP="00362B38">
      <w:pPr>
        <w:pStyle w:val="Code"/>
      </w:pPr>
    </w:p>
    <w:p w:rsidR="00362B38" w:rsidRPr="00362B38" w:rsidRDefault="00362B38" w:rsidP="00362B38">
      <w:pPr>
        <w:pStyle w:val="Code"/>
      </w:pPr>
      <w:r w:rsidRPr="00362B38">
        <w:t>namespace WebApi2Book.Web.Api.InquiryProcessing</w:t>
      </w:r>
    </w:p>
    <w:p w:rsidR="00362B38" w:rsidRPr="00362B38" w:rsidRDefault="00362B38" w:rsidP="00362B38">
      <w:pPr>
        <w:pStyle w:val="Code"/>
      </w:pPr>
      <w:r w:rsidRPr="00362B38">
        <w:t>{</w:t>
      </w:r>
    </w:p>
    <w:p w:rsidR="00362B38" w:rsidRPr="00362B38" w:rsidRDefault="00362B38" w:rsidP="00362B38">
      <w:pPr>
        <w:pStyle w:val="Code"/>
      </w:pPr>
      <w:r w:rsidRPr="00362B38">
        <w:t xml:space="preserve">    public class PagedDataRequestFactory : IPagedDataRequestFactory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public const int DefaultPageSize = 25;</w:t>
      </w:r>
    </w:p>
    <w:p w:rsidR="00362B38" w:rsidRPr="00362B38" w:rsidRDefault="00362B38" w:rsidP="00362B38">
      <w:pPr>
        <w:pStyle w:val="Code"/>
      </w:pPr>
    </w:p>
    <w:p w:rsidR="00362B38" w:rsidRPr="00362B38" w:rsidRDefault="00362B38" w:rsidP="00362B38">
      <w:pPr>
        <w:pStyle w:val="Code"/>
      </w:pPr>
      <w:r w:rsidRPr="00362B38">
        <w:t xml:space="preserve">        public const int MaxPageSize = 50;</w:t>
      </w:r>
    </w:p>
    <w:p w:rsidR="00362B38" w:rsidRPr="00362B38" w:rsidRDefault="00362B38" w:rsidP="00362B38">
      <w:pPr>
        <w:pStyle w:val="Code"/>
      </w:pPr>
    </w:p>
    <w:p w:rsidR="00362B38" w:rsidRPr="00362B38" w:rsidRDefault="00362B38" w:rsidP="00362B38">
      <w:pPr>
        <w:pStyle w:val="Code"/>
      </w:pPr>
      <w:r w:rsidRPr="00362B38">
        <w:t xml:space="preserve">        private readonly ILog _log;</w:t>
      </w:r>
    </w:p>
    <w:p w:rsidR="00362B38" w:rsidRPr="00362B38" w:rsidRDefault="00362B38" w:rsidP="00362B38">
      <w:pPr>
        <w:pStyle w:val="Code"/>
      </w:pPr>
    </w:p>
    <w:p w:rsidR="00362B38" w:rsidRPr="00362B38" w:rsidRDefault="00362B38" w:rsidP="00362B38">
      <w:pPr>
        <w:pStyle w:val="Code"/>
      </w:pPr>
      <w:r w:rsidRPr="00362B38">
        <w:t xml:space="preserve">        public PagedDataRequestFactory(ILogManager logManager)</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 = logManager.GetLog(typeof (PagedDataRequestFactory));</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public PagedDataRequest Create(Uri requestUri)</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int? pageNumber;</w:t>
      </w:r>
    </w:p>
    <w:p w:rsidR="00362B38" w:rsidRPr="00362B38" w:rsidRDefault="00362B38" w:rsidP="00362B38">
      <w:pPr>
        <w:pStyle w:val="Code"/>
      </w:pPr>
      <w:r w:rsidRPr="00362B38">
        <w:t xml:space="preserve">            int? pageSize;</w:t>
      </w:r>
    </w:p>
    <w:p w:rsidR="00362B38" w:rsidRPr="00362B38" w:rsidRDefault="00362B38" w:rsidP="00362B38">
      <w:pPr>
        <w:pStyle w:val="Code"/>
      </w:pPr>
    </w:p>
    <w:p w:rsidR="00362B38" w:rsidRPr="00362B38" w:rsidRDefault="00362B38" w:rsidP="00362B38">
      <w:pPr>
        <w:pStyle w:val="Code"/>
      </w:pPr>
      <w:r w:rsidRPr="00362B38">
        <w:t xml:space="preserve">            try</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var valueCollection = requestUri.ParseQueryString();</w:t>
      </w:r>
    </w:p>
    <w:p w:rsidR="00362B38" w:rsidRPr="00362B38" w:rsidRDefault="00362B38" w:rsidP="00362B38">
      <w:pPr>
        <w:pStyle w:val="Code"/>
      </w:pPr>
    </w:p>
    <w:p w:rsidR="00362B38" w:rsidRPr="00362B38" w:rsidRDefault="00362B38" w:rsidP="00362B38">
      <w:pPr>
        <w:pStyle w:val="Code"/>
      </w:pPr>
      <w:r w:rsidRPr="00362B38">
        <w:t xml:space="preserve">                pageNumber =</w:t>
      </w:r>
    </w:p>
    <w:p w:rsidR="00362B38" w:rsidRPr="00362B38" w:rsidRDefault="00362B38" w:rsidP="00362B38">
      <w:pPr>
        <w:pStyle w:val="Code"/>
      </w:pPr>
      <w:r w:rsidRPr="00362B38">
        <w:t xml:space="preserve">                    PrimitiveTypeParser.Parse&lt;int?&gt;(valueCollection[Constants.CommonParameterNames.PageNumber]);</w:t>
      </w:r>
    </w:p>
    <w:p w:rsidR="00362B38" w:rsidRPr="00362B38" w:rsidRDefault="00362B38" w:rsidP="00362B38">
      <w:pPr>
        <w:pStyle w:val="Code"/>
      </w:pPr>
      <w:r w:rsidRPr="00362B38">
        <w:lastRenderedPageBreak/>
        <w:t xml:space="preserve">                pageSize = PrimitiveTypeParser.Parse&lt;int?&gt;(valueCollection[Constants.CommonParameterNames.PageSize]);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catch (Exception 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_log.Error("Error parsing input", e);</w:t>
      </w:r>
    </w:p>
    <w:p w:rsidR="00362B38" w:rsidRPr="00362B38" w:rsidRDefault="00362B38" w:rsidP="00362B38">
      <w:pPr>
        <w:pStyle w:val="Code"/>
      </w:pPr>
      <w:r w:rsidRPr="00362B38">
        <w:t xml:space="preserve">                throw new HttpException((int) HttpStatusCode.BadRequest, e.Message);</w:t>
      </w:r>
    </w:p>
    <w:p w:rsidR="00362B38" w:rsidRPr="00362B38" w:rsidRDefault="00362B38" w:rsidP="00362B38">
      <w:pPr>
        <w:pStyle w:val="Code"/>
      </w:pPr>
      <w:r w:rsidRPr="00362B38">
        <w:t xml:space="preserve">            }</w:t>
      </w:r>
    </w:p>
    <w:p w:rsidR="00362B38" w:rsidRPr="00362B38" w:rsidRDefault="00362B38" w:rsidP="00362B38">
      <w:pPr>
        <w:pStyle w:val="Code"/>
      </w:pPr>
    </w:p>
    <w:p w:rsidR="00362B38" w:rsidRPr="00362B38" w:rsidRDefault="00362B38" w:rsidP="00362B38">
      <w:pPr>
        <w:pStyle w:val="Code"/>
      </w:pPr>
      <w:r w:rsidRPr="00362B38">
        <w:t xml:space="preserve">            pageNumber = pageNumber.GetBoundedValue(Constants.Paging.DefaultPageNumber, Constants.Paging.MinPageNumber);</w:t>
      </w:r>
    </w:p>
    <w:p w:rsidR="00362B38" w:rsidRPr="00362B38" w:rsidRDefault="00362B38" w:rsidP="00362B38">
      <w:pPr>
        <w:pStyle w:val="Code"/>
      </w:pPr>
      <w:r w:rsidRPr="00362B38">
        <w:t xml:space="preserve">            pageSize = pageSize.GetBoundedValue(DefaultPageSize,</w:t>
      </w:r>
    </w:p>
    <w:p w:rsidR="00362B38" w:rsidRPr="00362B38" w:rsidRDefault="00362B38" w:rsidP="00362B38">
      <w:pPr>
        <w:pStyle w:val="Code"/>
      </w:pPr>
      <w:r w:rsidRPr="00362B38">
        <w:t xml:space="preserve">                Constants.Paging.MinPageSize, MaxPageSize);</w:t>
      </w:r>
    </w:p>
    <w:p w:rsidR="00362B38" w:rsidRPr="00362B38" w:rsidRDefault="00362B38" w:rsidP="00362B38">
      <w:pPr>
        <w:pStyle w:val="Code"/>
      </w:pPr>
    </w:p>
    <w:p w:rsidR="00362B38" w:rsidRPr="00362B38" w:rsidRDefault="00362B38" w:rsidP="00362B38">
      <w:pPr>
        <w:pStyle w:val="Code"/>
      </w:pPr>
      <w:r w:rsidRPr="00362B38">
        <w:t xml:space="preserve">            return new PagedDataRequest(pageNumber.Value, pageSize.Value);</w:t>
      </w:r>
    </w:p>
    <w:p w:rsidR="00362B38" w:rsidRPr="00362B38" w:rsidRDefault="00362B38" w:rsidP="00362B38">
      <w:pPr>
        <w:pStyle w:val="Code"/>
      </w:pPr>
      <w:r w:rsidRPr="00362B38">
        <w:t xml:space="preserve">        }</w:t>
      </w:r>
    </w:p>
    <w:p w:rsidR="00362B38" w:rsidRPr="00362B38" w:rsidRDefault="00362B38" w:rsidP="00362B38">
      <w:pPr>
        <w:pStyle w:val="Code"/>
      </w:pPr>
      <w:r w:rsidRPr="00362B38">
        <w:t xml:space="preserve">    }</w:t>
      </w:r>
    </w:p>
    <w:p w:rsidR="00EE1FFD" w:rsidRDefault="00362B38" w:rsidP="00362B38">
      <w:pPr>
        <w:pStyle w:val="Code"/>
      </w:pPr>
      <w:r w:rsidRPr="00362B38">
        <w:t>}</w:t>
      </w:r>
    </w:p>
    <w:p w:rsidR="00362B38" w:rsidRDefault="00362B38" w:rsidP="00362B38">
      <w:pPr>
        <w:pStyle w:val="CodeCaption"/>
      </w:pPr>
      <w:r>
        <w:t xml:space="preserve">Dependency Configuration (add to </w:t>
      </w:r>
      <w:r w:rsidRPr="00E56F99">
        <w:rPr>
          <w:rStyle w:val="CodeInline"/>
        </w:rPr>
        <w:t>NinjectConfigurator.AddBindings</w:t>
      </w:r>
      <w:r>
        <w:t>)</w:t>
      </w:r>
    </w:p>
    <w:p w:rsidR="00EE1FFD" w:rsidRDefault="00362B38" w:rsidP="00D57526">
      <w:pPr>
        <w:pStyle w:val="Code"/>
      </w:pPr>
      <w:r w:rsidRPr="00362B38">
        <w:t>container.Bind&lt;IPagedDataRequestFactory&gt;().To&lt;PagedDataRequestFactory&gt;().InSingletonScope();</w:t>
      </w:r>
    </w:p>
    <w:p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rsidR="0000329B" w:rsidRPr="0000329B" w:rsidRDefault="0000329B" w:rsidP="0000329B">
      <w:pPr>
        <w:pStyle w:val="Code"/>
      </w:pPr>
      <w:r w:rsidRPr="0000329B">
        <w:t>using System.ComponentModel;</w:t>
      </w:r>
    </w:p>
    <w:p w:rsidR="0000329B" w:rsidRPr="0000329B" w:rsidRDefault="0000329B" w:rsidP="0000329B">
      <w:pPr>
        <w:pStyle w:val="Code"/>
      </w:pPr>
    </w:p>
    <w:p w:rsidR="0000329B" w:rsidRPr="0000329B" w:rsidRDefault="0000329B" w:rsidP="0000329B">
      <w:pPr>
        <w:pStyle w:val="Code"/>
      </w:pPr>
      <w:r w:rsidRPr="0000329B">
        <w:t>namespace WebApi2Book.Common</w:t>
      </w:r>
    </w:p>
    <w:p w:rsidR="0000329B" w:rsidRPr="0000329B" w:rsidRDefault="0000329B" w:rsidP="0000329B">
      <w:pPr>
        <w:pStyle w:val="Code"/>
      </w:pPr>
      <w:r w:rsidRPr="0000329B">
        <w:t>{</w:t>
      </w:r>
    </w:p>
    <w:p w:rsidR="0000329B" w:rsidRPr="0000329B" w:rsidRDefault="0000329B" w:rsidP="0000329B">
      <w:pPr>
        <w:pStyle w:val="Code"/>
      </w:pPr>
      <w:r w:rsidRPr="0000329B">
        <w:t xml:space="preserve">    public static class PrimitiveTypeParser</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public static T Parse&lt;T&gt;(string valueAsString)</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var converter = TypeDescriptor.GetConverter(typeof (T));</w:t>
      </w:r>
    </w:p>
    <w:p w:rsidR="0000329B" w:rsidRPr="0000329B" w:rsidRDefault="0000329B" w:rsidP="0000329B">
      <w:pPr>
        <w:pStyle w:val="Code"/>
      </w:pPr>
      <w:r w:rsidRPr="0000329B">
        <w:lastRenderedPageBreak/>
        <w:t xml:space="preserve">            var result = converter.ConvertFromString(valueAsString);</w:t>
      </w:r>
    </w:p>
    <w:p w:rsidR="0000329B" w:rsidRPr="0000329B" w:rsidRDefault="0000329B" w:rsidP="0000329B">
      <w:pPr>
        <w:pStyle w:val="Code"/>
      </w:pPr>
      <w:r w:rsidRPr="0000329B">
        <w:t xml:space="preserve">            return (T) result;</w:t>
      </w:r>
    </w:p>
    <w:p w:rsidR="0000329B" w:rsidRPr="0000329B" w:rsidRDefault="0000329B" w:rsidP="0000329B">
      <w:pPr>
        <w:pStyle w:val="Code"/>
      </w:pPr>
      <w:r w:rsidRPr="0000329B">
        <w:t xml:space="preserve">        }</w:t>
      </w:r>
    </w:p>
    <w:p w:rsidR="0000329B" w:rsidRPr="0000329B" w:rsidRDefault="0000329B" w:rsidP="0000329B">
      <w:pPr>
        <w:pStyle w:val="Code"/>
      </w:pPr>
      <w:r w:rsidRPr="0000329B">
        <w:t xml:space="preserve">    }</w:t>
      </w:r>
    </w:p>
    <w:p w:rsidR="00D57526" w:rsidRDefault="0000329B" w:rsidP="0000329B">
      <w:pPr>
        <w:pStyle w:val="Code"/>
      </w:pPr>
      <w:r w:rsidRPr="0000329B">
        <w:t>}</w:t>
      </w:r>
    </w:p>
    <w:p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rsidR="00E14B33" w:rsidRDefault="00E14B33" w:rsidP="00E14B33">
      <w:pPr>
        <w:pStyle w:val="BodyTextCont"/>
      </w:pPr>
      <w:r>
        <w:t>Now add in the extension methods:</w:t>
      </w:r>
    </w:p>
    <w:p w:rsidR="00E14B33" w:rsidRPr="00E14B33" w:rsidRDefault="00E14B33" w:rsidP="00E14B33">
      <w:pPr>
        <w:pStyle w:val="Code"/>
      </w:pPr>
      <w:r w:rsidRPr="00E14B33">
        <w:t>using System;</w:t>
      </w:r>
    </w:p>
    <w:p w:rsidR="00E14B33" w:rsidRPr="00E14B33" w:rsidRDefault="00E14B33" w:rsidP="00E14B33">
      <w:pPr>
        <w:pStyle w:val="Code"/>
      </w:pPr>
    </w:p>
    <w:p w:rsidR="00E14B33" w:rsidRPr="00E14B33" w:rsidRDefault="00E14B33" w:rsidP="00E14B33">
      <w:pPr>
        <w:pStyle w:val="Code"/>
      </w:pPr>
      <w:r w:rsidRPr="00E14B33">
        <w:t>namespace WebApi2Book.Common.Extensions</w:t>
      </w:r>
    </w:p>
    <w:p w:rsidR="00E14B33" w:rsidRPr="00E14B33" w:rsidRDefault="00E14B33" w:rsidP="00E14B33">
      <w:pPr>
        <w:pStyle w:val="Code"/>
      </w:pPr>
      <w:r w:rsidRPr="00E14B33">
        <w:t>{</w:t>
      </w:r>
    </w:p>
    <w:p w:rsidR="00E14B33" w:rsidRPr="00E14B33" w:rsidRDefault="00E14B33" w:rsidP="00E14B33">
      <w:pPr>
        <w:pStyle w:val="Code"/>
      </w:pPr>
      <w:r w:rsidRPr="00E14B33">
        <w:t xml:space="preserve">    public static class IntExtensions</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public static int GetBoundedValue(this int 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boundedValue = Math.Min(Math.Max(value,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Math.Max(valToBound, min);</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p>
    <w:p w:rsidR="00E14B33" w:rsidRPr="00E14B33" w:rsidRDefault="00E14B33" w:rsidP="00E14B33">
      <w:pPr>
        <w:pStyle w:val="Code"/>
      </w:pPr>
      <w:r w:rsidRPr="00E14B33">
        <w:t xml:space="preserve">        public static int GetBoundedValue(this int? value, int defaultValue, int min, int max)</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var valToBound = value ?? defaultValue;</w:t>
      </w:r>
    </w:p>
    <w:p w:rsidR="00E14B33" w:rsidRPr="00E14B33" w:rsidRDefault="00E14B33" w:rsidP="00E14B33">
      <w:pPr>
        <w:pStyle w:val="Code"/>
      </w:pPr>
      <w:r w:rsidRPr="00E14B33">
        <w:t xml:space="preserve">            var boundedValue = GetBoundedValue(valToBound, min, max);</w:t>
      </w:r>
    </w:p>
    <w:p w:rsidR="00E14B33" w:rsidRPr="00E14B33" w:rsidRDefault="00E14B33" w:rsidP="00E14B33">
      <w:pPr>
        <w:pStyle w:val="Code"/>
      </w:pPr>
      <w:r w:rsidRPr="00E14B33">
        <w:t xml:space="preserve">            return boundedValue;</w:t>
      </w:r>
    </w:p>
    <w:p w:rsidR="00E14B33" w:rsidRPr="00E14B33" w:rsidRDefault="00E14B33" w:rsidP="00E14B33">
      <w:pPr>
        <w:pStyle w:val="Code"/>
      </w:pPr>
      <w:r w:rsidRPr="00E14B33">
        <w:t xml:space="preserve">        }</w:t>
      </w:r>
    </w:p>
    <w:p w:rsidR="00E14B33" w:rsidRPr="00E14B33" w:rsidRDefault="00E14B33" w:rsidP="00E14B33">
      <w:pPr>
        <w:pStyle w:val="Code"/>
      </w:pPr>
      <w:r w:rsidRPr="00E14B33">
        <w:t xml:space="preserve">    }</w:t>
      </w:r>
    </w:p>
    <w:p w:rsidR="00E14B33" w:rsidRDefault="00E14B33" w:rsidP="00E14B33">
      <w:pPr>
        <w:pStyle w:val="Code"/>
      </w:pPr>
      <w:r w:rsidRPr="00E14B33">
        <w:t>}</w:t>
      </w:r>
    </w:p>
    <w:p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rsidR="00EE1FFD" w:rsidRPr="00EE1FFD" w:rsidRDefault="00EE1FFD" w:rsidP="00EE1FFD">
      <w:pPr>
        <w:pStyle w:val="Heading2"/>
      </w:pPr>
      <w:r>
        <w:lastRenderedPageBreak/>
        <w:t>Filtering the Results</w:t>
      </w:r>
    </w:p>
    <w:p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rsidR="00B86380" w:rsidRDefault="00B86380" w:rsidP="00B86380">
      <w:pPr>
        <w:pStyle w:val="CodeCaption"/>
      </w:pPr>
      <w:r w:rsidRPr="00081227">
        <w:t>ResultsPagingUtility</w:t>
      </w:r>
      <w:r>
        <w:t xml:space="preserve"> Class</w:t>
      </w:r>
    </w:p>
    <w:p w:rsidR="00B86380" w:rsidRPr="00081227" w:rsidRDefault="00B86380" w:rsidP="00B86380">
      <w:pPr>
        <w:pStyle w:val="Code"/>
      </w:pPr>
      <w:r w:rsidRPr="00081227">
        <w:t>using System;</w:t>
      </w:r>
    </w:p>
    <w:p w:rsidR="00B86380" w:rsidRPr="00081227" w:rsidRDefault="00B86380" w:rsidP="00B86380">
      <w:pPr>
        <w:pStyle w:val="Code"/>
      </w:pPr>
      <w:r w:rsidRPr="00081227">
        <w:t>using WebApi2Book.Common;</w:t>
      </w:r>
    </w:p>
    <w:p w:rsidR="00B86380" w:rsidRPr="00081227" w:rsidRDefault="00B86380" w:rsidP="00B86380">
      <w:pPr>
        <w:pStyle w:val="Code"/>
      </w:pPr>
    </w:p>
    <w:p w:rsidR="00B86380" w:rsidRPr="00081227" w:rsidRDefault="00B86380" w:rsidP="00B86380">
      <w:pPr>
        <w:pStyle w:val="Code"/>
      </w:pPr>
      <w:r w:rsidRPr="00081227">
        <w:t>namespace WebApi2Book.Data</w:t>
      </w:r>
    </w:p>
    <w:p w:rsidR="00B86380" w:rsidRPr="00081227" w:rsidRDefault="00B86380" w:rsidP="00B86380">
      <w:pPr>
        <w:pStyle w:val="Code"/>
      </w:pPr>
      <w:r w:rsidRPr="00081227">
        <w:t>{</w:t>
      </w:r>
    </w:p>
    <w:p w:rsidR="00B86380" w:rsidRPr="00081227" w:rsidRDefault="00B86380" w:rsidP="00B86380">
      <w:pPr>
        <w:pStyle w:val="Code"/>
      </w:pPr>
      <w:r w:rsidRPr="00081227">
        <w:t xml:space="preserve">    public static class ResultsPagingUtility</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private const string ValueLessThanOneErrorMessage = "Value may not be less than 1.";</w:t>
      </w:r>
    </w:p>
    <w:p w:rsidR="00B86380" w:rsidRPr="00081227" w:rsidRDefault="00B86380" w:rsidP="00B86380">
      <w:pPr>
        <w:pStyle w:val="Code"/>
      </w:pPr>
      <w:r w:rsidRPr="00081227">
        <w:t xml:space="preserve">        private const string ValueLessThanZeroErrorMessage = "Value may not be less than 0.";</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CalculatePageSize(int requestedValue, int maxValue)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(requestedValue &lt; 1)</w:t>
      </w:r>
    </w:p>
    <w:p w:rsidR="00B86380" w:rsidRPr="00081227" w:rsidRDefault="00B86380" w:rsidP="00B86380">
      <w:pPr>
        <w:pStyle w:val="Code"/>
      </w:pPr>
      <w:r w:rsidRPr="00081227">
        <w:t xml:space="preserve">                throw new ArgumentOutOfRangeException("requestedValue", requestedValue, ValueLessThanOneErrorMessage);</w:t>
      </w:r>
    </w:p>
    <w:p w:rsidR="00B86380" w:rsidRPr="00081227" w:rsidRDefault="00B86380" w:rsidP="00B86380">
      <w:pPr>
        <w:pStyle w:val="Code"/>
      </w:pPr>
      <w:r w:rsidRPr="00081227">
        <w:t xml:space="preserve">            if (maxValue &lt; 1)</w:t>
      </w:r>
    </w:p>
    <w:p w:rsidR="00B86380" w:rsidRPr="00081227" w:rsidRDefault="00B86380" w:rsidP="00B86380">
      <w:pPr>
        <w:pStyle w:val="Code"/>
      </w:pPr>
      <w:r w:rsidRPr="00081227">
        <w:t xml:space="preserve">                throw new ArgumentOutOfRangeException("maxValue", maxValue,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boundedPageSize = Math.Min(requestedValue, maxValue);</w:t>
      </w:r>
    </w:p>
    <w:p w:rsidR="00B86380" w:rsidRPr="00081227" w:rsidRDefault="00B86380" w:rsidP="00B86380">
      <w:pPr>
        <w:pStyle w:val="Code"/>
      </w:pPr>
      <w:r w:rsidRPr="00081227">
        <w:t xml:space="preserve">            return boundedPageSize;</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CalculateStartIndex(int pageNumber,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if (pageNumber &lt; 1)</w:t>
      </w:r>
    </w:p>
    <w:p w:rsidR="00B86380" w:rsidRPr="00081227" w:rsidRDefault="00B86380" w:rsidP="00B86380">
      <w:pPr>
        <w:pStyle w:val="Code"/>
      </w:pPr>
      <w:r w:rsidRPr="00081227">
        <w:t xml:space="preserve">                throw new ArgumentOutOfRangeException(Constants.CommonParameterNames.PageNumber, pageNumber,</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startIndex = (pageNumber - 1)*pageSize;</w:t>
      </w:r>
    </w:p>
    <w:p w:rsidR="00B86380" w:rsidRPr="00081227" w:rsidRDefault="00B86380" w:rsidP="00B86380">
      <w:pPr>
        <w:pStyle w:val="Code"/>
      </w:pPr>
      <w:r w:rsidRPr="00081227">
        <w:t xml:space="preserve">            return startIndex;</w:t>
      </w:r>
    </w:p>
    <w:p w:rsidR="00B86380" w:rsidRPr="00081227" w:rsidRDefault="00B86380" w:rsidP="00B86380">
      <w:pPr>
        <w:pStyle w:val="Code"/>
      </w:pPr>
      <w:r w:rsidRPr="00081227">
        <w:t xml:space="preserve">        }</w:t>
      </w:r>
    </w:p>
    <w:p w:rsidR="00B86380" w:rsidRPr="00081227" w:rsidRDefault="00B86380" w:rsidP="00B86380">
      <w:pPr>
        <w:pStyle w:val="Code"/>
      </w:pPr>
    </w:p>
    <w:p w:rsidR="00B86380" w:rsidRPr="00081227" w:rsidRDefault="00B86380" w:rsidP="00B86380">
      <w:pPr>
        <w:pStyle w:val="Code"/>
      </w:pPr>
      <w:r w:rsidRPr="00081227">
        <w:t xml:space="preserve">        public static int CalculatePageCount(int totalItemCount, int pageSize)</w:t>
      </w:r>
    </w:p>
    <w:p w:rsidR="00B86380" w:rsidRPr="00081227" w:rsidRDefault="00B86380" w:rsidP="00B86380">
      <w:pPr>
        <w:pStyle w:val="Code"/>
      </w:pPr>
      <w:r w:rsidRPr="00081227">
        <w:t xml:space="preserve">        {</w:t>
      </w:r>
    </w:p>
    <w:p w:rsidR="00B86380" w:rsidRPr="00081227" w:rsidRDefault="00B86380" w:rsidP="00B86380">
      <w:pPr>
        <w:pStyle w:val="Code"/>
      </w:pPr>
      <w:r w:rsidRPr="00081227">
        <w:lastRenderedPageBreak/>
        <w:t xml:space="preserve">            if (totalItemCount &lt; 0)</w:t>
      </w:r>
    </w:p>
    <w:p w:rsidR="00B86380" w:rsidRPr="00081227" w:rsidRDefault="00B86380" w:rsidP="00B86380">
      <w:pPr>
        <w:pStyle w:val="Code"/>
      </w:pPr>
      <w:r w:rsidRPr="00081227">
        <w:t xml:space="preserve">                throw new ArgumentOutOfRangeException("totalItemCount", totalItemCount, ValueLessThanZeroErrorMessage);</w:t>
      </w:r>
    </w:p>
    <w:p w:rsidR="00B86380" w:rsidRPr="00081227" w:rsidRDefault="00B86380" w:rsidP="00B86380">
      <w:pPr>
        <w:pStyle w:val="Code"/>
      </w:pPr>
      <w:r w:rsidRPr="00081227">
        <w:t xml:space="preserve">            if (pageSize &lt; 1)</w:t>
      </w:r>
    </w:p>
    <w:p w:rsidR="00B86380" w:rsidRPr="00081227" w:rsidRDefault="00B86380" w:rsidP="00B86380">
      <w:pPr>
        <w:pStyle w:val="Code"/>
      </w:pPr>
      <w:r w:rsidRPr="00081227">
        <w:t xml:space="preserve">                throw new ArgumentOutOfRangeException(Constants.CommonParameterNames.PageSize, pageSize,</w:t>
      </w:r>
    </w:p>
    <w:p w:rsidR="00B86380" w:rsidRPr="00081227" w:rsidRDefault="00B86380" w:rsidP="00B86380">
      <w:pPr>
        <w:pStyle w:val="Code"/>
      </w:pPr>
      <w:r w:rsidRPr="00081227">
        <w:t xml:space="preserve">                    ValueLessThanOneErrorMessage);</w:t>
      </w:r>
    </w:p>
    <w:p w:rsidR="00B86380" w:rsidRPr="00081227" w:rsidRDefault="00B86380" w:rsidP="00B86380">
      <w:pPr>
        <w:pStyle w:val="Code"/>
      </w:pPr>
    </w:p>
    <w:p w:rsidR="00B86380" w:rsidRPr="00081227" w:rsidRDefault="00B86380" w:rsidP="00B86380">
      <w:pPr>
        <w:pStyle w:val="Code"/>
      </w:pPr>
      <w:r w:rsidRPr="00081227">
        <w:t xml:space="preserve">            var totalPageCount = (totalItemCount + pageSize - 1)/pageSize;</w:t>
      </w:r>
    </w:p>
    <w:p w:rsidR="00B86380" w:rsidRPr="00081227" w:rsidRDefault="00B86380" w:rsidP="00B86380">
      <w:pPr>
        <w:pStyle w:val="Code"/>
      </w:pPr>
      <w:r w:rsidRPr="00081227">
        <w:t xml:space="preserve">            return totalPageCount;</w:t>
      </w:r>
    </w:p>
    <w:p w:rsidR="00B86380" w:rsidRPr="00081227" w:rsidRDefault="00B86380" w:rsidP="00B86380">
      <w:pPr>
        <w:pStyle w:val="Code"/>
      </w:pPr>
      <w:r w:rsidRPr="00081227">
        <w:t xml:space="preserve">        }</w:t>
      </w:r>
    </w:p>
    <w:p w:rsidR="00B86380" w:rsidRPr="00081227" w:rsidRDefault="00B86380" w:rsidP="00B86380">
      <w:pPr>
        <w:pStyle w:val="Code"/>
      </w:pPr>
      <w:r w:rsidRPr="00081227">
        <w:t xml:space="preserve">    }</w:t>
      </w:r>
    </w:p>
    <w:p w:rsidR="00B86380" w:rsidRDefault="00B86380" w:rsidP="00B86380">
      <w:pPr>
        <w:pStyle w:val="Code"/>
      </w:pPr>
      <w:r w:rsidRPr="00081227">
        <w:t>}</w:t>
      </w:r>
    </w:p>
    <w:p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rsidR="00F13537" w:rsidRDefault="00F13537" w:rsidP="00B86380">
      <w:pPr>
        <w:pStyle w:val="BodyTextCont"/>
      </w:pPr>
      <w:r>
        <w:t xml:space="preserve">Next, let's implement the </w:t>
      </w:r>
      <w:proofErr w:type="spellStart"/>
      <w:r>
        <w:t>QueryResult</w:t>
      </w:r>
      <w:proofErr w:type="spellEnd"/>
      <w:r>
        <w:t xml:space="preserve"> class as follows:</w:t>
      </w:r>
    </w:p>
    <w:p w:rsidR="00081227" w:rsidRPr="00197107" w:rsidRDefault="00081227" w:rsidP="00081227">
      <w:pPr>
        <w:pStyle w:val="Code"/>
      </w:pPr>
      <w:r w:rsidRPr="00197107">
        <w:t>using System.Collections.Generic;</w:t>
      </w:r>
    </w:p>
    <w:p w:rsidR="00081227" w:rsidRPr="00197107" w:rsidRDefault="00081227" w:rsidP="00081227">
      <w:pPr>
        <w:pStyle w:val="Code"/>
      </w:pPr>
    </w:p>
    <w:p w:rsidR="00081227" w:rsidRPr="00197107" w:rsidRDefault="00081227" w:rsidP="00081227">
      <w:pPr>
        <w:pStyle w:val="Code"/>
      </w:pPr>
      <w:r w:rsidRPr="00197107">
        <w:t>namespace WebApi2Book.Data</w:t>
      </w:r>
    </w:p>
    <w:p w:rsidR="00081227" w:rsidRPr="00197107" w:rsidRDefault="00081227" w:rsidP="00081227">
      <w:pPr>
        <w:pStyle w:val="Code"/>
      </w:pPr>
      <w:r w:rsidRPr="00197107">
        <w:t>{</w:t>
      </w:r>
    </w:p>
    <w:p w:rsidR="00081227" w:rsidRPr="00197107" w:rsidRDefault="00081227" w:rsidP="00081227">
      <w:pPr>
        <w:pStyle w:val="Code"/>
      </w:pPr>
      <w:r w:rsidRPr="00197107">
        <w:t xml:space="preserve">    public class QueryResult&lt;T&gt;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public QueryResult(IEnumerable&lt;T&gt; queriedItems, int totalItemCount, int pageSize)</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PageSize = pageSize;</w:t>
      </w:r>
    </w:p>
    <w:p w:rsidR="00081227" w:rsidRPr="00197107" w:rsidRDefault="00081227" w:rsidP="00081227">
      <w:pPr>
        <w:pStyle w:val="Code"/>
      </w:pPr>
      <w:r w:rsidRPr="00197107">
        <w:t xml:space="preserve">            TotalItemCount = totalItemCount;</w:t>
      </w:r>
    </w:p>
    <w:p w:rsidR="00081227" w:rsidRPr="00197107" w:rsidRDefault="00081227" w:rsidP="00081227">
      <w:pPr>
        <w:pStyle w:val="Code"/>
      </w:pPr>
      <w:r w:rsidRPr="00197107">
        <w:t xml:space="preserve">            QueriedItems = queriedItems ?? new List&lt;T&gt;();</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int TotalItemCount { get; private set; }</w:t>
      </w:r>
    </w:p>
    <w:p w:rsidR="00081227" w:rsidRPr="00197107" w:rsidRDefault="00081227" w:rsidP="00081227">
      <w:pPr>
        <w:pStyle w:val="Code"/>
      </w:pPr>
    </w:p>
    <w:p w:rsidR="00081227" w:rsidRPr="00197107" w:rsidRDefault="00081227" w:rsidP="00081227">
      <w:pPr>
        <w:pStyle w:val="Code"/>
      </w:pPr>
      <w:r w:rsidRPr="00197107">
        <w:t xml:space="preserve">        public int TotalPageCount</w:t>
      </w:r>
    </w:p>
    <w:p w:rsidR="00081227" w:rsidRPr="00197107" w:rsidRDefault="00081227" w:rsidP="00081227">
      <w:pPr>
        <w:pStyle w:val="Code"/>
      </w:pPr>
      <w:r w:rsidRPr="00197107">
        <w:t xml:space="preserve">        {</w:t>
      </w:r>
    </w:p>
    <w:p w:rsidR="00081227" w:rsidRPr="00197107" w:rsidRDefault="00081227" w:rsidP="00081227">
      <w:pPr>
        <w:pStyle w:val="Code"/>
      </w:pPr>
      <w:r w:rsidRPr="00197107">
        <w:t xml:space="preserve">            get { return ResultsPagingUtility.CalculatePageCount(TotalItemCount, PageSize); }</w:t>
      </w:r>
    </w:p>
    <w:p w:rsidR="00081227" w:rsidRPr="00197107" w:rsidRDefault="00081227" w:rsidP="00081227">
      <w:pPr>
        <w:pStyle w:val="Code"/>
      </w:pPr>
      <w:r w:rsidRPr="00197107">
        <w:t xml:space="preserve">        }</w:t>
      </w:r>
    </w:p>
    <w:p w:rsidR="00081227" w:rsidRPr="00197107" w:rsidRDefault="00081227" w:rsidP="00081227">
      <w:pPr>
        <w:pStyle w:val="Code"/>
      </w:pPr>
    </w:p>
    <w:p w:rsidR="00081227" w:rsidRPr="00197107" w:rsidRDefault="00081227" w:rsidP="00081227">
      <w:pPr>
        <w:pStyle w:val="Code"/>
      </w:pPr>
      <w:r w:rsidRPr="00197107">
        <w:t xml:space="preserve">        public IEnumerable&lt;T&gt; QueriedItems { get; private set; }</w:t>
      </w:r>
    </w:p>
    <w:p w:rsidR="00081227" w:rsidRPr="00197107" w:rsidRDefault="00081227" w:rsidP="00081227">
      <w:pPr>
        <w:pStyle w:val="Code"/>
      </w:pPr>
    </w:p>
    <w:p w:rsidR="00081227" w:rsidRPr="00197107" w:rsidRDefault="00081227" w:rsidP="00081227">
      <w:pPr>
        <w:pStyle w:val="Code"/>
      </w:pPr>
      <w:r w:rsidRPr="00197107">
        <w:t xml:space="preserve">        public int PageSize { get; private set; }</w:t>
      </w:r>
    </w:p>
    <w:p w:rsidR="00081227" w:rsidRPr="00197107" w:rsidRDefault="00081227" w:rsidP="00081227">
      <w:pPr>
        <w:pStyle w:val="Code"/>
      </w:pPr>
      <w:r w:rsidRPr="00197107">
        <w:t xml:space="preserve">    }</w:t>
      </w:r>
    </w:p>
    <w:p w:rsidR="00081227" w:rsidRDefault="00081227" w:rsidP="00081227">
      <w:pPr>
        <w:pStyle w:val="Code"/>
      </w:pPr>
      <w:r w:rsidRPr="00197107">
        <w:t>}</w:t>
      </w:r>
    </w:p>
    <w:p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Note that </w:t>
      </w:r>
      <w:proofErr w:type="spellStart"/>
      <w:r w:rsidR="00B86380" w:rsidRPr="00B86380">
        <w:rPr>
          <w:rStyle w:val="CodeInline"/>
        </w:rPr>
        <w:t>TotalItemCount</w:t>
      </w:r>
      <w:proofErr w:type="spellEnd"/>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rsidR="00081227" w:rsidRDefault="00D97F9F" w:rsidP="00D97F9F">
      <w:pPr>
        <w:pStyle w:val="BodyTextCont"/>
      </w:pPr>
      <w:r>
        <w:t>With those utility types now available, we are now ready to implement the query processor. Implement as follows:</w:t>
      </w:r>
    </w:p>
    <w:p w:rsidR="00197107" w:rsidRDefault="00197107" w:rsidP="00197107">
      <w:pPr>
        <w:pStyle w:val="CodeCaption"/>
      </w:pPr>
      <w:r w:rsidRPr="00197107">
        <w:t>IAllTasksQueryProcessor</w:t>
      </w:r>
      <w:r>
        <w:t xml:space="preserve"> Interface</w:t>
      </w:r>
    </w:p>
    <w:p w:rsidR="00197107" w:rsidRPr="00197107" w:rsidRDefault="00197107" w:rsidP="00197107">
      <w:pPr>
        <w:pStyle w:val="Code"/>
      </w:pPr>
      <w:r w:rsidRPr="00197107">
        <w:t>using WebApi2Book.Data.Entities;</w:t>
      </w:r>
    </w:p>
    <w:p w:rsidR="00197107" w:rsidRPr="00197107" w:rsidRDefault="00197107" w:rsidP="00197107">
      <w:pPr>
        <w:pStyle w:val="Code"/>
      </w:pPr>
    </w:p>
    <w:p w:rsidR="00197107" w:rsidRPr="00197107" w:rsidRDefault="00197107" w:rsidP="00197107">
      <w:pPr>
        <w:pStyle w:val="Code"/>
      </w:pPr>
      <w:r w:rsidRPr="00197107">
        <w:t>namespace WebApi2Book.Data</w:t>
      </w:r>
    </w:p>
    <w:p w:rsidR="00197107" w:rsidRPr="00197107" w:rsidRDefault="00197107" w:rsidP="00197107">
      <w:pPr>
        <w:pStyle w:val="Code"/>
      </w:pPr>
      <w:r w:rsidRPr="00197107">
        <w:t>{</w:t>
      </w:r>
    </w:p>
    <w:p w:rsidR="00197107" w:rsidRPr="00197107" w:rsidRDefault="00197107" w:rsidP="00197107">
      <w:pPr>
        <w:pStyle w:val="Code"/>
      </w:pPr>
      <w:r w:rsidRPr="00197107">
        <w:t xml:space="preserve">    public interface IAllTasksQueryProcessor</w:t>
      </w:r>
    </w:p>
    <w:p w:rsidR="00197107" w:rsidRPr="00197107" w:rsidRDefault="00197107" w:rsidP="00197107">
      <w:pPr>
        <w:pStyle w:val="Code"/>
      </w:pPr>
      <w:r w:rsidRPr="00197107">
        <w:t xml:space="preserve">    {</w:t>
      </w:r>
    </w:p>
    <w:p w:rsidR="00197107" w:rsidRPr="00197107" w:rsidRDefault="00197107" w:rsidP="00197107">
      <w:pPr>
        <w:pStyle w:val="Code"/>
      </w:pPr>
      <w:r w:rsidRPr="00197107">
        <w:t xml:space="preserve">        QueryResult&lt;Task&gt; GetTasks(PagedDataRequest requestInfo);</w:t>
      </w:r>
    </w:p>
    <w:p w:rsidR="00197107" w:rsidRPr="00197107" w:rsidRDefault="00197107" w:rsidP="00197107">
      <w:pPr>
        <w:pStyle w:val="Code"/>
      </w:pPr>
      <w:r w:rsidRPr="00197107">
        <w:t xml:space="preserve">    }</w:t>
      </w:r>
    </w:p>
    <w:p w:rsidR="00197107" w:rsidRDefault="00197107" w:rsidP="00197107">
      <w:pPr>
        <w:pStyle w:val="Code"/>
      </w:pPr>
      <w:r w:rsidRPr="00197107">
        <w:t>}</w:t>
      </w:r>
    </w:p>
    <w:p w:rsidR="00197107" w:rsidRDefault="00197107" w:rsidP="00081227">
      <w:pPr>
        <w:pStyle w:val="CodeCaption"/>
      </w:pPr>
      <w:r>
        <w:t>AllTasksQueryProcessor Class</w:t>
      </w:r>
    </w:p>
    <w:p w:rsidR="00081227" w:rsidRPr="00081227" w:rsidRDefault="00081227" w:rsidP="00081227">
      <w:pPr>
        <w:pStyle w:val="Code"/>
      </w:pPr>
      <w:r w:rsidRPr="00081227">
        <w:t>using NHibernate;</w:t>
      </w:r>
    </w:p>
    <w:p w:rsidR="00081227" w:rsidRPr="00081227" w:rsidRDefault="00081227" w:rsidP="00081227">
      <w:pPr>
        <w:pStyle w:val="Code"/>
      </w:pPr>
      <w:r w:rsidRPr="00081227">
        <w:t>using WebApi2Book.Data.Entities;</w:t>
      </w:r>
    </w:p>
    <w:p w:rsidR="00081227" w:rsidRPr="00081227" w:rsidRDefault="00081227" w:rsidP="00081227">
      <w:pPr>
        <w:pStyle w:val="Code"/>
      </w:pPr>
    </w:p>
    <w:p w:rsidR="00081227" w:rsidRPr="00081227" w:rsidRDefault="00081227" w:rsidP="00081227">
      <w:pPr>
        <w:pStyle w:val="Code"/>
      </w:pPr>
      <w:r w:rsidRPr="00081227">
        <w:t>namespace WebApi2Book.Data.SqlServer.QueryProcessors</w:t>
      </w:r>
    </w:p>
    <w:p w:rsidR="00081227" w:rsidRPr="00081227" w:rsidRDefault="00081227" w:rsidP="00081227">
      <w:pPr>
        <w:pStyle w:val="Code"/>
      </w:pPr>
      <w:r w:rsidRPr="00081227">
        <w:t>{</w:t>
      </w:r>
    </w:p>
    <w:p w:rsidR="00081227" w:rsidRPr="00081227" w:rsidRDefault="00081227" w:rsidP="00081227">
      <w:pPr>
        <w:pStyle w:val="Code"/>
      </w:pPr>
      <w:r w:rsidRPr="00081227">
        <w:t xml:space="preserve">    public class AllTasksQueryProcessor : IAllTasksQueryProcessor</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private readonly ISession _session;</w:t>
      </w:r>
    </w:p>
    <w:p w:rsidR="00081227" w:rsidRPr="00081227" w:rsidRDefault="00081227" w:rsidP="00081227">
      <w:pPr>
        <w:pStyle w:val="Code"/>
      </w:pPr>
    </w:p>
    <w:p w:rsidR="00081227" w:rsidRPr="00081227" w:rsidRDefault="00081227" w:rsidP="00081227">
      <w:pPr>
        <w:pStyle w:val="Code"/>
      </w:pPr>
      <w:r w:rsidRPr="00081227">
        <w:t xml:space="preserve">        public AllTasksQueryProcessor(ISession session)</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_session = session;</w:t>
      </w:r>
    </w:p>
    <w:p w:rsidR="00081227" w:rsidRPr="00081227" w:rsidRDefault="00081227" w:rsidP="00081227">
      <w:pPr>
        <w:pStyle w:val="Code"/>
      </w:pPr>
      <w:r w:rsidRPr="00081227">
        <w:t xml:space="preserve">        }</w:t>
      </w:r>
    </w:p>
    <w:p w:rsidR="00081227" w:rsidRPr="00081227" w:rsidRDefault="00081227" w:rsidP="00081227">
      <w:pPr>
        <w:pStyle w:val="Code"/>
      </w:pPr>
    </w:p>
    <w:p w:rsidR="00081227" w:rsidRPr="00081227" w:rsidRDefault="00081227" w:rsidP="00081227">
      <w:pPr>
        <w:pStyle w:val="Code"/>
      </w:pPr>
      <w:r w:rsidRPr="00081227">
        <w:t xml:space="preserve">        public QueryResult&lt;Task&gt; GetTasks(PagedDataRequest requestInfo)</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var query = _session.QueryOver&lt;Task&gt;();</w:t>
      </w:r>
    </w:p>
    <w:p w:rsidR="00081227" w:rsidRPr="00081227" w:rsidRDefault="00081227" w:rsidP="00081227">
      <w:pPr>
        <w:pStyle w:val="Code"/>
      </w:pPr>
    </w:p>
    <w:p w:rsidR="00081227" w:rsidRPr="00081227" w:rsidRDefault="00081227" w:rsidP="00081227">
      <w:pPr>
        <w:pStyle w:val="Code"/>
      </w:pPr>
      <w:r w:rsidRPr="00081227">
        <w:t xml:space="preserve">            var totalItemCount = query.ToRowCountQuery().RowCount();</w:t>
      </w:r>
    </w:p>
    <w:p w:rsidR="00081227" w:rsidRPr="00081227" w:rsidRDefault="00081227" w:rsidP="00081227">
      <w:pPr>
        <w:pStyle w:val="Code"/>
      </w:pPr>
    </w:p>
    <w:p w:rsidR="00081227" w:rsidRPr="00081227" w:rsidRDefault="00081227" w:rsidP="00081227">
      <w:pPr>
        <w:pStyle w:val="Code"/>
      </w:pPr>
      <w:r w:rsidRPr="00081227">
        <w:t xml:space="preserve">            var startIndex = ResultsPagingUtility.CalculateStartIndex(requestInfo.PageNumber, requestInfo.PageSize);</w:t>
      </w:r>
    </w:p>
    <w:p w:rsidR="00081227" w:rsidRPr="00081227" w:rsidRDefault="00081227" w:rsidP="00081227">
      <w:pPr>
        <w:pStyle w:val="Code"/>
      </w:pPr>
    </w:p>
    <w:p w:rsidR="00081227" w:rsidRPr="00081227" w:rsidRDefault="00081227" w:rsidP="00081227">
      <w:pPr>
        <w:pStyle w:val="Code"/>
      </w:pPr>
      <w:r w:rsidRPr="00081227">
        <w:t xml:space="preserve">            var tasks = query.Skip(startIndex).Take(requestInfo.PageSize).List();</w:t>
      </w:r>
    </w:p>
    <w:p w:rsidR="00081227" w:rsidRPr="00081227" w:rsidRDefault="00081227" w:rsidP="00081227">
      <w:pPr>
        <w:pStyle w:val="Code"/>
      </w:pPr>
    </w:p>
    <w:p w:rsidR="00081227" w:rsidRPr="00081227" w:rsidRDefault="00081227" w:rsidP="00081227">
      <w:pPr>
        <w:pStyle w:val="Code"/>
      </w:pPr>
      <w:r w:rsidRPr="00081227">
        <w:t xml:space="preserve">            var queryResult = new QueryResult&lt;Task&gt;(tasks, totalItemCount, requestInfo.PageSize);</w:t>
      </w:r>
    </w:p>
    <w:p w:rsidR="00081227" w:rsidRPr="00081227" w:rsidRDefault="00081227" w:rsidP="00081227">
      <w:pPr>
        <w:pStyle w:val="Code"/>
      </w:pPr>
    </w:p>
    <w:p w:rsidR="00081227" w:rsidRPr="00081227" w:rsidRDefault="00081227" w:rsidP="00081227">
      <w:pPr>
        <w:pStyle w:val="Code"/>
      </w:pPr>
      <w:r w:rsidRPr="00081227">
        <w:lastRenderedPageBreak/>
        <w:t xml:space="preserve">            return queryResult;</w:t>
      </w:r>
    </w:p>
    <w:p w:rsidR="00081227" w:rsidRPr="00081227" w:rsidRDefault="00081227" w:rsidP="00081227">
      <w:pPr>
        <w:pStyle w:val="Code"/>
      </w:pPr>
      <w:r w:rsidRPr="00081227">
        <w:t xml:space="preserve">        }</w:t>
      </w:r>
    </w:p>
    <w:p w:rsidR="00081227" w:rsidRPr="00081227" w:rsidRDefault="00081227" w:rsidP="00081227">
      <w:pPr>
        <w:pStyle w:val="Code"/>
      </w:pPr>
      <w:r w:rsidRPr="00081227">
        <w:t xml:space="preserve">    }</w:t>
      </w:r>
    </w:p>
    <w:p w:rsidR="00197107" w:rsidRPr="00081227" w:rsidRDefault="00081227" w:rsidP="00081227">
      <w:pPr>
        <w:pStyle w:val="Code"/>
      </w:pPr>
      <w:r w:rsidRPr="00081227">
        <w:t>}</w:t>
      </w:r>
    </w:p>
    <w:p w:rsidR="00D97F9F" w:rsidRDefault="00D97F9F" w:rsidP="00D97F9F">
      <w:pPr>
        <w:pStyle w:val="CodeCaption"/>
      </w:pPr>
      <w:r>
        <w:t xml:space="preserve">Dependency Configuration (add to bottom of </w:t>
      </w:r>
      <w:r w:rsidRPr="00E56F99">
        <w:rPr>
          <w:rStyle w:val="CodeInline"/>
        </w:rPr>
        <w:t>NinjectConfigurator.AddBindings</w:t>
      </w:r>
      <w:r>
        <w:t>)</w:t>
      </w:r>
    </w:p>
    <w:p w:rsidR="00197107" w:rsidRDefault="00D97F9F" w:rsidP="00197107">
      <w:pPr>
        <w:pStyle w:val="Code"/>
      </w:pPr>
      <w:r w:rsidRPr="00D97F9F">
        <w:t>container.Bind&lt;IAllTasksQueryProcessor&gt;().To&lt;AllTasksQueryProcessor&gt;().InRequestScope();</w:t>
      </w:r>
    </w:p>
    <w:p w:rsidR="00197107" w:rsidRDefault="00827DD6" w:rsidP="00827DD6">
      <w:pPr>
        <w:pStyle w:val="BodyTextCont"/>
      </w:pPr>
      <w:r>
        <w:t xml:space="preserve">There's 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rsidR="001E5C5B" w:rsidRPr="001E5C5B" w:rsidRDefault="001E5C5B" w:rsidP="001E5C5B">
      <w:pPr>
        <w:pStyle w:val="Code"/>
      </w:pPr>
      <w:r w:rsidRPr="001E5C5B">
        <w:t>namespace WebApi2Book.Web.Api.Models</w:t>
      </w:r>
    </w:p>
    <w:p w:rsidR="001E5C5B" w:rsidRPr="001E5C5B" w:rsidRDefault="001E5C5B" w:rsidP="001E5C5B">
      <w:pPr>
        <w:pStyle w:val="Code"/>
      </w:pPr>
      <w:r w:rsidRPr="001E5C5B">
        <w:t>{</w:t>
      </w:r>
    </w:p>
    <w:p w:rsidR="001E5C5B" w:rsidRPr="001E5C5B" w:rsidRDefault="001E5C5B" w:rsidP="001E5C5B">
      <w:pPr>
        <w:pStyle w:val="Code"/>
      </w:pPr>
      <w:r w:rsidRPr="001E5C5B">
        <w:t xml:space="preserve">    public interface IPageLinkContaining : ILinkContaining</w:t>
      </w:r>
    </w:p>
    <w:p w:rsidR="001E5C5B" w:rsidRPr="001E5C5B" w:rsidRDefault="001E5C5B" w:rsidP="001E5C5B">
      <w:pPr>
        <w:pStyle w:val="Code"/>
      </w:pPr>
      <w:r w:rsidRPr="001E5C5B">
        <w:t xml:space="preserve">    {</w:t>
      </w:r>
    </w:p>
    <w:p w:rsidR="001E5C5B" w:rsidRPr="001E5C5B" w:rsidRDefault="001E5C5B" w:rsidP="001E5C5B">
      <w:pPr>
        <w:pStyle w:val="Code"/>
      </w:pPr>
      <w:r w:rsidRPr="001E5C5B">
        <w:t xml:space="preserve">        int PageNumber { get; set; }</w:t>
      </w:r>
    </w:p>
    <w:p w:rsidR="001E5C5B" w:rsidRPr="001E5C5B" w:rsidRDefault="001E5C5B" w:rsidP="001E5C5B">
      <w:pPr>
        <w:pStyle w:val="Code"/>
      </w:pPr>
      <w:r w:rsidRPr="001E5C5B">
        <w:t xml:space="preserve">        int PageCount { get; set; }</w:t>
      </w:r>
    </w:p>
    <w:p w:rsidR="001E5C5B" w:rsidRPr="001E5C5B" w:rsidRDefault="001E5C5B" w:rsidP="001E5C5B">
      <w:pPr>
        <w:pStyle w:val="Code"/>
      </w:pPr>
      <w:r w:rsidRPr="001E5C5B">
        <w:t xml:space="preserve">    }</w:t>
      </w:r>
    </w:p>
    <w:p w:rsidR="001E5C5B" w:rsidRDefault="001E5C5B" w:rsidP="001E5C5B">
      <w:pPr>
        <w:pStyle w:val="Code"/>
      </w:pPr>
      <w:r w:rsidRPr="001E5C5B">
        <w:t>}</w:t>
      </w:r>
    </w:p>
    <w:p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rsidR="00B67F21" w:rsidRPr="00B67F21" w:rsidRDefault="00B67F21" w:rsidP="00B67F21">
      <w:pPr>
        <w:pStyle w:val="Code"/>
      </w:pPr>
      <w:r w:rsidRPr="00B67F21">
        <w:t>using System.Collections.Generic;</w:t>
      </w:r>
    </w:p>
    <w:p w:rsidR="00B67F21" w:rsidRPr="00B67F21" w:rsidRDefault="00B67F21" w:rsidP="00B67F21">
      <w:pPr>
        <w:pStyle w:val="Code"/>
      </w:pPr>
    </w:p>
    <w:p w:rsidR="00B67F21" w:rsidRPr="00B67F21" w:rsidRDefault="00B67F21" w:rsidP="00B67F21">
      <w:pPr>
        <w:pStyle w:val="Code"/>
      </w:pPr>
      <w:r w:rsidRPr="00B67F21">
        <w:t>namespace WebApi2Book.Web.Api.Models</w:t>
      </w:r>
    </w:p>
    <w:p w:rsidR="00B67F21" w:rsidRPr="00B67F21" w:rsidRDefault="00B67F21" w:rsidP="00B67F21">
      <w:pPr>
        <w:pStyle w:val="Code"/>
      </w:pPr>
      <w:r w:rsidRPr="00B67F21">
        <w:t>{</w:t>
      </w:r>
    </w:p>
    <w:p w:rsidR="00B67F21" w:rsidRPr="00B67F21" w:rsidRDefault="00B67F21" w:rsidP="00B67F21">
      <w:pPr>
        <w:pStyle w:val="Code"/>
      </w:pPr>
      <w:r w:rsidRPr="00B67F21">
        <w:t xml:space="preserve">    public class PagedDataInquiryResponse&lt;T&gt; : IPageLinkContaining</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private List&lt;T&gt; _items;</w:t>
      </w:r>
    </w:p>
    <w:p w:rsidR="00B67F21" w:rsidRPr="00B67F21" w:rsidRDefault="00B67F21" w:rsidP="00B67F21">
      <w:pPr>
        <w:pStyle w:val="Code"/>
      </w:pPr>
      <w:r w:rsidRPr="00B67F21">
        <w:t xml:space="preserve">        private List&lt;Link&gt; _links;</w:t>
      </w:r>
    </w:p>
    <w:p w:rsidR="00B67F21" w:rsidRPr="00B67F21" w:rsidRDefault="00B67F21" w:rsidP="00B67F21">
      <w:pPr>
        <w:pStyle w:val="Code"/>
      </w:pPr>
    </w:p>
    <w:p w:rsidR="00B67F21" w:rsidRPr="00B67F21" w:rsidRDefault="00B67F21" w:rsidP="00B67F21">
      <w:pPr>
        <w:pStyle w:val="Code"/>
      </w:pPr>
      <w:r w:rsidRPr="00B67F21">
        <w:t xml:space="preserve">        public List&lt;T&gt; Items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_items ?? (_items = new List&lt;T&gt;()); }</w:t>
      </w:r>
    </w:p>
    <w:p w:rsidR="00B67F21" w:rsidRPr="00B67F21" w:rsidRDefault="00B67F21" w:rsidP="00B67F21">
      <w:pPr>
        <w:pStyle w:val="Code"/>
      </w:pPr>
      <w:r w:rsidRPr="00B67F21">
        <w:t xml:space="preserve">            set { _items = value; }</w:t>
      </w:r>
    </w:p>
    <w:p w:rsidR="00B67F21" w:rsidRPr="00B67F21" w:rsidRDefault="00B67F21" w:rsidP="00B67F21">
      <w:pPr>
        <w:pStyle w:val="Code"/>
      </w:pPr>
      <w:r w:rsidRPr="00B67F21">
        <w:lastRenderedPageBreak/>
        <w:t xml:space="preserve">        }</w:t>
      </w:r>
    </w:p>
    <w:p w:rsidR="00B67F21" w:rsidRPr="00B67F21" w:rsidRDefault="00B67F21" w:rsidP="00B67F21">
      <w:pPr>
        <w:pStyle w:val="Code"/>
      </w:pPr>
    </w:p>
    <w:p w:rsidR="00B67F21" w:rsidRPr="00B67F21" w:rsidRDefault="00B67F21" w:rsidP="00B67F21">
      <w:pPr>
        <w:pStyle w:val="Code"/>
      </w:pPr>
      <w:r w:rsidRPr="00B67F21">
        <w:t xml:space="preserve">        public int PageSize { get; set; }</w:t>
      </w:r>
    </w:p>
    <w:p w:rsidR="00B67F21" w:rsidRPr="00B67F21" w:rsidRDefault="00B67F21" w:rsidP="00B67F21">
      <w:pPr>
        <w:pStyle w:val="Code"/>
      </w:pPr>
    </w:p>
    <w:p w:rsidR="00B67F21" w:rsidRPr="00B67F21" w:rsidRDefault="00B67F21" w:rsidP="00B67F21">
      <w:pPr>
        <w:pStyle w:val="Code"/>
      </w:pPr>
      <w:r w:rsidRPr="00B67F21">
        <w:t xml:space="preserve">        public List&lt;Link&gt; Links</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get { return _links ?? (_links = new List&lt;Link&gt;()); }</w:t>
      </w:r>
    </w:p>
    <w:p w:rsidR="00B67F21" w:rsidRPr="00B67F21" w:rsidRDefault="00B67F21" w:rsidP="00B67F21">
      <w:pPr>
        <w:pStyle w:val="Code"/>
      </w:pPr>
      <w:r w:rsidRPr="00B67F21">
        <w:t xml:space="preserve">            set { _links = value; }</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void AddLink(Link link)</w:t>
      </w:r>
    </w:p>
    <w:p w:rsidR="00B67F21" w:rsidRPr="00B67F21" w:rsidRDefault="00B67F21" w:rsidP="00B67F21">
      <w:pPr>
        <w:pStyle w:val="Code"/>
      </w:pPr>
      <w:r w:rsidRPr="00B67F21">
        <w:t xml:space="preserve">        {</w:t>
      </w:r>
    </w:p>
    <w:p w:rsidR="00B67F21" w:rsidRPr="00B67F21" w:rsidRDefault="00B67F21" w:rsidP="00B67F21">
      <w:pPr>
        <w:pStyle w:val="Code"/>
      </w:pPr>
      <w:r w:rsidRPr="00B67F21">
        <w:t xml:space="preserve">            Links.Add(link);</w:t>
      </w:r>
    </w:p>
    <w:p w:rsidR="00B67F21" w:rsidRPr="00B67F21" w:rsidRDefault="00B67F21" w:rsidP="00B67F21">
      <w:pPr>
        <w:pStyle w:val="Code"/>
      </w:pPr>
      <w:r w:rsidRPr="00B67F21">
        <w:t xml:space="preserve">        }</w:t>
      </w:r>
    </w:p>
    <w:p w:rsidR="00B67F21" w:rsidRPr="00B67F21" w:rsidRDefault="00B67F21" w:rsidP="00B67F21">
      <w:pPr>
        <w:pStyle w:val="Code"/>
      </w:pPr>
    </w:p>
    <w:p w:rsidR="00B67F21" w:rsidRPr="00B67F21" w:rsidRDefault="00B67F21" w:rsidP="00B67F21">
      <w:pPr>
        <w:pStyle w:val="Code"/>
      </w:pPr>
      <w:r w:rsidRPr="00B67F21">
        <w:t xml:space="preserve">        public int PageNumber { get; set; }</w:t>
      </w:r>
    </w:p>
    <w:p w:rsidR="00B67F21" w:rsidRPr="00B67F21" w:rsidRDefault="00B67F21" w:rsidP="00B67F21">
      <w:pPr>
        <w:pStyle w:val="Code"/>
      </w:pPr>
      <w:r w:rsidRPr="00B67F21">
        <w:t xml:space="preserve">        public int PageCount { get; set; }</w:t>
      </w:r>
    </w:p>
    <w:p w:rsidR="00B67F21" w:rsidRPr="00B67F21" w:rsidRDefault="00B67F21" w:rsidP="00B67F21">
      <w:pPr>
        <w:pStyle w:val="Code"/>
      </w:pPr>
      <w:r w:rsidRPr="00B67F21">
        <w:t xml:space="preserve">    }</w:t>
      </w:r>
    </w:p>
    <w:p w:rsidR="00B67F21" w:rsidRDefault="00B67F21" w:rsidP="00B67F21">
      <w:pPr>
        <w:pStyle w:val="Code"/>
      </w:pPr>
      <w:r w:rsidRPr="00B67F21">
        <w:t>}</w:t>
      </w:r>
    </w:p>
    <w:p w:rsidR="00B67F21" w:rsidRDefault="00B67F21" w:rsidP="00BD551E">
      <w:pPr>
        <w:pStyle w:val="BodyTextCon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rsidR="00514ACD" w:rsidRDefault="00514ACD" w:rsidP="00514ACD">
      <w:pPr>
        <w:pStyle w:val="CodeCaption"/>
      </w:pPr>
      <w:r w:rsidRPr="001E5C5B">
        <w:rPr>
          <w:rStyle w:val="CodeInline"/>
        </w:rPr>
        <w:t>IAllTasksInquiryProcessor</w:t>
      </w:r>
      <w:r>
        <w:rPr>
          <w:rStyle w:val="CodeInline"/>
        </w:rPr>
        <w:t xml:space="preserve"> Interface</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interface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PagedDataInquiryResponse&lt;Task&gt; GetTasks(PagedDataRequest requestInfo);</w:t>
      </w:r>
    </w:p>
    <w:p w:rsidR="00514ACD" w:rsidRPr="00514ACD" w:rsidRDefault="00514ACD" w:rsidP="00514ACD">
      <w:pPr>
        <w:pStyle w:val="Code"/>
      </w:pPr>
      <w:r w:rsidRPr="00514ACD">
        <w:t xml:space="preserve">    }</w:t>
      </w:r>
    </w:p>
    <w:p w:rsidR="00197107" w:rsidRPr="00514ACD" w:rsidRDefault="00514ACD" w:rsidP="00514ACD">
      <w:pPr>
        <w:pStyle w:val="Code"/>
      </w:pPr>
      <w:r w:rsidRPr="00514ACD">
        <w:t>}</w:t>
      </w:r>
    </w:p>
    <w:p w:rsidR="00197107" w:rsidRDefault="00514ACD" w:rsidP="00514ACD">
      <w:pPr>
        <w:pStyle w:val="CodeCaption"/>
      </w:pPr>
      <w:r>
        <w:t>AllTasksInquiryProcessor Class</w:t>
      </w:r>
    </w:p>
    <w:p w:rsidR="00514ACD" w:rsidRPr="00514ACD" w:rsidRDefault="00514ACD" w:rsidP="00514ACD">
      <w:pPr>
        <w:pStyle w:val="Code"/>
      </w:pPr>
      <w:r w:rsidRPr="00514ACD">
        <w:t>using System.Collections.Generic;</w:t>
      </w:r>
    </w:p>
    <w:p w:rsidR="00514ACD" w:rsidRPr="00514ACD" w:rsidRDefault="00514ACD" w:rsidP="00514ACD">
      <w:pPr>
        <w:pStyle w:val="Code"/>
      </w:pPr>
      <w:r w:rsidRPr="00514ACD">
        <w:t>using System.Linq;</w:t>
      </w:r>
    </w:p>
    <w:p w:rsidR="00514ACD" w:rsidRPr="00514ACD" w:rsidRDefault="00514ACD" w:rsidP="00514ACD">
      <w:pPr>
        <w:pStyle w:val="Code"/>
      </w:pPr>
      <w:r w:rsidRPr="00514ACD">
        <w:t>using WebApi2Book.Common.TypeMapping;</w:t>
      </w:r>
    </w:p>
    <w:p w:rsidR="00514ACD" w:rsidRPr="00514ACD" w:rsidRDefault="00514ACD" w:rsidP="00514ACD">
      <w:pPr>
        <w:pStyle w:val="Code"/>
      </w:pPr>
      <w:r w:rsidRPr="00514ACD">
        <w:t>using WebApi2Book.Data;</w:t>
      </w:r>
    </w:p>
    <w:p w:rsidR="00514ACD" w:rsidRPr="00514ACD" w:rsidRDefault="00514ACD" w:rsidP="00514ACD">
      <w:pPr>
        <w:pStyle w:val="Code"/>
      </w:pPr>
      <w:r w:rsidRPr="00514ACD">
        <w:t>using WebApi2Book.Web.Api.Models;</w:t>
      </w:r>
    </w:p>
    <w:p w:rsidR="00514ACD" w:rsidRPr="00514ACD" w:rsidRDefault="00514ACD" w:rsidP="00514ACD">
      <w:pPr>
        <w:pStyle w:val="Code"/>
      </w:pPr>
      <w:r w:rsidRPr="00514ACD">
        <w:t>using PagedTaskDataInquiryResponse =</w:t>
      </w:r>
    </w:p>
    <w:p w:rsidR="00514ACD" w:rsidRPr="00514ACD" w:rsidRDefault="00514ACD" w:rsidP="00514ACD">
      <w:pPr>
        <w:pStyle w:val="Code"/>
      </w:pPr>
      <w:r w:rsidRPr="00514ACD">
        <w:t xml:space="preserve">    WebApi2Book.Web.Api.Models.PagedDataInquiryResponse&lt;WebApi2Book.Web.Api.Models.Task&gt;;</w:t>
      </w:r>
    </w:p>
    <w:p w:rsidR="00514ACD" w:rsidRPr="00514ACD" w:rsidRDefault="00514ACD" w:rsidP="00514ACD">
      <w:pPr>
        <w:pStyle w:val="Code"/>
      </w:pPr>
    </w:p>
    <w:p w:rsidR="00514ACD" w:rsidRPr="00514ACD" w:rsidRDefault="00514ACD" w:rsidP="00514ACD">
      <w:pPr>
        <w:pStyle w:val="Code"/>
      </w:pPr>
      <w:r w:rsidRPr="00514ACD">
        <w:t>namespace WebApi2Book.Web.Api.InquiryProcessing</w:t>
      </w:r>
    </w:p>
    <w:p w:rsidR="00514ACD" w:rsidRPr="00514ACD" w:rsidRDefault="00514ACD" w:rsidP="00514ACD">
      <w:pPr>
        <w:pStyle w:val="Code"/>
      </w:pPr>
      <w:r w:rsidRPr="00514ACD">
        <w:t>{</w:t>
      </w:r>
    </w:p>
    <w:p w:rsidR="00514ACD" w:rsidRPr="00514ACD" w:rsidRDefault="00514ACD" w:rsidP="00514ACD">
      <w:pPr>
        <w:pStyle w:val="Code"/>
      </w:pPr>
      <w:r w:rsidRPr="00514ACD">
        <w:t xml:space="preserve">    public class AllTasksInquiryProcessor : IAllTasksInquiryProcessor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private readonly IAutoMapper _autoMapper;</w:t>
      </w:r>
    </w:p>
    <w:p w:rsidR="00514ACD" w:rsidRPr="00514ACD" w:rsidRDefault="00514ACD" w:rsidP="00514ACD">
      <w:pPr>
        <w:pStyle w:val="Code"/>
      </w:pPr>
      <w:r w:rsidRPr="00514ACD">
        <w:t xml:space="preserve">        private readonly IAllTasksQueryProcessor _queryProcessor;</w:t>
      </w:r>
    </w:p>
    <w:p w:rsidR="00514ACD" w:rsidRPr="00514ACD" w:rsidRDefault="00514ACD" w:rsidP="00514ACD">
      <w:pPr>
        <w:pStyle w:val="Code"/>
      </w:pPr>
    </w:p>
    <w:p w:rsidR="00514ACD" w:rsidRPr="00514ACD" w:rsidRDefault="00514ACD" w:rsidP="00514ACD">
      <w:pPr>
        <w:pStyle w:val="Code"/>
      </w:pPr>
      <w:r w:rsidRPr="00514ACD">
        <w:t xml:space="preserve">        public AllTasksInquiryProcessor(IAllTasksQueryProcessor queryProcessor, IAutoMapper autoMapper)</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_queryProcessor = queryProcessor;</w:t>
      </w:r>
    </w:p>
    <w:p w:rsidR="00514ACD" w:rsidRPr="00514ACD" w:rsidRDefault="00514ACD" w:rsidP="00514ACD">
      <w:pPr>
        <w:pStyle w:val="Code"/>
      </w:pPr>
      <w:r w:rsidRPr="00514ACD">
        <w:t xml:space="preserve">            _autoMapper = autoMapper;</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PagedTaskDataInquiryResponse GetTasks(PagedDataRequest requestInfo)</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queryResult = _queryProcessor.GetTasks(requestInfo);</w:t>
      </w:r>
    </w:p>
    <w:p w:rsidR="00514ACD" w:rsidRPr="00514ACD" w:rsidRDefault="00514ACD" w:rsidP="00514ACD">
      <w:pPr>
        <w:pStyle w:val="Code"/>
      </w:pPr>
    </w:p>
    <w:p w:rsidR="00514ACD" w:rsidRPr="00514ACD" w:rsidRDefault="00514ACD" w:rsidP="00514ACD">
      <w:pPr>
        <w:pStyle w:val="Code"/>
      </w:pPr>
      <w:r w:rsidRPr="00514ACD">
        <w:t xml:space="preserve">            var tasks = GetTasks(queryResult.QueriedItems).ToList();</w:t>
      </w:r>
    </w:p>
    <w:p w:rsidR="00514ACD" w:rsidRPr="00514ACD" w:rsidRDefault="00514ACD" w:rsidP="00514ACD">
      <w:pPr>
        <w:pStyle w:val="Code"/>
      </w:pPr>
    </w:p>
    <w:p w:rsidR="00514ACD" w:rsidRPr="00514ACD" w:rsidRDefault="00514ACD" w:rsidP="00514ACD">
      <w:pPr>
        <w:pStyle w:val="Code"/>
      </w:pPr>
      <w:r w:rsidRPr="00514ACD">
        <w:t xml:space="preserve">            var inquiryResponse = new PagedTaskDataInquiryResponse</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Items = tasks,</w:t>
      </w:r>
    </w:p>
    <w:p w:rsidR="00514ACD" w:rsidRPr="00514ACD" w:rsidRDefault="00514ACD" w:rsidP="00514ACD">
      <w:pPr>
        <w:pStyle w:val="Code"/>
      </w:pPr>
      <w:r w:rsidRPr="00514ACD">
        <w:t xml:space="preserve">                PageCount = queryResult.TotalPageCount,</w:t>
      </w:r>
    </w:p>
    <w:p w:rsidR="00514ACD" w:rsidRPr="00514ACD" w:rsidRDefault="00514ACD" w:rsidP="00514ACD">
      <w:pPr>
        <w:pStyle w:val="Code"/>
      </w:pPr>
      <w:r w:rsidRPr="00514ACD">
        <w:t xml:space="preserve">                PageNumber = requestInfo.PageNumber,</w:t>
      </w:r>
    </w:p>
    <w:p w:rsidR="00514ACD" w:rsidRPr="00514ACD" w:rsidRDefault="00514ACD" w:rsidP="00514ACD">
      <w:pPr>
        <w:pStyle w:val="Code"/>
      </w:pPr>
      <w:r w:rsidRPr="00514ACD">
        <w:t xml:space="preserve">                PageSize = requestInfo.PageSize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return inquiryResponse;</w:t>
      </w:r>
    </w:p>
    <w:p w:rsidR="00514ACD" w:rsidRPr="00514ACD" w:rsidRDefault="00514ACD" w:rsidP="00514ACD">
      <w:pPr>
        <w:pStyle w:val="Code"/>
      </w:pPr>
      <w:r w:rsidRPr="00514ACD">
        <w:t xml:space="preserve">        }</w:t>
      </w:r>
    </w:p>
    <w:p w:rsidR="00514ACD" w:rsidRPr="00514ACD" w:rsidRDefault="00514ACD" w:rsidP="00514ACD">
      <w:pPr>
        <w:pStyle w:val="Code"/>
      </w:pPr>
    </w:p>
    <w:p w:rsidR="00514ACD" w:rsidRPr="00514ACD" w:rsidRDefault="00514ACD" w:rsidP="00514ACD">
      <w:pPr>
        <w:pStyle w:val="Code"/>
      </w:pPr>
      <w:r w:rsidRPr="00514ACD">
        <w:t xml:space="preserve">        public virtual IEnumerable&lt;Task&gt; GetTasks(IEnumerable&lt;Data.Entities.Task&gt; taskEntities)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var tasks = taskEntities.Select(x =&gt; _autoMapper.Map&lt;Task&gt;(x)).ToList();</w:t>
      </w:r>
    </w:p>
    <w:p w:rsidR="00514ACD" w:rsidRPr="00514ACD" w:rsidRDefault="00514ACD" w:rsidP="00514ACD">
      <w:pPr>
        <w:pStyle w:val="Code"/>
      </w:pPr>
    </w:p>
    <w:p w:rsidR="00514ACD" w:rsidRPr="00514ACD" w:rsidRDefault="00514ACD" w:rsidP="00514ACD">
      <w:pPr>
        <w:pStyle w:val="Code"/>
      </w:pPr>
      <w:r w:rsidRPr="00514ACD">
        <w:t xml:space="preserve">            return tasks;</w:t>
      </w:r>
    </w:p>
    <w:p w:rsidR="00514ACD" w:rsidRPr="00514ACD" w:rsidRDefault="00514ACD" w:rsidP="00514ACD">
      <w:pPr>
        <w:pStyle w:val="Code"/>
      </w:pPr>
      <w:r w:rsidRPr="00514ACD">
        <w:t xml:space="preserve">        }</w:t>
      </w:r>
    </w:p>
    <w:p w:rsidR="00514ACD" w:rsidRPr="00514ACD" w:rsidRDefault="00514ACD" w:rsidP="00514ACD">
      <w:pPr>
        <w:pStyle w:val="Code"/>
      </w:pPr>
      <w:r w:rsidRPr="00514ACD">
        <w:t xml:space="preserve">    }</w:t>
      </w:r>
    </w:p>
    <w:p w:rsidR="00514ACD" w:rsidRDefault="00514ACD" w:rsidP="00514ACD">
      <w:pPr>
        <w:pStyle w:val="Code"/>
      </w:pPr>
      <w:r w:rsidRPr="00514ACD">
        <w:t>}</w:t>
      </w:r>
    </w:p>
    <w:p w:rsidR="00514ACD" w:rsidRDefault="00514ACD" w:rsidP="00514ACD">
      <w:pPr>
        <w:pStyle w:val="CodeCaption"/>
      </w:pPr>
      <w:r>
        <w:t xml:space="preserve">Dependency Configuration (add to bottom of </w:t>
      </w:r>
      <w:r w:rsidRPr="00E56F99">
        <w:rPr>
          <w:rStyle w:val="CodeInline"/>
        </w:rPr>
        <w:t>NinjectConfigurator.AddBindings</w:t>
      </w:r>
      <w:r>
        <w:t>)</w:t>
      </w:r>
    </w:p>
    <w:p w:rsidR="00197107" w:rsidRDefault="00514ACD" w:rsidP="00197107">
      <w:pPr>
        <w:pStyle w:val="Code"/>
      </w:pPr>
      <w:r w:rsidRPr="00514ACD">
        <w:t>container.Bind&lt;IAllTasksInquiryProcessor&gt;().To&lt;AllTasksInquiryProcessor&gt;().InRequestScope();</w:t>
      </w:r>
    </w:p>
    <w:p w:rsidR="00514ACD" w:rsidRDefault="00514ACD" w:rsidP="00197107">
      <w:pPr>
        <w:pStyle w:val="Code"/>
      </w:pPr>
    </w:p>
    <w:p w:rsidR="00DE20D1" w:rsidRDefault="00514ACD" w:rsidP="00DE20D1">
      <w:pPr>
        <w:pStyle w:val="BodyTextCont"/>
      </w:pPr>
      <w:r>
        <w:lastRenderedPageBreak/>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rsidR="00197107" w:rsidRDefault="00DE20D1" w:rsidP="00DE20D1">
      <w:pPr>
        <w:pStyle w:val="BodyTextCon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rsidR="00DE20D1" w:rsidRPr="00DE20D1" w:rsidRDefault="00DE20D1" w:rsidP="00DE20D1">
      <w:pPr>
        <w:pStyle w:val="Code"/>
      </w:pPr>
      <w:r w:rsidRPr="00DE20D1">
        <w:t>[Route("", Name = "GetTasksRoute")]</w:t>
      </w:r>
    </w:p>
    <w:p w:rsidR="00DE20D1" w:rsidRPr="00DE20D1" w:rsidRDefault="00DE20D1" w:rsidP="00DE20D1">
      <w:pPr>
        <w:pStyle w:val="Code"/>
      </w:pPr>
      <w:r>
        <w:t>p</w:t>
      </w:r>
      <w:r w:rsidRPr="00DE20D1">
        <w:t>ublic PagedDataInquiryResponse&lt;Task&gt; GetTasks(HttpRequestMessage requestMessage)</w:t>
      </w:r>
    </w:p>
    <w:p w:rsidR="00DE20D1" w:rsidRPr="00DE20D1" w:rsidRDefault="00DE20D1" w:rsidP="00DE20D1">
      <w:pPr>
        <w:pStyle w:val="Code"/>
      </w:pPr>
      <w:r w:rsidRPr="00DE20D1">
        <w:t>{</w:t>
      </w:r>
    </w:p>
    <w:p w:rsidR="00DE20D1" w:rsidRPr="00DE20D1" w:rsidRDefault="00DE20D1" w:rsidP="00DE20D1">
      <w:pPr>
        <w:pStyle w:val="Code"/>
      </w:pPr>
      <w:r>
        <w:t xml:space="preserve">    </w:t>
      </w:r>
      <w:r w:rsidRPr="00DE20D1">
        <w:t>var request = _pagedDataRequestFactory.Create(requestMessage.RequestUri);</w:t>
      </w:r>
    </w:p>
    <w:p w:rsidR="00DE20D1" w:rsidRPr="00DE20D1" w:rsidRDefault="00DE20D1" w:rsidP="00DE20D1">
      <w:pPr>
        <w:pStyle w:val="Code"/>
      </w:pPr>
    </w:p>
    <w:p w:rsidR="00DE20D1" w:rsidRPr="00DE20D1" w:rsidRDefault="00DE20D1" w:rsidP="00DE20D1">
      <w:pPr>
        <w:pStyle w:val="Code"/>
      </w:pPr>
      <w:r>
        <w:t xml:space="preserve">    </w:t>
      </w:r>
      <w:r w:rsidRPr="00DE20D1">
        <w:t>var tasks = _allTasksInquiryProcessor.GetTasks(request);</w:t>
      </w:r>
    </w:p>
    <w:p w:rsidR="00DE20D1" w:rsidRPr="00DE20D1" w:rsidRDefault="00DE20D1" w:rsidP="00DE20D1">
      <w:pPr>
        <w:pStyle w:val="Code"/>
      </w:pPr>
      <w:r>
        <w:t xml:space="preserve">    </w:t>
      </w:r>
      <w:r w:rsidRPr="00DE20D1">
        <w:t>return tasks;</w:t>
      </w:r>
    </w:p>
    <w:p w:rsidR="00197107" w:rsidRDefault="00DE20D1" w:rsidP="00DE20D1">
      <w:pPr>
        <w:pStyle w:val="Code"/>
      </w:pPr>
      <w:r w:rsidRPr="00DE20D1">
        <w:t>}</w:t>
      </w:r>
    </w:p>
    <w:p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rsidR="00707E2E" w:rsidRPr="00707E2E" w:rsidRDefault="00707E2E" w:rsidP="00707E2E">
      <w:pPr>
        <w:pStyle w:val="Code"/>
      </w:pPr>
      <w:r w:rsidRPr="00707E2E">
        <w:t xml:space="preserve">    public class TasksController : ApiController</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private readonly IAddTaskMaintenanceProcessor _addTaskMaintenanceProcessor;</w:t>
      </w:r>
    </w:p>
    <w:p w:rsidR="00707E2E" w:rsidRPr="00707E2E" w:rsidRDefault="00707E2E" w:rsidP="00707E2E">
      <w:pPr>
        <w:pStyle w:val="Code"/>
      </w:pPr>
      <w:r w:rsidRPr="00707E2E">
        <w:t xml:space="preserve">        private readonly ITaskByIdInquiryProcessor _taskByIdInquiryProcessor;</w:t>
      </w:r>
    </w:p>
    <w:p w:rsidR="00707E2E" w:rsidRPr="00707E2E" w:rsidRDefault="00707E2E" w:rsidP="00707E2E">
      <w:pPr>
        <w:pStyle w:val="Code"/>
      </w:pPr>
      <w:r w:rsidRPr="00707E2E">
        <w:t xml:space="preserve">        private readonly IUpdateTaskMaintenanceProcessor _updateTaskMaintenanceProcessor;</w:t>
      </w:r>
    </w:p>
    <w:p w:rsidR="00707E2E" w:rsidRPr="00707E2E" w:rsidRDefault="00707E2E" w:rsidP="00707E2E">
      <w:pPr>
        <w:pStyle w:val="Code"/>
        <w:rPr>
          <w:rStyle w:val="CodeBold"/>
        </w:rPr>
      </w:pPr>
      <w:r w:rsidRPr="00707E2E">
        <w:rPr>
          <w:rStyle w:val="CodeBold"/>
        </w:rPr>
        <w:t xml:space="preserve">        private readonly IPagedDataRequestFactory _pagedDataRequestFactory;</w:t>
      </w:r>
    </w:p>
    <w:p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rsidR="00707E2E" w:rsidRPr="00707E2E" w:rsidRDefault="00707E2E" w:rsidP="00707E2E">
      <w:pPr>
        <w:pStyle w:val="Code"/>
      </w:pPr>
    </w:p>
    <w:p w:rsidR="00707E2E" w:rsidRPr="00707E2E" w:rsidRDefault="00707E2E" w:rsidP="00707E2E">
      <w:pPr>
        <w:pStyle w:val="Code"/>
      </w:pPr>
      <w:r w:rsidRPr="00707E2E">
        <w:t xml:space="preserve">        public TasksController(IAddTaskMaintenanceProcessor addTaskMaintenanceProcessor,</w:t>
      </w:r>
    </w:p>
    <w:p w:rsidR="00707E2E" w:rsidRPr="00707E2E" w:rsidRDefault="00707E2E" w:rsidP="00707E2E">
      <w:pPr>
        <w:pStyle w:val="Code"/>
      </w:pPr>
      <w:r w:rsidRPr="00707E2E">
        <w:t xml:space="preserve">            ITaskByIdInquiryProcessor taskByIdInquiryProcessor,</w:t>
      </w:r>
    </w:p>
    <w:p w:rsidR="00707E2E" w:rsidRPr="00707E2E" w:rsidRDefault="00707E2E" w:rsidP="00707E2E">
      <w:pPr>
        <w:pStyle w:val="Code"/>
      </w:pPr>
      <w:r w:rsidRPr="00707E2E">
        <w:t xml:space="preserve">            IUpdateTaskMaintenanceProcessor updateTaskMaintenanceProcessor,</w:t>
      </w:r>
    </w:p>
    <w:p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rsidR="00707E2E" w:rsidRPr="00707E2E" w:rsidRDefault="00707E2E" w:rsidP="00707E2E">
      <w:pPr>
        <w:pStyle w:val="Code"/>
      </w:pPr>
      <w:r w:rsidRPr="00707E2E">
        <w:rPr>
          <w:rStyle w:val="CodeBold"/>
        </w:rPr>
        <w:t xml:space="preserve">             IAllTasksInquiryProcessor allTasksInquiryProcessor</w:t>
      </w:r>
      <w:r w:rsidRPr="00707E2E">
        <w:t>)</w:t>
      </w:r>
    </w:p>
    <w:p w:rsidR="00707E2E" w:rsidRPr="00707E2E" w:rsidRDefault="00707E2E" w:rsidP="00707E2E">
      <w:pPr>
        <w:pStyle w:val="Code"/>
      </w:pPr>
      <w:r w:rsidRPr="00707E2E">
        <w:t xml:space="preserve">        {</w:t>
      </w:r>
    </w:p>
    <w:p w:rsidR="00707E2E" w:rsidRPr="00707E2E" w:rsidRDefault="00707E2E" w:rsidP="00707E2E">
      <w:pPr>
        <w:pStyle w:val="Code"/>
      </w:pPr>
      <w:r w:rsidRPr="00707E2E">
        <w:t xml:space="preserve">            _addTaskMaintenanceProcessor = addTaskMaintenanceProcessor;</w:t>
      </w:r>
    </w:p>
    <w:p w:rsidR="00707E2E" w:rsidRPr="00707E2E" w:rsidRDefault="00707E2E" w:rsidP="00707E2E">
      <w:pPr>
        <w:pStyle w:val="Code"/>
      </w:pPr>
      <w:r w:rsidRPr="00707E2E">
        <w:t xml:space="preserve">            _taskByIdInquiryProcessor = taskByIdInquiryProcessor;</w:t>
      </w:r>
    </w:p>
    <w:p w:rsidR="00707E2E" w:rsidRPr="00707E2E" w:rsidRDefault="00707E2E" w:rsidP="00707E2E">
      <w:pPr>
        <w:pStyle w:val="Code"/>
      </w:pPr>
      <w:r w:rsidRPr="00707E2E">
        <w:t xml:space="preserve">            _updateTaskMaintenanceProcessor = updateTaskMaintenanceProcessor;</w:t>
      </w:r>
    </w:p>
    <w:p w:rsidR="00707E2E" w:rsidRPr="00707E2E" w:rsidRDefault="00707E2E" w:rsidP="00707E2E">
      <w:pPr>
        <w:pStyle w:val="Code"/>
        <w:rPr>
          <w:rStyle w:val="CodeBold"/>
        </w:rPr>
      </w:pPr>
      <w:r w:rsidRPr="00707E2E">
        <w:rPr>
          <w:rStyle w:val="CodeBold"/>
        </w:rPr>
        <w:t xml:space="preserve">            _pagedDataRequestFactory = pagedDataRequestFactory;</w:t>
      </w:r>
    </w:p>
    <w:p w:rsidR="00707E2E" w:rsidRPr="00707E2E" w:rsidRDefault="00707E2E" w:rsidP="00707E2E">
      <w:pPr>
        <w:pStyle w:val="Code"/>
        <w:rPr>
          <w:rStyle w:val="CodeBold"/>
        </w:rPr>
      </w:pPr>
      <w:r w:rsidRPr="00707E2E">
        <w:rPr>
          <w:rStyle w:val="CodeBold"/>
        </w:rPr>
        <w:t xml:space="preserve">            _allTasksInquiryProcessor = allTasksInquiryProcessor;</w:t>
      </w:r>
    </w:p>
    <w:p w:rsidR="00707E2E" w:rsidRDefault="00707E2E" w:rsidP="00707E2E">
      <w:pPr>
        <w:pStyle w:val="Code"/>
      </w:pPr>
      <w:r w:rsidRPr="00707E2E">
        <w:t xml:space="preserve">        }</w:t>
      </w:r>
    </w:p>
    <w:p w:rsidR="00707E2E" w:rsidRDefault="00707E2E" w:rsidP="00707E2E">
      <w:pPr>
        <w:pStyle w:val="Code"/>
      </w:pPr>
      <w:r>
        <w:t>…</w:t>
      </w:r>
    </w:p>
    <w:p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rsidR="00707E2E" w:rsidRDefault="00707E2E" w:rsidP="00197107">
      <w:pPr>
        <w:pStyle w:val="BodyTextCont"/>
      </w:pPr>
      <w:r>
        <w:lastRenderedPageBreak/>
        <w:t xml:space="preserve">Speaking of testing, it's time to test this paging functionality. </w:t>
      </w:r>
      <w:r w:rsidR="00824DE5">
        <w:t xml:space="preserve">If you've been following along you </w:t>
      </w:r>
      <w:r>
        <w:t xml:space="preserve">know that there are </w:t>
      </w:r>
      <w:r w:rsidR="00824DE5">
        <w:t>eighteen</w:t>
      </w:r>
      <w:r>
        <w:t xml:space="preserve"> tasks in the database</w:t>
      </w:r>
      <w:r w:rsidR="00824DE5">
        <w:t xml:space="preserve">. Let's fetch the second page, specifying a page size of ten (using </w:t>
      </w:r>
      <w:proofErr w:type="spellStart"/>
      <w:r w:rsidR="00824DE5">
        <w:t>bhogg's</w:t>
      </w:r>
      <w:proofErr w:type="spellEnd"/>
      <w:r w:rsidR="00824DE5">
        <w:t xml:space="preserve"> credentials, as usual):</w:t>
      </w:r>
    </w:p>
    <w:p w:rsidR="00824DE5" w:rsidRDefault="00824DE5" w:rsidP="00824DE5">
      <w:pPr>
        <w:pStyle w:val="CodeCaption"/>
      </w:pPr>
      <w:r>
        <w:t>Paged Tasks Request (abbreviated)</w:t>
      </w:r>
    </w:p>
    <w:p w:rsidR="00824DE5" w:rsidRPr="00824DE5" w:rsidRDefault="00824DE5" w:rsidP="00824DE5">
      <w:pPr>
        <w:pStyle w:val="Code"/>
      </w:pPr>
      <w:r w:rsidRPr="00824DE5">
        <w:t>GET http://localhost:61589/api/v1/tasks?pageNumber=2&amp;pageSize=10 HTTP/1.1</w:t>
      </w:r>
    </w:p>
    <w:p w:rsidR="00824DE5" w:rsidRPr="00824DE5" w:rsidRDefault="00824DE5" w:rsidP="00824DE5">
      <w:pPr>
        <w:pStyle w:val="Code"/>
      </w:pPr>
      <w:r w:rsidRPr="00824DE5">
        <w:t>Content-Type: text/json</w:t>
      </w:r>
    </w:p>
    <w:p w:rsidR="00824DE5" w:rsidRPr="00824DE5" w:rsidRDefault="00824DE5" w:rsidP="00824DE5">
      <w:pPr>
        <w:pStyle w:val="Code"/>
      </w:pPr>
      <w:r w:rsidRPr="00824DE5">
        <w:t>Authorization: Basic YmhvZ2c6aWdub3JlZA==</w:t>
      </w:r>
    </w:p>
    <w:p w:rsidR="00824DE5" w:rsidRDefault="00824DE5" w:rsidP="00824DE5">
      <w:pPr>
        <w:pStyle w:val="FigureCaption"/>
      </w:pPr>
      <w:r>
        <w:t>Figure 7-1. Paged Tasks Response (abbreviated)</w:t>
      </w:r>
    </w:p>
    <w:p w:rsidR="00824DE5" w:rsidRDefault="00824DE5" w:rsidP="00197107">
      <w:pPr>
        <w:pStyle w:val="BodyTextCont"/>
      </w:pPr>
      <w:r w:rsidRPr="00824DE5">
        <w:rPr>
          <w:noProof/>
        </w:rPr>
        <w:drawing>
          <wp:inline distT="0" distB="0" distL="0" distR="0" wp14:anchorId="219C052B" wp14:editId="6F9A45F3">
            <wp:extent cx="3515216" cy="387721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216" cy="3877216"/>
                    </a:xfrm>
                    <a:prstGeom prst="rect">
                      <a:avLst/>
                    </a:prstGeom>
                  </pic:spPr>
                </pic:pic>
              </a:graphicData>
            </a:graphic>
          </wp:inline>
        </w:drawing>
      </w:r>
    </w:p>
    <w:p w:rsidR="00824DE5" w:rsidRDefault="00824DE5" w:rsidP="00197107">
      <w:pPr>
        <w:pStyle w:val="BodyTextCont"/>
      </w:pPr>
    </w:p>
    <w:p w:rsidR="00CD6007"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 xml:space="preserve">(i.e., 10) based on the query string we provided in the request. There are many more tests </w:t>
      </w:r>
      <w:r>
        <w:t xml:space="preserve">that could be done </w:t>
      </w:r>
      <w:r w:rsidR="004C5422">
        <w:t xml:space="preserve">to demonstrate the functionality (e.g., issue a request with no query string, or an invalid query string, etc.), and you are </w:t>
      </w:r>
      <w:r w:rsidR="004C5422">
        <w:lastRenderedPageBreak/>
        <w:t xml:space="preserve">encouraged to experiment on your own. </w:t>
      </w:r>
      <w:r w:rsidR="0069183D">
        <w:t xml:space="preserve">However, at this point, </w:t>
      </w:r>
      <w:r w:rsidR="004C5422">
        <w:t xml:space="preserve">we will </w:t>
      </w:r>
      <w:r w:rsidR="00CD6007">
        <w:t>move on to adding hype</w:t>
      </w:r>
      <w:r w:rsidR="0069183D">
        <w:t>rmedia links to our application.</w:t>
      </w:r>
    </w:p>
    <w:p w:rsidR="00A80F6B" w:rsidRDefault="00A80F6B" w:rsidP="00A80F6B">
      <w:pPr>
        <w:pStyle w:val="Heading1"/>
      </w:pPr>
      <w:r>
        <w:t>Hypermedia Links</w:t>
      </w:r>
    </w:p>
    <w:p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rsidR="00BB7862" w:rsidRDefault="00BB7862" w:rsidP="00BB7862">
      <w:pPr>
        <w:pStyle w:val="Bullet"/>
      </w:pPr>
      <w:r>
        <w:rPr>
          <w:rStyle w:val="CodeInline"/>
        </w:rPr>
        <w:t>Method</w:t>
      </w:r>
      <w:r>
        <w:t>: Specifies the HTTP method used to access the resource</w:t>
      </w:r>
    </w:p>
    <w:p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rsidR="00913B12" w:rsidRDefault="00FE3FB4" w:rsidP="00BB7862">
      <w:pPr>
        <w:pStyle w:val="BodyTextCont"/>
      </w:pPr>
      <w:r>
        <w:t>W</w:t>
      </w:r>
      <w:r w:rsidR="00913B12">
        <w:t>ith that</w:t>
      </w:r>
      <w:r>
        <w:t xml:space="preserve"> introduction, and brief refresher on HATEOS</w:t>
      </w:r>
      <w:r w:rsidR="00913B12">
        <w:t>, let's begin the implementation…</w:t>
      </w:r>
    </w:p>
    <w:p w:rsidR="009C1D53" w:rsidRDefault="009C1D53" w:rsidP="009C1D53">
      <w:pPr>
        <w:pStyle w:val="Heading2"/>
      </w:pPr>
      <w:r>
        <w:t>Common Link Service</w:t>
      </w:r>
    </w:p>
    <w:p w:rsidR="00A96826" w:rsidRDefault="004F5B7B" w:rsidP="00DF6242">
      <w:pPr>
        <w:pStyle w:val="BodyTextFirst"/>
      </w:pPr>
      <w:r>
        <w:t>W</w:t>
      </w:r>
      <w:r>
        <w:t xml:space="preserve">e've already added some </w:t>
      </w:r>
      <w:r>
        <w:t xml:space="preserve">infrastructural </w:t>
      </w:r>
      <w:r>
        <w:t>support for hypermedia links</w:t>
      </w:r>
      <w:r>
        <w:t xml:space="preserve">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rsidR="009C1D53" w:rsidRDefault="00DF6242" w:rsidP="00DF6242">
      <w:pPr>
        <w:pStyle w:val="CodeCaption"/>
      </w:pPr>
      <w:r w:rsidRPr="009C1D53">
        <w:t>UriExtensions</w:t>
      </w:r>
      <w:r>
        <w:t xml:space="preserve"> Class</w:t>
      </w:r>
    </w:p>
    <w:p w:rsidR="009C1D53" w:rsidRPr="009C1D53" w:rsidRDefault="009C1D53" w:rsidP="009C1D53">
      <w:pPr>
        <w:pStyle w:val="Code"/>
      </w:pPr>
      <w:r w:rsidRPr="009C1D53">
        <w:t>using System;</w:t>
      </w:r>
    </w:p>
    <w:p w:rsidR="009C1D53" w:rsidRPr="009C1D53" w:rsidRDefault="009C1D53" w:rsidP="009C1D53">
      <w:pPr>
        <w:pStyle w:val="Code"/>
      </w:pPr>
    </w:p>
    <w:p w:rsidR="009C1D53" w:rsidRPr="009C1D53" w:rsidRDefault="009C1D53" w:rsidP="009C1D53">
      <w:pPr>
        <w:pStyle w:val="Code"/>
      </w:pPr>
      <w:r w:rsidRPr="009C1D53">
        <w:t>namespace WebApi2Book.Common.Extensions</w:t>
      </w:r>
    </w:p>
    <w:p w:rsidR="009C1D53" w:rsidRPr="009C1D53" w:rsidRDefault="009C1D53" w:rsidP="009C1D53">
      <w:pPr>
        <w:pStyle w:val="Code"/>
      </w:pPr>
      <w:r w:rsidRPr="009C1D53">
        <w:t>{</w:t>
      </w:r>
    </w:p>
    <w:p w:rsidR="009C1D53" w:rsidRPr="009C1D53" w:rsidRDefault="009C1D53" w:rsidP="009C1D53">
      <w:pPr>
        <w:pStyle w:val="Code"/>
      </w:pPr>
      <w:r w:rsidRPr="009C1D53">
        <w:t xml:space="preserve">    public static class UriExtensions</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public static Uri GetBaseUri(this Uri originalUri)</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var queryDelimiterIndex = originalUri.AbsoluteUri.IndexOf("?", StringComparison.Ordinal);</w:t>
      </w:r>
    </w:p>
    <w:p w:rsidR="009C1D53" w:rsidRPr="009C1D53" w:rsidRDefault="009C1D53" w:rsidP="009C1D53">
      <w:pPr>
        <w:pStyle w:val="Code"/>
      </w:pPr>
      <w:r w:rsidRPr="009C1D53">
        <w:t xml:space="preserve">            return queryDelimiterIndex &lt; 0</w:t>
      </w:r>
    </w:p>
    <w:p w:rsidR="009C1D53" w:rsidRPr="009C1D53" w:rsidRDefault="009C1D53" w:rsidP="009C1D53">
      <w:pPr>
        <w:pStyle w:val="Code"/>
      </w:pPr>
      <w:r w:rsidRPr="009C1D53">
        <w:t xml:space="preserve">                ? originalUri</w:t>
      </w:r>
    </w:p>
    <w:p w:rsidR="009C1D53" w:rsidRPr="009C1D53" w:rsidRDefault="009C1D53" w:rsidP="009C1D53">
      <w:pPr>
        <w:pStyle w:val="Code"/>
      </w:pPr>
      <w:r w:rsidRPr="009C1D53">
        <w:t xml:space="preserve">                : new Uri(originalUri.AbsoluteUri.Substring(0, queryDelimiterIndex));</w:t>
      </w:r>
    </w:p>
    <w:p w:rsidR="009C1D53" w:rsidRPr="009C1D53" w:rsidRDefault="009C1D53" w:rsidP="009C1D53">
      <w:pPr>
        <w:pStyle w:val="Code"/>
      </w:pPr>
      <w:r w:rsidRPr="009C1D53">
        <w:t xml:space="preserve">        }</w:t>
      </w:r>
    </w:p>
    <w:p w:rsidR="009C1D53" w:rsidRPr="009C1D53" w:rsidRDefault="009C1D53" w:rsidP="009C1D53">
      <w:pPr>
        <w:pStyle w:val="Code"/>
      </w:pPr>
    </w:p>
    <w:p w:rsidR="009C1D53" w:rsidRPr="009C1D53" w:rsidRDefault="009C1D53" w:rsidP="009C1D53">
      <w:pPr>
        <w:pStyle w:val="Code"/>
      </w:pPr>
      <w:r w:rsidRPr="009C1D53">
        <w:t xml:space="preserve">        public static string QueryWithoutLeadingQuestionMark(this Uri uri)</w:t>
      </w:r>
    </w:p>
    <w:p w:rsidR="009C1D53" w:rsidRPr="009C1D53" w:rsidRDefault="009C1D53" w:rsidP="009C1D53">
      <w:pPr>
        <w:pStyle w:val="Code"/>
      </w:pPr>
      <w:r w:rsidRPr="009C1D53">
        <w:lastRenderedPageBreak/>
        <w:t xml:space="preserve">        {</w:t>
      </w:r>
    </w:p>
    <w:p w:rsidR="009C1D53" w:rsidRPr="009C1D53" w:rsidRDefault="009C1D53" w:rsidP="009C1D53">
      <w:pPr>
        <w:pStyle w:val="Code"/>
      </w:pPr>
      <w:r w:rsidRPr="009C1D53">
        <w:t xml:space="preserve">            const int indexToSkipQueryDelimiter = 1;</w:t>
      </w:r>
    </w:p>
    <w:p w:rsidR="009C1D53" w:rsidRPr="009C1D53" w:rsidRDefault="009C1D53" w:rsidP="009C1D53">
      <w:pPr>
        <w:pStyle w:val="Code"/>
      </w:pPr>
      <w:r w:rsidRPr="009C1D53">
        <w:t xml:space="preserve">            return uri.Query.Length &gt; 1 ? uri.Query.Substring(indexToSkipQueryDelimiter) : string.Empty;</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w:t>
      </w:r>
    </w:p>
    <w:p w:rsidR="009C1D53" w:rsidRDefault="009C1D53" w:rsidP="009C1D53">
      <w:pPr>
        <w:pStyle w:val="Code"/>
      </w:pPr>
      <w:r w:rsidRPr="009C1D53">
        <w:t>}</w:t>
      </w:r>
    </w:p>
    <w:p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xml:space="preserve">. It provides functionality required by the type-specific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rsidR="009C1D53" w:rsidRDefault="009C1D53" w:rsidP="009C1D53">
      <w:pPr>
        <w:pStyle w:val="CodeCaption"/>
      </w:pPr>
      <w:r w:rsidRPr="009C1D53">
        <w:t>ICommonLinkService</w:t>
      </w:r>
      <w:r>
        <w:t xml:space="preserve"> Interface</w:t>
      </w:r>
    </w:p>
    <w:p w:rsidR="009C1D53" w:rsidRPr="009C1D53" w:rsidRDefault="009C1D53" w:rsidP="009C1D53">
      <w:pPr>
        <w:pStyle w:val="Code"/>
      </w:pPr>
      <w:r w:rsidRPr="009C1D53">
        <w:t>using System.Net.Http;</w:t>
      </w:r>
    </w:p>
    <w:p w:rsidR="009C1D53" w:rsidRPr="009C1D53" w:rsidRDefault="009C1D53" w:rsidP="009C1D53">
      <w:pPr>
        <w:pStyle w:val="Code"/>
      </w:pPr>
      <w:r w:rsidRPr="009C1D53">
        <w:t>using WebApi2Book.Web.Api.Models;</w:t>
      </w:r>
    </w:p>
    <w:p w:rsidR="009C1D53" w:rsidRPr="009C1D53" w:rsidRDefault="009C1D53" w:rsidP="009C1D53">
      <w:pPr>
        <w:pStyle w:val="Code"/>
      </w:pPr>
    </w:p>
    <w:p w:rsidR="009C1D53" w:rsidRPr="009C1D53" w:rsidRDefault="009C1D53" w:rsidP="009C1D53">
      <w:pPr>
        <w:pStyle w:val="Code"/>
      </w:pPr>
      <w:r w:rsidRPr="009C1D53">
        <w:t>namespace WebApi2Book.Web.Api.LinkServices</w:t>
      </w:r>
    </w:p>
    <w:p w:rsidR="009C1D53" w:rsidRPr="009C1D53" w:rsidRDefault="009C1D53" w:rsidP="009C1D53">
      <w:pPr>
        <w:pStyle w:val="Code"/>
      </w:pPr>
      <w:r w:rsidRPr="009C1D53">
        <w:t>{</w:t>
      </w:r>
    </w:p>
    <w:p w:rsidR="009C1D53" w:rsidRPr="009C1D53" w:rsidRDefault="009C1D53" w:rsidP="009C1D53">
      <w:pPr>
        <w:pStyle w:val="Code"/>
      </w:pPr>
      <w:r w:rsidRPr="009C1D53">
        <w:t xml:space="preserve">    public interface ICommonLinkService</w:t>
      </w:r>
    </w:p>
    <w:p w:rsidR="009C1D53" w:rsidRPr="009C1D53" w:rsidRDefault="009C1D53" w:rsidP="009C1D53">
      <w:pPr>
        <w:pStyle w:val="Code"/>
      </w:pPr>
      <w:r w:rsidRPr="009C1D53">
        <w:t xml:space="preserve">    {</w:t>
      </w:r>
    </w:p>
    <w:p w:rsidR="009C1D53" w:rsidRPr="009C1D53" w:rsidRDefault="009C1D53" w:rsidP="009C1D53">
      <w:pPr>
        <w:pStyle w:val="Code"/>
      </w:pPr>
      <w:r w:rsidRPr="009C1D53">
        <w:t xml:space="preserve">        void AddPageLinks(IPageLinkContaining linkContainer,</w:t>
      </w:r>
    </w:p>
    <w:p w:rsidR="009C1D53" w:rsidRPr="009C1D53" w:rsidRDefault="009C1D53" w:rsidP="009C1D53">
      <w:pPr>
        <w:pStyle w:val="Code"/>
      </w:pPr>
      <w:r w:rsidRPr="009C1D53">
        <w:t xml:space="preserve">            string currentPageQueryString,</w:t>
      </w:r>
    </w:p>
    <w:p w:rsidR="009C1D53" w:rsidRPr="009C1D53" w:rsidRDefault="009C1D53" w:rsidP="009C1D53">
      <w:pPr>
        <w:pStyle w:val="Code"/>
      </w:pPr>
      <w:r w:rsidRPr="009C1D53">
        <w:t xml:space="preserve">            string previousPageQueryString,</w:t>
      </w:r>
    </w:p>
    <w:p w:rsidR="009C1D53" w:rsidRPr="009C1D53" w:rsidRDefault="009C1D53" w:rsidP="009C1D53">
      <w:pPr>
        <w:pStyle w:val="Code"/>
      </w:pPr>
      <w:r w:rsidRPr="009C1D53">
        <w:t xml:space="preserve">            string nextPageQueryString);</w:t>
      </w:r>
    </w:p>
    <w:p w:rsidR="009C1D53" w:rsidRPr="009C1D53" w:rsidRDefault="009C1D53" w:rsidP="009C1D53">
      <w:pPr>
        <w:pStyle w:val="Code"/>
      </w:pPr>
    </w:p>
    <w:p w:rsidR="009C1D53" w:rsidRPr="009C1D53" w:rsidRDefault="009C1D53" w:rsidP="009C1D53">
      <w:pPr>
        <w:pStyle w:val="Code"/>
      </w:pPr>
      <w:r w:rsidRPr="009C1D53">
        <w:t xml:space="preserve">        Link GetLink(string pathFragment, string relValue, HttpMethod httpMethod);</w:t>
      </w:r>
    </w:p>
    <w:p w:rsidR="009C1D53" w:rsidRPr="009C1D53" w:rsidRDefault="009C1D53" w:rsidP="009C1D53">
      <w:pPr>
        <w:pStyle w:val="Code"/>
      </w:pPr>
      <w:r w:rsidRPr="009C1D53">
        <w:t xml:space="preserve">    }</w:t>
      </w:r>
    </w:p>
    <w:p w:rsidR="009C1D53" w:rsidRDefault="009C1D53" w:rsidP="009C1D53">
      <w:pPr>
        <w:pStyle w:val="Code"/>
      </w:pPr>
      <w:r w:rsidRPr="009C1D53">
        <w:t>}</w:t>
      </w:r>
    </w:p>
    <w:p w:rsidR="009C1D53" w:rsidRDefault="00A7778C" w:rsidP="00A7778C">
      <w:pPr>
        <w:pStyle w:val="CodeCaption"/>
      </w:pPr>
      <w:proofErr w:type="spellStart"/>
      <w:r>
        <w:t>CommonLinkService</w:t>
      </w:r>
      <w:proofErr w:type="spellEnd"/>
      <w:r>
        <w:t xml:space="preserve"> Class</w:t>
      </w:r>
    </w:p>
    <w:p w:rsidR="00A7778C" w:rsidRPr="00A7778C" w:rsidRDefault="00A7778C" w:rsidP="00A7778C">
      <w:pPr>
        <w:pStyle w:val="Code"/>
      </w:pPr>
      <w:r w:rsidRPr="00A7778C">
        <w:t>using System;</w:t>
      </w:r>
    </w:p>
    <w:p w:rsidR="00A7778C" w:rsidRPr="00A7778C" w:rsidRDefault="00A7778C" w:rsidP="00A7778C">
      <w:pPr>
        <w:pStyle w:val="Code"/>
      </w:pPr>
      <w:r w:rsidRPr="00A7778C">
        <w:t xml:space="preserve">using </w:t>
      </w:r>
      <w:proofErr w:type="spellStart"/>
      <w:r w:rsidRPr="00A7778C">
        <w:t>System.Net.Http</w:t>
      </w:r>
      <w:proofErr w:type="spellEnd"/>
      <w:r w:rsidRPr="00A7778C">
        <w:t>;</w:t>
      </w:r>
    </w:p>
    <w:p w:rsidR="00A7778C" w:rsidRPr="00A7778C" w:rsidRDefault="00A7778C" w:rsidP="00A7778C">
      <w:pPr>
        <w:pStyle w:val="Code"/>
      </w:pPr>
      <w:r w:rsidRPr="00A7778C">
        <w:t>using WebApi2Book.Common;</w:t>
      </w:r>
    </w:p>
    <w:p w:rsidR="00A7778C" w:rsidRPr="00A7778C" w:rsidRDefault="00A7778C" w:rsidP="00A7778C">
      <w:pPr>
        <w:pStyle w:val="Code"/>
      </w:pPr>
      <w:r w:rsidRPr="00A7778C">
        <w:t>using WebApi2Book.Common.Extensions;</w:t>
      </w:r>
    </w:p>
    <w:p w:rsidR="00A7778C" w:rsidRPr="00A7778C" w:rsidRDefault="00A7778C" w:rsidP="00A7778C">
      <w:pPr>
        <w:pStyle w:val="Code"/>
      </w:pPr>
      <w:r w:rsidRPr="00A7778C">
        <w:t>using WebApi2Book.Web.Api.Models;</w:t>
      </w:r>
    </w:p>
    <w:p w:rsidR="00A7778C" w:rsidRPr="00A7778C" w:rsidRDefault="00A7778C" w:rsidP="00A7778C">
      <w:pPr>
        <w:pStyle w:val="Code"/>
      </w:pPr>
      <w:r w:rsidRPr="00A7778C">
        <w:t>using WebApi2Book.Web.Common.Security;</w:t>
      </w:r>
    </w:p>
    <w:p w:rsidR="00A7778C" w:rsidRPr="00A7778C" w:rsidRDefault="00A7778C" w:rsidP="00A7778C">
      <w:pPr>
        <w:pStyle w:val="Code"/>
      </w:pPr>
    </w:p>
    <w:p w:rsidR="00A7778C" w:rsidRPr="00A7778C" w:rsidRDefault="00A7778C" w:rsidP="00A7778C">
      <w:pPr>
        <w:pStyle w:val="Code"/>
      </w:pPr>
      <w:r w:rsidRPr="00A7778C">
        <w:t>namespace WebApi2Book.Web.Api.LinkServices</w:t>
      </w:r>
    </w:p>
    <w:p w:rsidR="00A7778C" w:rsidRPr="00A7778C" w:rsidRDefault="00A7778C" w:rsidP="00A7778C">
      <w:pPr>
        <w:pStyle w:val="Code"/>
      </w:pPr>
      <w:r w:rsidRPr="00A7778C">
        <w:t>{</w:t>
      </w:r>
    </w:p>
    <w:p w:rsidR="00A7778C" w:rsidRPr="00A7778C" w:rsidRDefault="00A7778C" w:rsidP="00A7778C">
      <w:pPr>
        <w:pStyle w:val="Code"/>
      </w:pPr>
      <w:r w:rsidRPr="00A7778C">
        <w:t xml:space="preserve">    public class </w:t>
      </w:r>
      <w:proofErr w:type="spellStart"/>
      <w:r w:rsidRPr="00A7778C">
        <w:t>CommonLinkService</w:t>
      </w:r>
      <w:proofErr w:type="spellEnd"/>
      <w:r w:rsidRPr="00A7778C">
        <w:t xml:space="preserve"> : </w:t>
      </w:r>
      <w:proofErr w:type="spellStart"/>
      <w:r w:rsidRPr="00A7778C">
        <w:t>ICommonLinkService</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private </w:t>
      </w:r>
      <w:proofErr w:type="spellStart"/>
      <w:r w:rsidRPr="00A7778C">
        <w:t>readonly</w:t>
      </w:r>
      <w:proofErr w:type="spellEnd"/>
      <w:r w:rsidRPr="00A7778C">
        <w:t xml:space="preserve"> </w:t>
      </w:r>
      <w:proofErr w:type="spellStart"/>
      <w:r w:rsidRPr="00A7778C">
        <w:t>IWebUserSession</w:t>
      </w:r>
      <w:proofErr w:type="spellEnd"/>
      <w:r w:rsidRPr="00A7778C">
        <w:t xml:space="preserve"> _</w:t>
      </w:r>
      <w:proofErr w:type="spellStart"/>
      <w:r w:rsidRPr="00A7778C">
        <w:t>userSession</w:t>
      </w:r>
      <w:proofErr w:type="spellEnd"/>
      <w:r w:rsidRPr="00A7778C">
        <w:t>;</w:t>
      </w:r>
    </w:p>
    <w:p w:rsidR="00A7778C" w:rsidRPr="00A7778C" w:rsidRDefault="00A7778C" w:rsidP="00A7778C">
      <w:pPr>
        <w:pStyle w:val="Code"/>
      </w:pPr>
    </w:p>
    <w:p w:rsidR="00A7778C" w:rsidRPr="00A7778C" w:rsidRDefault="00A7778C" w:rsidP="00A7778C">
      <w:pPr>
        <w:pStyle w:val="Code"/>
      </w:pPr>
      <w:r w:rsidRPr="00A7778C">
        <w:t xml:space="preserve">        public </w:t>
      </w:r>
      <w:proofErr w:type="spellStart"/>
      <w:r w:rsidRPr="00A7778C">
        <w:t>CommonLinkService</w:t>
      </w:r>
      <w:proofErr w:type="spellEnd"/>
      <w:r w:rsidRPr="00A7778C">
        <w:t>(</w:t>
      </w:r>
      <w:proofErr w:type="spellStart"/>
      <w:r w:rsidRPr="00A7778C">
        <w:t>IWebUserSession</w:t>
      </w:r>
      <w:proofErr w:type="spellEnd"/>
      <w:r w:rsidRPr="00A7778C">
        <w:t xml:space="preserve"> </w:t>
      </w:r>
      <w:proofErr w:type="spellStart"/>
      <w:r w:rsidRPr="00A7778C">
        <w:t>userSession</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_</w:t>
      </w:r>
      <w:proofErr w:type="spellStart"/>
      <w:r w:rsidRPr="00A7778C">
        <w:t>userSession</w:t>
      </w:r>
      <w:proofErr w:type="spellEnd"/>
      <w:r w:rsidRPr="00A7778C">
        <w:t xml:space="preserve"> = </w:t>
      </w:r>
      <w:proofErr w:type="spellStart"/>
      <w:r w:rsidRPr="00A7778C">
        <w:t>userSession</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w:t>
      </w:r>
      <w:proofErr w:type="spellStart"/>
      <w:r w:rsidRPr="00A7778C">
        <w:t>GetLink</w:t>
      </w:r>
      <w:proofErr w:type="spellEnd"/>
      <w:r w:rsidRPr="00A7778C">
        <w:t xml:space="preserve">(string </w:t>
      </w:r>
      <w:proofErr w:type="spellStart"/>
      <w:r w:rsidRPr="00A7778C">
        <w:t>pathFragment</w:t>
      </w:r>
      <w:proofErr w:type="spellEnd"/>
      <w:r w:rsidRPr="00A7778C">
        <w:t xml:space="preserve">, string </w:t>
      </w:r>
      <w:proofErr w:type="spellStart"/>
      <w:r w:rsidRPr="00A7778C">
        <w:t>relValue</w:t>
      </w:r>
      <w:proofErr w:type="spellEnd"/>
      <w:r w:rsidRPr="00A7778C">
        <w:t xml:space="preserve">, </w:t>
      </w:r>
      <w:proofErr w:type="spellStart"/>
      <w:r w:rsidRPr="00A7778C">
        <w:t>HttpMethod</w:t>
      </w:r>
      <w:proofErr w:type="spellEnd"/>
      <w:r w:rsidRPr="00A7778C">
        <w:t xml:space="preserve"> </w:t>
      </w:r>
      <w:proofErr w:type="spellStart"/>
      <w:r w:rsidRPr="00A7778C">
        <w:t>httpMethod</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const</w:t>
      </w:r>
      <w:proofErr w:type="spellEnd"/>
      <w:r w:rsidRPr="00A7778C">
        <w:t xml:space="preserve"> string </w:t>
      </w:r>
      <w:proofErr w:type="spellStart"/>
      <w:r w:rsidRPr="00A7778C">
        <w:t>delimitedVersionedApiRouteBaseFormatString</w:t>
      </w:r>
      <w:proofErr w:type="spellEnd"/>
      <w:r w:rsidRPr="00A7778C">
        <w:t xml:space="preserve"> =</w:t>
      </w:r>
    </w:p>
    <w:p w:rsidR="00A7778C" w:rsidRPr="00A7778C" w:rsidRDefault="00A7778C" w:rsidP="00A7778C">
      <w:pPr>
        <w:pStyle w:val="Code"/>
      </w:pPr>
      <w:r w:rsidRPr="00A7778C">
        <w:t xml:space="preserve">                </w:t>
      </w:r>
      <w:proofErr w:type="spellStart"/>
      <w:r w:rsidRPr="00A7778C">
        <w:t>Constants.CommonRoutingDefinitions.ApiSegmentName</w:t>
      </w:r>
      <w:proofErr w:type="spellEnd"/>
      <w:r w:rsidRPr="00A7778C">
        <w:t xml:space="preserve"> + "/{0}/";</w:t>
      </w:r>
    </w:p>
    <w:p w:rsidR="00A7778C" w:rsidRPr="00A7778C" w:rsidRDefault="00A7778C" w:rsidP="00A7778C">
      <w:pPr>
        <w:pStyle w:val="Code"/>
      </w:pPr>
    </w:p>
    <w:p w:rsidR="00A7778C" w:rsidRPr="00A7778C" w:rsidRDefault="00A7778C" w:rsidP="00A7778C">
      <w:pPr>
        <w:pStyle w:val="Code"/>
      </w:pPr>
      <w:r w:rsidRPr="00A7778C">
        <w:t xml:space="preserve">            </w:t>
      </w:r>
      <w:proofErr w:type="spellStart"/>
      <w:r w:rsidRPr="00A7778C">
        <w:t>var</w:t>
      </w:r>
      <w:proofErr w:type="spellEnd"/>
      <w:r w:rsidRPr="00A7778C">
        <w:t xml:space="preserve"> path =</w:t>
      </w:r>
    </w:p>
    <w:p w:rsidR="00A7778C" w:rsidRPr="00A7778C" w:rsidRDefault="00A7778C" w:rsidP="00A7778C">
      <w:pPr>
        <w:pStyle w:val="Code"/>
      </w:pPr>
      <w:r w:rsidRPr="00A7778C">
        <w:t xml:space="preserve">                </w:t>
      </w:r>
      <w:proofErr w:type="spellStart"/>
      <w:r w:rsidRPr="00A7778C">
        <w:t>string.Concat</w:t>
      </w:r>
      <w:proofErr w:type="spellEnd"/>
      <w:r w:rsidRPr="00A7778C">
        <w:t>(</w:t>
      </w:r>
    </w:p>
    <w:p w:rsidR="00A7778C" w:rsidRPr="00A7778C" w:rsidRDefault="00A7778C" w:rsidP="00A7778C">
      <w:pPr>
        <w:pStyle w:val="Code"/>
      </w:pPr>
      <w:r w:rsidRPr="00A7778C">
        <w:t xml:space="preserve">                    </w:t>
      </w:r>
      <w:proofErr w:type="spellStart"/>
      <w:r w:rsidRPr="00A7778C">
        <w:t>string.Format</w:t>
      </w:r>
      <w:proofErr w:type="spellEnd"/>
      <w:r w:rsidRPr="00A7778C">
        <w:t>(</w:t>
      </w:r>
    </w:p>
    <w:p w:rsidR="00A7778C" w:rsidRPr="00A7778C" w:rsidRDefault="00A7778C" w:rsidP="00A7778C">
      <w:pPr>
        <w:pStyle w:val="Code"/>
      </w:pPr>
      <w:r w:rsidRPr="00A7778C">
        <w:t xml:space="preserve">                        </w:t>
      </w:r>
      <w:proofErr w:type="spellStart"/>
      <w:r w:rsidRPr="00A7778C">
        <w:t>delimitedVersionedApiRouteBaseFormatString</w:t>
      </w:r>
      <w:proofErr w:type="spellEnd"/>
      <w:r w:rsidRPr="00A7778C">
        <w:t>,</w:t>
      </w:r>
    </w:p>
    <w:p w:rsidR="00A7778C" w:rsidRPr="00A7778C" w:rsidRDefault="00A7778C" w:rsidP="00A7778C">
      <w:pPr>
        <w:pStyle w:val="Code"/>
      </w:pPr>
      <w:r w:rsidRPr="00A7778C">
        <w:t xml:space="preserve">                        _</w:t>
      </w:r>
      <w:proofErr w:type="spellStart"/>
      <w:r w:rsidRPr="00A7778C">
        <w:t>userSession.ApiVersionInUse</w:t>
      </w:r>
      <w:proofErr w:type="spellEnd"/>
      <w:r w:rsidRPr="00A7778C">
        <w:t xml:space="preserve">), </w:t>
      </w:r>
      <w:proofErr w:type="spellStart"/>
      <w:r w:rsidRPr="00A7778C">
        <w:t>pathFragment</w:t>
      </w:r>
      <w:proofErr w:type="spellEnd"/>
      <w:r w:rsidRPr="00A7778C">
        <w:t>);</w:t>
      </w:r>
    </w:p>
    <w:p w:rsidR="00A7778C" w:rsidRPr="00A7778C" w:rsidRDefault="00A7778C" w:rsidP="00A7778C">
      <w:pPr>
        <w:pStyle w:val="Code"/>
      </w:pPr>
    </w:p>
    <w:p w:rsidR="00A7778C" w:rsidRPr="00A7778C" w:rsidRDefault="00A7778C" w:rsidP="00A7778C">
      <w:pPr>
        <w:pStyle w:val="Code"/>
      </w:pPr>
      <w:r w:rsidRPr="00A7778C">
        <w:t xml:space="preserve">            </w:t>
      </w:r>
      <w:proofErr w:type="spellStart"/>
      <w:r w:rsidRPr="00A7778C">
        <w:t>var</w:t>
      </w:r>
      <w:proofErr w:type="spellEnd"/>
      <w:r w:rsidRPr="00A7778C">
        <w:t xml:space="preserve"> </w:t>
      </w:r>
      <w:proofErr w:type="spellStart"/>
      <w:r w:rsidRPr="00A7778C">
        <w:t>uriBuilder</w:t>
      </w:r>
      <w:proofErr w:type="spellEnd"/>
      <w:r w:rsidRPr="00A7778C">
        <w:t xml:space="preserve"> = new </w:t>
      </w:r>
      <w:proofErr w:type="spellStart"/>
      <w:r w:rsidRPr="00A7778C">
        <w:t>UriBuilder</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Scheme = _</w:t>
      </w:r>
      <w:proofErr w:type="spellStart"/>
      <w:r w:rsidRPr="00A7778C">
        <w:t>userSession.RequestUri.Scheme</w:t>
      </w:r>
      <w:proofErr w:type="spellEnd"/>
      <w:r w:rsidRPr="00A7778C">
        <w:t>,</w:t>
      </w:r>
    </w:p>
    <w:p w:rsidR="00A7778C" w:rsidRPr="00A7778C" w:rsidRDefault="00A7778C" w:rsidP="00A7778C">
      <w:pPr>
        <w:pStyle w:val="Code"/>
      </w:pPr>
      <w:r w:rsidRPr="00A7778C">
        <w:t xml:space="preserve">                Host = _</w:t>
      </w:r>
      <w:proofErr w:type="spellStart"/>
      <w:r w:rsidRPr="00A7778C">
        <w:t>userSession.RequestUri.Host</w:t>
      </w:r>
      <w:proofErr w:type="spellEnd"/>
      <w:r w:rsidRPr="00A7778C">
        <w:t>,</w:t>
      </w:r>
    </w:p>
    <w:p w:rsidR="00A7778C" w:rsidRPr="00A7778C" w:rsidRDefault="00A7778C" w:rsidP="00A7778C">
      <w:pPr>
        <w:pStyle w:val="Code"/>
      </w:pPr>
      <w:r w:rsidRPr="00A7778C">
        <w:t xml:space="preserve">                Port = _</w:t>
      </w:r>
      <w:proofErr w:type="spellStart"/>
      <w:r w:rsidRPr="00A7778C">
        <w:t>userSession.RequestUri.Port</w:t>
      </w:r>
      <w:proofErr w:type="spellEnd"/>
      <w:r w:rsidRPr="00A7778C">
        <w:t>,</w:t>
      </w:r>
    </w:p>
    <w:p w:rsidR="00A7778C" w:rsidRPr="00A7778C" w:rsidRDefault="00A7778C" w:rsidP="00A7778C">
      <w:pPr>
        <w:pStyle w:val="Code"/>
      </w:pPr>
      <w:r w:rsidRPr="00A7778C">
        <w:t xml:space="preserve">                Path = path</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w:t>
      </w:r>
      <w:proofErr w:type="spellStart"/>
      <w:r w:rsidRPr="00A7778C">
        <w:t>var</w:t>
      </w:r>
      <w:proofErr w:type="spellEnd"/>
      <w:r w:rsidRPr="00A7778C">
        <w:t xml:space="preserve"> link =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Href</w:t>
      </w:r>
      <w:proofErr w:type="spellEnd"/>
      <w:r w:rsidRPr="00A7778C">
        <w:t xml:space="preserve"> = </w:t>
      </w:r>
      <w:proofErr w:type="spellStart"/>
      <w:r w:rsidRPr="00A7778C">
        <w:t>uriBuilder.Uri.AbsoluteUri</w:t>
      </w:r>
      <w:proofErr w:type="spellEnd"/>
      <w:r w:rsidRPr="00A7778C">
        <w:t>,</w:t>
      </w:r>
    </w:p>
    <w:p w:rsidR="00A7778C" w:rsidRPr="00A7778C" w:rsidRDefault="00A7778C" w:rsidP="00A7778C">
      <w:pPr>
        <w:pStyle w:val="Code"/>
      </w:pPr>
      <w:r w:rsidRPr="00A7778C">
        <w:t xml:space="preserve">                </w:t>
      </w:r>
      <w:proofErr w:type="spellStart"/>
      <w:r w:rsidRPr="00A7778C">
        <w:t>Rel</w:t>
      </w:r>
      <w:proofErr w:type="spellEnd"/>
      <w:r w:rsidRPr="00A7778C">
        <w:t xml:space="preserve"> = </w:t>
      </w:r>
      <w:proofErr w:type="spellStart"/>
      <w:r w:rsidRPr="00A7778C">
        <w:t>relValue</w:t>
      </w:r>
      <w:proofErr w:type="spellEnd"/>
      <w:r w:rsidRPr="00A7778C">
        <w:t>,</w:t>
      </w:r>
    </w:p>
    <w:p w:rsidR="00A7778C" w:rsidRPr="00A7778C" w:rsidRDefault="00A7778C" w:rsidP="00A7778C">
      <w:pPr>
        <w:pStyle w:val="Code"/>
      </w:pPr>
      <w:r w:rsidRPr="00A7778C">
        <w:t xml:space="preserve">                Method = </w:t>
      </w:r>
      <w:proofErr w:type="spellStart"/>
      <w:r w:rsidRPr="00A7778C">
        <w:t>httpMethod.Method</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link;</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void </w:t>
      </w:r>
      <w:proofErr w:type="spellStart"/>
      <w:r w:rsidRPr="00A7778C">
        <w:t>AddPageLinks</w:t>
      </w:r>
      <w:proofErr w:type="spellEnd"/>
      <w:r w:rsidRPr="00A7778C">
        <w:t>(</w:t>
      </w:r>
      <w:proofErr w:type="spellStart"/>
      <w:r w:rsidRPr="00A7778C">
        <w:t>IPageLinkContaining</w:t>
      </w:r>
      <w:proofErr w:type="spellEnd"/>
      <w:r w:rsidRPr="00A7778C">
        <w:t xml:space="preserve"> </w:t>
      </w:r>
      <w:proofErr w:type="spellStart"/>
      <w:r w:rsidRPr="00A7778C">
        <w:t>linkContainer</w:t>
      </w:r>
      <w:proofErr w:type="spellEnd"/>
      <w:r w:rsidRPr="00A7778C">
        <w:t>,</w:t>
      </w:r>
    </w:p>
    <w:p w:rsidR="00A7778C" w:rsidRPr="00A7778C" w:rsidRDefault="00A7778C" w:rsidP="00A7778C">
      <w:pPr>
        <w:pStyle w:val="Code"/>
      </w:pPr>
      <w:r w:rsidRPr="00A7778C">
        <w:t xml:space="preserve">            string </w:t>
      </w:r>
      <w:proofErr w:type="spellStart"/>
      <w:r w:rsidRPr="00A7778C">
        <w:t>currentPageQueryString</w:t>
      </w:r>
      <w:proofErr w:type="spellEnd"/>
      <w:r w:rsidRPr="00A7778C">
        <w:t>,</w:t>
      </w:r>
    </w:p>
    <w:p w:rsidR="00A7778C" w:rsidRPr="00A7778C" w:rsidRDefault="00A7778C" w:rsidP="00A7778C">
      <w:pPr>
        <w:pStyle w:val="Code"/>
      </w:pPr>
      <w:r w:rsidRPr="00A7778C">
        <w:t xml:space="preserve">            string </w:t>
      </w:r>
      <w:proofErr w:type="spellStart"/>
      <w:r w:rsidRPr="00A7778C">
        <w:t>previousPageQueryString</w:t>
      </w:r>
      <w:proofErr w:type="spellEnd"/>
      <w:r w:rsidRPr="00A7778C">
        <w:t>,</w:t>
      </w:r>
    </w:p>
    <w:p w:rsidR="00A7778C" w:rsidRPr="00A7778C" w:rsidRDefault="00A7778C" w:rsidP="00A7778C">
      <w:pPr>
        <w:pStyle w:val="Code"/>
      </w:pPr>
      <w:r w:rsidRPr="00A7778C">
        <w:t xml:space="preserve">            string </w:t>
      </w:r>
      <w:proofErr w:type="spellStart"/>
      <w:r w:rsidRPr="00A7778C">
        <w:t>nextPageQueryString</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var</w:t>
      </w:r>
      <w:proofErr w:type="spellEnd"/>
      <w:r w:rsidRPr="00A7778C">
        <w:t xml:space="preserve"> </w:t>
      </w:r>
      <w:proofErr w:type="spellStart"/>
      <w:r w:rsidRPr="00A7778C">
        <w:t>versionedBaseUri</w:t>
      </w:r>
      <w:proofErr w:type="spellEnd"/>
      <w:r w:rsidRPr="00A7778C">
        <w:t xml:space="preserve"> = _</w:t>
      </w:r>
      <w:proofErr w:type="spellStart"/>
      <w:r w:rsidRPr="00A7778C">
        <w:t>userSession.RequestUri.GetBaseUri</w:t>
      </w:r>
      <w:proofErr w:type="spellEnd"/>
      <w:r w:rsidRPr="00A7778C">
        <w:t>();</w:t>
      </w:r>
    </w:p>
    <w:p w:rsidR="00A7778C" w:rsidRPr="00A7778C" w:rsidRDefault="00A7778C" w:rsidP="00A7778C">
      <w:pPr>
        <w:pStyle w:val="Code"/>
      </w:pPr>
    </w:p>
    <w:p w:rsidR="00A7778C" w:rsidRPr="00A7778C" w:rsidRDefault="00A7778C" w:rsidP="00A7778C">
      <w:pPr>
        <w:pStyle w:val="Code"/>
      </w:pPr>
      <w:r w:rsidRPr="00A7778C">
        <w:t xml:space="preserve">            </w:t>
      </w:r>
      <w:proofErr w:type="spellStart"/>
      <w:r w:rsidRPr="00A7778C">
        <w:t>AddCurrentPageLink</w:t>
      </w:r>
      <w:proofErr w:type="spellEnd"/>
      <w:r w:rsidRPr="00A7778C">
        <w:t>(</w:t>
      </w:r>
      <w:proofErr w:type="spellStart"/>
      <w:r w:rsidRPr="00A7778C">
        <w:t>linkContainer</w:t>
      </w:r>
      <w:proofErr w:type="spellEnd"/>
      <w:r w:rsidRPr="00A7778C">
        <w:t xml:space="preserve">, </w:t>
      </w:r>
      <w:proofErr w:type="spellStart"/>
      <w:r w:rsidRPr="00A7778C">
        <w:t>versionedBaseUri</w:t>
      </w:r>
      <w:proofErr w:type="spellEnd"/>
      <w:r w:rsidRPr="00A7778C">
        <w:t xml:space="preserve">, </w:t>
      </w:r>
      <w:proofErr w:type="spellStart"/>
      <w:r w:rsidRPr="00A7778C">
        <w:t>currentPageQueryString</w:t>
      </w:r>
      <w:proofErr w:type="spellEnd"/>
      <w:r w:rsidRPr="00A7778C">
        <w:t>);</w:t>
      </w:r>
    </w:p>
    <w:p w:rsidR="00A7778C" w:rsidRPr="00A7778C" w:rsidRDefault="00A7778C" w:rsidP="00A7778C">
      <w:pPr>
        <w:pStyle w:val="Code"/>
      </w:pPr>
    </w:p>
    <w:p w:rsidR="00A7778C" w:rsidRPr="00A7778C" w:rsidRDefault="00A7778C" w:rsidP="00A7778C">
      <w:pPr>
        <w:pStyle w:val="Code"/>
      </w:pPr>
      <w:r w:rsidRPr="00A7778C">
        <w:t xml:space="preserve">            </w:t>
      </w:r>
      <w:proofErr w:type="spellStart"/>
      <w:r w:rsidRPr="00A7778C">
        <w:t>var</w:t>
      </w:r>
      <w:proofErr w:type="spellEnd"/>
      <w:r w:rsidRPr="00A7778C">
        <w:t xml:space="preserve"> </w:t>
      </w:r>
      <w:proofErr w:type="spellStart"/>
      <w:r w:rsidRPr="00A7778C">
        <w:t>addPrevPageLink</w:t>
      </w:r>
      <w:proofErr w:type="spellEnd"/>
      <w:r w:rsidRPr="00A7778C">
        <w:t xml:space="preserve"> = </w:t>
      </w:r>
      <w:proofErr w:type="spellStart"/>
      <w:r w:rsidRPr="00A7778C">
        <w:t>ShouldAddPreviousPageLink</w:t>
      </w:r>
      <w:proofErr w:type="spellEnd"/>
      <w:r w:rsidRPr="00A7778C">
        <w:t>(</w:t>
      </w:r>
      <w:proofErr w:type="spellStart"/>
      <w:r w:rsidRPr="00A7778C">
        <w:t>linkContainer.PageNumber</w:t>
      </w:r>
      <w:proofErr w:type="spellEnd"/>
      <w:r w:rsidRPr="00A7778C">
        <w:t>);</w:t>
      </w:r>
    </w:p>
    <w:p w:rsidR="00A7778C" w:rsidRPr="00A7778C" w:rsidRDefault="00A7778C" w:rsidP="00A7778C">
      <w:pPr>
        <w:pStyle w:val="Code"/>
      </w:pPr>
      <w:r w:rsidRPr="00A7778C">
        <w:t xml:space="preserve">            </w:t>
      </w:r>
      <w:proofErr w:type="spellStart"/>
      <w:r w:rsidRPr="00A7778C">
        <w:t>var</w:t>
      </w:r>
      <w:proofErr w:type="spellEnd"/>
      <w:r w:rsidRPr="00A7778C">
        <w:t xml:space="preserve"> </w:t>
      </w:r>
      <w:proofErr w:type="spellStart"/>
      <w:r w:rsidRPr="00A7778C">
        <w:t>addNextPageLink</w:t>
      </w:r>
      <w:proofErr w:type="spellEnd"/>
      <w:r w:rsidRPr="00A7778C">
        <w:t xml:space="preserve"> = </w:t>
      </w:r>
      <w:proofErr w:type="spellStart"/>
      <w:r w:rsidRPr="00A7778C">
        <w:t>ShouldAddNextPageLink</w:t>
      </w:r>
      <w:proofErr w:type="spellEnd"/>
      <w:r w:rsidRPr="00A7778C">
        <w:t>(</w:t>
      </w:r>
      <w:proofErr w:type="spellStart"/>
      <w:r w:rsidRPr="00A7778C">
        <w:t>linkContainer.PageNumber</w:t>
      </w:r>
      <w:proofErr w:type="spellEnd"/>
      <w:r w:rsidRPr="00A7778C">
        <w:t xml:space="preserve">, </w:t>
      </w:r>
      <w:proofErr w:type="spellStart"/>
      <w:r w:rsidRPr="00A7778C">
        <w:t>linkContainer.PageCount</w:t>
      </w:r>
      <w:proofErr w:type="spellEnd"/>
      <w:r w:rsidRPr="00A7778C">
        <w:t>);</w:t>
      </w:r>
    </w:p>
    <w:p w:rsidR="00A7778C" w:rsidRPr="00A7778C" w:rsidRDefault="00A7778C" w:rsidP="00A7778C">
      <w:pPr>
        <w:pStyle w:val="Code"/>
      </w:pPr>
    </w:p>
    <w:p w:rsidR="00A7778C" w:rsidRPr="00A7778C" w:rsidRDefault="00A7778C" w:rsidP="00A7778C">
      <w:pPr>
        <w:pStyle w:val="Code"/>
      </w:pPr>
      <w:r w:rsidRPr="00A7778C">
        <w:t xml:space="preserve">            if (</w:t>
      </w:r>
      <w:proofErr w:type="spellStart"/>
      <w:r w:rsidRPr="00A7778C">
        <w:t>addPrevPageLink</w:t>
      </w:r>
      <w:proofErr w:type="spellEnd"/>
      <w:r w:rsidRPr="00A7778C">
        <w:t xml:space="preserve"> || </w:t>
      </w:r>
      <w:proofErr w:type="spellStart"/>
      <w:r w:rsidRPr="00A7778C">
        <w:t>addNextPageLink</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lastRenderedPageBreak/>
        <w:t xml:space="preserve">                if (</w:t>
      </w:r>
      <w:proofErr w:type="spellStart"/>
      <w:r w:rsidRPr="00A7778C">
        <w:t>addPrevPageLink</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AddPreviousPageLink</w:t>
      </w:r>
      <w:proofErr w:type="spellEnd"/>
      <w:r w:rsidRPr="00A7778C">
        <w:t>(</w:t>
      </w:r>
      <w:proofErr w:type="spellStart"/>
      <w:r w:rsidRPr="00A7778C">
        <w:t>linkContainer</w:t>
      </w:r>
      <w:proofErr w:type="spellEnd"/>
      <w:r w:rsidRPr="00A7778C">
        <w:t xml:space="preserve">, </w:t>
      </w:r>
      <w:proofErr w:type="spellStart"/>
      <w:r w:rsidRPr="00A7778C">
        <w:t>versionedBaseUri</w:t>
      </w:r>
      <w:proofErr w:type="spellEnd"/>
      <w:r w:rsidRPr="00A7778C">
        <w:t xml:space="preserve">, </w:t>
      </w:r>
      <w:proofErr w:type="spellStart"/>
      <w:r w:rsidRPr="00A7778C">
        <w:t>previousPageQueryString</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if (</w:t>
      </w:r>
      <w:proofErr w:type="spellStart"/>
      <w:r w:rsidRPr="00A7778C">
        <w:t>addNextPageLink</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AddNextPageLink</w:t>
      </w:r>
      <w:proofErr w:type="spellEnd"/>
      <w:r w:rsidRPr="00A7778C">
        <w:t>(</w:t>
      </w:r>
      <w:proofErr w:type="spellStart"/>
      <w:r w:rsidRPr="00A7778C">
        <w:t>linkContainer</w:t>
      </w:r>
      <w:proofErr w:type="spellEnd"/>
      <w:r w:rsidRPr="00A7778C">
        <w:t xml:space="preserve">, </w:t>
      </w:r>
      <w:proofErr w:type="spellStart"/>
      <w:r w:rsidRPr="00A7778C">
        <w:t>versionedBaseUri</w:t>
      </w:r>
      <w:proofErr w:type="spellEnd"/>
      <w:r w:rsidRPr="00A7778C">
        <w:t xml:space="preserve">, </w:t>
      </w:r>
      <w:proofErr w:type="spellStart"/>
      <w:r w:rsidRPr="00A7778C">
        <w:t>nextPageQueryString</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w:t>
      </w:r>
      <w:proofErr w:type="spellStart"/>
      <w:r w:rsidRPr="00A7778C">
        <w:t>AddCurrentPageLink</w:t>
      </w:r>
      <w:proofErr w:type="spellEnd"/>
      <w:r w:rsidRPr="00A7778C">
        <w:t>(</w:t>
      </w:r>
      <w:proofErr w:type="spellStart"/>
      <w:r w:rsidRPr="00A7778C">
        <w:t>IPageLinkContaining</w:t>
      </w:r>
      <w:proofErr w:type="spellEnd"/>
      <w:r w:rsidRPr="00A7778C">
        <w:t xml:space="preserve"> </w:t>
      </w:r>
      <w:proofErr w:type="spellStart"/>
      <w:r w:rsidRPr="00A7778C">
        <w:t>linkContainer</w:t>
      </w:r>
      <w:proofErr w:type="spellEnd"/>
      <w:r w:rsidRPr="00A7778C">
        <w:t xml:space="preserve">, Uri </w:t>
      </w:r>
      <w:proofErr w:type="spellStart"/>
      <w:r w:rsidRPr="00A7778C">
        <w:t>versionedBaseUri</w:t>
      </w:r>
      <w:proofErr w:type="spellEnd"/>
      <w:r w:rsidRPr="00A7778C">
        <w:t>,</w:t>
      </w:r>
    </w:p>
    <w:p w:rsidR="00A7778C" w:rsidRPr="00A7778C" w:rsidRDefault="00A7778C" w:rsidP="00A7778C">
      <w:pPr>
        <w:pStyle w:val="Code"/>
      </w:pPr>
      <w:r w:rsidRPr="00A7778C">
        <w:t xml:space="preserve">            string </w:t>
      </w:r>
      <w:proofErr w:type="spellStart"/>
      <w:r w:rsidRPr="00A7778C">
        <w:t>pageQueryString</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var</w:t>
      </w:r>
      <w:proofErr w:type="spellEnd"/>
      <w:r w:rsidRPr="00A7778C">
        <w:t xml:space="preserve"> </w:t>
      </w:r>
      <w:proofErr w:type="spellStart"/>
      <w:r w:rsidRPr="00A7778C">
        <w:t>currentPageUriBuilder</w:t>
      </w:r>
      <w:proofErr w:type="spellEnd"/>
      <w:r w:rsidRPr="00A7778C">
        <w:t xml:space="preserve"> = new </w:t>
      </w:r>
      <w:proofErr w:type="spellStart"/>
      <w:r w:rsidRPr="00A7778C">
        <w:t>UriBuilder</w:t>
      </w:r>
      <w:proofErr w:type="spellEnd"/>
      <w:r w:rsidRPr="00A7778C">
        <w:t>(</w:t>
      </w:r>
      <w:proofErr w:type="spellStart"/>
      <w:r w:rsidRPr="00A7778C">
        <w:t>versionedBaseUri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w:t>
      </w:r>
      <w:proofErr w:type="spellStart"/>
      <w:r w:rsidRPr="00A7778C">
        <w:t>pageQueryString</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linkContainer.AddLink(GetCurrentPageLink(currentPageUriBuilder.Uri));</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w:t>
      </w:r>
      <w:proofErr w:type="spellStart"/>
      <w:r w:rsidRPr="00A7778C">
        <w:t>AddPreviousPageLink</w:t>
      </w:r>
      <w:proofErr w:type="spellEnd"/>
      <w:r w:rsidRPr="00A7778C">
        <w:t>(</w:t>
      </w:r>
      <w:proofErr w:type="spellStart"/>
      <w:r w:rsidRPr="00A7778C">
        <w:t>IPageLinkContaining</w:t>
      </w:r>
      <w:proofErr w:type="spellEnd"/>
      <w:r w:rsidRPr="00A7778C">
        <w:t xml:space="preserve"> </w:t>
      </w:r>
      <w:proofErr w:type="spellStart"/>
      <w:r w:rsidRPr="00A7778C">
        <w:t>linkContainer</w:t>
      </w:r>
      <w:proofErr w:type="spellEnd"/>
      <w:r w:rsidRPr="00A7778C">
        <w:t xml:space="preserve">, Uri </w:t>
      </w:r>
      <w:proofErr w:type="spellStart"/>
      <w:r w:rsidRPr="00A7778C">
        <w:t>versionedBaseUri</w:t>
      </w:r>
      <w:proofErr w:type="spellEnd"/>
      <w:r w:rsidRPr="00A7778C">
        <w:t>,</w:t>
      </w:r>
    </w:p>
    <w:p w:rsidR="00A7778C" w:rsidRPr="00A7778C" w:rsidRDefault="00A7778C" w:rsidP="00A7778C">
      <w:pPr>
        <w:pStyle w:val="Code"/>
      </w:pPr>
      <w:r w:rsidRPr="00A7778C">
        <w:t xml:space="preserve">            string </w:t>
      </w:r>
      <w:proofErr w:type="spellStart"/>
      <w:r w:rsidRPr="00A7778C">
        <w:t>pageQueryString</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var</w:t>
      </w:r>
      <w:proofErr w:type="spellEnd"/>
      <w:r w:rsidRPr="00A7778C">
        <w:t xml:space="preserve"> </w:t>
      </w:r>
      <w:proofErr w:type="spellStart"/>
      <w:r w:rsidRPr="00A7778C">
        <w:t>uriBuilder</w:t>
      </w:r>
      <w:proofErr w:type="spellEnd"/>
      <w:r w:rsidRPr="00A7778C">
        <w:t xml:space="preserve"> = new </w:t>
      </w:r>
      <w:proofErr w:type="spellStart"/>
      <w:r w:rsidRPr="00A7778C">
        <w:t>UriBuilder</w:t>
      </w:r>
      <w:proofErr w:type="spellEnd"/>
      <w:r w:rsidRPr="00A7778C">
        <w:t>(</w:t>
      </w:r>
      <w:proofErr w:type="spellStart"/>
      <w:r w:rsidRPr="00A7778C">
        <w:t>versionedBaseUri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w:t>
      </w:r>
      <w:proofErr w:type="spellStart"/>
      <w:r w:rsidRPr="00A7778C">
        <w:t>pageQueryString</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linkContainer.AddLink</w:t>
      </w:r>
      <w:proofErr w:type="spellEnd"/>
      <w:r w:rsidRPr="00A7778C">
        <w:t>(</w:t>
      </w:r>
      <w:proofErr w:type="spellStart"/>
      <w:r w:rsidRPr="00A7778C">
        <w:t>GetPreviousPageLink</w:t>
      </w:r>
      <w:proofErr w:type="spellEnd"/>
      <w:r w:rsidRPr="00A7778C">
        <w:t>(</w:t>
      </w:r>
      <w:proofErr w:type="spellStart"/>
      <w:r w:rsidRPr="00A7778C">
        <w:t>uriBuilder.Uri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void </w:t>
      </w:r>
      <w:proofErr w:type="spellStart"/>
      <w:r w:rsidRPr="00A7778C">
        <w:t>AddNextPageLink</w:t>
      </w:r>
      <w:proofErr w:type="spellEnd"/>
      <w:r w:rsidRPr="00A7778C">
        <w:t>(</w:t>
      </w:r>
      <w:proofErr w:type="spellStart"/>
      <w:r w:rsidRPr="00A7778C">
        <w:t>IPageLinkContaining</w:t>
      </w:r>
      <w:proofErr w:type="spellEnd"/>
      <w:r w:rsidRPr="00A7778C">
        <w:t xml:space="preserve"> </w:t>
      </w:r>
      <w:proofErr w:type="spellStart"/>
      <w:r w:rsidRPr="00A7778C">
        <w:t>linkContainer</w:t>
      </w:r>
      <w:proofErr w:type="spellEnd"/>
      <w:r w:rsidRPr="00A7778C">
        <w:t xml:space="preserve">, Uri </w:t>
      </w:r>
      <w:proofErr w:type="spellStart"/>
      <w:r w:rsidRPr="00A7778C">
        <w:t>versionedBaseUri</w:t>
      </w:r>
      <w:proofErr w:type="spellEnd"/>
      <w:r w:rsidRPr="00A7778C">
        <w:t>,</w:t>
      </w:r>
    </w:p>
    <w:p w:rsidR="00A7778C" w:rsidRPr="00A7778C" w:rsidRDefault="00A7778C" w:rsidP="00A7778C">
      <w:pPr>
        <w:pStyle w:val="Code"/>
      </w:pPr>
      <w:r w:rsidRPr="00A7778C">
        <w:t xml:space="preserve">            string </w:t>
      </w:r>
      <w:proofErr w:type="spellStart"/>
      <w:r w:rsidRPr="00A7778C">
        <w:t>pageQueryString</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var</w:t>
      </w:r>
      <w:proofErr w:type="spellEnd"/>
      <w:r w:rsidRPr="00A7778C">
        <w:t xml:space="preserve"> </w:t>
      </w:r>
      <w:proofErr w:type="spellStart"/>
      <w:r w:rsidRPr="00A7778C">
        <w:t>uriBuilder</w:t>
      </w:r>
      <w:proofErr w:type="spellEnd"/>
      <w:r w:rsidRPr="00A7778C">
        <w:t xml:space="preserve"> = new </w:t>
      </w:r>
      <w:proofErr w:type="spellStart"/>
      <w:r w:rsidRPr="00A7778C">
        <w:t>UriBuilder</w:t>
      </w:r>
      <w:proofErr w:type="spellEnd"/>
      <w:r w:rsidRPr="00A7778C">
        <w:t>(</w:t>
      </w:r>
      <w:proofErr w:type="spellStart"/>
      <w:r w:rsidRPr="00A7778C">
        <w:t>versionedBaseUri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Query = </w:t>
      </w:r>
      <w:proofErr w:type="spellStart"/>
      <w:r w:rsidRPr="00A7778C">
        <w:t>pageQueryString</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linkContainer.AddLink</w:t>
      </w:r>
      <w:proofErr w:type="spellEnd"/>
      <w:r w:rsidRPr="00A7778C">
        <w:t>(</w:t>
      </w:r>
      <w:proofErr w:type="spellStart"/>
      <w:r w:rsidRPr="00A7778C">
        <w:t>GetNextPageLink</w:t>
      </w:r>
      <w:proofErr w:type="spellEnd"/>
      <w:r w:rsidRPr="00A7778C">
        <w:t>(</w:t>
      </w:r>
      <w:proofErr w:type="spellStart"/>
      <w:r w:rsidRPr="00A7778C">
        <w:t>uriBuilder.Uri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w:t>
      </w:r>
      <w:proofErr w:type="spellStart"/>
      <w:r w:rsidRPr="00A7778C">
        <w:t>GetCurrentPageLink</w:t>
      </w:r>
      <w:proofErr w:type="spellEnd"/>
      <w:r w:rsidRPr="00A7778C">
        <w:t xml:space="preserve">(Uri </w:t>
      </w:r>
      <w:proofErr w:type="spellStart"/>
      <w:r w:rsidRPr="00A7778C">
        <w:t>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lastRenderedPageBreak/>
        <w:t xml:space="preserve">                </w:t>
      </w:r>
      <w:proofErr w:type="spellStart"/>
      <w:r w:rsidRPr="00A7778C">
        <w:t>Href</w:t>
      </w:r>
      <w:proofErr w:type="spellEnd"/>
      <w:r w:rsidRPr="00A7778C">
        <w:t xml:space="preserve"> = </w:t>
      </w:r>
      <w:proofErr w:type="spellStart"/>
      <w:r w:rsidRPr="00A7778C">
        <w:t>uri.AbsoluteUri</w:t>
      </w:r>
      <w:proofErr w:type="spellEnd"/>
      <w:r w:rsidRPr="00A7778C">
        <w:t>,</w:t>
      </w:r>
    </w:p>
    <w:p w:rsidR="00A7778C" w:rsidRPr="00A7778C" w:rsidRDefault="00A7778C" w:rsidP="00A7778C">
      <w:pPr>
        <w:pStyle w:val="Code"/>
      </w:pPr>
      <w:r w:rsidRPr="00A7778C">
        <w:t xml:space="preserve">                </w:t>
      </w:r>
      <w:proofErr w:type="spellStart"/>
      <w:r w:rsidRPr="00A7778C">
        <w:t>Rel</w:t>
      </w:r>
      <w:proofErr w:type="spellEnd"/>
      <w:r w:rsidRPr="00A7778C">
        <w:t xml:space="preserve"> = </w:t>
      </w:r>
      <w:proofErr w:type="spellStart"/>
      <w:r w:rsidRPr="00A7778C">
        <w:t>Constants.CommonLinkRelValues.CurrentPage</w:t>
      </w:r>
      <w:proofErr w:type="spellEnd"/>
      <w:r w:rsidRPr="00A7778C">
        <w:t>,</w:t>
      </w:r>
    </w:p>
    <w:p w:rsidR="00A7778C" w:rsidRPr="00A7778C" w:rsidRDefault="00A7778C" w:rsidP="00A7778C">
      <w:pPr>
        <w:pStyle w:val="Code"/>
      </w:pPr>
      <w:r w:rsidRPr="00A7778C">
        <w:t xml:space="preserve">                Method = </w:t>
      </w:r>
      <w:proofErr w:type="spellStart"/>
      <w:r w:rsidRPr="00A7778C">
        <w:t>HttpMethod.Get.Method</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w:t>
      </w:r>
      <w:proofErr w:type="spellStart"/>
      <w:r w:rsidRPr="00A7778C">
        <w:t>GetPreviousPageLink</w:t>
      </w:r>
      <w:proofErr w:type="spellEnd"/>
      <w:r w:rsidRPr="00A7778C">
        <w:t xml:space="preserve">(Uri </w:t>
      </w:r>
      <w:proofErr w:type="spellStart"/>
      <w:r w:rsidRPr="00A7778C">
        <w:t>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Href</w:t>
      </w:r>
      <w:proofErr w:type="spellEnd"/>
      <w:r w:rsidRPr="00A7778C">
        <w:t xml:space="preserve"> = </w:t>
      </w:r>
      <w:proofErr w:type="spellStart"/>
      <w:r w:rsidRPr="00A7778C">
        <w:t>uri.AbsoluteUri</w:t>
      </w:r>
      <w:proofErr w:type="spellEnd"/>
      <w:r w:rsidRPr="00A7778C">
        <w:t>,</w:t>
      </w:r>
    </w:p>
    <w:p w:rsidR="00A7778C" w:rsidRPr="00A7778C" w:rsidRDefault="00A7778C" w:rsidP="00A7778C">
      <w:pPr>
        <w:pStyle w:val="Code"/>
      </w:pPr>
      <w:r w:rsidRPr="00A7778C">
        <w:t xml:space="preserve">                </w:t>
      </w:r>
      <w:proofErr w:type="spellStart"/>
      <w:r w:rsidRPr="00A7778C">
        <w:t>Rel</w:t>
      </w:r>
      <w:proofErr w:type="spellEnd"/>
      <w:r w:rsidRPr="00A7778C">
        <w:t xml:space="preserve"> = </w:t>
      </w:r>
      <w:proofErr w:type="spellStart"/>
      <w:r w:rsidRPr="00A7778C">
        <w:t>Constants.CommonLinkRelValues.PreviousPage</w:t>
      </w:r>
      <w:proofErr w:type="spellEnd"/>
      <w:r w:rsidRPr="00A7778C">
        <w:t>,</w:t>
      </w:r>
    </w:p>
    <w:p w:rsidR="00A7778C" w:rsidRPr="00A7778C" w:rsidRDefault="00A7778C" w:rsidP="00A7778C">
      <w:pPr>
        <w:pStyle w:val="Code"/>
      </w:pPr>
      <w:r w:rsidRPr="00A7778C">
        <w:t xml:space="preserve">                Method = </w:t>
      </w:r>
      <w:proofErr w:type="spellStart"/>
      <w:r w:rsidRPr="00A7778C">
        <w:t>HttpMethod.Get.Method</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virtual Link </w:t>
      </w:r>
      <w:proofErr w:type="spellStart"/>
      <w:r w:rsidRPr="00A7778C">
        <w:t>GetNextPageLink</w:t>
      </w:r>
      <w:proofErr w:type="spellEnd"/>
      <w:r w:rsidRPr="00A7778C">
        <w:t xml:space="preserve">(Uri </w:t>
      </w:r>
      <w:proofErr w:type="spellStart"/>
      <w:r w:rsidRPr="00A7778C">
        <w:t>uri</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new Link</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roofErr w:type="spellStart"/>
      <w:r w:rsidRPr="00A7778C">
        <w:t>Href</w:t>
      </w:r>
      <w:proofErr w:type="spellEnd"/>
      <w:r w:rsidRPr="00A7778C">
        <w:t xml:space="preserve"> = </w:t>
      </w:r>
      <w:proofErr w:type="spellStart"/>
      <w:r w:rsidRPr="00A7778C">
        <w:t>uri.AbsoluteUri</w:t>
      </w:r>
      <w:proofErr w:type="spellEnd"/>
      <w:r w:rsidRPr="00A7778C">
        <w:t>,</w:t>
      </w:r>
    </w:p>
    <w:p w:rsidR="00A7778C" w:rsidRPr="00A7778C" w:rsidRDefault="00A7778C" w:rsidP="00A7778C">
      <w:pPr>
        <w:pStyle w:val="Code"/>
      </w:pPr>
      <w:r w:rsidRPr="00A7778C">
        <w:t xml:space="preserve">                </w:t>
      </w:r>
      <w:proofErr w:type="spellStart"/>
      <w:r w:rsidRPr="00A7778C">
        <w:t>Rel</w:t>
      </w:r>
      <w:proofErr w:type="spellEnd"/>
      <w:r w:rsidRPr="00A7778C">
        <w:t xml:space="preserve"> = </w:t>
      </w:r>
      <w:proofErr w:type="spellStart"/>
      <w:r w:rsidRPr="00A7778C">
        <w:t>Constants.CommonLinkRelValues.NextPage</w:t>
      </w:r>
      <w:proofErr w:type="spellEnd"/>
      <w:r w:rsidRPr="00A7778C">
        <w:t>,</w:t>
      </w:r>
    </w:p>
    <w:p w:rsidR="00A7778C" w:rsidRPr="00A7778C" w:rsidRDefault="00A7778C" w:rsidP="00A7778C">
      <w:pPr>
        <w:pStyle w:val="Code"/>
      </w:pPr>
      <w:r w:rsidRPr="00A7778C">
        <w:t xml:space="preserve">                Method = </w:t>
      </w:r>
      <w:proofErr w:type="spellStart"/>
      <w:r w:rsidRPr="00A7778C">
        <w:t>HttpMethod.Get.Method</w:t>
      </w:r>
      <w:proofErr w:type="spellEnd"/>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w:t>
      </w:r>
      <w:proofErr w:type="spellStart"/>
      <w:r w:rsidRPr="00A7778C">
        <w:t>bool</w:t>
      </w:r>
      <w:proofErr w:type="spellEnd"/>
      <w:r w:rsidRPr="00A7778C">
        <w:t xml:space="preserve"> </w:t>
      </w:r>
      <w:proofErr w:type="spellStart"/>
      <w:r w:rsidRPr="00A7778C">
        <w:t>ShouldAddPreviousPageLink</w:t>
      </w:r>
      <w:proofErr w:type="spellEnd"/>
      <w:r w:rsidRPr="00A7778C">
        <w:t>(</w:t>
      </w:r>
      <w:proofErr w:type="spellStart"/>
      <w:r w:rsidRPr="00A7778C">
        <w:t>int</w:t>
      </w:r>
      <w:proofErr w:type="spellEnd"/>
      <w:r w:rsidRPr="00A7778C">
        <w:t xml:space="preserve"> </w:t>
      </w:r>
      <w:proofErr w:type="spellStart"/>
      <w:r w:rsidRPr="00A7778C">
        <w:t>pageNumber</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w:t>
      </w:r>
      <w:proofErr w:type="spellStart"/>
      <w:r w:rsidRPr="00A7778C">
        <w:t>pageNumber</w:t>
      </w:r>
      <w:proofErr w:type="spellEnd"/>
      <w:r w:rsidRPr="00A7778C">
        <w:t xml:space="preserve"> &gt; 1;</w:t>
      </w:r>
    </w:p>
    <w:p w:rsidR="00A7778C" w:rsidRPr="00A7778C" w:rsidRDefault="00A7778C" w:rsidP="00A7778C">
      <w:pPr>
        <w:pStyle w:val="Code"/>
      </w:pPr>
      <w:r w:rsidRPr="00A7778C">
        <w:t xml:space="preserve">        }</w:t>
      </w:r>
    </w:p>
    <w:p w:rsidR="00A7778C" w:rsidRPr="00A7778C" w:rsidRDefault="00A7778C" w:rsidP="00A7778C">
      <w:pPr>
        <w:pStyle w:val="Code"/>
      </w:pPr>
    </w:p>
    <w:p w:rsidR="00A7778C" w:rsidRPr="00A7778C" w:rsidRDefault="00A7778C" w:rsidP="00A7778C">
      <w:pPr>
        <w:pStyle w:val="Code"/>
      </w:pPr>
      <w:r w:rsidRPr="00A7778C">
        <w:t xml:space="preserve">        public </w:t>
      </w:r>
      <w:proofErr w:type="spellStart"/>
      <w:r w:rsidRPr="00A7778C">
        <w:t>bool</w:t>
      </w:r>
      <w:proofErr w:type="spellEnd"/>
      <w:r w:rsidRPr="00A7778C">
        <w:t xml:space="preserve"> </w:t>
      </w:r>
      <w:proofErr w:type="spellStart"/>
      <w:r w:rsidRPr="00A7778C">
        <w:t>ShouldAddNextPageLink</w:t>
      </w:r>
      <w:proofErr w:type="spellEnd"/>
      <w:r w:rsidRPr="00A7778C">
        <w:t>(</w:t>
      </w:r>
      <w:proofErr w:type="spellStart"/>
      <w:r w:rsidRPr="00A7778C">
        <w:t>int</w:t>
      </w:r>
      <w:proofErr w:type="spellEnd"/>
      <w:r w:rsidRPr="00A7778C">
        <w:t xml:space="preserve"> </w:t>
      </w:r>
      <w:proofErr w:type="spellStart"/>
      <w:r w:rsidRPr="00A7778C">
        <w:t>pageNumber</w:t>
      </w:r>
      <w:proofErr w:type="spellEnd"/>
      <w:r w:rsidRPr="00A7778C">
        <w:t xml:space="preserve">, </w:t>
      </w:r>
      <w:proofErr w:type="spellStart"/>
      <w:r w:rsidRPr="00A7778C">
        <w:t>int</w:t>
      </w:r>
      <w:proofErr w:type="spellEnd"/>
      <w:r w:rsidRPr="00A7778C">
        <w:t xml:space="preserve"> </w:t>
      </w:r>
      <w:proofErr w:type="spellStart"/>
      <w:r w:rsidRPr="00A7778C">
        <w:t>pageCount</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return </w:t>
      </w:r>
      <w:proofErr w:type="spellStart"/>
      <w:r w:rsidRPr="00A7778C">
        <w:t>pageNumber</w:t>
      </w:r>
      <w:proofErr w:type="spellEnd"/>
      <w:r w:rsidRPr="00A7778C">
        <w:t xml:space="preserve"> &lt; </w:t>
      </w:r>
      <w:proofErr w:type="spellStart"/>
      <w:r w:rsidRPr="00A7778C">
        <w:t>pageCount</w:t>
      </w:r>
      <w:proofErr w:type="spellEnd"/>
      <w:r w:rsidRPr="00A7778C">
        <w:t>;</w:t>
      </w:r>
    </w:p>
    <w:p w:rsidR="00A7778C" w:rsidRPr="00A7778C" w:rsidRDefault="00A7778C" w:rsidP="00A7778C">
      <w:pPr>
        <w:pStyle w:val="Code"/>
      </w:pPr>
      <w:r w:rsidRPr="00A7778C">
        <w:t xml:space="preserve">        }</w:t>
      </w:r>
    </w:p>
    <w:p w:rsidR="00A7778C" w:rsidRPr="00A7778C" w:rsidRDefault="00A7778C" w:rsidP="00A7778C">
      <w:pPr>
        <w:pStyle w:val="Code"/>
      </w:pPr>
      <w:r w:rsidRPr="00A7778C">
        <w:t xml:space="preserve">    }</w:t>
      </w:r>
    </w:p>
    <w:p w:rsidR="00A7778C" w:rsidRDefault="00A7778C" w:rsidP="00A7778C">
      <w:pPr>
        <w:pStyle w:val="Code"/>
      </w:pPr>
      <w:r w:rsidRPr="00A7778C">
        <w:t>}</w:t>
      </w:r>
    </w:p>
    <w:p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rsidR="00C110A0" w:rsidRDefault="00C110A0" w:rsidP="00C110A0">
      <w:pPr>
        <w:pStyle w:val="Code"/>
      </w:pPr>
      <w:r w:rsidRPr="00C110A0">
        <w:t>container.Bind&lt;ICommonLinkService&gt;().To&lt;CommonLinkService&gt;().InRequestScope();</w:t>
      </w:r>
    </w:p>
    <w:p w:rsidR="009C1D53" w:rsidRDefault="00A7778C" w:rsidP="00A7778C">
      <w:pPr>
        <w:pStyle w:val="BodyTextCont"/>
      </w:pPr>
      <w:r>
        <w:t xml:space="preserve">Let's review. </w:t>
      </w:r>
      <w:proofErr w:type="spellStart"/>
      <w:r w:rsidRPr="00B35FF2">
        <w:rPr>
          <w:rStyle w:val="CodeInline"/>
        </w:rPr>
        <w:t>GetLink</w:t>
      </w:r>
      <w:proofErr w:type="spellEnd"/>
      <w:r w:rsidR="00B35FF2">
        <w:t xml:space="preserve"> prepends a versioned base path prefix to a specified path fragment. For example, a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 while processing a message routed to a version 1 controller</w:t>
      </w:r>
      <w:r w:rsidR="00BB7862">
        <w:t>,</w:t>
      </w:r>
      <w:r w:rsidR="00B35FF2">
        <w:t xml:space="preserve"> would result in an </w:t>
      </w:r>
      <w:proofErr w:type="spellStart"/>
      <w:r w:rsidR="00B35FF2" w:rsidRPr="00B35FF2">
        <w:rPr>
          <w:rStyle w:val="CodeInline"/>
        </w:rPr>
        <w:t>Uri.Path</w:t>
      </w:r>
      <w:proofErr w:type="spellEnd"/>
      <w:r w:rsidR="00B35FF2">
        <w:t xml:space="preserve"> value of </w:t>
      </w:r>
      <w:proofErr w:type="spellStart"/>
      <w:r w:rsidR="00B35FF2" w:rsidRPr="00B35FF2">
        <w:rPr>
          <w:rStyle w:val="CodeInline"/>
        </w:rPr>
        <w:t>api</w:t>
      </w:r>
      <w:proofErr w:type="spellEnd"/>
      <w:r w:rsidR="00B35FF2" w:rsidRPr="00B35FF2">
        <w:rPr>
          <w:rStyle w:val="CodeInline"/>
        </w:rPr>
        <w:t>/v1/tasks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rsidR="00BB7862" w:rsidRDefault="00354515" w:rsidP="00A7778C">
      <w:pPr>
        <w:pStyle w:val="BodyTextCont"/>
      </w:pPr>
      <w:r>
        <w:t xml:space="preserve">Next, let's look at </w:t>
      </w:r>
      <w:proofErr w:type="spellStart"/>
      <w:r w:rsidRPr="00354515">
        <w:rPr>
          <w:rStyle w:val="CodeInline"/>
        </w:rPr>
        <w:t>AddPageLinks</w:t>
      </w:r>
      <w:proofErr w:type="spellEnd"/>
      <w:r>
        <w:t xml:space="preserve">. This method uses the new </w:t>
      </w:r>
      <w:proofErr w:type="spellStart"/>
      <w:r>
        <w:t>GetBaseUri</w:t>
      </w:r>
      <w:proofErr w:type="spellEnd"/>
      <w:r>
        <w:t xml:space="preserve"> extension method</w:t>
      </w:r>
      <w:bookmarkStart w:id="4" w:name="_GoBack"/>
      <w:bookmarkEnd w:id="4"/>
      <w:r>
        <w:t xml:space="preserve">, and it also </w:t>
      </w:r>
    </w:p>
    <w:p w:rsidR="009C1D53" w:rsidRDefault="009C1D53" w:rsidP="00A96826"/>
    <w:p w:rsidR="009C1D53" w:rsidRDefault="009C1D53" w:rsidP="00A96826"/>
    <w:p w:rsidR="0069183D" w:rsidRDefault="0069183D"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2"/>
      <w:headerReference w:type="default" r:id="rId13"/>
      <w:footerReference w:type="even" r:id="rId14"/>
      <w:footerReference w:type="default" r:id="rId15"/>
      <w:headerReference w:type="first" r:id="rId16"/>
      <w:footerReference w:type="first" r:id="rId17"/>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502" w:rsidRDefault="009A3502">
      <w:r>
        <w:separator/>
      </w:r>
    </w:p>
  </w:endnote>
  <w:endnote w:type="continuationSeparator" w:id="0">
    <w:p w:rsidR="009A3502" w:rsidRDefault="009A3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28A93817-E795-4DEF-A925-CB6941375394}"/>
    <w:embedBold r:id="rId2" w:fontKey="{22083694-18FF-48C8-9C75-C3C65A072D8A}"/>
    <w:embedItalic r:id="rId3" w:fontKey="{5352C1E5-8A9F-4580-BDDE-A60CF127B1B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17E6C1F-2FB2-4675-9232-41EC52D1B197}"/>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E7FA9BE3-D3ED-43D9-9EFF-89A899B1F0F8}"/>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2E5274F-16A2-4F2E-B94C-3E4B1C7E5199}"/>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DA3F2543-88A5-495A-A324-9A5F3B1AA1A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52C1E6D5-6AB3-4F8F-9335-E80014F3E00F}"/>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D16" w:rsidRPr="00222F70" w:rsidRDefault="00EB0D16">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54515">
      <w:rPr>
        <w:rStyle w:val="PageNumber"/>
        <w:noProof/>
      </w:rPr>
      <w:t>40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D16" w:rsidRPr="00222F70" w:rsidRDefault="00EB0D16"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354515">
      <w:rPr>
        <w:rStyle w:val="PageNumber"/>
        <w:noProof/>
      </w:rPr>
      <w:t>41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EB0D16" w:rsidRDefault="00EB0D16"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110A0">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502" w:rsidRDefault="009A3502">
      <w:r>
        <w:separator/>
      </w:r>
    </w:p>
  </w:footnote>
  <w:footnote w:type="continuationSeparator" w:id="0">
    <w:p w:rsidR="009A3502" w:rsidRDefault="009A35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D16" w:rsidRPr="003C7D0E" w:rsidRDefault="00EB0D16"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D16" w:rsidRPr="002A45BE" w:rsidRDefault="00EB0D16"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0D16" w:rsidRDefault="00EB0D16"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EB0D16" w:rsidRPr="00B44665" w:rsidRDefault="00EB0D16"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1CDB"/>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0B6D"/>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07E2E"/>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3906"/>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502"/>
    <w:rsid w:val="009A3656"/>
    <w:rsid w:val="009A4879"/>
    <w:rsid w:val="009A4AF5"/>
    <w:rsid w:val="009A501F"/>
    <w:rsid w:val="009B00AB"/>
    <w:rsid w:val="009B094C"/>
    <w:rsid w:val="009B2239"/>
    <w:rsid w:val="009B4A21"/>
    <w:rsid w:val="009B4DE1"/>
    <w:rsid w:val="009B7F49"/>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10A0"/>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8F"/>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11AAD"/>
    <w:rsid w:val="00E12A94"/>
    <w:rsid w:val="00E14B33"/>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E70"/>
    <w:rsid w:val="00F401F9"/>
    <w:rsid w:val="00F43B70"/>
    <w:rsid w:val="00F45D59"/>
    <w:rsid w:val="00F46BAE"/>
    <w:rsid w:val="00F5058F"/>
    <w:rsid w:val="00F53945"/>
    <w:rsid w:val="00F568F9"/>
    <w:rsid w:val="00F56FF5"/>
    <w:rsid w:val="00F62E97"/>
    <w:rsid w:val="00F636B1"/>
    <w:rsid w:val="00F70DCC"/>
    <w:rsid w:val="00F820E2"/>
    <w:rsid w:val="00F83EB3"/>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5693"/>
    <w:rsid w:val="00FD638A"/>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B0D1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B0D16"/>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B0D16"/>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B0D16"/>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B0D16"/>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B0D16"/>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EB0D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0D16"/>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EB0D16"/>
    <w:pPr>
      <w:keepLines/>
      <w:numPr>
        <w:numId w:val="4"/>
      </w:numPr>
      <w:spacing w:before="120" w:after="120" w:line="240" w:lineRule="auto"/>
      <w:ind w:right="864"/>
    </w:pPr>
    <w:rPr>
      <w:rFonts w:ascii="Utopia" w:hAnsi="Utopia"/>
      <w:sz w:val="18"/>
    </w:rPr>
  </w:style>
  <w:style w:type="character" w:customStyle="1" w:styleId="CodeBold">
    <w:name w:val="Code Bold"/>
    <w:rsid w:val="00EB0D16"/>
    <w:rPr>
      <w:rFonts w:ascii="TheSansMonoConBlack" w:hAnsi="TheSansMonoConBlack"/>
      <w:sz w:val="18"/>
    </w:rPr>
  </w:style>
  <w:style w:type="paragraph" w:customStyle="1" w:styleId="ChapterNumber">
    <w:name w:val="Chapter Number"/>
    <w:next w:val="Normal"/>
    <w:autoRedefine/>
    <w:qFormat/>
    <w:rsid w:val="00EB0D16"/>
    <w:pPr>
      <w:keepNext/>
      <w:spacing w:after="240"/>
    </w:pPr>
    <w:rPr>
      <w:rFonts w:ascii="Arial" w:hAnsi="Arial"/>
      <w:b/>
      <w:caps/>
      <w:sz w:val="28"/>
      <w:szCs w:val="28"/>
    </w:rPr>
  </w:style>
  <w:style w:type="paragraph" w:customStyle="1" w:styleId="ChapterTitle">
    <w:name w:val="Chapter Title"/>
    <w:next w:val="Normal"/>
    <w:rsid w:val="00EB0D16"/>
    <w:pPr>
      <w:spacing w:before="240" w:after="1200"/>
    </w:pPr>
    <w:rPr>
      <w:rFonts w:ascii="Arial Narrow" w:hAnsi="Arial Narrow"/>
      <w:b/>
      <w:sz w:val="60"/>
      <w:szCs w:val="48"/>
    </w:rPr>
  </w:style>
  <w:style w:type="paragraph" w:customStyle="1" w:styleId="FigureCaption">
    <w:name w:val="Figure Caption"/>
    <w:next w:val="Normal"/>
    <w:qFormat/>
    <w:rsid w:val="00EB0D16"/>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EB0D16"/>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EB0D16"/>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B0D16"/>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EB0D16"/>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EB0D16"/>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EB0D16"/>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EB0D16"/>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B0D1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EB0D16"/>
    <w:pPr>
      <w:spacing w:before="120" w:after="120"/>
      <w:contextualSpacing/>
    </w:pPr>
    <w:rPr>
      <w:rFonts w:ascii="Utopia" w:hAnsi="Utopia"/>
      <w:sz w:val="18"/>
    </w:rPr>
  </w:style>
  <w:style w:type="paragraph" w:customStyle="1" w:styleId="TableCaption">
    <w:name w:val="Table Caption"/>
    <w:basedOn w:val="FigureCaption"/>
    <w:next w:val="Normal"/>
    <w:qFormat/>
    <w:rsid w:val="00EB0D16"/>
    <w:pPr>
      <w:spacing w:after="120"/>
    </w:pPr>
  </w:style>
  <w:style w:type="paragraph" w:customStyle="1" w:styleId="TableHead">
    <w:name w:val="Table Head"/>
    <w:next w:val="Normal"/>
    <w:rsid w:val="00EB0D16"/>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EB0D16"/>
    <w:pPr>
      <w:spacing w:before="60" w:after="240"/>
      <w:contextualSpacing/>
    </w:pPr>
    <w:rPr>
      <w:rFonts w:ascii="Utopia" w:hAnsi="Utopia"/>
      <w:i/>
      <w:sz w:val="18"/>
    </w:rPr>
  </w:style>
  <w:style w:type="table" w:styleId="TableGrid">
    <w:name w:val="Table Grid"/>
    <w:basedOn w:val="TableNormal"/>
    <w:rsid w:val="00EB0D16"/>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EB0D16"/>
    <w:pPr>
      <w:numPr>
        <w:numId w:val="0"/>
      </w:numPr>
      <w:ind w:left="864"/>
    </w:pPr>
  </w:style>
  <w:style w:type="paragraph" w:customStyle="1" w:styleId="NumList">
    <w:name w:val="Num List"/>
    <w:basedOn w:val="Normal"/>
    <w:rsid w:val="00EB0D16"/>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EB0D16"/>
    <w:pPr>
      <w:spacing w:before="0"/>
      <w:ind w:left="0" w:right="0"/>
      <w:jc w:val="right"/>
    </w:pPr>
    <w:rPr>
      <w:i w:val="0"/>
    </w:rPr>
  </w:style>
  <w:style w:type="paragraph" w:customStyle="1" w:styleId="ExerciseHead">
    <w:name w:val="Exercise Head"/>
    <w:basedOn w:val="Normal"/>
    <w:next w:val="Normal"/>
    <w:rsid w:val="00EB0D1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EB0D16"/>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EB0D16"/>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EB0D16"/>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EB0D16"/>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EB0D16"/>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EB0D16"/>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EB0D16"/>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EB0D16"/>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EB0D16"/>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EB0D16"/>
  </w:style>
  <w:style w:type="paragraph" w:customStyle="1" w:styleId="SideBarSubhead">
    <w:name w:val="Side Bar Subhead"/>
    <w:basedOn w:val="Normal"/>
    <w:rsid w:val="00EB0D16"/>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EB0D16"/>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EB0D16"/>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EB0D16"/>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EB0D16"/>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EB0D16"/>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EB0D16"/>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EB0D1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B0D16"/>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B0D16"/>
    <w:pPr>
      <w:spacing w:before="120" w:after="120"/>
    </w:pPr>
    <w:rPr>
      <w:rFonts w:ascii="Arial" w:hAnsi="Arial"/>
      <w:sz w:val="18"/>
    </w:rPr>
  </w:style>
  <w:style w:type="paragraph" w:styleId="Revision">
    <w:name w:val="Revision"/>
    <w:hidden/>
    <w:uiPriority w:val="99"/>
    <w:semiHidden/>
    <w:rsid w:val="00EB0D16"/>
    <w:rPr>
      <w:rFonts w:ascii="Calibri" w:eastAsia="Calibri" w:hAnsi="Calibri"/>
      <w:sz w:val="22"/>
      <w:szCs w:val="22"/>
    </w:rPr>
  </w:style>
  <w:style w:type="character" w:styleId="IntenseEmphasis">
    <w:name w:val="Intense Emphasis"/>
    <w:basedOn w:val="DefaultParagraphFont"/>
    <w:uiPriority w:val="21"/>
    <w:qFormat/>
    <w:rsid w:val="00EB0D16"/>
    <w:rPr>
      <w:b/>
      <w:bCs/>
      <w:i/>
      <w:iCs/>
      <w:color w:val="auto"/>
    </w:rPr>
  </w:style>
  <w:style w:type="character" w:styleId="Emphasis">
    <w:name w:val="Emphasis"/>
    <w:basedOn w:val="DefaultParagraphFont"/>
    <w:qFormat/>
    <w:rsid w:val="00EB0D16"/>
    <w:rPr>
      <w:i/>
      <w:iCs/>
    </w:rPr>
  </w:style>
  <w:style w:type="character" w:styleId="Strong">
    <w:name w:val="Strong"/>
    <w:basedOn w:val="DefaultParagraphFont"/>
    <w:qFormat/>
    <w:rsid w:val="00EB0D16"/>
    <w:rPr>
      <w:b/>
      <w:bCs/>
    </w:rPr>
  </w:style>
  <w:style w:type="paragraph" w:styleId="Subtitle">
    <w:name w:val="Subtitle"/>
    <w:basedOn w:val="Normal"/>
    <w:next w:val="Normal"/>
    <w:link w:val="SubtitleChar"/>
    <w:qFormat/>
    <w:rsid w:val="00EB0D16"/>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B0D16"/>
    <w:rPr>
      <w:rFonts w:ascii="ZapfDingbats" w:hAnsi="ZapfDingbats"/>
      <w:color w:val="auto"/>
      <w:szCs w:val="24"/>
    </w:rPr>
  </w:style>
  <w:style w:type="paragraph" w:customStyle="1" w:styleId="Code">
    <w:name w:val="Code"/>
    <w:basedOn w:val="Normal"/>
    <w:link w:val="CodeChar"/>
    <w:qFormat/>
    <w:rsid w:val="00EB0D16"/>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B0D16"/>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C6461C2-CC3E-49CB-BCB4-0275141F8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1482</TotalTime>
  <Pages>43</Pages>
  <Words>11791</Words>
  <Characters>67212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78846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29</cp:revision>
  <cp:lastPrinted>2012-09-27T18:23:00Z</cp:lastPrinted>
  <dcterms:created xsi:type="dcterms:W3CDTF">2014-05-14T17:02:00Z</dcterms:created>
  <dcterms:modified xsi:type="dcterms:W3CDTF">2014-05-20T15:20:00Z</dcterms:modified>
</cp:coreProperties>
</file>