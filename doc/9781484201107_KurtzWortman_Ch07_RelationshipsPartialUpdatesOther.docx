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r w:rsidR="00314E71" w:rsidRPr="00314E71">
        <w:rPr>
          <w:rStyle w:val="CodeInline"/>
        </w:rPr>
        <w:t>AddTask</w:t>
      </w:r>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async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RESTful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Default="00F43B70" w:rsidP="00F43B70">
      <w:pPr>
        <w:pStyle w:val="Bullet"/>
      </w:pPr>
      <w:r>
        <w:t>Context-sensitive hypermedia</w:t>
      </w:r>
      <w:r w:rsidR="00A80F6B">
        <w:t xml:space="preserve"> - we'll add links to the task service model in the response</w:t>
      </w:r>
    </w:p>
    <w:p w:rsidR="00A96826" w:rsidRDefault="00A96826" w:rsidP="00A96826">
      <w:pPr>
        <w:pStyle w:val="Bullet"/>
      </w:pPr>
      <w:r>
        <w:t>Paging of results - we'll get all tasks, and use a query string to control paging of results</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/api/tasks/123/users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/api/tasks/123/users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/api/tasks/123/users/456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/api/tasks/123/users/456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r w:rsidR="006460F9" w:rsidRPr="006460F9">
        <w:rPr>
          <w:rStyle w:val="CodeInline"/>
        </w:rPr>
        <w:t>ReplaceTaskUsers</w:t>
      </w:r>
      <w:r w:rsidR="006460F9">
        <w:t xml:space="preserve">, </w:t>
      </w:r>
      <w:r w:rsidR="006460F9" w:rsidRPr="006460F9">
        <w:rPr>
          <w:rStyle w:val="CodeInline"/>
        </w:rPr>
        <w:t>DeleteTaskUsers</w:t>
      </w:r>
      <w:r w:rsidR="006460F9">
        <w:t xml:space="preserve">, and </w:t>
      </w:r>
      <w:r w:rsidR="006460F9" w:rsidRPr="006460F9">
        <w:rPr>
          <w:rStyle w:val="CodeInline"/>
        </w:rPr>
        <w:t>AddTaskUser</w:t>
      </w:r>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r w:rsidR="006460F9" w:rsidRPr="006460F9">
        <w:rPr>
          <w:rStyle w:val="CodeInline"/>
        </w:rPr>
        <w:t>UpdateTaskUsers</w:t>
      </w:r>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r w:rsidRPr="006460F9">
        <w:rPr>
          <w:rStyle w:val="CodeInline"/>
        </w:rPr>
        <w:t>UpdateTaskUsers</w:t>
      </w:r>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r w:rsidRPr="006460F9">
        <w:rPr>
          <w:rStyle w:val="CodeInline"/>
        </w:rPr>
        <w:t>foreach</w:t>
      </w:r>
      <w:r>
        <w:t xml:space="preserve"> loop ensures that duplicate users aren't added to the specified task. This protects the </w:t>
      </w:r>
      <w:r w:rsidRPr="00561D41">
        <w:rPr>
          <w:rStyle w:val="Emphasis"/>
        </w:rPr>
        <w:t>idempotence</w:t>
      </w:r>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r w:rsidR="00561D41" w:rsidRPr="00561D41">
        <w:rPr>
          <w:rStyle w:val="CodeInline"/>
        </w:rPr>
        <w:t>DeleteTaskUser</w:t>
      </w:r>
      <w:r w:rsidR="00561D41">
        <w:t xml:space="preserve">. This method supports the idempotence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WebApi2Book.Data.SqlServer.QueryProcessors;</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r w:rsidRPr="006353BD">
        <w:rPr>
          <w:rStyle w:val="CodeInline"/>
        </w:rPr>
        <w:t>TaskUsersMaintenanceProcessor</w:t>
      </w:r>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GitHub repository, includes logic in </w:t>
      </w:r>
      <w:r w:rsidRPr="0080232D">
        <w:rPr>
          <w:rStyle w:val="CodeInline"/>
        </w:rPr>
        <w:t>CreateTaskResponse</w:t>
      </w:r>
      <w:r w:rsidRPr="0080232D">
        <w:t xml:space="preserve"> </w:t>
      </w:r>
      <w:r>
        <w:t xml:space="preserve">that adds hypermedia links to the </w:t>
      </w:r>
      <w:r w:rsidRPr="0080232D">
        <w:rPr>
          <w:rStyle w:val="CodeInline"/>
        </w:rPr>
        <w:t>Task</w:t>
      </w:r>
      <w:r>
        <w:t xml:space="preserve"> response. This is the main reason why </w:t>
      </w:r>
      <w:r w:rsidRPr="0080232D">
        <w:rPr>
          <w:rStyle w:val="CodeInline"/>
        </w:rPr>
        <w:t>CreateTaskResponse</w:t>
      </w:r>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r w:rsidRPr="00785A42">
        <w:rPr>
          <w:rStyle w:val="CodeInline"/>
        </w:rPr>
        <w:t>TaskUsersController</w:t>
      </w:r>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r w:rsidR="00185550" w:rsidRPr="00185550">
        <w:rPr>
          <w:rStyle w:val="CodeInline"/>
        </w:rPr>
        <w:t>HttpPut</w:t>
      </w:r>
      <w:r w:rsidR="00185550" w:rsidRPr="00185550">
        <w:t xml:space="preserve"> and </w:t>
      </w:r>
      <w:r w:rsidR="00185550" w:rsidRPr="00185550">
        <w:rPr>
          <w:rStyle w:val="CodeInline"/>
        </w:rPr>
        <w:t>HttpDelete</w:t>
      </w:r>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r w:rsidR="00493541">
        <w:t xml:space="preserve">bhogg's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/api/tasks/123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r w:rsidRPr="00B87E7F">
        <w:rPr>
          <w:rStyle w:val="CodeInline"/>
        </w:rPr>
        <w:t>UpdateTaskQueryProcessor</w:t>
      </w:r>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Dictionary&lt;string,object&gt;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PropertyValueMapType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appers in both files.</w:t>
      </w:r>
    </w:p>
    <w:p w:rsidR="00694989" w:rsidRDefault="00D8405F" w:rsidP="00AA3A12">
      <w:pPr>
        <w:pStyle w:val="BodyTextCont"/>
      </w:pPr>
      <w:r>
        <w:t xml:space="preserve">The real </w:t>
      </w:r>
      <w:r w:rsidR="00AD7520">
        <w:t xml:space="preserve">work is done in the </w:t>
      </w:r>
      <w:r w:rsidR="00AD7520" w:rsidRPr="00AD7520">
        <w:rPr>
          <w:rStyle w:val="CodeInline"/>
        </w:rPr>
        <w:t>GetUpdatedTask</w:t>
      </w:r>
      <w:r w:rsidR="00AD7520">
        <w:t xml:space="preserve"> method. This method accepts </w:t>
      </w:r>
      <w:r>
        <w:t xml:space="preserve">two parameters: </w:t>
      </w:r>
      <w:r w:rsidRPr="00D8405F">
        <w:rPr>
          <w:rStyle w:val="CodeInline"/>
        </w:rPr>
        <w:t>taskId</w:t>
      </w:r>
      <w:r>
        <w:t xml:space="preserve">, which uniquely identifies the </w:t>
      </w:r>
      <w:r w:rsidRPr="00D8405F">
        <w:rPr>
          <w:rStyle w:val="CodeInline"/>
        </w:rPr>
        <w:t>Task</w:t>
      </w:r>
      <w:r>
        <w:t xml:space="preserve"> to update, and </w:t>
      </w:r>
      <w:r w:rsidRPr="00D8405F">
        <w:rPr>
          <w:rStyle w:val="CodeInline"/>
        </w:rPr>
        <w:t>updatedPropertyValueMap</w:t>
      </w:r>
      <w:r>
        <w:t xml:space="preserve">, which contains one element per property to </w:t>
      </w:r>
      <w:r w:rsidR="00694989">
        <w:t>be modified</w:t>
      </w:r>
      <w:r>
        <w:t xml:space="preserve">. Note that in an extreme case, the </w:t>
      </w:r>
      <w:r w:rsidRPr="00D8405F">
        <w:rPr>
          <w:rStyle w:val="CodeInline"/>
        </w:rPr>
        <w:t>updatedPropertyValueMap</w:t>
      </w:r>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r w:rsidRPr="00694989">
        <w:rPr>
          <w:rStyle w:val="CodeInline"/>
        </w:rPr>
        <w:t>GetUpdatedTask</w:t>
      </w:r>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r w:rsidR="00AD7520" w:rsidRPr="00AD7520">
        <w:rPr>
          <w:rStyle w:val="CodeInline"/>
        </w:rPr>
        <w:t>updatedPropertyValueMap</w:t>
      </w:r>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r w:rsidRPr="009974A8">
        <w:rPr>
          <w:rStyle w:val="CodeInline"/>
        </w:rPr>
        <w:t>updatedPropertyValueMap</w:t>
      </w:r>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 xml:space="preserve">he code will be in a non-compilable </w:t>
      </w:r>
      <w:r w:rsidR="00803D57">
        <w:t xml:space="preserve">state for a while because we will be referencing an undefined dependency, but this approach will make things easier to explain in the long run. Go ahead and add the following method to </w:t>
      </w:r>
      <w:r w:rsidR="00803D57" w:rsidRPr="00803D57">
        <w:rPr>
          <w:rStyle w:val="CodeInline"/>
        </w:rPr>
        <w:t>TasksController</w:t>
      </w:r>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and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UpdateTask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this is one of those cases where a bit of pragmatism, rather than stubbon adherence to every detail of the HTTP specification, will make things more usable for the callers.</w:t>
      </w:r>
    </w:p>
    <w:p w:rsidR="00D05330" w:rsidRDefault="004342A1" w:rsidP="00AA3A12">
      <w:pPr>
        <w:pStyle w:val="BodyTextCont"/>
      </w:pPr>
      <w:r>
        <w:t xml:space="preserve">Another thing to note is that the </w:t>
      </w:r>
      <w:r w:rsidRPr="004342A1">
        <w:rPr>
          <w:rStyle w:val="CodeInline"/>
        </w:rPr>
        <w:t>updatedTask</w:t>
      </w:r>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r w:rsidRPr="00D05330">
        <w:rPr>
          <w:rStyle w:val="CodeInline"/>
        </w:rPr>
        <w:t>updatedTask</w:t>
      </w:r>
      <w:r>
        <w:t xml:space="preserve"> parameter's </w:t>
      </w:r>
      <w:r w:rsidRPr="00D05330">
        <w:rPr>
          <w:rStyle w:val="CodeInline"/>
        </w:rPr>
        <w:t>object</w:t>
      </w:r>
      <w:r>
        <w:t xml:space="preserve"> type is that the framework will parse the task data from the message body and deliver it to </w:t>
      </w:r>
      <w:r w:rsidRPr="00D05330">
        <w:rPr>
          <w:rStyle w:val="CodeInline"/>
        </w:rPr>
        <w:t>UpdateTask</w:t>
      </w:r>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r w:rsidRPr="002D6B58">
        <w:rPr>
          <w:rStyle w:val="CodeInline"/>
        </w:rPr>
        <w:t>IUpdateTaskMaintenanceProcessor</w:t>
      </w:r>
      <w:r>
        <w:t xml:space="preserve"> and one of its dependencies</w:t>
      </w:r>
      <w:r w:rsidR="00D53248">
        <w:t xml:space="preserve">, </w:t>
      </w:r>
      <w:r w:rsidR="00D53248" w:rsidRPr="00D53248">
        <w:rPr>
          <w:rStyle w:val="CodeInline"/>
        </w:rPr>
        <w:t>IUpdateablePropertyDetector</w:t>
      </w:r>
      <w:r>
        <w:t xml:space="preserve">. This </w:t>
      </w:r>
      <w:r w:rsidR="009974A8">
        <w:t>pair of dependencies</w:t>
      </w:r>
      <w:r>
        <w:t xml:space="preserve"> works together to compute the </w:t>
      </w:r>
      <w:r w:rsidRPr="009974A8">
        <w:rPr>
          <w:rStyle w:val="CodeInline"/>
        </w:rPr>
        <w:t>updatedPropertyValueMap</w:t>
      </w:r>
      <w:r w:rsidR="00E931D5">
        <w:t xml:space="preserve"> that we discussed earlier.</w:t>
      </w:r>
      <w:r w:rsidR="00D53248">
        <w:t xml:space="preserve"> </w:t>
      </w:r>
      <w:r w:rsidR="005A6973">
        <w:t xml:space="preserve"> </w:t>
      </w:r>
      <w:r w:rsidR="00D0722D" w:rsidRPr="00D53248">
        <w:rPr>
          <w:rStyle w:val="CodeInline"/>
        </w:rPr>
        <w:t>IUpdateablePropertyDetector</w:t>
      </w:r>
      <w:r w:rsidR="00D0722D">
        <w:t xml:space="preserve"> </w:t>
      </w:r>
      <w:r w:rsidR="00D1221A">
        <w:t>determine</w:t>
      </w:r>
      <w:r w:rsidR="00D0722D">
        <w:t>s</w:t>
      </w:r>
      <w:r w:rsidR="00D1221A">
        <w:t xml:space="preserve"> which properties </w:t>
      </w:r>
      <w:r w:rsidR="005A6973">
        <w:t>to</w:t>
      </w:r>
      <w:r w:rsidR="00D1221A">
        <w:t xml:space="preserve"> update, and </w:t>
      </w:r>
      <w:r w:rsidR="00D0722D" w:rsidRPr="00D0722D">
        <w:rPr>
          <w:rStyle w:val="CodeInline"/>
        </w:rPr>
        <w:t>IUpdateTaskMaintenanceProcessor</w:t>
      </w:r>
      <w:r w:rsidR="005A6973">
        <w:t xml:space="preserve"> uses this information</w:t>
      </w:r>
      <w:r w:rsidR="0058099B">
        <w:t xml:space="preserve"> </w:t>
      </w:r>
      <w:r w:rsidR="005A6973">
        <w:t xml:space="preserve">to populate the </w:t>
      </w:r>
      <w:r w:rsidR="005A6973" w:rsidRPr="009974A8">
        <w:rPr>
          <w:rStyle w:val="CodeInline"/>
        </w:rPr>
        <w:t>updatedPropertyValueMap</w:t>
      </w:r>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r w:rsidR="00EC0DBE" w:rsidRPr="00D53248">
        <w:rPr>
          <w:rStyle w:val="CodeInline"/>
        </w:rPr>
        <w:t>IUpdateablePropertyDetector</w:t>
      </w:r>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r w:rsidR="00D0722D" w:rsidRPr="00D53248">
        <w:rPr>
          <w:rStyle w:val="CodeInline"/>
        </w:rPr>
        <w:t>IUpdateablePropertyDetector</w:t>
      </w:r>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r w:rsidRPr="00E931D5">
        <w:rPr>
          <w:rStyle w:val="CodeInline"/>
        </w:rPr>
        <w:t>GetNamesOfPropertiesToUpdate</w:t>
      </w:r>
      <w:r>
        <w:t xml:space="preserve"> </w:t>
      </w:r>
      <w:r w:rsidR="001C5E70">
        <w:t xml:space="preserve">method </w:t>
      </w:r>
      <w:r>
        <w:t xml:space="preserve">and is immediately cast to a </w:t>
      </w:r>
      <w:r w:rsidRPr="00E931D5">
        <w:rPr>
          <w:rStyle w:val="CodeInline"/>
        </w:rPr>
        <w:t>JObject</w:t>
      </w:r>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r w:rsidRPr="00EC0DBE">
        <w:rPr>
          <w:rStyle w:val="CodeInline"/>
        </w:rPr>
        <w:t>TTargetType</w:t>
      </w:r>
      <w:r>
        <w:t xml:space="preserve"> is going to arrive as </w:t>
      </w:r>
      <w:r w:rsidRPr="00EC0DBE">
        <w:rPr>
          <w:rStyle w:val="CodeInline"/>
        </w:rPr>
        <w:t>Task</w:t>
      </w:r>
      <w:r>
        <w:t>).</w:t>
      </w:r>
      <w:r w:rsidR="001C5E70">
        <w:t xml:space="preserve"> Then, inspecting this property metadata one property at a time, we build a list of </w:t>
      </w:r>
      <w:r w:rsidR="001C5E70" w:rsidRPr="001C5E70">
        <w:rPr>
          <w:rStyle w:val="CodeInline"/>
        </w:rPr>
        <w:t>PropertyInfo</w:t>
      </w:r>
      <w:r w:rsidR="001C5E70">
        <w:t xml:space="preserve"> instances</w:t>
      </w:r>
      <w:r w:rsidR="008322A3">
        <w:t>. E</w:t>
      </w:r>
      <w:r w:rsidR="001C5E70">
        <w:t>ach element in the list correspond</w:t>
      </w:r>
      <w:r w:rsidR="008322A3">
        <w:t>s</w:t>
      </w:r>
      <w:r w:rsidR="001C5E70">
        <w:t xml:space="preserve"> to a property in the target class decorated with an </w:t>
      </w:r>
      <w:r w:rsidR="001C5E70" w:rsidRPr="001C5E70">
        <w:rPr>
          <w:rStyle w:val="CodeInline"/>
        </w:rPr>
        <w:t>EditableAttribute</w:t>
      </w:r>
      <w:r w:rsidR="001C5E70">
        <w:t xml:space="preserve"> </w:t>
      </w:r>
      <w:r w:rsidR="008322A3">
        <w:t xml:space="preserve">and having </w:t>
      </w:r>
      <w:r w:rsidR="001C5E70">
        <w:t xml:space="preserve">an </w:t>
      </w:r>
      <w:r w:rsidR="001C5E70" w:rsidRPr="001C5E70">
        <w:rPr>
          <w:rStyle w:val="CodeInline"/>
        </w:rPr>
        <w:t>AllowEdit</w:t>
      </w:r>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overposting).</w:t>
      </w:r>
    </w:p>
    <w:p w:rsidR="009974A8" w:rsidRDefault="008322A3" w:rsidP="00AA3A12">
      <w:pPr>
        <w:pStyle w:val="BodyTextCont"/>
      </w:pPr>
      <w:r>
        <w:t>Next, we</w:t>
      </w:r>
      <w:r w:rsidR="001C5E70">
        <w:t xml:space="preserve"> return to the </w:t>
      </w:r>
      <w:r w:rsidR="00EC0DBE" w:rsidRPr="001C5E70">
        <w:rPr>
          <w:rStyle w:val="CodeInline"/>
        </w:rPr>
        <w:t>JObject</w:t>
      </w:r>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r w:rsidRPr="008322A3">
        <w:rPr>
          <w:rStyle w:val="CodeInline"/>
        </w:rPr>
        <w:t>namesOfSuppliedProperties</w:t>
      </w:r>
      <w:r>
        <w:t xml:space="preserve">) </w:t>
      </w:r>
      <w:r w:rsidR="00B15DF0">
        <w:t>against the list of modifiable properties (</w:t>
      </w:r>
      <w:r w:rsidR="00B15DF0" w:rsidRPr="00B15DF0">
        <w:rPr>
          <w:rStyle w:val="CodeInline"/>
        </w:rPr>
        <w:t>modifiablePropertyInfos</w:t>
      </w:r>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overposting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properies are not user-editable. For example, </w:t>
      </w:r>
      <w:r w:rsidRPr="004C4D3D">
        <w:rPr>
          <w:rStyle w:val="CodeInline"/>
        </w:rPr>
        <w:t>CreatedDate</w:t>
      </w:r>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quer processor: the </w:t>
      </w:r>
      <w:r w:rsidRPr="00A36B91">
        <w:rPr>
          <w:rStyle w:val="CodeInline"/>
        </w:rPr>
        <w:t>IUpdateTaskMaintenanceProcessor</w:t>
      </w:r>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WebApi2Book.Data.SqlServer.QueryProcessors;</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 &lt;summary&gt;</w:t>
      </w:r>
    </w:p>
    <w:p w:rsidR="00A36B91" w:rsidRPr="00A36B91" w:rsidRDefault="00A36B91" w:rsidP="00A36B91">
      <w:pPr>
        <w:pStyle w:val="Code"/>
      </w:pPr>
      <w:r w:rsidRPr="00A36B91">
        <w:t xml:space="preserve">    ///     Updates the specified Task.</w:t>
      </w:r>
    </w:p>
    <w:p w:rsidR="00A36B91" w:rsidRPr="00A36B91" w:rsidRDefault="00A36B91" w:rsidP="00A36B91">
      <w:pPr>
        <w:pStyle w:val="Code"/>
      </w:pPr>
      <w:r w:rsidRPr="00A36B91">
        <w:t xml:space="preserve">    /// &lt;/summary&gt;</w:t>
      </w:r>
    </w:p>
    <w:p w:rsidR="00A36B91" w:rsidRPr="00A36B91" w:rsidRDefault="00A36B91" w:rsidP="00A36B91">
      <w:pPr>
        <w:pStyle w:val="Code"/>
      </w:pPr>
      <w:r w:rsidRPr="00A36B91">
        <w:t xml:space="preserve">    /// &lt;remarks&gt;</w:t>
      </w:r>
    </w:p>
    <w:p w:rsidR="00A36B91" w:rsidRPr="00A36B91" w:rsidRDefault="00A36B91" w:rsidP="00A36B91">
      <w:pPr>
        <w:pStyle w:val="Code"/>
      </w:pPr>
      <w:r w:rsidRPr="00A36B91">
        <w:t xml:space="preserve">    ///     This implementation only supports Json. Support for other content types is</w:t>
      </w:r>
    </w:p>
    <w:p w:rsidR="00A36B91" w:rsidRPr="00A36B91" w:rsidRDefault="00A36B91" w:rsidP="00A36B91">
      <w:pPr>
        <w:pStyle w:val="Code"/>
      </w:pPr>
      <w:r w:rsidRPr="00A36B91">
        <w:t xml:space="preserve">    ///     left as an exercise for the reader.</w:t>
      </w:r>
    </w:p>
    <w:p w:rsidR="00A36B91" w:rsidRPr="00A36B91" w:rsidRDefault="00A36B91" w:rsidP="00A36B91">
      <w:pPr>
        <w:pStyle w:val="Code"/>
      </w:pPr>
      <w:r w:rsidRPr="00A36B91">
        <w:t xml:space="preserve">    /// &lt;/remarks&gt;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lastRenderedPageBreak/>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lastRenderedPageBreak/>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r w:rsidRPr="0083657F">
        <w:rPr>
          <w:rStyle w:val="CodeInline"/>
        </w:rPr>
        <w:t>JObjectUpdateablePropertyDetector</w:t>
      </w:r>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r w:rsidR="007C6AE0" w:rsidRPr="007C6AE0">
        <w:rPr>
          <w:rStyle w:val="CodeInline"/>
        </w:rPr>
        <w:t>JObjectUpdateablePropertyDetector</w:t>
      </w:r>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t xml:space="preserve">Let's analyze the current implementation, starting with </w:t>
      </w:r>
      <w:r w:rsidRPr="0083657F">
        <w:rPr>
          <w:rStyle w:val="CodeInline"/>
        </w:rPr>
        <w:t>UpdateTask</w:t>
      </w:r>
      <w:r>
        <w:t xml:space="preserve">. </w:t>
      </w:r>
      <w:r w:rsidR="00DE77DA" w:rsidRPr="00DE77DA">
        <w:rPr>
          <w:rStyle w:val="CodeInline"/>
        </w:rPr>
        <w:t>UpdateTask</w:t>
      </w:r>
      <w:r w:rsidR="00DE77DA">
        <w:t xml:space="preserve"> begins by using </w:t>
      </w:r>
      <w:r w:rsidR="00DE77DA" w:rsidRPr="00DE77DA">
        <w:rPr>
          <w:rStyle w:val="CodeInline"/>
        </w:rPr>
        <w:t>JObject</w:t>
      </w:r>
      <w:r w:rsidR="00DE77DA">
        <w:t xml:space="preserve"> to parse the task fragment into an actual </w:t>
      </w:r>
      <w:r w:rsidR="00DE77DA" w:rsidRPr="00DE77DA">
        <w:rPr>
          <w:rStyle w:val="CodeInline"/>
        </w:rPr>
        <w:t>Task</w:t>
      </w:r>
      <w:r w:rsidR="00DE77DA">
        <w:t xml:space="preserve"> instance. Next, it invokes </w:t>
      </w:r>
      <w:r w:rsidR="00DE77DA" w:rsidRPr="00DE77DA">
        <w:rPr>
          <w:rStyle w:val="CodeInline"/>
        </w:rPr>
        <w:t>GetPropertyValueMap</w:t>
      </w:r>
      <w:r w:rsidR="00DE77DA">
        <w:t xml:space="preserve">, which uses the task fragment and the parsed </w:t>
      </w:r>
      <w:r w:rsidR="00DE77DA" w:rsidRPr="00DE77DA">
        <w:rPr>
          <w:rStyle w:val="CodeInline"/>
        </w:rPr>
        <w:t>Task</w:t>
      </w:r>
      <w:r w:rsidR="00DE77DA">
        <w:t xml:space="preserve"> instance to compute the </w:t>
      </w:r>
      <w:r w:rsidR="00DE77DA" w:rsidRPr="00DE77DA">
        <w:rPr>
          <w:rStyle w:val="CodeInline"/>
        </w:rPr>
        <w:t>updatedPropertyValueMap</w:t>
      </w:r>
      <w:r w:rsidR="00DE77DA">
        <w:t xml:space="preserve"> that gets passed to the query processor. As we discussed earlier, the updates actually get applied in the query processor. Finally, the automapper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r w:rsidRPr="00004E1C">
        <w:rPr>
          <w:rStyle w:val="CodeInline"/>
        </w:rPr>
        <w:t>GetPropertyValueMap</w:t>
      </w:r>
      <w:r>
        <w:t xml:space="preserve">, we see it first uses the </w:t>
      </w:r>
      <w:r w:rsidRPr="00004E1C">
        <w:rPr>
          <w:rStyle w:val="CodeInline"/>
        </w:rPr>
        <w:t>IUpdateablePropertyDetector</w:t>
      </w:r>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r w:rsidRPr="009974A8">
        <w:rPr>
          <w:rStyle w:val="CodeInline"/>
        </w:rPr>
        <w:t>updatedPropertyValueMap</w:t>
      </w:r>
      <w:r>
        <w:t xml:space="preserve"> (which was </w:t>
      </w:r>
      <w:r w:rsidR="00004E1C">
        <w:t xml:space="preserve">asked </w:t>
      </w:r>
      <w:r>
        <w:t xml:space="preserve">when we </w:t>
      </w:r>
      <w:r w:rsidR="00004E1C">
        <w:t xml:space="preserve">were discussing </w:t>
      </w:r>
      <w:r w:rsidR="00004E1C" w:rsidRPr="00BD44B4">
        <w:rPr>
          <w:rStyle w:val="CodeInline"/>
        </w:rPr>
        <w:t>UpdateTaskQueryProcessor</w:t>
      </w:r>
      <w:r>
        <w:rPr>
          <w:rStyle w:val="CodeInline"/>
        </w:rPr>
        <w:t>)</w:t>
      </w:r>
      <w:r>
        <w:t>, it's time to prove that this actually works!</w:t>
      </w:r>
      <w:r w:rsidR="00891583">
        <w:t xml:space="preserve"> We'll start with a </w:t>
      </w:r>
      <w:r w:rsidR="00CC4221">
        <w:t>PUT</w:t>
      </w:r>
      <w:r w:rsidR="00891583">
        <w:t>, using bhogg's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lastRenderedPageBreak/>
        <w:t xml:space="preserve">Very nice! Notice how the </w:t>
      </w:r>
      <w:r w:rsidRPr="003D2D14">
        <w:rPr>
          <w:rStyle w:val="CodeInline"/>
        </w:rPr>
        <w:t>Subject</w:t>
      </w:r>
      <w:r>
        <w:t xml:space="preserve"> was updated but the </w:t>
      </w:r>
      <w:r w:rsidRPr="003D2D14">
        <w:rPr>
          <w:rStyle w:val="CodeInline"/>
        </w:rPr>
        <w:t>CreatedDate</w:t>
      </w:r>
      <w:r>
        <w:t xml:space="preserve"> was not. It looks like our overpost-proof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r w:rsidR="00AA4AB4" w:rsidRPr="00AA4AB4">
        <w:rPr>
          <w:rStyle w:val="CodeInline"/>
        </w:rPr>
        <w:t>CompletedDate</w:t>
      </w:r>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r w:rsidRPr="00BB623E">
        <w:rPr>
          <w:rStyle w:val="CodeInline"/>
        </w:rPr>
        <w:t>updatedTask</w:t>
      </w:r>
      <w:r>
        <w:t xml:space="preserve"> parameter in the </w:t>
      </w:r>
      <w:r w:rsidRPr="00BB623E">
        <w:rPr>
          <w:rStyle w:val="CodeInline"/>
        </w:rPr>
        <w:t>TasksController</w:t>
      </w:r>
      <w:r>
        <w:t xml:space="preserve"> class' </w:t>
      </w:r>
      <w:r w:rsidRPr="00BB623E">
        <w:rPr>
          <w:rStyle w:val="CodeInline"/>
        </w:rPr>
        <w:t>UpdateTask</w:t>
      </w:r>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BB623E" w:rsidRDefault="00BB623E" w:rsidP="00BB623E">
      <w:pPr>
        <w:pStyle w:val="BodyTextCont"/>
      </w:pPr>
      <w:r>
        <w:t xml:space="preserve">We've implemented action filters before (e.g., the </w:t>
      </w:r>
      <w:r w:rsidRPr="00BB623E">
        <w:rPr>
          <w:rStyle w:val="CodeInline"/>
        </w:rPr>
        <w:t>UnitOfWorkActionFilterAttribute</w:t>
      </w:r>
      <w:r w:rsidRPr="00BB623E">
        <w:t xml:space="preserve"> and </w:t>
      </w:r>
      <w:r w:rsidRPr="00BB623E">
        <w:rPr>
          <w:rStyle w:val="CodeInline"/>
        </w:rPr>
        <w:t>UserAuditAttribute</w:t>
      </w:r>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r w:rsidR="00560A46" w:rsidRPr="00560A46">
        <w:rPr>
          <w:rStyle w:val="CodeInline"/>
        </w:rPr>
        <w:t>UpdateTask</w:t>
      </w:r>
      <w:r w:rsidR="00560A46">
        <w:t xml:space="preserve"> method</w:t>
      </w:r>
      <w:r>
        <w:t>:</w:t>
      </w:r>
    </w:p>
    <w:p w:rsidR="00BB623E" w:rsidRPr="00BB623E" w:rsidRDefault="00BB623E" w:rsidP="00BB623E">
      <w:pPr>
        <w:pStyle w:val="Code"/>
      </w:pPr>
      <w:r w:rsidRPr="00BB623E">
        <w:t>using System.Net;</w:t>
      </w:r>
    </w:p>
    <w:p w:rsidR="00BB623E" w:rsidRPr="00BB623E" w:rsidRDefault="00BB623E" w:rsidP="00BB623E">
      <w:pPr>
        <w:pStyle w:val="Code"/>
      </w:pPr>
      <w:r w:rsidRPr="00BB623E">
        <w:t>using System.Net.Http;</w:t>
      </w:r>
    </w:p>
    <w:p w:rsidR="00BB623E" w:rsidRPr="00BB623E" w:rsidRDefault="00BB623E" w:rsidP="00BB623E">
      <w:pPr>
        <w:pStyle w:val="Code"/>
      </w:pPr>
      <w:r w:rsidRPr="00BB623E">
        <w:t>using System.Web.Http;</w:t>
      </w:r>
    </w:p>
    <w:p w:rsidR="00BB623E" w:rsidRPr="00BB623E" w:rsidRDefault="00BB623E" w:rsidP="00BB623E">
      <w:pPr>
        <w:pStyle w:val="Code"/>
      </w:pPr>
      <w:r w:rsidRPr="00BB623E">
        <w:t>using System.Web.Http.Controllers;</w:t>
      </w:r>
    </w:p>
    <w:p w:rsidR="00BB623E" w:rsidRPr="00BB623E" w:rsidRDefault="00BB623E" w:rsidP="00BB623E">
      <w:pPr>
        <w:pStyle w:val="Code"/>
      </w:pPr>
      <w:r w:rsidRPr="00BB623E">
        <w:t>using System.Web.Http.Filters;</w:t>
      </w:r>
    </w:p>
    <w:p w:rsidR="00BB623E" w:rsidRPr="00BB623E" w:rsidRDefault="00BB623E" w:rsidP="00BB623E">
      <w:pPr>
        <w:pStyle w:val="Code"/>
      </w:pPr>
      <w:r w:rsidRPr="00BB623E">
        <w:t>using log4net;</w:t>
      </w:r>
    </w:p>
    <w:p w:rsidR="00BB623E" w:rsidRPr="00BB623E" w:rsidRDefault="00BB623E" w:rsidP="00BB623E">
      <w:pPr>
        <w:pStyle w:val="Code"/>
      </w:pPr>
      <w:r w:rsidRPr="00BB623E">
        <w:t>using Newtonsoft.Json;</w:t>
      </w:r>
    </w:p>
    <w:p w:rsidR="00BB623E" w:rsidRPr="00BB623E" w:rsidRDefault="00BB623E" w:rsidP="00BB623E">
      <w:pPr>
        <w:pStyle w:val="Code"/>
      </w:pPr>
      <w:r w:rsidRPr="00BB623E">
        <w:lastRenderedPageBreak/>
        <w:t>using Newtonsoft.Json.Linq;</w:t>
      </w:r>
    </w:p>
    <w:p w:rsidR="00BB623E" w:rsidRPr="00BB623E" w:rsidRDefault="00BB623E" w:rsidP="00BB623E">
      <w:pPr>
        <w:pStyle w:val="Code"/>
      </w:pPr>
      <w:r w:rsidRPr="00BB623E">
        <w:t>using WebApi2Book.Common.Logging;</w:t>
      </w:r>
    </w:p>
    <w:p w:rsidR="00BB623E" w:rsidRPr="00BB623E" w:rsidRDefault="00BB623E" w:rsidP="00BB623E">
      <w:pPr>
        <w:pStyle w:val="Code"/>
      </w:pPr>
      <w:r w:rsidRPr="00BB623E">
        <w:t>using WebApi2Book.Web.Api.Models;</w:t>
      </w:r>
    </w:p>
    <w:p w:rsidR="00BB623E" w:rsidRPr="00BB623E" w:rsidRDefault="00BB623E" w:rsidP="00BB623E">
      <w:pPr>
        <w:pStyle w:val="Code"/>
      </w:pPr>
      <w:r w:rsidRPr="00BB623E">
        <w:t>using WebApi2Book.Web.Common;</w:t>
      </w:r>
    </w:p>
    <w:p w:rsidR="00BB623E" w:rsidRPr="00BB623E" w:rsidRDefault="00BB623E" w:rsidP="00BB623E">
      <w:pPr>
        <w:pStyle w:val="Code"/>
      </w:pPr>
    </w:p>
    <w:p w:rsidR="00BB623E" w:rsidRPr="00BB623E" w:rsidRDefault="00BB623E" w:rsidP="00BB623E">
      <w:pPr>
        <w:pStyle w:val="Code"/>
      </w:pPr>
      <w:r w:rsidRPr="00BB623E">
        <w:t>namespace WebApi2Book.Web.Api.MaintenanceProcessing</w:t>
      </w:r>
    </w:p>
    <w:p w:rsidR="00BB623E" w:rsidRPr="00BB623E" w:rsidRDefault="00BB623E" w:rsidP="00BB623E">
      <w:pPr>
        <w:pStyle w:val="Code"/>
      </w:pPr>
      <w:r w:rsidRPr="00BB623E">
        <w:t>{</w:t>
      </w:r>
    </w:p>
    <w:p w:rsidR="00BB623E" w:rsidRPr="00BB623E" w:rsidRDefault="00BB623E" w:rsidP="00BB623E">
      <w:pPr>
        <w:pStyle w:val="Code"/>
      </w:pPr>
      <w:r w:rsidRPr="00BB623E">
        <w:t xml:space="preserve">    public class ValidateTaskUpdateRequestAttribute : ActionFilterAttribute</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private readonly ILog _log;</w:t>
      </w:r>
    </w:p>
    <w:p w:rsidR="00BB623E" w:rsidRPr="00BB623E" w:rsidRDefault="00BB623E" w:rsidP="00BB623E">
      <w:pPr>
        <w:pStyle w:val="Code"/>
      </w:pPr>
    </w:p>
    <w:p w:rsidR="00BB623E" w:rsidRPr="00BB623E" w:rsidRDefault="00BB623E" w:rsidP="00BB623E">
      <w:pPr>
        <w:pStyle w:val="Code"/>
      </w:pPr>
      <w:r w:rsidRPr="00BB623E">
        <w:t xml:space="preserve">        public ValidateTaskUpdateRequestAttribute()</w:t>
      </w:r>
    </w:p>
    <w:p w:rsidR="00BB623E" w:rsidRPr="00BB623E" w:rsidRDefault="00BB623E" w:rsidP="00BB623E">
      <w:pPr>
        <w:pStyle w:val="Code"/>
      </w:pPr>
      <w:r w:rsidRPr="00BB623E">
        <w:t xml:space="preserve">            : this(</w:t>
      </w:r>
    </w:p>
    <w:p w:rsidR="00BB623E" w:rsidRPr="00BB623E" w:rsidRDefault="00BB623E" w:rsidP="00BB623E">
      <w:pPr>
        <w:pStyle w:val="Code"/>
      </w:pPr>
      <w:r w:rsidRPr="00BB623E">
        <w:t xml:space="preserve">                WebContainerManager.Get&lt;ILogManager&gt;())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ValidateTaskUpdateRequestAttribute(ILogManager logManager)</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_log = logManager.GetLog(typeof (ValidateTaskUpdateRequestAttribute));</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override bool AllowMultiple</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get { return false;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override void OnActionExecuting(HttpActionContext actionContext)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var taskId = (long?) actionContext.ActionArguments[ActionParameterNames.TaskId];</w:t>
      </w:r>
    </w:p>
    <w:p w:rsidR="00BB623E" w:rsidRPr="00BB623E" w:rsidRDefault="00BB623E" w:rsidP="00BB623E">
      <w:pPr>
        <w:pStyle w:val="Code"/>
      </w:pPr>
      <w:r w:rsidRPr="00BB623E">
        <w:t xml:space="preserve">            if (!taskId.HasValue)</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const string errorMessage = "Invalid taskId.";</w:t>
      </w:r>
    </w:p>
    <w:p w:rsidR="00BB623E" w:rsidRPr="00BB623E" w:rsidRDefault="00BB623E" w:rsidP="00BB623E">
      <w:pPr>
        <w:pStyle w:val="Code"/>
      </w:pPr>
      <w:r w:rsidRPr="00BB623E">
        <w:t xml:space="preserve">                _log.Debug(errorMessage);</w:t>
      </w:r>
    </w:p>
    <w:p w:rsidR="00BB623E" w:rsidRPr="00BB623E" w:rsidRDefault="00BB623E" w:rsidP="00BB623E">
      <w:pPr>
        <w:pStyle w:val="Code"/>
      </w:pPr>
      <w:r w:rsidRPr="00BB623E">
        <w:t xml:space="preserve">                throw new HttpResponseException(new HttpResponseMessage(HttpStatusCode.BadRequest)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StringContent(errorMessage)</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var taskFragment =</w:t>
      </w:r>
    </w:p>
    <w:p w:rsidR="00BB623E" w:rsidRPr="00BB623E" w:rsidRDefault="00BB623E" w:rsidP="00BB623E">
      <w:pPr>
        <w:pStyle w:val="Code"/>
      </w:pPr>
      <w:r w:rsidRPr="00BB623E">
        <w:t xml:space="preserve">                (JObject) actionContext.ActionArguments[ActionParameterNames.TaskFragment];</w:t>
      </w:r>
    </w:p>
    <w:p w:rsidR="00BB623E" w:rsidRPr="00BB623E" w:rsidRDefault="00BB623E" w:rsidP="00BB623E">
      <w:pPr>
        <w:pStyle w:val="Code"/>
      </w:pPr>
      <w:r w:rsidRPr="00BB623E">
        <w:t xml:space="preserve">            _log.DebugFormat("{0} = {1}", ActionParameterNames.TaskFragment, taskFragment);</w:t>
      </w:r>
    </w:p>
    <w:p w:rsidR="00BB623E" w:rsidRPr="00BB623E" w:rsidRDefault="00BB623E" w:rsidP="00BB623E">
      <w:pPr>
        <w:pStyle w:val="Code"/>
      </w:pPr>
    </w:p>
    <w:p w:rsidR="00BB623E" w:rsidRPr="00BB623E" w:rsidRDefault="00BB623E" w:rsidP="00BB623E">
      <w:pPr>
        <w:pStyle w:val="Code"/>
      </w:pPr>
      <w:r w:rsidRPr="00BB623E">
        <w:t xml:space="preserve">            if (taskFragment == null)</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const string errorMessage = "Malformed or null request.";</w:t>
      </w:r>
    </w:p>
    <w:p w:rsidR="00BB623E" w:rsidRPr="00BB623E" w:rsidRDefault="00BB623E" w:rsidP="00BB623E">
      <w:pPr>
        <w:pStyle w:val="Code"/>
      </w:pPr>
      <w:r w:rsidRPr="00BB623E">
        <w:lastRenderedPageBreak/>
        <w:t xml:space="preserve">                _log.Debug(errorMessage);</w:t>
      </w:r>
    </w:p>
    <w:p w:rsidR="00BB623E" w:rsidRPr="00BB623E" w:rsidRDefault="00BB623E" w:rsidP="00BB623E">
      <w:pPr>
        <w:pStyle w:val="Code"/>
      </w:pPr>
      <w:r w:rsidRPr="00BB623E">
        <w:t xml:space="preserve">                throw new HttpResponseException(new HttpResponseMessage(HttpStatusCode.BadRequest)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StringContent(errorMessage)</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try</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var task = taskFragment.ToObject&lt;Task&gt;();</w:t>
      </w:r>
    </w:p>
    <w:p w:rsidR="00BB623E" w:rsidRPr="00BB623E" w:rsidRDefault="00BB623E" w:rsidP="00BB623E">
      <w:pPr>
        <w:pStyle w:val="Code"/>
      </w:pPr>
      <w:r w:rsidRPr="00BB623E">
        <w:t xml:space="preserve">                if (task.TaskId.HasValue &amp;&amp; task.TaskId != taskId)</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const string errorMessage = "Task ids do not match.";</w:t>
      </w:r>
    </w:p>
    <w:p w:rsidR="00BB623E" w:rsidRPr="00BB623E" w:rsidRDefault="00BB623E" w:rsidP="00BB623E">
      <w:pPr>
        <w:pStyle w:val="Code"/>
      </w:pPr>
      <w:r w:rsidRPr="00BB623E">
        <w:t xml:space="preserve">                    _log.Debug(errorMessage);</w:t>
      </w:r>
    </w:p>
    <w:p w:rsidR="00BB623E" w:rsidRPr="00BB623E" w:rsidRDefault="00BB623E" w:rsidP="00BB623E">
      <w:pPr>
        <w:pStyle w:val="Code"/>
      </w:pPr>
      <w:r w:rsidRPr="00BB623E">
        <w:t xml:space="preserve">                    throw new HttpResponseException(new HttpResponseMessage(HttpStatusCode.BadRequest)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StringContent(errorMessage)</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catch (JsonException ex)</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_log.Debug(ex.Message);</w:t>
      </w:r>
    </w:p>
    <w:p w:rsidR="00BB623E" w:rsidRPr="00BB623E" w:rsidRDefault="00BB623E" w:rsidP="00BB623E">
      <w:pPr>
        <w:pStyle w:val="Code"/>
      </w:pPr>
      <w:r w:rsidRPr="00BB623E">
        <w:t xml:space="preserve">                throw new HttpResponseException(new HttpResponseMessage(HttpStatusCode.BadRequest)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StringContent("Incorrect data in request.")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static class ActionParameterNames</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public const string TaskFragment = "updatedTask";</w:t>
      </w:r>
    </w:p>
    <w:p w:rsidR="00BB623E" w:rsidRPr="00BB623E" w:rsidRDefault="00BB623E" w:rsidP="00BB623E">
      <w:pPr>
        <w:pStyle w:val="Code"/>
      </w:pPr>
      <w:r w:rsidRPr="00BB623E">
        <w:t xml:space="preserve">            public const string TaskId = "id";</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Default="00BB623E" w:rsidP="00BB623E">
      <w:pPr>
        <w:pStyle w:val="Code"/>
      </w:pPr>
      <w:r w:rsidRPr="00BB623E">
        <w:t>}</w:t>
      </w:r>
    </w:p>
    <w:p w:rsidR="009600DD" w:rsidRDefault="00560A46" w:rsidP="009600DD">
      <w:pPr>
        <w:pStyle w:val="BodyTextCont"/>
      </w:pPr>
      <w:r>
        <w:t xml:space="preserve">Only the </w:t>
      </w:r>
      <w:r w:rsidR="009600DD" w:rsidRPr="009600DD">
        <w:rPr>
          <w:rStyle w:val="CodeInline"/>
        </w:rPr>
        <w:t>OnActionExecuting</w:t>
      </w:r>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t xml:space="preserve">ensuring that an argument named </w:t>
      </w:r>
      <w:r w:rsidRPr="00560A46">
        <w:rPr>
          <w:rStyle w:val="CodeInline"/>
        </w:rPr>
        <w:t>id</w:t>
      </w:r>
      <w:r>
        <w:t xml:space="preserve"> and of type </w:t>
      </w:r>
      <w:r w:rsidRPr="00560A46">
        <w:rPr>
          <w:rStyle w:val="CodeInline"/>
        </w:rPr>
        <w:t>long?</w:t>
      </w:r>
      <w:r>
        <w:t xml:space="preserve"> is available as a parameter to be bound to the action method. (If you look at </w:t>
      </w:r>
      <w:r w:rsidRPr="00560A46">
        <w:rPr>
          <w:rStyle w:val="CodeInline"/>
        </w:rPr>
        <w:t>UpdateTask</w:t>
      </w:r>
      <w:r>
        <w:t xml:space="preserve">, you see that there is a parameter named </w:t>
      </w:r>
      <w:r w:rsidRPr="00560A46">
        <w:rPr>
          <w:rStyle w:val="CodeInline"/>
        </w:rPr>
        <w:t>id</w:t>
      </w:r>
      <w:r>
        <w:t xml:space="preserve">; this is the parameter to be matched.) If no such argument is available, the method throws an </w:t>
      </w:r>
      <w:r w:rsidRPr="00560A46">
        <w:rPr>
          <w:rStyle w:val="CodeInline"/>
        </w:rPr>
        <w:t>HttpResponseException</w:t>
      </w:r>
      <w:r>
        <w:t xml:space="preserve"> to prevent the processing from continuing on to the controller</w:t>
      </w:r>
      <w:r w:rsidR="00F636B1">
        <w:t xml:space="preserve"> action method</w:t>
      </w:r>
      <w:r>
        <w:t xml:space="preserve">. It can't stop processing by creating a response message </w:t>
      </w:r>
      <w:r w:rsidR="00F636B1">
        <w:t xml:space="preserve">- </w:t>
      </w:r>
      <w:r>
        <w:t xml:space="preserve">note the </w:t>
      </w:r>
      <w:r w:rsidRPr="00560A46">
        <w:rPr>
          <w:rStyle w:val="CodeInline"/>
        </w:rPr>
        <w:t>void</w:t>
      </w:r>
      <w:r>
        <w:t xml:space="preserve"> return type in the method signature; it must throw an exception.</w:t>
      </w:r>
    </w:p>
    <w:p w:rsidR="00BB623E" w:rsidRDefault="00F636B1" w:rsidP="00BB623E">
      <w:pPr>
        <w:pStyle w:val="BodyTextCont"/>
      </w:pPr>
      <w:r>
        <w:t xml:space="preserve">Next, the data to be bound to the </w:t>
      </w:r>
      <w:r w:rsidRPr="00F636B1">
        <w:rPr>
          <w:rStyle w:val="CodeInline"/>
        </w:rPr>
        <w:t>updatedTask</w:t>
      </w:r>
      <w:r>
        <w:t xml:space="preserve"> parameter (i.e., </w:t>
      </w:r>
      <w:r w:rsidRPr="00F636B1">
        <w:rPr>
          <w:rStyle w:val="CodeInline"/>
        </w:rPr>
        <w:t>taskFragment</w:t>
      </w:r>
      <w:r>
        <w:t xml:space="preserve">) is examined. If no JSON-compatible data is available, then, again, an </w:t>
      </w:r>
      <w:r w:rsidRPr="00F636B1">
        <w:rPr>
          <w:rStyle w:val="CodeInline"/>
        </w:rPr>
        <w:t>HttpResponseException</w:t>
      </w:r>
      <w:r>
        <w:t xml:space="preserve"> is thrown to prevent processing from reaching the controller action method.</w:t>
      </w:r>
    </w:p>
    <w:p w:rsidR="00F636B1" w:rsidRDefault="00F636B1" w:rsidP="00BB623E">
      <w:pPr>
        <w:pStyle w:val="BodyTextCont"/>
      </w:pPr>
      <w:r>
        <w:lastRenderedPageBreak/>
        <w:t xml:space="preserve">After that, </w:t>
      </w:r>
      <w:r w:rsidRPr="00F636B1">
        <w:rPr>
          <w:rStyle w:val="CodeInline"/>
        </w:rPr>
        <w:t>taskFragment</w:t>
      </w:r>
      <w:r>
        <w:t xml:space="preserve">, a </w:t>
      </w:r>
      <w:r w:rsidRPr="00F636B1">
        <w:rPr>
          <w:rStyle w:val="CodeInline"/>
        </w:rPr>
        <w:t>JObject</w:t>
      </w:r>
      <w:r>
        <w:t xml:space="preserve"> instance, is parsed into an actual </w:t>
      </w:r>
      <w:r w:rsidRPr="00F636B1">
        <w:rPr>
          <w:rStyle w:val="CodeInline"/>
        </w:rPr>
        <w:t>Task</w:t>
      </w:r>
      <w:r>
        <w:t xml:space="preserve">. If this parsing fails, then, again, an </w:t>
      </w:r>
      <w:r w:rsidRPr="00F636B1">
        <w:rPr>
          <w:rStyle w:val="CodeInline"/>
        </w:rPr>
        <w:t>HttpResponseException</w:t>
      </w:r>
      <w:r>
        <w:t xml:space="preserve"> is thrown to prevent processing from reaching the controller method.</w:t>
      </w:r>
    </w:p>
    <w:p w:rsidR="00D40A74" w:rsidRDefault="00F636B1" w:rsidP="00BB623E">
      <w:pPr>
        <w:pStyle w:val="BodyTextCont"/>
      </w:pPr>
      <w:r>
        <w:t>Finally, the taskIds from the URL and the message body are compared. If they differ</w:t>
      </w:r>
      <w:r w:rsidR="00D40A74">
        <w:t xml:space="preserve">, then again - you guessed it - </w:t>
      </w:r>
      <w:r w:rsidR="00D40A74" w:rsidRPr="00D40A74">
        <w:t xml:space="preserve">an </w:t>
      </w:r>
      <w:r w:rsidR="00D40A74" w:rsidRPr="00D40A74">
        <w:rPr>
          <w:rStyle w:val="CodeInline"/>
        </w:rPr>
        <w:t>HttpResponseException</w:t>
      </w:r>
      <w:r w:rsidR="00D40A74" w:rsidRPr="00D40A74">
        <w:t xml:space="preserve"> is thrown to prevent processing from reaching the controller method.</w:t>
      </w:r>
      <w:r w:rsidR="00D40A74">
        <w:t xml:space="preserve"> The request is considered valid if no exceptions are thrown by OnActionExecuting.</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r w:rsidRPr="00D40A74">
        <w:rPr>
          <w:rStyle w:val="CodeInline"/>
        </w:rPr>
        <w:t>actionContext.Request.Content).Headers.ContentType</w:t>
      </w:r>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r w:rsidR="009600DD" w:rsidRPr="00EC509C">
        <w:rPr>
          <w:rStyle w:val="CodeInline"/>
        </w:rPr>
        <w:t>UpdateTask</w:t>
      </w:r>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Now let's see this in action. First send a valid request to ensure we didn't break anything:</w:t>
      </w:r>
    </w:p>
    <w:p w:rsidR="00A80F6B" w:rsidRDefault="00A80F6B" w:rsidP="00A80F6B"/>
    <w:p w:rsidR="009600DD" w:rsidRDefault="009600DD" w:rsidP="00A80F6B"/>
    <w:p w:rsidR="00EC509C" w:rsidRDefault="00EC509C" w:rsidP="00EC509C">
      <w:pPr>
        <w:pStyle w:val="BodyTextCont"/>
      </w:pPr>
      <w:r>
        <w:t>Next, send an invalid request to ensure we're getting the proper response:</w:t>
      </w:r>
    </w:p>
    <w:p w:rsidR="00EC509C" w:rsidRDefault="00EC509C" w:rsidP="00EC509C">
      <w:pPr>
        <w:pStyle w:val="BodyTextCont"/>
      </w:pPr>
    </w:p>
    <w:p w:rsidR="00EC509C" w:rsidRDefault="00EC509C" w:rsidP="00EC509C">
      <w:pPr>
        <w:pStyle w:val="BodyTextCont"/>
      </w:pPr>
    </w:p>
    <w:p w:rsidR="00E11AAD" w:rsidRDefault="00E11AAD" w:rsidP="00EC509C">
      <w:pPr>
        <w:pStyle w:val="BodyTextCont"/>
      </w:pPr>
      <w:r>
        <w:t>Mention gaps, like the ability to null the Subject. But this gives you the idea… focus is on ASP.NET Web API.</w:t>
      </w:r>
      <w:bookmarkStart w:id="2" w:name="_GoBack"/>
      <w:bookmarkEnd w:id="2"/>
    </w:p>
    <w:p w:rsidR="00EC509C" w:rsidRDefault="00EC509C" w:rsidP="00A80F6B"/>
    <w:p w:rsidR="009600DD" w:rsidRDefault="009600DD" w:rsidP="00A80F6B">
      <w:r>
        <w:t xml:space="preserve">Also, </w:t>
      </w:r>
      <w:r w:rsidRPr="009600DD">
        <w:t>ValidateModelAttribute</w:t>
      </w:r>
      <w:r>
        <w:t xml:space="preserve"> for AddTask</w:t>
      </w:r>
    </w:p>
    <w:p w:rsidR="009600DD" w:rsidRPr="00A80F6B" w:rsidRDefault="009600DD" w:rsidP="00A80F6B"/>
    <w:p w:rsidR="00A80F6B" w:rsidRDefault="00A80F6B" w:rsidP="00A80F6B">
      <w:pPr>
        <w:pStyle w:val="Heading1"/>
      </w:pPr>
      <w:r>
        <w:t>Hypermedia Links</w:t>
      </w:r>
    </w:p>
    <w:p w:rsidR="00A80F6B" w:rsidRDefault="00A35F82" w:rsidP="00A80F6B">
      <w:r>
        <w:t>We'll add the links to the Task</w:t>
      </w:r>
    </w:p>
    <w:p w:rsidR="00A96826" w:rsidRDefault="00A96826" w:rsidP="00A96826">
      <w:pPr>
        <w:pStyle w:val="Heading1"/>
      </w:pPr>
      <w:r>
        <w:lastRenderedPageBreak/>
        <w:t>Paging</w:t>
      </w:r>
    </w:p>
    <w:p w:rsidR="00A96826" w:rsidRDefault="00A96826" w:rsidP="00A96826">
      <w:r>
        <w:t>Get tasks. Use query string for paging control.</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273" w:rsidRDefault="00871273">
      <w:r>
        <w:separator/>
      </w:r>
    </w:p>
  </w:endnote>
  <w:endnote w:type="continuationSeparator" w:id="0">
    <w:p w:rsidR="00871273" w:rsidRDefault="00871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B26F9AE-C6FB-4BA6-BD4C-2C36BDAD456C}"/>
    <w:embedBold r:id="rId2" w:fontKey="{89F675D3-3BCB-4D68-AFC8-B5E3DB9EE5E1}"/>
    <w:embedItalic r:id="rId3" w:fontKey="{80D5DFD1-F940-4D96-8E34-C599A5A69CE6}"/>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00864E5E-E567-451B-B49D-925956081D50}"/>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D2F3935E-1E81-4B01-84F1-42C4E55F9751}"/>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3992DBDA-B8F2-49D9-AA72-BE18D71B6582}"/>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F482CB1-696A-4EC7-98AB-6069B3D8868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B0BFC6D5-DE6A-4513-B412-01D7A69F9702}"/>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222F70" w:rsidRDefault="007C6AE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11AAD">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222F70" w:rsidRDefault="007C6AE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11AAD">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7C6AE0" w:rsidRDefault="007C6AE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11AA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273" w:rsidRDefault="00871273">
      <w:r>
        <w:separator/>
      </w:r>
    </w:p>
  </w:footnote>
  <w:footnote w:type="continuationSeparator" w:id="0">
    <w:p w:rsidR="00871273" w:rsidRDefault="008712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3C7D0E" w:rsidRDefault="007C6AE0" w:rsidP="00F62E97">
    <w:pPr>
      <w:pStyle w:val="Header"/>
      <w:rPr>
        <w:sz w:val="14"/>
        <w:szCs w:val="16"/>
      </w:rPr>
    </w:pPr>
    <w:r w:rsidRPr="00225E9A">
      <w:t xml:space="preserve">CHAPTER </w:t>
    </w:r>
    <w:r>
      <w:t>7</w:t>
    </w:r>
    <w:r w:rsidRPr="003C7D0E">
      <w:t xml:space="preserve"> </w:t>
    </w:r>
    <w:r w:rsidRPr="00EB773D">
      <w:rPr>
        <w:rStyle w:val="GrayDingbat"/>
      </w:rPr>
      <w:t>n</w:t>
    </w:r>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2A45BE" w:rsidRDefault="007C6AE0" w:rsidP="00463BAE">
    <w:pPr>
      <w:pStyle w:val="Header"/>
      <w:ind w:left="-450"/>
      <w:jc w:val="right"/>
      <w:rPr>
        <w:sz w:val="16"/>
        <w:szCs w:val="16"/>
      </w:rPr>
    </w:pPr>
    <w:r>
      <w:t>CHAPTER 7</w:t>
    </w:r>
    <w:r>
      <w:rPr>
        <w:color w:val="BFBFBF"/>
        <w:szCs w:val="16"/>
      </w:rPr>
      <w:t xml:space="preserve"> </w:t>
    </w:r>
    <w:r w:rsidRPr="00EB773D">
      <w:rPr>
        <w:rStyle w:val="GrayDingbat"/>
      </w:rPr>
      <w:t>n</w:t>
    </w:r>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Default="007C6AE0"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7C6AE0" w:rsidRPr="00B44665" w:rsidRDefault="007C6AE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5660"/>
    <w:rsid w:val="00096521"/>
    <w:rsid w:val="00096E80"/>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11C"/>
    <w:rsid w:val="0048663D"/>
    <w:rsid w:val="00493541"/>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C4D3D"/>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4E1"/>
    <w:rsid w:val="00A725EC"/>
    <w:rsid w:val="00A739DF"/>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D7520"/>
    <w:rsid w:val="00AE0FB5"/>
    <w:rsid w:val="00AE1D0F"/>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523B"/>
    <w:rsid w:val="00B3039C"/>
    <w:rsid w:val="00B30B8A"/>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FF9"/>
    <w:rsid w:val="00CD37A1"/>
    <w:rsid w:val="00CD3EBE"/>
    <w:rsid w:val="00CE2806"/>
    <w:rsid w:val="00CE28C2"/>
    <w:rsid w:val="00CE448C"/>
    <w:rsid w:val="00CE65B2"/>
    <w:rsid w:val="00CF2379"/>
    <w:rsid w:val="00CF2453"/>
    <w:rsid w:val="00CF568D"/>
    <w:rsid w:val="00D00EF5"/>
    <w:rsid w:val="00D05330"/>
    <w:rsid w:val="00D054FE"/>
    <w:rsid w:val="00D071E5"/>
    <w:rsid w:val="00D0722D"/>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1AAD"/>
    <w:rsid w:val="00E12A94"/>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773D"/>
    <w:rsid w:val="00EC0DBE"/>
    <w:rsid w:val="00EC2A38"/>
    <w:rsid w:val="00EC509C"/>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269BA"/>
    <w:rsid w:val="00F324C8"/>
    <w:rsid w:val="00F33689"/>
    <w:rsid w:val="00F401F9"/>
    <w:rsid w:val="00F43B70"/>
    <w:rsid w:val="00F45D59"/>
    <w:rsid w:val="00F46BAE"/>
    <w:rsid w:val="00F5058F"/>
    <w:rsid w:val="00F53945"/>
    <w:rsid w:val="00F568F9"/>
    <w:rsid w:val="00F56FF5"/>
    <w:rsid w:val="00F62E97"/>
    <w:rsid w:val="00F636B1"/>
    <w:rsid w:val="00F70DCC"/>
    <w:rsid w:val="00F83EB3"/>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11AA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11AA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11AA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11AA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11AA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11AA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E11AA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11AA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E11AAD"/>
    <w:pPr>
      <w:keepLines/>
      <w:numPr>
        <w:numId w:val="4"/>
      </w:numPr>
      <w:spacing w:before="120" w:after="120" w:line="240" w:lineRule="auto"/>
      <w:ind w:right="864"/>
    </w:pPr>
    <w:rPr>
      <w:rFonts w:ascii="Utopia" w:hAnsi="Utopia"/>
      <w:sz w:val="18"/>
    </w:rPr>
  </w:style>
  <w:style w:type="character" w:customStyle="1" w:styleId="CodeBold">
    <w:name w:val="Code Bold"/>
    <w:rsid w:val="00E11AAD"/>
    <w:rPr>
      <w:rFonts w:ascii="TheSansMonoConBlack" w:hAnsi="TheSansMonoConBlack"/>
      <w:sz w:val="18"/>
    </w:rPr>
  </w:style>
  <w:style w:type="paragraph" w:customStyle="1" w:styleId="ChapterNumber">
    <w:name w:val="Chapter Number"/>
    <w:next w:val="Normal"/>
    <w:autoRedefine/>
    <w:qFormat/>
    <w:rsid w:val="00E11AAD"/>
    <w:pPr>
      <w:keepNext/>
      <w:spacing w:after="240"/>
    </w:pPr>
    <w:rPr>
      <w:rFonts w:ascii="Arial" w:hAnsi="Arial"/>
      <w:b/>
      <w:caps/>
      <w:sz w:val="28"/>
      <w:szCs w:val="28"/>
    </w:rPr>
  </w:style>
  <w:style w:type="paragraph" w:customStyle="1" w:styleId="ChapterTitle">
    <w:name w:val="Chapter Title"/>
    <w:next w:val="Normal"/>
    <w:rsid w:val="00E11AAD"/>
    <w:pPr>
      <w:spacing w:before="240" w:after="1200"/>
    </w:pPr>
    <w:rPr>
      <w:rFonts w:ascii="Arial Narrow" w:hAnsi="Arial Narrow"/>
      <w:b/>
      <w:sz w:val="60"/>
      <w:szCs w:val="48"/>
    </w:rPr>
  </w:style>
  <w:style w:type="paragraph" w:customStyle="1" w:styleId="FigureCaption">
    <w:name w:val="Figure Caption"/>
    <w:next w:val="Normal"/>
    <w:qFormat/>
    <w:rsid w:val="00E11AA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E11AA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E11AAD"/>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11AA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E11AA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E11AA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E11AA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E11AA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11AA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E11AAD"/>
    <w:pPr>
      <w:spacing w:before="120" w:after="120"/>
      <w:contextualSpacing/>
    </w:pPr>
    <w:rPr>
      <w:rFonts w:ascii="Utopia" w:hAnsi="Utopia"/>
      <w:sz w:val="18"/>
    </w:rPr>
  </w:style>
  <w:style w:type="paragraph" w:customStyle="1" w:styleId="TableCaption">
    <w:name w:val="Table Caption"/>
    <w:basedOn w:val="FigureCaption"/>
    <w:next w:val="Normal"/>
    <w:qFormat/>
    <w:rsid w:val="00E11AAD"/>
    <w:pPr>
      <w:spacing w:after="120"/>
    </w:pPr>
  </w:style>
  <w:style w:type="paragraph" w:customStyle="1" w:styleId="TableHead">
    <w:name w:val="Table Head"/>
    <w:next w:val="Normal"/>
    <w:rsid w:val="00E11AA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E11AAD"/>
    <w:pPr>
      <w:spacing w:before="60" w:after="240"/>
      <w:contextualSpacing/>
    </w:pPr>
    <w:rPr>
      <w:rFonts w:ascii="Utopia" w:hAnsi="Utopia"/>
      <w:i/>
      <w:sz w:val="18"/>
    </w:rPr>
  </w:style>
  <w:style w:type="table" w:styleId="TableGrid">
    <w:name w:val="Table Grid"/>
    <w:basedOn w:val="TableNormal"/>
    <w:rsid w:val="00E11AA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E11AAD"/>
    <w:pPr>
      <w:numPr>
        <w:numId w:val="0"/>
      </w:numPr>
      <w:ind w:left="864"/>
    </w:pPr>
  </w:style>
  <w:style w:type="paragraph" w:customStyle="1" w:styleId="NumList">
    <w:name w:val="Num List"/>
    <w:basedOn w:val="Normal"/>
    <w:rsid w:val="00E11AAD"/>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E11AAD"/>
    <w:pPr>
      <w:spacing w:before="0"/>
      <w:ind w:left="0" w:right="0"/>
      <w:jc w:val="right"/>
    </w:pPr>
    <w:rPr>
      <w:i w:val="0"/>
    </w:rPr>
  </w:style>
  <w:style w:type="paragraph" w:customStyle="1" w:styleId="ExerciseHead">
    <w:name w:val="Exercise Head"/>
    <w:basedOn w:val="Normal"/>
    <w:next w:val="Normal"/>
    <w:rsid w:val="00E11AA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E11AA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E11AA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E11AA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E11AA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E11AA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E11AA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E11AA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E11AA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E11AA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E11AAD"/>
  </w:style>
  <w:style w:type="paragraph" w:customStyle="1" w:styleId="SideBarSubhead">
    <w:name w:val="Side Bar Subhead"/>
    <w:basedOn w:val="Normal"/>
    <w:rsid w:val="00E11AA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E11AA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E11AA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E11AA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E11AA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E11AA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E11AA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E11AA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11AA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11AAD"/>
    <w:pPr>
      <w:spacing w:before="120" w:after="120"/>
    </w:pPr>
    <w:rPr>
      <w:rFonts w:ascii="Arial" w:hAnsi="Arial"/>
      <w:sz w:val="18"/>
    </w:rPr>
  </w:style>
  <w:style w:type="paragraph" w:styleId="Revision">
    <w:name w:val="Revision"/>
    <w:hidden/>
    <w:uiPriority w:val="99"/>
    <w:semiHidden/>
    <w:rsid w:val="00E11AAD"/>
    <w:rPr>
      <w:rFonts w:ascii="Calibri" w:eastAsia="Calibri" w:hAnsi="Calibri"/>
      <w:sz w:val="22"/>
      <w:szCs w:val="22"/>
    </w:rPr>
  </w:style>
  <w:style w:type="character" w:styleId="IntenseEmphasis">
    <w:name w:val="Intense Emphasis"/>
    <w:basedOn w:val="DefaultParagraphFont"/>
    <w:uiPriority w:val="21"/>
    <w:qFormat/>
    <w:rsid w:val="00E11AAD"/>
    <w:rPr>
      <w:b/>
      <w:bCs/>
      <w:i/>
      <w:iCs/>
      <w:color w:val="auto"/>
    </w:rPr>
  </w:style>
  <w:style w:type="character" w:styleId="Emphasis">
    <w:name w:val="Emphasis"/>
    <w:basedOn w:val="DefaultParagraphFont"/>
    <w:qFormat/>
    <w:rsid w:val="00E11AAD"/>
    <w:rPr>
      <w:i/>
      <w:iCs/>
    </w:rPr>
  </w:style>
  <w:style w:type="character" w:styleId="Strong">
    <w:name w:val="Strong"/>
    <w:basedOn w:val="DefaultParagraphFont"/>
    <w:qFormat/>
    <w:rsid w:val="00E11AAD"/>
    <w:rPr>
      <w:b/>
      <w:bCs/>
    </w:rPr>
  </w:style>
  <w:style w:type="paragraph" w:styleId="Subtitle">
    <w:name w:val="Subtitle"/>
    <w:basedOn w:val="Normal"/>
    <w:next w:val="Normal"/>
    <w:link w:val="SubtitleChar"/>
    <w:qFormat/>
    <w:rsid w:val="00E11AA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11AAD"/>
    <w:rPr>
      <w:rFonts w:ascii="ZapfDingbats" w:hAnsi="ZapfDingbats"/>
      <w:color w:val="auto"/>
      <w:szCs w:val="24"/>
    </w:rPr>
  </w:style>
  <w:style w:type="paragraph" w:customStyle="1" w:styleId="Code">
    <w:name w:val="Code"/>
    <w:basedOn w:val="Normal"/>
    <w:link w:val="CodeChar"/>
    <w:qFormat/>
    <w:rsid w:val="00E11AA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11AA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5790417-62C2-40AB-A262-7C8398EC9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832</TotalTime>
  <Pages>1</Pages>
  <Words>6427</Words>
  <Characters>36639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20</cp:revision>
  <cp:lastPrinted>2012-09-27T18:23:00Z</cp:lastPrinted>
  <dcterms:created xsi:type="dcterms:W3CDTF">2014-05-14T17:02:00Z</dcterms:created>
  <dcterms:modified xsi:type="dcterms:W3CDTF">2014-05-18T03:28:00Z</dcterms:modified>
</cp:coreProperties>
</file>