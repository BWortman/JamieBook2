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r w:rsidR="00314E71" w:rsidRPr="00314E71">
        <w:rPr>
          <w:rStyle w:val="CodeInline"/>
        </w:rPr>
        <w:t>AddTask</w:t>
      </w:r>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async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RESTful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/api/tasks/123/users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/api/tasks/123/users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/api/tasks/123/users/456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/api/tasks/123/users/456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bookmarkStart w:id="0" w:name="OLE_LINK5"/>
      <w:bookmarkStart w:id="1" w:name="OLE_LINK6"/>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bookmarkEnd w:id="0"/>
    <w:bookmarkEnd w:id="1"/>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bookmarkStart w:id="2" w:name="OLE_LINK7"/>
      <w:bookmarkStart w:id="3" w:name="OLE_LINK8"/>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lastRenderedPageBreak/>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public virtual Task GetValidTask(long taskId)</w:t>
      </w:r>
    </w:p>
    <w:p w14:paraId="69DAE7F8" w14:textId="77777777" w:rsidR="003D2BBB" w:rsidRPr="003D2BBB" w:rsidRDefault="003D2BBB" w:rsidP="003D2BBB">
      <w:pPr>
        <w:pStyle w:val="Code"/>
      </w:pPr>
      <w:r w:rsidRPr="003D2BBB">
        <w:t xml:space="preserve">        {</w:t>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bookmarkEnd w:id="2"/>
    <w:bookmarkEnd w:id="3"/>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4" w:name="OLE_LINK1"/>
      <w:bookmarkStart w:id="5" w:name="OLE_LINK2"/>
      <w:bookmarkStart w:id="6" w:name="OLE_LINK9"/>
      <w:bookmarkStart w:id="7" w:name="OLE_LINK10"/>
      <w:r w:rsidRPr="003D2BBB">
        <w:t>container.Bind&lt;IUpdateTaskQueryProcessor&gt;().To&lt;UpdateTaskQueryProcessor&gt;().InRequestScope();</w:t>
      </w:r>
      <w:bookmarkEnd w:id="4"/>
      <w:bookmarkEnd w:id="5"/>
    </w:p>
    <w:bookmarkEnd w:id="6"/>
    <w:bookmarkEnd w:id="7"/>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r w:rsidR="006460F9" w:rsidRPr="006460F9">
        <w:rPr>
          <w:rStyle w:val="CodeInline"/>
        </w:rPr>
        <w:t>ReplaceTaskUsers</w:t>
      </w:r>
      <w:r w:rsidR="006460F9">
        <w:t xml:space="preserve">, </w:t>
      </w:r>
      <w:r w:rsidR="006460F9" w:rsidRPr="006460F9">
        <w:rPr>
          <w:rStyle w:val="CodeInline"/>
        </w:rPr>
        <w:t>DeleteTaskUsers</w:t>
      </w:r>
      <w:r w:rsidR="006460F9">
        <w:t xml:space="preserve">, and </w:t>
      </w:r>
      <w:r w:rsidR="006460F9" w:rsidRPr="006460F9">
        <w:rPr>
          <w:rStyle w:val="CodeInline"/>
        </w:rPr>
        <w:t>AddTaskUser</w:t>
      </w:r>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r w:rsidR="006460F9" w:rsidRPr="006460F9">
        <w:rPr>
          <w:rStyle w:val="CodeInline"/>
        </w:rPr>
        <w:t>UpdateTaskUsers</w:t>
      </w:r>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r w:rsidRPr="006460F9">
        <w:rPr>
          <w:rStyle w:val="CodeInline"/>
        </w:rPr>
        <w:t>UpdateTaskUsers</w:t>
      </w:r>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r w:rsidRPr="006460F9">
        <w:rPr>
          <w:rStyle w:val="CodeInline"/>
        </w:rPr>
        <w:t>foreach</w:t>
      </w:r>
      <w:r>
        <w:t xml:space="preserve"> loop ensures that duplicate users aren't added to the specified task. This protects the </w:t>
      </w:r>
      <w:r w:rsidRPr="00561D41">
        <w:rPr>
          <w:rStyle w:val="Emphasis"/>
        </w:rPr>
        <w:t>idempotence</w:t>
      </w:r>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lastRenderedPageBreak/>
        <w:t>The only other non-trivial method is</w:t>
      </w:r>
      <w:r w:rsidR="00561D41">
        <w:t xml:space="preserve"> </w:t>
      </w:r>
      <w:r w:rsidR="00561D41" w:rsidRPr="00561D41">
        <w:rPr>
          <w:rStyle w:val="CodeInline"/>
        </w:rPr>
        <w:t>DeleteTaskUser</w:t>
      </w:r>
      <w:r w:rsidR="00561D41">
        <w:t xml:space="preserve">. This method supports the idempotence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bookmarkStart w:id="8" w:name="OLE_LINK11"/>
      <w:bookmarkStart w:id="9" w:name="OLE_LINK12"/>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bookmarkEnd w:id="8"/>
    <w:bookmarkEnd w:id="9"/>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bookmarkStart w:id="10" w:name="OLE_LINK13"/>
      <w:bookmarkStart w:id="11" w:name="OLE_LINK14"/>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lastRenderedPageBreak/>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bookmarkEnd w:id="10"/>
      <w:bookmarkEnd w:id="11"/>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bookmarkStart w:id="12" w:name="OLE_LINK15"/>
      <w:bookmarkStart w:id="13" w:name="OLE_LINK16"/>
      <w:r w:rsidRPr="00185550">
        <w:t>container.Bind&lt;ITaskUsersMaintenanceProcessor&gt;().To&lt;TaskUsersMaintenanceProcessor&gt;().InRequestScope();</w:t>
      </w:r>
    </w:p>
    <w:bookmarkEnd w:id="12"/>
    <w:bookmarkEnd w:id="13"/>
    <w:p w14:paraId="209F155E" w14:textId="77777777" w:rsidR="00ED272E" w:rsidRDefault="006353BD" w:rsidP="003D2BBB">
      <w:pPr>
        <w:pStyle w:val="BodyTextCont"/>
      </w:pPr>
      <w:r w:rsidRPr="006353BD">
        <w:rPr>
          <w:rStyle w:val="CodeInline"/>
        </w:rPr>
        <w:t>TaskUsersMaintenanceProcessor</w:t>
      </w:r>
      <w:r>
        <w:t xml:space="preserve"> is so </w:t>
      </w:r>
      <w:r w:rsidR="0080232D">
        <w:t>trivial</w:t>
      </w:r>
      <w:r>
        <w:t xml:space="preserve"> that it requires little discussion. Some items to note</w:t>
      </w:r>
      <w:r w:rsidR="00643CFD">
        <w:t xml:space="preserve"> before moving on</w:t>
      </w:r>
      <w:r>
        <w:t>:</w:t>
      </w:r>
    </w:p>
    <w:p w14:paraId="12038706" w14:textId="3CAE4FE0"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w:t>
      </w:r>
      <w:r w:rsidR="00D76B41">
        <w:t>its</w:t>
      </w:r>
      <w:r>
        <w:t xml:space="preserv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full implementation, available in our GitHub repository, includes logic in </w:t>
      </w:r>
      <w:r w:rsidRPr="0080232D">
        <w:rPr>
          <w:rStyle w:val="CodeInline"/>
        </w:rPr>
        <w:t>CreateTaskResponse</w:t>
      </w:r>
      <w:r w:rsidRPr="0080232D">
        <w:t xml:space="preserve"> </w:t>
      </w:r>
      <w:r>
        <w:t xml:space="preserve">that adds hypermedia links to the </w:t>
      </w:r>
      <w:r w:rsidRPr="0080232D">
        <w:rPr>
          <w:rStyle w:val="CodeInline"/>
        </w:rPr>
        <w:t>Task</w:t>
      </w:r>
      <w:r>
        <w:t xml:space="preserve"> response. This is the main reason why </w:t>
      </w:r>
      <w:r w:rsidRPr="0080232D">
        <w:rPr>
          <w:rStyle w:val="CodeInline"/>
        </w:rPr>
        <w:t>CreateTaskResponse</w:t>
      </w:r>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pPr>
      <w:r>
        <w:t xml:space="preserve">And now to bring it all together, the </w:t>
      </w:r>
      <w:r w:rsidRPr="00785A42">
        <w:rPr>
          <w:rStyle w:val="CodeInline"/>
        </w:rPr>
        <w:t>TaskUsersController</w:t>
      </w:r>
      <w:r>
        <w:t xml:space="preserve"> class (implement as follows):</w:t>
      </w:r>
    </w:p>
    <w:p w14:paraId="646E9F12" w14:textId="77777777" w:rsidR="004D7E20" w:rsidRDefault="004D7E20" w:rsidP="00785A42">
      <w:pPr>
        <w:pStyle w:val="Bullet"/>
        <w:numPr>
          <w:ilvl w:val="0"/>
          <w:numId w:val="0"/>
        </w:numPr>
        <w:ind w:left="936" w:hanging="360"/>
      </w:pPr>
    </w:p>
    <w:p w14:paraId="1F660D93" w14:textId="77777777" w:rsidR="00785A42" w:rsidRPr="00785A42" w:rsidRDefault="00785A42" w:rsidP="00785A42">
      <w:pPr>
        <w:pStyle w:val="Code"/>
      </w:pPr>
      <w:bookmarkStart w:id="14" w:name="OLE_LINK17"/>
      <w:bookmarkStart w:id="15" w:name="OLE_LINK18"/>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lastRenderedPageBreak/>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lastRenderedPageBreak/>
        <w:t xml:space="preserve">        {</w:t>
      </w:r>
    </w:p>
    <w:p w14:paraId="17120081" w14:textId="77777777" w:rsidR="00785A42" w:rsidRPr="00785A42" w:rsidRDefault="00785A42" w:rsidP="00785A42">
      <w:pPr>
        <w:pStyle w:val="Code"/>
      </w:pPr>
      <w:r w:rsidRPr="00785A42">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pPr>
      <w:r w:rsidRPr="00785A42">
        <w:t>}</w:t>
      </w:r>
    </w:p>
    <w:bookmarkEnd w:id="14"/>
    <w:bookmarkEnd w:id="15"/>
    <w:p w14:paraId="6CCDE071" w14:textId="77777777" w:rsidR="00D76B41" w:rsidRDefault="00D76B41" w:rsidP="00785A42">
      <w:pPr>
        <w:pStyle w:val="Code"/>
      </w:pPr>
    </w:p>
    <w:p w14:paraId="717BD9EC" w14:textId="40EDAB95" w:rsidR="00785A42" w:rsidRDefault="00785A42" w:rsidP="00CC3195">
      <w:pPr>
        <w:pStyle w:val="BodyTextCont"/>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r w:rsidR="00185550" w:rsidRPr="00185550">
        <w:rPr>
          <w:rStyle w:val="CodeInline"/>
        </w:rPr>
        <w:t>HttpPut</w:t>
      </w:r>
      <w:r w:rsidR="00185550" w:rsidRPr="00185550">
        <w:t xml:space="preserve"> and </w:t>
      </w:r>
      <w:r w:rsidR="00185550" w:rsidRPr="00185550">
        <w:rPr>
          <w:rStyle w:val="CodeInline"/>
        </w:rPr>
        <w:t>HttpDelete</w:t>
      </w:r>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w:t>
      </w:r>
      <w:r w:rsidR="00D76B41">
        <w:t>se</w:t>
      </w:r>
      <w:r w:rsidR="00FF2F09">
        <w:t xml:space="preserv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w:t>
      </w:r>
      <w:r w:rsidR="00D76B41">
        <w:t xml:space="preserve">the </w:t>
      </w:r>
      <w:r w:rsidR="00185550">
        <w:t>request gets routed to the correct controller and action method, is restricted to users with the required role, and is processed in the context of a unit of work to ensure database updates are handled properly. It turns that there's a lot more going on in here than one would think by a simple line count!</w:t>
      </w:r>
    </w:p>
    <w:p w14:paraId="37641FE8" w14:textId="77777777" w:rsidR="00185550" w:rsidRDefault="00185550" w:rsidP="00CC3195">
      <w:pPr>
        <w:pStyle w:val="BodyTextCont"/>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r w:rsidR="00493541">
        <w:t xml:space="preserve">bhogg's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rsidP="00CC3195">
      <w:pPr>
        <w:pStyle w:val="BodyTextCont"/>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lastRenderedPageBreak/>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lastRenderedPageBreak/>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t>Partial Update of a Task Using PUT/PATCH</w:t>
      </w:r>
    </w:p>
    <w:p w14:paraId="113F4AD4" w14:textId="77777777"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53CFAD16" w14:textId="77777777" w:rsidR="005E4564" w:rsidRDefault="005E4564" w:rsidP="00AA3A12">
      <w:pPr>
        <w:pStyle w:val="BodyTextFirst"/>
      </w:pP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/api/tasks/123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r w:rsidRPr="00B87E7F">
        <w:rPr>
          <w:rStyle w:val="CodeInline"/>
        </w:rPr>
        <w:t>UpdateTaskQueryProcessor</w:t>
      </w:r>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16" w:name="OLE_LINK3"/>
      <w:bookmarkStart w:id="17" w:name="OLE_LINK4"/>
      <w:bookmarkStart w:id="18" w:name="OLE_LINK19"/>
      <w:r w:rsidRPr="002F2370">
        <w:rPr>
          <w:rStyle w:val="CodeBold"/>
        </w:rPr>
        <w:t>using PropertyValueMapType = System.Collections.Generic.Dictionary&lt;string, object&gt;;</w:t>
      </w:r>
    </w:p>
    <w:bookmarkEnd w:id="16"/>
    <w:bookmarkEnd w:id="17"/>
    <w:bookmarkEnd w:id="18"/>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w:t>
      </w:r>
      <w:bookmarkStart w:id="19" w:name="OLE_LINK20"/>
      <w:r w:rsidRPr="002F2370">
        <w:rPr>
          <w:rStyle w:val="CodeBold"/>
        </w:rPr>
        <w:t>Task GetUpdatedTask(long taskId, PropertyValueMapType updatedPropertyValueMap);</w:t>
      </w:r>
      <w:bookmarkEnd w:id="19"/>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lastRenderedPageBreak/>
        <w:t>UpdateTaskQueryProcessor</w:t>
      </w:r>
      <w:r>
        <w:t xml:space="preserve"> Class Modifications</w:t>
      </w:r>
    </w:p>
    <w:p w14:paraId="5E576DA3" w14:textId="77777777" w:rsidR="002F2370" w:rsidRPr="002F2370" w:rsidRDefault="002F2370" w:rsidP="002F2370">
      <w:pPr>
        <w:pStyle w:val="Code"/>
      </w:pPr>
      <w:r w:rsidRPr="002F2370">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bookmarkStart w:id="20" w:name="OLE_LINK21"/>
      <w:bookmarkStart w:id="21" w:name="OLE_LINK22"/>
      <w:r w:rsidRPr="002F2370">
        <w:rPr>
          <w:rStyle w:val="CodeBold"/>
        </w:rPr>
        <w:t>using PropertyValueMapType = System.Collections.Generic.Dictionary&lt;string, object&gt;;</w:t>
      </w:r>
    </w:p>
    <w:bookmarkEnd w:id="20"/>
    <w:bookmarkEnd w:id="21"/>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bookmarkStart w:id="22" w:name="OLE_LINK23"/>
      <w:bookmarkStart w:id="23" w:name="OLE_LINK24"/>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bookmarkEnd w:id="22"/>
    <w:bookmarkEnd w:id="23"/>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Dictionary&lt;string,object&gt;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PropertyValueMapType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appers in both files.</w:t>
      </w:r>
    </w:p>
    <w:p w14:paraId="009EA90D" w14:textId="77777777" w:rsidR="00694989" w:rsidRDefault="00D8405F" w:rsidP="00AA3A12">
      <w:pPr>
        <w:pStyle w:val="BodyTextCont"/>
      </w:pPr>
      <w:r>
        <w:t xml:space="preserve">The real </w:t>
      </w:r>
      <w:r w:rsidR="00AD7520">
        <w:t xml:space="preserve">work is done in the </w:t>
      </w:r>
      <w:r w:rsidR="00AD7520" w:rsidRPr="00AD7520">
        <w:rPr>
          <w:rStyle w:val="CodeInline"/>
        </w:rPr>
        <w:t>GetUpdatedTask</w:t>
      </w:r>
      <w:r w:rsidR="00AD7520">
        <w:t xml:space="preserve"> method. This method accepts </w:t>
      </w:r>
      <w:r>
        <w:t xml:space="preserve">two parameters: </w:t>
      </w:r>
      <w:r w:rsidRPr="00D8405F">
        <w:rPr>
          <w:rStyle w:val="CodeInline"/>
        </w:rPr>
        <w:t>taskId</w:t>
      </w:r>
      <w:r>
        <w:t xml:space="preserve">, which uniquely identifies the </w:t>
      </w:r>
      <w:r w:rsidRPr="00D8405F">
        <w:rPr>
          <w:rStyle w:val="CodeInline"/>
        </w:rPr>
        <w:t>Task</w:t>
      </w:r>
      <w:r>
        <w:t xml:space="preserve"> to update, and </w:t>
      </w:r>
      <w:r w:rsidRPr="00D8405F">
        <w:rPr>
          <w:rStyle w:val="CodeInline"/>
        </w:rPr>
        <w:t>updatedPropertyValueMap</w:t>
      </w:r>
      <w:r>
        <w:t xml:space="preserve">, which contains one element per property to </w:t>
      </w:r>
      <w:r w:rsidR="00694989">
        <w:t>be modified</w:t>
      </w:r>
      <w:r>
        <w:t xml:space="preserve">. Note that in an extreme case, the </w:t>
      </w:r>
      <w:r w:rsidRPr="00D8405F">
        <w:rPr>
          <w:rStyle w:val="CodeInline"/>
        </w:rPr>
        <w:t>updatedPropertyValueMap</w:t>
      </w:r>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r w:rsidRPr="00694989">
        <w:rPr>
          <w:rStyle w:val="CodeInline"/>
        </w:rPr>
        <w:t>GetUpdatedTask</w:t>
      </w:r>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r w:rsidR="00AD7520" w:rsidRPr="00AD7520">
        <w:rPr>
          <w:rStyle w:val="CodeInline"/>
        </w:rPr>
        <w:t>updatedPropertyValueMap</w:t>
      </w:r>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pPr>
      <w:r>
        <w:lastRenderedPageBreak/>
        <w:t xml:space="preserve">Gee, that was </w:t>
      </w:r>
      <w:r w:rsidR="00175BEB">
        <w:t xml:space="preserve">fairly </w:t>
      </w:r>
      <w:r>
        <w:t xml:space="preserve">easy. It seems like the hard part would be computing the </w:t>
      </w:r>
      <w:r w:rsidRPr="009974A8">
        <w:rPr>
          <w:rStyle w:val="CodeInline"/>
        </w:rPr>
        <w:t>updatedPropertyValueMap</w:t>
      </w:r>
      <w:r>
        <w:rPr>
          <w:rStyle w:val="CodeInline"/>
        </w:rPr>
        <w:t>,</w:t>
      </w:r>
      <w:r>
        <w:t xml:space="preserve"> so where does that logic appear? Well, </w:t>
      </w:r>
      <w:r w:rsidR="00095660">
        <w:t xml:space="preserve">we'll get to that in a little while. </w:t>
      </w:r>
      <w:r w:rsidR="00803D57">
        <w:t>F</w:t>
      </w:r>
      <w:r w:rsidR="00095660">
        <w:t xml:space="preserve">irst, we're going to deviate from our usual bottom-up approach and implement the controller. </w:t>
      </w:r>
      <w:r w:rsidR="00B34417">
        <w:t>T</w:t>
      </w:r>
      <w:r w:rsidR="00095660">
        <w:t xml:space="preserve">he code will be in a non-compilable </w:t>
      </w:r>
      <w:r w:rsidR="00803D57">
        <w:t xml:space="preserve">state for a while because we will be referencing an undefined dependency, but this approach will make things easier to explain in the long run. Go ahead and add the following method to </w:t>
      </w:r>
      <w:r w:rsidR="00803D57" w:rsidRPr="00803D57">
        <w:rPr>
          <w:rStyle w:val="CodeInline"/>
        </w:rPr>
        <w:t>TasksController</w:t>
      </w:r>
      <w:r w:rsidR="00803D57">
        <w:t>…</w:t>
      </w:r>
    </w:p>
    <w:p w14:paraId="6C18A8C1" w14:textId="77777777" w:rsidR="002D1F8F" w:rsidRDefault="002D1F8F" w:rsidP="00AA3A12">
      <w:pPr>
        <w:pStyle w:val="BodyTextCont"/>
      </w:pPr>
    </w:p>
    <w:p w14:paraId="68D32643" w14:textId="77777777" w:rsidR="00803D57" w:rsidRPr="00803D57" w:rsidRDefault="00803D57" w:rsidP="00803D57">
      <w:pPr>
        <w:pStyle w:val="Code"/>
      </w:pPr>
      <w:bookmarkStart w:id="24" w:name="OLE_LINK25"/>
      <w:bookmarkStart w:id="25" w:name="OLE_LINK26"/>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bookmarkEnd w:id="24"/>
    <w:bookmarkEnd w:id="25"/>
    <w:p w14:paraId="4299B1D6" w14:textId="77777777" w:rsidR="00803D57" w:rsidRDefault="00803D57" w:rsidP="00AA3A12">
      <w:pPr>
        <w:pStyle w:val="BodyTextCont"/>
      </w:pPr>
      <w:r>
        <w:t xml:space="preserve">… and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bookmarkStart w:id="26" w:name="OLE_LINK27"/>
      <w:bookmarkStart w:id="27" w:name="OLE_LINK28"/>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bookmarkEnd w:id="26"/>
    <w:bookmarkEnd w:id="27"/>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UpdateTask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this is one of those cases where a bit of pragmatism, rather than stubbon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r w:rsidRPr="004342A1">
        <w:rPr>
          <w:rStyle w:val="CodeInline"/>
        </w:rPr>
        <w:t>updatedTask</w:t>
      </w:r>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w:t>
      </w:r>
      <w:r w:rsidR="000D5030">
        <w:lastRenderedPageBreak/>
        <w:t xml:space="preserve">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r w:rsidRPr="00D05330">
        <w:rPr>
          <w:rStyle w:val="CodeInline"/>
        </w:rPr>
        <w:t>updatedTask</w:t>
      </w:r>
      <w:r>
        <w:t xml:space="preserve"> parameter's </w:t>
      </w:r>
      <w:r w:rsidRPr="00D05330">
        <w:rPr>
          <w:rStyle w:val="CodeInline"/>
        </w:rPr>
        <w:t>object</w:t>
      </w:r>
      <w:r>
        <w:t xml:space="preserve"> type is that the framework will parse the task data from the message body and deliver it to </w:t>
      </w:r>
      <w:r w:rsidRPr="00D05330">
        <w:rPr>
          <w:rStyle w:val="CodeInline"/>
        </w:rPr>
        <w:t>UpdateTask</w:t>
      </w:r>
      <w:r>
        <w:t xml:space="preserve"> in the form of </w:t>
      </w:r>
      <w:r w:rsidR="00550895">
        <w:t xml:space="preserve">JSON or XML, </w:t>
      </w:r>
      <w:r>
        <w:t xml:space="preserve">as determined by the request 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r w:rsidRPr="002D6B58">
        <w:rPr>
          <w:rStyle w:val="CodeInline"/>
        </w:rPr>
        <w:t>IUpdateTaskMaintenanceProcessor</w:t>
      </w:r>
      <w:r>
        <w:t xml:space="preserve"> and one of its dependencies</w:t>
      </w:r>
      <w:r w:rsidR="00D53248">
        <w:t xml:space="preserve">, </w:t>
      </w:r>
      <w:r w:rsidR="00D53248" w:rsidRPr="00D53248">
        <w:rPr>
          <w:rStyle w:val="CodeInline"/>
        </w:rPr>
        <w:t>IUpdateablePropertyDetector</w:t>
      </w:r>
      <w:r>
        <w:t xml:space="preserve">. This </w:t>
      </w:r>
      <w:r w:rsidR="009974A8">
        <w:t>pair of dependencies</w:t>
      </w:r>
      <w:r>
        <w:t xml:space="preserve"> works together to compute the </w:t>
      </w:r>
      <w:r w:rsidRPr="009974A8">
        <w:rPr>
          <w:rStyle w:val="CodeInline"/>
        </w:rPr>
        <w:t>updatedPropertyValueMap</w:t>
      </w:r>
      <w:r w:rsidR="00E931D5">
        <w:t xml:space="preserve"> that we discussed earlier.</w:t>
      </w:r>
      <w:r w:rsidR="00D53248">
        <w:t xml:space="preserve"> </w:t>
      </w:r>
      <w:r w:rsidR="005A6973">
        <w:t xml:space="preserve"> </w:t>
      </w:r>
      <w:r w:rsidR="00D0722D" w:rsidRPr="00D53248">
        <w:rPr>
          <w:rStyle w:val="CodeInline"/>
        </w:rPr>
        <w:t>IUpdateablePropertyDetector</w:t>
      </w:r>
      <w:r w:rsidR="00D0722D">
        <w:t xml:space="preserve"> </w:t>
      </w:r>
      <w:r w:rsidR="00D1221A">
        <w:t>determine</w:t>
      </w:r>
      <w:r w:rsidR="00D0722D">
        <w:t>s</w:t>
      </w:r>
      <w:r w:rsidR="00D1221A">
        <w:t xml:space="preserve"> which properties </w:t>
      </w:r>
      <w:r w:rsidR="005A6973">
        <w:t>to</w:t>
      </w:r>
      <w:r w:rsidR="00D1221A">
        <w:t xml:space="preserve"> update, and </w:t>
      </w:r>
      <w:r w:rsidR="00D0722D" w:rsidRPr="00D0722D">
        <w:rPr>
          <w:rStyle w:val="CodeInline"/>
        </w:rPr>
        <w:t>IUpdateTaskMaintenanceProcessor</w:t>
      </w:r>
      <w:r w:rsidR="005A6973">
        <w:t xml:space="preserve"> uses this information</w:t>
      </w:r>
      <w:r w:rsidR="0058099B">
        <w:t xml:space="preserve"> </w:t>
      </w:r>
      <w:r w:rsidR="005A6973">
        <w:t xml:space="preserve">to populate the </w:t>
      </w:r>
      <w:r w:rsidR="005A6973" w:rsidRPr="009974A8">
        <w:rPr>
          <w:rStyle w:val="CodeInline"/>
        </w:rPr>
        <w:t>updatedPropertyValueMap</w:t>
      </w:r>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r w:rsidR="00EC0DBE" w:rsidRPr="00D53248">
        <w:rPr>
          <w:rStyle w:val="CodeInline"/>
        </w:rPr>
        <w:t>IUpdateablePropertyDetector</w:t>
      </w:r>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r w:rsidR="00D0722D" w:rsidRPr="00D53248">
        <w:rPr>
          <w:rStyle w:val="CodeInline"/>
        </w:rPr>
        <w:t>IUpdateablePropertyDetector</w:t>
      </w:r>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bookmarkStart w:id="28" w:name="OLE_LINK29"/>
      <w:bookmarkStart w:id="29" w:name="OLE_LINK30"/>
      <w:r w:rsidRPr="00E20600">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bookmarkEnd w:id="28"/>
    <w:bookmarkEnd w:id="29"/>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bookmarkStart w:id="30" w:name="OLE_LINK31"/>
      <w:bookmarkStart w:id="31" w:name="OLE_LINK32"/>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pPr>
      <w:r w:rsidRPr="00E20600">
        <w:t>}</w:t>
      </w:r>
      <w:bookmarkEnd w:id="30"/>
      <w:bookmarkEnd w:id="31"/>
    </w:p>
    <w:p w14:paraId="7D09D4C3" w14:textId="77777777" w:rsidR="00780F1A" w:rsidRDefault="00780F1A" w:rsidP="00E20600">
      <w:pPr>
        <w:pStyle w:val="Code"/>
      </w:pPr>
    </w:p>
    <w:p w14:paraId="7D343638" w14:textId="1F4880E6" w:rsidR="00780F1A" w:rsidRDefault="00780F1A" w:rsidP="00CC3195">
      <w:pPr>
        <w:pStyle w:val="BodyTextCont"/>
      </w:pPr>
      <w:r>
        <w:t xml:space="preserve">Note that you will need to reference </w:t>
      </w:r>
      <w:r w:rsidRPr="00CC3195">
        <w:rPr>
          <w:rStyle w:val="CodeInline"/>
          <w:highlight w:val="white"/>
        </w:rPr>
        <w:t>System.ComponentModel.DataAnnotations</w:t>
      </w:r>
      <w:r>
        <w:t xml:space="preserve"> in the </w:t>
      </w:r>
      <w:r w:rsidRPr="00CC3195">
        <w:rPr>
          <w:rStyle w:val="CodeInline"/>
        </w:rPr>
        <w:t>WebApi2Book.Web.Common</w:t>
      </w:r>
      <w:r>
        <w:t xml:space="preserve"> project after implementing the above class.</w:t>
      </w:r>
    </w:p>
    <w:p w14:paraId="26FD138B"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bookmarkStart w:id="32" w:name="OLE_LINK33"/>
      <w:bookmarkStart w:id="33" w:name="OLE_LINK34"/>
      <w:r w:rsidRPr="00096E80">
        <w:t>container.Bind&lt;IUpdateablePropertyDetector&gt;().To&lt;JObjectUpdateablePropertyDetector&gt;().InSingletonScope();</w:t>
      </w:r>
    </w:p>
    <w:bookmarkEnd w:id="32"/>
    <w:bookmarkEnd w:id="33"/>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r w:rsidRPr="00E931D5">
        <w:rPr>
          <w:rStyle w:val="CodeInline"/>
        </w:rPr>
        <w:t>GetNamesOfPropertiesToUpdate</w:t>
      </w:r>
      <w:r>
        <w:t xml:space="preserve"> </w:t>
      </w:r>
      <w:r w:rsidR="001C5E70">
        <w:t xml:space="preserve">method </w:t>
      </w:r>
      <w:r>
        <w:t xml:space="preserve">and is immediately cast to a </w:t>
      </w:r>
      <w:r w:rsidRPr="00E931D5">
        <w:rPr>
          <w:rStyle w:val="CodeInline"/>
        </w:rPr>
        <w:t>JObject</w:t>
      </w:r>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r w:rsidRPr="00EC0DBE">
        <w:rPr>
          <w:rStyle w:val="CodeInline"/>
        </w:rPr>
        <w:t>TTargetType</w:t>
      </w:r>
      <w:r>
        <w:t xml:space="preserve"> is going to arrive as </w:t>
      </w:r>
      <w:r w:rsidRPr="00EC0DBE">
        <w:rPr>
          <w:rStyle w:val="CodeInline"/>
        </w:rPr>
        <w:t>Task</w:t>
      </w:r>
      <w:r>
        <w:t>).</w:t>
      </w:r>
      <w:r w:rsidR="001C5E70">
        <w:t xml:space="preserve"> Then, inspecting this property metadata one property at a time, we build a list of </w:t>
      </w:r>
      <w:r w:rsidR="001C5E70" w:rsidRPr="001C5E70">
        <w:rPr>
          <w:rStyle w:val="CodeInline"/>
        </w:rPr>
        <w:t>PropertyInfo</w:t>
      </w:r>
      <w:r w:rsidR="001C5E70">
        <w:t xml:space="preserve"> instances</w:t>
      </w:r>
      <w:r w:rsidR="008322A3">
        <w:t>. E</w:t>
      </w:r>
      <w:r w:rsidR="001C5E70">
        <w:t>ach element in the list correspond</w:t>
      </w:r>
      <w:r w:rsidR="008322A3">
        <w:t>s</w:t>
      </w:r>
      <w:r w:rsidR="001C5E70">
        <w:t xml:space="preserve"> to a property in the target class decorated with an </w:t>
      </w:r>
      <w:r w:rsidR="001C5E70" w:rsidRPr="001C5E70">
        <w:rPr>
          <w:rStyle w:val="CodeInline"/>
        </w:rPr>
        <w:t>EditableAttribute</w:t>
      </w:r>
      <w:r w:rsidR="001C5E70">
        <w:t xml:space="preserve"> </w:t>
      </w:r>
      <w:r w:rsidR="008322A3">
        <w:t xml:space="preserve">and having </w:t>
      </w:r>
      <w:r w:rsidR="001C5E70">
        <w:t xml:space="preserve">an </w:t>
      </w:r>
      <w:r w:rsidR="001C5E70" w:rsidRPr="001C5E70">
        <w:rPr>
          <w:rStyle w:val="CodeInline"/>
        </w:rPr>
        <w:t>AllowEdit</w:t>
      </w:r>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overposting).</w:t>
      </w:r>
    </w:p>
    <w:p w14:paraId="05CDC2CC" w14:textId="090EF299" w:rsidR="009974A8" w:rsidRDefault="008322A3" w:rsidP="00AA3A12">
      <w:pPr>
        <w:pStyle w:val="BodyTextCont"/>
      </w:pPr>
      <w:r>
        <w:t>Next, we</w:t>
      </w:r>
      <w:r w:rsidR="001C5E70">
        <w:t xml:space="preserve"> return to the </w:t>
      </w:r>
      <w:r w:rsidR="00EC0DBE" w:rsidRPr="001C5E70">
        <w:rPr>
          <w:rStyle w:val="CodeInline"/>
        </w:rPr>
        <w:t>JObject</w:t>
      </w:r>
      <w:r w:rsidR="00EC0DBE">
        <w:t xml:space="preserve">, </w:t>
      </w:r>
      <w:r w:rsidR="001C5E70">
        <w:t>from which we extract</w:t>
      </w:r>
      <w:r w:rsidR="002D1F8F">
        <w:t>ed</w:t>
      </w:r>
      <w:r w:rsidR="001C5E70">
        <w:t xml:space="preserve"> the names of the properties represented </w:t>
      </w:r>
      <w:r>
        <w:t xml:space="preserve">in the task fragment. </w:t>
      </w:r>
      <w:r w:rsidR="000D7C18">
        <w:t xml:space="preserve">We then filter </w:t>
      </w:r>
      <w:r w:rsidR="00B15DF0">
        <w:t>t</w:t>
      </w:r>
      <w:r>
        <w:t>his list (</w:t>
      </w:r>
      <w:r w:rsidRPr="008322A3">
        <w:rPr>
          <w:rStyle w:val="CodeInline"/>
        </w:rPr>
        <w:t>namesOfSuppliedProperties</w:t>
      </w:r>
      <w:r>
        <w:t xml:space="preserve">) </w:t>
      </w:r>
      <w:r w:rsidR="00B15DF0">
        <w:t xml:space="preserve">against the list of modifiable properties </w:t>
      </w:r>
      <w:r w:rsidR="00B15DF0">
        <w:lastRenderedPageBreak/>
        <w:t>(</w:t>
      </w:r>
      <w:r w:rsidR="00B15DF0" w:rsidRPr="00B15DF0">
        <w:rPr>
          <w:rStyle w:val="CodeInline"/>
        </w:rPr>
        <w:t>modifiablePropertyInfos</w:t>
      </w:r>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overposting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bookmarkStart w:id="34" w:name="OLE_LINK35"/>
      <w:bookmarkStart w:id="35" w:name="OLE_LINK36"/>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bookmarkEnd w:id="34"/>
    <w:bookmarkEnd w:id="35"/>
    <w:p w14:paraId="3AD2AFDE" w14:textId="074D880A"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properies are not user-editable. For example, </w:t>
      </w:r>
      <w:r w:rsidRPr="004C4D3D">
        <w:rPr>
          <w:rStyle w:val="CodeInline"/>
        </w:rPr>
        <w:t>CreatedDate</w:t>
      </w:r>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3FB1A4E6" w14:textId="7D17F3AC" w:rsidR="00A36B91" w:rsidRDefault="00A36B91" w:rsidP="00AA3A12">
      <w:pPr>
        <w:pStyle w:val="BodyTextCont"/>
      </w:pPr>
      <w:r>
        <w:t>Now we are ready to add the missing piece that sits between the controller and the quer</w:t>
      </w:r>
      <w:r w:rsidR="00384472">
        <w:t>y</w:t>
      </w:r>
      <w:r>
        <w:t xml:space="preserve"> processor: the </w:t>
      </w:r>
      <w:r w:rsidRPr="00A36B91">
        <w:rPr>
          <w:rStyle w:val="CodeInline"/>
        </w:rPr>
        <w:t>IUpdateTaskMaintenanceProcessor</w:t>
      </w:r>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bookmarkStart w:id="36" w:name="OLE_LINK37"/>
      <w:bookmarkStart w:id="37" w:name="OLE_LINK38"/>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t xml:space="preserve">    }</w:t>
      </w:r>
    </w:p>
    <w:bookmarkEnd w:id="36"/>
    <w:bookmarkEnd w:id="37"/>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bookmarkStart w:id="38" w:name="OLE_LINK39"/>
      <w:bookmarkStart w:id="39" w:name="OLE_LINK40"/>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lastRenderedPageBreak/>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bookmarkEnd w:id="38"/>
    <w:bookmarkEnd w:id="39"/>
    <w:p w14:paraId="51750992" w14:textId="77777777" w:rsidR="00096E80" w:rsidRDefault="00096E80" w:rsidP="00096E80">
      <w:pPr>
        <w:pStyle w:val="CodeCaption"/>
      </w:pPr>
      <w:r>
        <w:lastRenderedPageBreak/>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bookmarkStart w:id="40" w:name="OLE_LINK41"/>
      <w:bookmarkStart w:id="41" w:name="OLE_LINK42"/>
      <w:r w:rsidRPr="00096E80">
        <w:t>container.Bind&lt;IUpdateTaskMaintenanceProcessor&gt;().To&lt;UpdateTaskMaintenanceProcessor&gt;().InRequestScope();</w:t>
      </w:r>
    </w:p>
    <w:bookmarkEnd w:id="40"/>
    <w:bookmarkEnd w:id="41"/>
    <w:p w14:paraId="3075BD7B" w14:textId="77777777" w:rsidR="00096E80" w:rsidRDefault="0083657F" w:rsidP="00096E80">
      <w:pPr>
        <w:pStyle w:val="BodyTextCont"/>
      </w:pPr>
      <w:r>
        <w:t xml:space="preserve">As with </w:t>
      </w:r>
      <w:r w:rsidRPr="0083657F">
        <w:rPr>
          <w:rStyle w:val="CodeInline"/>
        </w:rPr>
        <w:t>JObjectUpdateablePropertyDetector</w:t>
      </w:r>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r w:rsidR="007C6AE0" w:rsidRPr="007C6AE0">
        <w:rPr>
          <w:rStyle w:val="CodeInline"/>
        </w:rPr>
        <w:t>JObjectUpdateablePropertyDetector</w:t>
      </w:r>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t xml:space="preserve">Let's analyze the current implementation, starting with </w:t>
      </w:r>
      <w:r w:rsidRPr="0083657F">
        <w:rPr>
          <w:rStyle w:val="CodeInline"/>
        </w:rPr>
        <w:t>UpdateTask</w:t>
      </w:r>
      <w:r>
        <w:t xml:space="preserve">. </w:t>
      </w:r>
      <w:r w:rsidR="00DE77DA" w:rsidRPr="00DE77DA">
        <w:rPr>
          <w:rStyle w:val="CodeInline"/>
        </w:rPr>
        <w:t>UpdateTask</w:t>
      </w:r>
      <w:r w:rsidR="00DE77DA">
        <w:t xml:space="preserve"> begins by using </w:t>
      </w:r>
      <w:r w:rsidR="00DE77DA" w:rsidRPr="00DE77DA">
        <w:rPr>
          <w:rStyle w:val="CodeInline"/>
        </w:rPr>
        <w:t>JObject</w:t>
      </w:r>
      <w:r w:rsidR="00DE77DA">
        <w:t xml:space="preserve"> to parse the task fragment into an actual </w:t>
      </w:r>
      <w:r w:rsidR="00DE77DA" w:rsidRPr="00DE77DA">
        <w:rPr>
          <w:rStyle w:val="CodeInline"/>
        </w:rPr>
        <w:t>Task</w:t>
      </w:r>
      <w:r w:rsidR="00DE77DA">
        <w:t xml:space="preserve"> instance. Next, it invokes </w:t>
      </w:r>
      <w:r w:rsidR="00DE77DA" w:rsidRPr="00DE77DA">
        <w:rPr>
          <w:rStyle w:val="CodeInline"/>
        </w:rPr>
        <w:t>GetPropertyValueMap</w:t>
      </w:r>
      <w:r w:rsidR="00DE77DA">
        <w:t xml:space="preserve">, which uses the task fragment and the parsed </w:t>
      </w:r>
      <w:r w:rsidR="00DE77DA" w:rsidRPr="00DE77DA">
        <w:rPr>
          <w:rStyle w:val="CodeInline"/>
        </w:rPr>
        <w:t>Task</w:t>
      </w:r>
      <w:r w:rsidR="00DE77DA">
        <w:t xml:space="preserve"> instance to compute the </w:t>
      </w:r>
      <w:r w:rsidR="00DE77DA" w:rsidRPr="00DE77DA">
        <w:rPr>
          <w:rStyle w:val="CodeInline"/>
        </w:rPr>
        <w:t>updatedPropertyValueMap</w:t>
      </w:r>
      <w:r w:rsidR="00DE77DA">
        <w:t xml:space="preserve"> that gets passed to the query processor. As we discussed earlier, the updates actually get applied in the query processor. Finally, the automapper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r w:rsidRPr="00004E1C">
        <w:rPr>
          <w:rStyle w:val="CodeInline"/>
        </w:rPr>
        <w:t>GetPropertyValueMap</w:t>
      </w:r>
      <w:r>
        <w:t xml:space="preserve">, we see it first uses the </w:t>
      </w:r>
      <w:r w:rsidRPr="00004E1C">
        <w:rPr>
          <w:rStyle w:val="CodeInline"/>
        </w:rPr>
        <w:t>IUpdateablePropertyDetector</w:t>
      </w:r>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r w:rsidRPr="009974A8">
        <w:rPr>
          <w:rStyle w:val="CodeInline"/>
        </w:rPr>
        <w:t>updatedPropertyValueMap</w:t>
      </w:r>
      <w:r>
        <w:t xml:space="preserve"> (which was </w:t>
      </w:r>
      <w:r w:rsidR="00004E1C">
        <w:t xml:space="preserve">asked </w:t>
      </w:r>
      <w:r>
        <w:t xml:space="preserve">when we </w:t>
      </w:r>
      <w:r w:rsidR="00004E1C">
        <w:t xml:space="preserve">were discussing </w:t>
      </w:r>
      <w:r w:rsidR="00004E1C" w:rsidRPr="00BD44B4">
        <w:rPr>
          <w:rStyle w:val="CodeInline"/>
        </w:rPr>
        <w:t>UpdateTaskQueryProcessor</w:t>
      </w:r>
      <w:r>
        <w:rPr>
          <w:rStyle w:val="CodeInline"/>
        </w:rPr>
        <w:t>)</w:t>
      </w:r>
      <w:r>
        <w:t>, it's time to prove that this actually works!</w:t>
      </w:r>
      <w:r w:rsidR="00891583">
        <w:t xml:space="preserve"> We'll start with a </w:t>
      </w:r>
      <w:r w:rsidR="00CC4221">
        <w:t>PUT</w:t>
      </w:r>
      <w:r w:rsidR="00891583">
        <w:t>, using bhogg's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lastRenderedPageBreak/>
        <w:t xml:space="preserve">Very nice! Notice how the </w:t>
      </w:r>
      <w:r w:rsidRPr="003D2D14">
        <w:rPr>
          <w:rStyle w:val="CodeInline"/>
        </w:rPr>
        <w:t>Subject</w:t>
      </w:r>
      <w:r>
        <w:t xml:space="preserve"> was updated but the </w:t>
      </w:r>
      <w:r w:rsidRPr="003D2D14">
        <w:rPr>
          <w:rStyle w:val="CodeInline"/>
        </w:rPr>
        <w:t>CreatedDate</w:t>
      </w:r>
      <w:r>
        <w:t xml:space="preserve"> was not. It looks like our overpost-proof update functionality is working correctly. We'll conclude by doing something similar, only this time with a 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r w:rsidR="00AA4AB4" w:rsidRPr="00AA4AB4">
        <w:rPr>
          <w:rStyle w:val="CodeInline"/>
        </w:rPr>
        <w:t>CompletedDate</w:t>
      </w:r>
      <w:r w:rsidR="00AA4AB4">
        <w:t xml:space="preserve"> was not</w:t>
      </w:r>
      <w:r>
        <w:t>. But how do we guard against callers passing in garbage via the message body? As a matter of fact, that's our next topic!</w:t>
      </w:r>
    </w:p>
    <w:p w14:paraId="268DDAAB" w14:textId="77777777" w:rsidR="00A80F6B" w:rsidRDefault="00A80F6B" w:rsidP="00A80F6B">
      <w:pPr>
        <w:pStyle w:val="Heading1"/>
      </w:pPr>
      <w:r>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r w:rsidRPr="00BB623E">
        <w:rPr>
          <w:rStyle w:val="CodeInline"/>
        </w:rPr>
        <w:t>updatedTask</w:t>
      </w:r>
      <w:r>
        <w:t xml:space="preserve"> parameter in the </w:t>
      </w:r>
      <w:r w:rsidRPr="00BB623E">
        <w:rPr>
          <w:rStyle w:val="CodeInline"/>
        </w:rPr>
        <w:t>TasksController</w:t>
      </w:r>
      <w:r>
        <w:t xml:space="preserve"> class' </w:t>
      </w:r>
      <w:r w:rsidRPr="00BB623E">
        <w:rPr>
          <w:rStyle w:val="CodeInline"/>
        </w:rPr>
        <w:t>UpdateTask</w:t>
      </w:r>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t>Specialized</w:t>
      </w:r>
      <w:r w:rsidR="00AC1A84">
        <w:t xml:space="preserve"> Action Filter to Validate Task Updates</w:t>
      </w:r>
    </w:p>
    <w:p w14:paraId="24CC33B5" w14:textId="77777777" w:rsidR="00BB623E" w:rsidRDefault="00BB623E" w:rsidP="00AC1A84">
      <w:pPr>
        <w:pStyle w:val="BodyTextFirst"/>
      </w:pPr>
      <w:r>
        <w:t xml:space="preserve">We've implemented action filters before (e.g., the </w:t>
      </w:r>
      <w:r w:rsidRPr="00BB623E">
        <w:rPr>
          <w:rStyle w:val="CodeInline"/>
        </w:rPr>
        <w:t>UnitOfWorkActionFilterAttribute</w:t>
      </w:r>
      <w:r w:rsidRPr="00BB623E">
        <w:t xml:space="preserve"> and </w:t>
      </w:r>
      <w:r w:rsidRPr="00BB623E">
        <w:rPr>
          <w:rStyle w:val="CodeInline"/>
        </w:rPr>
        <w:t>UserAuditAttribute</w:t>
      </w:r>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r w:rsidR="00560A46" w:rsidRPr="00560A46">
        <w:rPr>
          <w:rStyle w:val="CodeInline"/>
        </w:rPr>
        <w:t>UpdateTask</w:t>
      </w:r>
      <w:r w:rsidR="00560A46">
        <w:t xml:space="preserve"> </w:t>
      </w:r>
      <w:r w:rsidR="00097B94">
        <w:t xml:space="preserve">action </w:t>
      </w:r>
      <w:r w:rsidR="00560A46">
        <w:t>method</w:t>
      </w:r>
      <w:r>
        <w:t>:</w:t>
      </w:r>
    </w:p>
    <w:p w14:paraId="1AA30262" w14:textId="77777777" w:rsidR="00717E6B" w:rsidRDefault="00717E6B" w:rsidP="00AC1A84">
      <w:pPr>
        <w:pStyle w:val="BodyTextFirst"/>
      </w:pPr>
    </w:p>
    <w:p w14:paraId="48E86FE2" w14:textId="77777777" w:rsidR="00D07884" w:rsidRPr="00D07884" w:rsidRDefault="00D07884" w:rsidP="00D07884">
      <w:pPr>
        <w:pStyle w:val="Code"/>
      </w:pPr>
      <w:bookmarkStart w:id="42" w:name="OLE_LINK43"/>
      <w:bookmarkStart w:id="43" w:name="OLE_LINK44"/>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lastRenderedPageBreak/>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lastRenderedPageBreak/>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bookmarkEnd w:id="42"/>
      <w:bookmarkEnd w:id="43"/>
    </w:p>
    <w:p w14:paraId="177D38D2" w14:textId="77777777" w:rsidR="00F820E2" w:rsidRDefault="00560A46" w:rsidP="009600DD">
      <w:pPr>
        <w:pStyle w:val="BodyTextCont"/>
      </w:pPr>
      <w:r>
        <w:t xml:space="preserve">Only the </w:t>
      </w:r>
      <w:r w:rsidR="009600DD" w:rsidRPr="009600DD">
        <w:rPr>
          <w:rStyle w:val="CodeInline"/>
        </w:rPr>
        <w:t>OnActionExecuting</w:t>
      </w:r>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r w:rsidR="00F820E2" w:rsidRPr="00F820E2">
        <w:rPr>
          <w:rStyle w:val="CodeInline"/>
        </w:rPr>
        <w:t>HttpActionContext</w:t>
      </w:r>
      <w:r w:rsidR="00F820E2">
        <w:t xml:space="preserve">. We know this is safe to do because </w:t>
      </w:r>
      <w:r w:rsidR="00A72037">
        <w:t xml:space="preserve">by this point in the request processing pipeline </w:t>
      </w:r>
      <w:r w:rsidR="00F820E2">
        <w:t xml:space="preserve">the controller's </w:t>
      </w:r>
      <w:r w:rsidR="00F820E2" w:rsidRPr="00BB623E">
        <w:rPr>
          <w:rStyle w:val="CodeInline"/>
        </w:rPr>
        <w:t>UpdateTask</w:t>
      </w:r>
      <w:r w:rsidR="00F820E2">
        <w:t xml:space="preserve"> action method has already been selected by ASP.NET Web API as the target of the request, and </w:t>
      </w:r>
      <w:r w:rsidR="00F820E2" w:rsidRPr="00BB623E">
        <w:rPr>
          <w:rStyle w:val="CodeInline"/>
        </w:rPr>
        <w:t>UpdateTask</w:t>
      </w:r>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r w:rsidR="003C5E6C" w:rsidRPr="003C5E6C">
        <w:rPr>
          <w:rStyle w:val="CodeInline"/>
        </w:rPr>
        <w:t>HttpActionContext</w:t>
      </w:r>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r w:rsidR="00A72037" w:rsidRPr="00A72037">
        <w:rPr>
          <w:rStyle w:val="CodeInline"/>
        </w:rPr>
        <w:t>actionContext</w:t>
      </w:r>
      <w:r w:rsidR="00A72037">
        <w:t>.</w:t>
      </w:r>
    </w:p>
    <w:p w14:paraId="39F98078" w14:textId="77777777" w:rsidR="00BB623E" w:rsidRDefault="00F636B1" w:rsidP="00BB623E">
      <w:pPr>
        <w:pStyle w:val="BodyTextCont"/>
      </w:pPr>
      <w:r>
        <w:t xml:space="preserve">Next, the data to be bound to the </w:t>
      </w:r>
      <w:r w:rsidRPr="00F636B1">
        <w:rPr>
          <w:rStyle w:val="CodeInline"/>
        </w:rPr>
        <w:t>updatedTask</w:t>
      </w:r>
      <w:r>
        <w:t xml:space="preserve"> parameter (i.e., </w:t>
      </w:r>
      <w:r w:rsidRPr="00F636B1">
        <w:rPr>
          <w:rStyle w:val="CodeInline"/>
        </w:rPr>
        <w:t>taskFragment</w:t>
      </w:r>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A9F35A7" w:rsidR="00F636B1" w:rsidRDefault="00F636B1" w:rsidP="00BB623E">
      <w:pPr>
        <w:pStyle w:val="BodyTextCont"/>
      </w:pPr>
      <w:r>
        <w:t xml:space="preserve">After that, </w:t>
      </w:r>
      <w:r w:rsidRPr="00F636B1">
        <w:rPr>
          <w:rStyle w:val="CodeInline"/>
        </w:rPr>
        <w:t>taskFragment</w:t>
      </w:r>
      <w:r>
        <w:t xml:space="preserve">, a </w:t>
      </w:r>
      <w:r w:rsidRPr="00F636B1">
        <w:rPr>
          <w:rStyle w:val="CodeInline"/>
        </w:rPr>
        <w:t>JObject</w:t>
      </w:r>
      <w:r>
        <w:t xml:space="preserve"> instance, is parsed into an actual </w:t>
      </w:r>
      <w:r w:rsidRPr="00F636B1">
        <w:rPr>
          <w:rStyle w:val="CodeInline"/>
        </w:rPr>
        <w:t>Task</w:t>
      </w:r>
      <w:r>
        <w:t>. If this parsing fails</w:t>
      </w:r>
      <w:r w:rsidR="00717E6B">
        <w:t xml:space="preserve"> (resulting in an exception)</w:t>
      </w:r>
      <w:r>
        <w:t xml:space="preserve">,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r w:rsidR="00D40A74" w:rsidRPr="007E3906">
        <w:rPr>
          <w:rStyle w:val="CodeInline"/>
        </w:rPr>
        <w:t>OnActionExecuting</w:t>
      </w:r>
      <w:r w:rsidR="00D07884">
        <w:t xml:space="preserve"> ends</w:t>
      </w:r>
      <w:r w:rsidR="007E3906">
        <w:t xml:space="preserve">, and ASP.NET Web API will invoke the controller action method. </w:t>
      </w:r>
    </w:p>
    <w:p w14:paraId="206C2582" w14:textId="48DA2F85" w:rsidR="00D40A74" w:rsidRDefault="00D40A74" w:rsidP="00BB623E">
      <w:pPr>
        <w:pStyle w:val="BodyTextCont"/>
      </w:pPr>
      <w:r>
        <w:t xml:space="preserve">Note that this is </w:t>
      </w:r>
      <w:r w:rsidR="00717E6B">
        <w:t xml:space="preserve">again </w:t>
      </w:r>
      <w:r>
        <w:t xml:space="preserve">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w:t>
      </w:r>
      <w:r>
        <w:lastRenderedPageBreak/>
        <w:t xml:space="preserve">section, support for XML could </w:t>
      </w:r>
      <w:r w:rsidR="00EC509C">
        <w:t xml:space="preserve">have been </w:t>
      </w:r>
      <w:r>
        <w:t xml:space="preserve">provided (hint: by examining the </w:t>
      </w:r>
      <w:r w:rsidRPr="00D40A74">
        <w:t>(</w:t>
      </w:r>
      <w:r w:rsidRPr="00D40A74">
        <w:rPr>
          <w:rStyle w:val="CodeInline"/>
        </w:rPr>
        <w:t>actionContext.Request.Content).Headers.ContentType</w:t>
      </w:r>
      <w:r>
        <w:t>)</w:t>
      </w:r>
      <w:r w:rsidR="00EC509C">
        <w:t>; however, for reasons stated previously, we decided to forgo that exercise.</w:t>
      </w:r>
    </w:p>
    <w:p w14:paraId="6FE7B97A" w14:textId="77777777"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r w:rsidR="009600DD" w:rsidRPr="00EC509C">
        <w:rPr>
          <w:rStyle w:val="CodeInline"/>
        </w:rPr>
        <w:t>UpdateTask</w:t>
      </w:r>
      <w:r w:rsidR="009600DD">
        <w:t xml:space="preserve"> method so it appe</w:t>
      </w:r>
      <w:r>
        <w:t>a</w:t>
      </w:r>
      <w:r w:rsidR="009600DD">
        <w:t>rs as follows:</w:t>
      </w:r>
    </w:p>
    <w:p w14:paraId="1D15B955" w14:textId="77777777" w:rsidR="00CD3109" w:rsidRDefault="00CD3109" w:rsidP="00EC509C">
      <w:pPr>
        <w:pStyle w:val="BodyTextCont"/>
      </w:pP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bookmarkStart w:id="44" w:name="OLE_LINK45"/>
      <w:bookmarkStart w:id="45" w:name="OLE_LINK46"/>
      <w:r w:rsidRPr="00EC509C">
        <w:rPr>
          <w:rStyle w:val="CodeBold"/>
        </w:rPr>
        <w:t>[ValidateTaskUpdateRequest]</w:t>
      </w:r>
    </w:p>
    <w:bookmarkEnd w:id="44"/>
    <w:bookmarkEnd w:id="45"/>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bhogg's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r w:rsidR="00AC1A84" w:rsidRPr="00AC1A84">
        <w:rPr>
          <w:rStyle w:val="CodeInline"/>
        </w:rPr>
        <w:t>DueDate</w:t>
      </w:r>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lastRenderedPageBreak/>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r w:rsidRPr="009F3A12">
        <w:rPr>
          <w:rStyle w:val="CodeInline"/>
        </w:rPr>
        <w:t>HttpResponseException</w:t>
      </w:r>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r w:rsidRPr="006D7E14">
        <w:rPr>
          <w:rStyle w:val="CodeInline"/>
        </w:rPr>
        <w:t>TaskController</w:t>
      </w:r>
      <w:r>
        <w:t xml:space="preserve"> class' </w:t>
      </w:r>
      <w:r w:rsidRPr="006D7E14">
        <w:rPr>
          <w:rStyle w:val="CodeInline"/>
        </w:rPr>
        <w:t>UpdateTask</w:t>
      </w:r>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make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32B2AD05" w:rsidR="00121B39" w:rsidRDefault="00121B39" w:rsidP="00121B39">
      <w:pPr>
        <w:pStyle w:val="BodyTextCont"/>
      </w:pPr>
      <w:r>
        <w:t xml:space="preserve">Let's get started by implementing the </w:t>
      </w:r>
      <w:r w:rsidR="004A50F1">
        <w:t xml:space="preserve">action </w:t>
      </w:r>
      <w:r>
        <w:t>filter (add it as follows</w:t>
      </w:r>
      <w:r w:rsidR="00314188">
        <w:t xml:space="preserve">, in a new </w:t>
      </w:r>
      <w:r w:rsidR="00314188" w:rsidRPr="00CC3195">
        <w:rPr>
          <w:rStyle w:val="CodeInline"/>
        </w:rPr>
        <w:t>Validation</w:t>
      </w:r>
      <w:r w:rsidR="00314188">
        <w:t xml:space="preserve"> folder in </w:t>
      </w:r>
      <w:r w:rsidR="00314188" w:rsidRPr="00CC3195">
        <w:rPr>
          <w:rStyle w:val="CodeInline"/>
        </w:rPr>
        <w:t>WebApi2Book.Web.Common</w:t>
      </w:r>
      <w:r>
        <w:t>):</w:t>
      </w:r>
    </w:p>
    <w:p w14:paraId="3DE30C94" w14:textId="77777777" w:rsidR="00316FFE" w:rsidRDefault="00316FFE" w:rsidP="00121B39">
      <w:pPr>
        <w:pStyle w:val="BodyTextCont"/>
      </w:pPr>
    </w:p>
    <w:p w14:paraId="463B250D" w14:textId="77777777" w:rsidR="00121B39" w:rsidRPr="00121B39" w:rsidRDefault="00121B39" w:rsidP="00121B39">
      <w:pPr>
        <w:pStyle w:val="Code"/>
      </w:pPr>
      <w:bookmarkStart w:id="46" w:name="OLE_LINK47"/>
      <w:bookmarkStart w:id="47" w:name="OLE_LINK48"/>
      <w:r w:rsidRPr="00121B39">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lastRenderedPageBreak/>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bookmarkEnd w:id="46"/>
    <w:bookmarkEnd w:id="47"/>
    <w:p w14:paraId="74251EF3" w14:textId="77777777" w:rsidR="00121B39" w:rsidRDefault="00121B39" w:rsidP="00121B39">
      <w:pPr>
        <w:pStyle w:val="BodyTextCont"/>
      </w:pPr>
      <w:r>
        <w:t xml:space="preserve">As with </w:t>
      </w:r>
      <w:r w:rsidRPr="00121B39">
        <w:rPr>
          <w:rStyle w:val="CodeInline"/>
        </w:rPr>
        <w:t>ValidateTaskUpdateRequestAttribute</w:t>
      </w:r>
      <w:r>
        <w:t xml:space="preserve">, the only logic we need to discuss is in </w:t>
      </w:r>
      <w:r w:rsidRPr="00121B39">
        <w:rPr>
          <w:rStyle w:val="CodeInline"/>
        </w:rPr>
        <w:t>OnActionExecuting</w:t>
      </w:r>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r w:rsidRPr="00121B39">
        <w:rPr>
          <w:rStyle w:val="CodeInline"/>
        </w:rPr>
        <w:t>HttpActionContext</w:t>
      </w:r>
      <w:r w:rsidR="00C9118F">
        <w:t xml:space="preserve">. All we need to do is </w:t>
      </w:r>
      <w:r w:rsidR="007E3906">
        <w:t xml:space="preserve">examine the action context's </w:t>
      </w:r>
      <w:r w:rsidR="007E3906" w:rsidRPr="007E3906">
        <w:rPr>
          <w:rStyle w:val="CodeInline"/>
        </w:rPr>
        <w:t>ModelState</w:t>
      </w:r>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r w:rsidR="00B8598C" w:rsidRPr="00B8598C">
        <w:rPr>
          <w:rStyle w:val="CodeInline"/>
        </w:rPr>
        <w:t>NewTask</w:t>
      </w:r>
      <w:r w:rsidR="00B8598C">
        <w:t xml:space="preserve"> service model class that is used to add new tasks. Modify it by decorating the </w:t>
      </w:r>
      <w:r w:rsidR="00B8598C" w:rsidRPr="00B8598C">
        <w:rPr>
          <w:rStyle w:val="CodeInline"/>
        </w:rPr>
        <w:t>Subject</w:t>
      </w:r>
      <w:r w:rsidR="00B8598C">
        <w:t xml:space="preserve"> property so that it apperes as follows:</w:t>
      </w:r>
    </w:p>
    <w:p w14:paraId="1D7BDAB0" w14:textId="77777777" w:rsidR="001A6B17" w:rsidRDefault="001A6B17" w:rsidP="00EC509C">
      <w:pPr>
        <w:pStyle w:val="BodyTextCont"/>
      </w:pP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bookmarkStart w:id="48" w:name="OLE_LINK49"/>
      <w:bookmarkStart w:id="49" w:name="OLE_LINK50"/>
      <w:r w:rsidRPr="00FC64BA">
        <w:rPr>
          <w:rStyle w:val="CodeBold"/>
        </w:rPr>
        <w:t>[Required(AllowEmptyStrings = false)]</w:t>
      </w:r>
      <w:bookmarkEnd w:id="48"/>
      <w:bookmarkEnd w:id="49"/>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r w:rsidR="00FC64BA" w:rsidRPr="00FC64BA">
        <w:rPr>
          <w:rStyle w:val="CodeInline"/>
        </w:rPr>
        <w:t>TasksController</w:t>
      </w:r>
      <w:r w:rsidR="00FC64BA">
        <w:t xml:space="preserve"> class' </w:t>
      </w:r>
      <w:r w:rsidR="00FC64BA" w:rsidRPr="00FC64BA">
        <w:rPr>
          <w:rStyle w:val="CodeInline"/>
        </w:rPr>
        <w:t>AddTask</w:t>
      </w:r>
      <w:r w:rsidR="00FC64BA">
        <w:t xml:space="preserve"> method so that it appers as follows:</w:t>
      </w:r>
    </w:p>
    <w:p w14:paraId="614115C2" w14:textId="77777777" w:rsidR="00B8598C" w:rsidRPr="00B8598C" w:rsidRDefault="00B8598C" w:rsidP="00B8598C">
      <w:pPr>
        <w:pStyle w:val="Code"/>
      </w:pPr>
      <w:r w:rsidRPr="00B8598C">
        <w:lastRenderedPageBreak/>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bookmarkStart w:id="50" w:name="OLE_LINK51"/>
      <w:bookmarkStart w:id="51" w:name="OLE_LINK52"/>
      <w:r w:rsidRPr="00FC64BA">
        <w:rPr>
          <w:rStyle w:val="CodeBold"/>
        </w:rPr>
        <w:t>[ValidateModel]</w:t>
      </w:r>
    </w:p>
    <w:bookmarkEnd w:id="50"/>
    <w:bookmarkEnd w:id="51"/>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vaild request to demonstrate that we haven't broken anything (using bhogg's credentials, as usual):</w:t>
      </w:r>
    </w:p>
    <w:p w14:paraId="17C08FAC" w14:textId="77777777" w:rsidR="00CE7DB6" w:rsidRDefault="00CE7DB6" w:rsidP="00CE7DB6">
      <w:pPr>
        <w:pStyle w:val="CodeCaption"/>
      </w:pPr>
      <w:r>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t>Create Task Response - (abbreviated)</w:t>
      </w:r>
    </w:p>
    <w:p w14:paraId="751E0940" w14:textId="77777777" w:rsidR="00CE7DB6" w:rsidRPr="00CE7DB6" w:rsidRDefault="00CE7DB6" w:rsidP="00CE7DB6">
      <w:pPr>
        <w:pStyle w:val="Code"/>
      </w:pPr>
      <w:r w:rsidRPr="00CE7DB6">
        <w:lastRenderedPageBreak/>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t>Paging</w:t>
      </w:r>
      <w:r w:rsidR="00F002F7">
        <w:t xml:space="preserve"> of Results</w:t>
      </w:r>
    </w:p>
    <w:p w14:paraId="19BE8E70" w14:textId="4468A719"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/api/tasks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r w:rsidRPr="00EE1FFD">
        <w:rPr>
          <w:rStyle w:val="CodeInline"/>
        </w:rPr>
        <w:t>TasksController</w:t>
      </w:r>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/api/tasks?pageNumber=3&amp;pageSize=30</w:t>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bookmarkStart w:id="52" w:name="OLE_LINK53"/>
      <w:bookmarkStart w:id="53" w:name="OLE_LINK54"/>
      <w:r w:rsidRPr="00362B38">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lastRenderedPageBreak/>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bookmarkEnd w:id="52"/>
    <w:bookmarkEnd w:id="53"/>
    <w:p w14:paraId="72959EE4" w14:textId="77777777" w:rsidR="00A761F1" w:rsidRDefault="00362B38" w:rsidP="00362B38">
      <w:pPr>
        <w:pStyle w:val="BodyTextCont"/>
      </w:pPr>
      <w:r>
        <w:t>Now we can implement the factory, which will create a PagedDataRequest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bookmarkStart w:id="54" w:name="OLE_LINK55"/>
      <w:bookmarkStart w:id="55" w:name="OLE_LINK56"/>
      <w:r w:rsidRPr="00362B38">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bookmarkEnd w:id="54"/>
    <w:bookmarkEnd w:id="55"/>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bookmarkStart w:id="56" w:name="OLE_LINK57"/>
      <w:bookmarkStart w:id="57" w:name="OLE_LINK58"/>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lastRenderedPageBreak/>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bookmarkEnd w:id="56"/>
    <w:bookmarkEnd w:id="57"/>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bookmarkStart w:id="58" w:name="OLE_LINK59"/>
      <w:bookmarkStart w:id="59" w:name="OLE_LINK60"/>
      <w:r w:rsidRPr="00362B38">
        <w:t>container.Bind&lt;IPagedDataRequestFactory&gt;().To&lt;PagedDataRequestFactory&gt;().InSingletonScope();</w:t>
      </w:r>
    </w:p>
    <w:bookmarkEnd w:id="58"/>
    <w:bookmarkEnd w:id="59"/>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r w:rsidRPr="00316A8F">
        <w:rPr>
          <w:rStyle w:val="CodeInline"/>
        </w:rPr>
        <w:t>ParseQueryString</w:t>
      </w:r>
      <w:r>
        <w:t xml:space="preserve"> method to parse the query string into a standard .NET </w:t>
      </w:r>
      <w:r w:rsidRPr="00316A8F">
        <w:rPr>
          <w:rStyle w:val="CodeInline"/>
        </w:rPr>
        <w:t>NameValueCollection</w:t>
      </w:r>
      <w:r>
        <w:t>. The page number and page size are then parsed from this collection using a custom parser (which we'll examine soon). Note the use of the nullable type (</w:t>
      </w:r>
      <w:r w:rsidRPr="00316A8F">
        <w:rPr>
          <w:rStyle w:val="CodeInline"/>
        </w:rPr>
        <w:t>int?</w:t>
      </w:r>
      <w:r>
        <w:t>), because we can't guarantee the caller will provide these values in the query string.</w:t>
      </w:r>
      <w:r w:rsidR="0000329B">
        <w:t xml:space="preserve"> Also note that the parsing logic is wrapped in a </w:t>
      </w:r>
      <w:r w:rsidR="0000329B" w:rsidRPr="0000329B">
        <w:rPr>
          <w:rStyle w:val="CodeInline"/>
        </w:rPr>
        <w:lastRenderedPageBreak/>
        <w:t>try-catch</w:t>
      </w:r>
      <w:r w:rsidR="0000329B">
        <w:t xml:space="preserve">, because it is possible that the query string contains bogus data (e.g., alpha characters for the </w:t>
      </w:r>
      <w:r w:rsidR="0000329B" w:rsidRPr="0000329B">
        <w:rPr>
          <w:rStyle w:val="CodeInline"/>
        </w:rPr>
        <w:t>pageNumber</w:t>
      </w:r>
      <w:r w:rsidR="0000329B">
        <w:t>).</w:t>
      </w:r>
    </w:p>
    <w:p w14:paraId="67C17BEE" w14:textId="77777777" w:rsidR="0000329B" w:rsidRDefault="0000329B" w:rsidP="00316A8F">
      <w:pPr>
        <w:pStyle w:val="BodyTextCont"/>
      </w:pPr>
      <w:r>
        <w:t xml:space="preserve">Next, the page number and page size are coerced into reasonable values using the </w:t>
      </w:r>
      <w:r w:rsidRPr="0000329B">
        <w:rPr>
          <w:rStyle w:val="CodeInline"/>
        </w:rPr>
        <w:t>GetBoundedValue</w:t>
      </w:r>
      <w:r>
        <w:t xml:space="preserve"> extension method (we'll add that soon, too).</w:t>
      </w:r>
    </w:p>
    <w:p w14:paraId="04BC357A" w14:textId="77777777" w:rsidR="0000329B" w:rsidRDefault="0000329B" w:rsidP="00316A8F">
      <w:pPr>
        <w:pStyle w:val="BodyTextCont"/>
      </w:pPr>
      <w:r>
        <w:t xml:space="preserve">Finally, the method returns a new </w:t>
      </w:r>
      <w:r w:rsidRPr="0000329B">
        <w:rPr>
          <w:rStyle w:val="CodeInline"/>
        </w:rPr>
        <w:t>PagedDataRequest</w:t>
      </w:r>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r w:rsidRPr="0000329B">
        <w:rPr>
          <w:rStyle w:val="CodeInline"/>
        </w:rPr>
        <w:t>PrimitiveTypeParser</w:t>
      </w:r>
      <w:r>
        <w:t xml:space="preserve"> class:</w:t>
      </w:r>
    </w:p>
    <w:p w14:paraId="44E5AC29" w14:textId="77777777" w:rsidR="0000329B" w:rsidRPr="0000329B" w:rsidRDefault="0000329B" w:rsidP="0000329B">
      <w:pPr>
        <w:pStyle w:val="Code"/>
      </w:pPr>
      <w:bookmarkStart w:id="60" w:name="OLE_LINK61"/>
      <w:bookmarkStart w:id="61" w:name="OLE_LINK62"/>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t xml:space="preserve">            var result = converter.ConvertFromString(valueAsString);</w:t>
      </w:r>
    </w:p>
    <w:p w14:paraId="7FD60CA5" w14:textId="77777777" w:rsidR="0000329B" w:rsidRPr="0000329B" w:rsidRDefault="0000329B" w:rsidP="0000329B">
      <w:pPr>
        <w:pStyle w:val="Code"/>
      </w:pPr>
      <w:r w:rsidRPr="0000329B">
        <w:t xml:space="preserve">            return (T) result;</w:t>
      </w:r>
      <w:bookmarkStart w:id="62" w:name="_GoBack"/>
      <w:bookmarkEnd w:id="62"/>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bookmarkEnd w:id="60"/>
    <w:bookmarkEnd w:id="61"/>
    <w:p w14:paraId="14C49E6E" w14:textId="1A03BE50" w:rsidR="00D57526" w:rsidRDefault="00AE2678" w:rsidP="00E14B33">
      <w:pPr>
        <w:pStyle w:val="BodyTextCont"/>
      </w:pPr>
      <w:r>
        <w:t xml:space="preserve">Though we could have used </w:t>
      </w:r>
      <w:r w:rsidRPr="00AE2678">
        <w:rPr>
          <w:rStyle w:val="CodeInline"/>
        </w:rPr>
        <w:t>int.TryParse</w:t>
      </w:r>
      <w:r>
        <w:t xml:space="preserve"> in this case, this is a class we use in some of our other projects to conveniently parse just about any type</w:t>
      </w:r>
      <w:r w:rsidR="00FF4178">
        <w:t xml:space="preserve"> of data</w:t>
      </w:r>
      <w:r w:rsidR="009B534D">
        <w:t>, including nullable value type data</w:t>
      </w:r>
      <w:r w:rsidR="00FF4178">
        <w:t xml:space="preserve">; it's nice to not have to deal with the </w:t>
      </w:r>
      <w:r w:rsidR="00FF4178" w:rsidRPr="00FF4178">
        <w:rPr>
          <w:rStyle w:val="CodeInline"/>
        </w:rPr>
        <w:t>TryParse</w:t>
      </w:r>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r w:rsidR="0000329B" w:rsidRPr="00E14B33">
        <w:rPr>
          <w:rStyle w:val="CodeInline"/>
        </w:rPr>
        <w:t>LocationLinkCalculator</w:t>
      </w:r>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bookmarkStart w:id="63" w:name="OLE_LINK63"/>
      <w:bookmarkStart w:id="64" w:name="OLE_LINK64"/>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lastRenderedPageBreak/>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bookmarkEnd w:id="63"/>
    <w:bookmarkEnd w:id="64"/>
    <w:p w14:paraId="77A6B822" w14:textId="77777777" w:rsidR="00E14B33" w:rsidRDefault="00E14B33" w:rsidP="00E14B33">
      <w:pPr>
        <w:pStyle w:val="BodyTextCont"/>
      </w:pPr>
      <w:r>
        <w:t xml:space="preserve">These extension methods provide a convenient, general purpose way to apply floor, ceiling, and default values to nullable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t>Filtering the Results</w:t>
      </w:r>
    </w:p>
    <w:p w14:paraId="68884C1D" w14:textId="23C75429"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r w:rsidR="00B86380" w:rsidRPr="00B86380">
        <w:rPr>
          <w:rStyle w:val="CodeInline"/>
        </w:rPr>
        <w:t>ResultsPagingUtility</w:t>
      </w:r>
      <w:r w:rsidR="00071A28">
        <w:t xml:space="preserve"> class </w:t>
      </w:r>
      <w:r w:rsidR="00197107">
        <w:t>as follows</w:t>
      </w:r>
      <w:r w:rsidR="00976A10">
        <w:t xml:space="preserve"> (you will need add a reference in the </w:t>
      </w:r>
      <w:r w:rsidR="00976A10" w:rsidRPr="00CC3195">
        <w:rPr>
          <w:rStyle w:val="CodeInline"/>
        </w:rPr>
        <w:t>WebApi2Book.Data</w:t>
      </w:r>
      <w:r w:rsidR="00976A10">
        <w:t xml:space="preserve"> project to the </w:t>
      </w:r>
      <w:r w:rsidR="00976A10" w:rsidRPr="00CC3195">
        <w:rPr>
          <w:rStyle w:val="CodeInline"/>
        </w:rPr>
        <w:t>WebApi2Book.Common</w:t>
      </w:r>
      <w:r w:rsidR="00976A10">
        <w:t xml:space="preserve"> project)</w:t>
      </w:r>
      <w:r w:rsidR="00197107">
        <w:t>:</w:t>
      </w:r>
    </w:p>
    <w:p w14:paraId="4FDCD3C5" w14:textId="77777777" w:rsidR="00B86380" w:rsidRDefault="00B86380" w:rsidP="00B86380">
      <w:pPr>
        <w:pStyle w:val="CodeCaption"/>
      </w:pPr>
      <w:r w:rsidRPr="00081227">
        <w:t>ResultsPagingUtility</w:t>
      </w:r>
      <w:r>
        <w:t xml:space="preserve"> Class</w:t>
      </w:r>
    </w:p>
    <w:p w14:paraId="65B5013C" w14:textId="77777777" w:rsidR="00B86380" w:rsidRPr="00081227" w:rsidRDefault="00B86380" w:rsidP="00B86380">
      <w:pPr>
        <w:pStyle w:val="Code"/>
      </w:pPr>
      <w:bookmarkStart w:id="65" w:name="OLE_LINK65"/>
      <w:bookmarkStart w:id="66" w:name="OLE_LINK66"/>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t xml:space="preserve">    }</w:t>
      </w:r>
    </w:p>
    <w:p w14:paraId="4F7C2325" w14:textId="77777777" w:rsidR="00B86380" w:rsidRDefault="00B86380" w:rsidP="00B86380">
      <w:pPr>
        <w:pStyle w:val="Code"/>
      </w:pPr>
      <w:r w:rsidRPr="00081227">
        <w:t>}</w:t>
      </w:r>
      <w:bookmarkEnd w:id="65"/>
      <w:bookmarkEnd w:id="66"/>
    </w:p>
    <w:p w14:paraId="5FF92D41" w14:textId="77777777" w:rsidR="00FD7AC0" w:rsidRDefault="00FD7AC0" w:rsidP="00B86380">
      <w:pPr>
        <w:pStyle w:val="Code"/>
      </w:pP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r w:rsidRPr="00B86380">
        <w:rPr>
          <w:rStyle w:val="CodeInline"/>
        </w:rPr>
        <w:t>PagedDataRequestFactory</w:t>
      </w:r>
      <w:r>
        <w:t xml:space="preserve">, this class will throw </w:t>
      </w:r>
      <w:r w:rsidRPr="00B86380">
        <w:rPr>
          <w:rStyle w:val="CodeInline"/>
        </w:rPr>
        <w:t>ArgumentOutOfRangeException</w:t>
      </w:r>
      <w:r>
        <w:t xml:space="preserve"> exceptions because, by this point in the processing, all </w:t>
      </w:r>
      <w:r w:rsidR="00F13537">
        <w:t xml:space="preserve">invalid user input should have been corrected or rejected as appropriate. The only interesting method is </w:t>
      </w:r>
      <w:r w:rsidR="00F13537" w:rsidRPr="00F13537">
        <w:rPr>
          <w:rStyle w:val="CodeInline"/>
        </w:rPr>
        <w:t>CalculatePageCount</w:t>
      </w:r>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Next, let's implement the QueryResult class as follows:</w:t>
      </w:r>
    </w:p>
    <w:p w14:paraId="380700B7" w14:textId="77777777" w:rsidR="00081227" w:rsidRPr="00197107" w:rsidRDefault="00081227" w:rsidP="00081227">
      <w:pPr>
        <w:pStyle w:val="Code"/>
      </w:pPr>
      <w:bookmarkStart w:id="67" w:name="OLE_LINK67"/>
      <w:bookmarkStart w:id="68" w:name="OLE_LINK68"/>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lastRenderedPageBreak/>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bookmarkEnd w:id="67"/>
    <w:bookmarkEnd w:id="68"/>
    <w:p w14:paraId="03B63DE7" w14:textId="55063451" w:rsidR="00071A28" w:rsidRDefault="00071A28" w:rsidP="00071A28">
      <w:pPr>
        <w:pStyle w:val="BodyTextCont"/>
      </w:pPr>
      <w:r>
        <w:t xml:space="preserve">The </w:t>
      </w:r>
      <w:r w:rsidRPr="00071A28">
        <w:rPr>
          <w:rStyle w:val="CodeInline"/>
        </w:rPr>
        <w:t>QueryResult</w:t>
      </w:r>
      <w:r>
        <w:t xml:space="preserve"> class serves as a paging-enhanced data transfer object (DTO) that is used to encapsulate data returned by the query processor. </w:t>
      </w:r>
      <w:r w:rsidR="00FA121A">
        <w:t>The</w:t>
      </w:r>
      <w:r>
        <w:t xml:space="preserve"> </w:t>
      </w:r>
      <w:r w:rsidR="00B86380" w:rsidRPr="00B86380">
        <w:rPr>
          <w:rStyle w:val="CodeInline"/>
        </w:rPr>
        <w:t>TotalItemCount</w:t>
      </w:r>
      <w:r w:rsidR="00B86380">
        <w:t xml:space="preserve"> </w:t>
      </w:r>
      <w:r w:rsidR="00FA121A">
        <w:t xml:space="preserve">is meant to </w:t>
      </w:r>
      <w:r w:rsidR="00B86380">
        <w:t>represent the</w:t>
      </w:r>
      <w:r w:rsidR="00B86380" w:rsidRPr="00B86380">
        <w:t xml:space="preserve"> total number of items, unrestricted by paging logic</w:t>
      </w:r>
      <w:r w:rsidR="00B86380">
        <w:t xml:space="preserve">. Also note that </w:t>
      </w:r>
      <w:r w:rsidR="00B86380" w:rsidRPr="00F13537">
        <w:rPr>
          <w:rStyle w:val="CodeInline"/>
        </w:rPr>
        <w:t>QueryResult</w:t>
      </w:r>
      <w:r w:rsidR="00B86380">
        <w:t xml:space="preserve"> </w:t>
      </w:r>
      <w:r>
        <w:t xml:space="preserve">uses the </w:t>
      </w:r>
      <w:r w:rsidRPr="00F13537">
        <w:rPr>
          <w:rStyle w:val="CodeInline"/>
        </w:rPr>
        <w:t>ResultsPagingUtility</w:t>
      </w:r>
      <w:r>
        <w:t xml:space="preserve"> class </w:t>
      </w:r>
      <w:r w:rsidR="00F13537">
        <w:t xml:space="preserve">that we just implemented </w:t>
      </w:r>
      <w:r>
        <w:t xml:space="preserve">to compute the </w:t>
      </w:r>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bookmarkStart w:id="69" w:name="OLE_LINK69"/>
      <w:bookmarkStart w:id="70" w:name="OLE_LINK70"/>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bookmarkEnd w:id="69"/>
    <w:bookmarkEnd w:id="70"/>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bookmarkStart w:id="71" w:name="OLE_LINK71"/>
      <w:bookmarkStart w:id="72" w:name="OLE_LINK72"/>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lastRenderedPageBreak/>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var startIndex = ResultsPagingUtility.CalculateStartIndex(requestInfo.PageNumber, requestInfo.PageSize);</w:t>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bookmarkEnd w:id="71"/>
      <w:bookmarkEnd w:id="72"/>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bookmarkStart w:id="73" w:name="OLE_LINK73"/>
      <w:bookmarkStart w:id="74" w:name="OLE_LINK74"/>
      <w:r w:rsidRPr="00D97F9F">
        <w:t>container.Bind&lt;IAllTasksQueryProcessor&gt;().To&lt;AllTasksQueryProcessor&gt;().InRequestScope();</w:t>
      </w:r>
    </w:p>
    <w:bookmarkEnd w:id="73"/>
    <w:bookmarkEnd w:id="74"/>
    <w:p w14:paraId="3FE7542C" w14:textId="17BAF9FE" w:rsidR="00197107" w:rsidRDefault="00827DD6" w:rsidP="00827DD6">
      <w:pPr>
        <w:pStyle w:val="BodyTextCont"/>
      </w:pPr>
      <w:r>
        <w:t xml:space="preserve">There's </w:t>
      </w:r>
      <w:r w:rsidR="00C02305">
        <w:t xml:space="preserve">only </w:t>
      </w:r>
      <w:r>
        <w:t xml:space="preserve">one method in this query processor, and it looks rather simple. Don't be fooled; there's a lot going on in this little method! First, we obtain an </w:t>
      </w:r>
      <w:r w:rsidR="00BD551E">
        <w:t xml:space="preserve">NHibernate </w:t>
      </w:r>
      <w:r w:rsidR="00BD551E" w:rsidRPr="00BD551E">
        <w:rPr>
          <w:rStyle w:val="CodeInline"/>
        </w:rPr>
        <w:t>IQueryOver</w:t>
      </w:r>
      <w:r w:rsidR="00BD551E">
        <w:t xml:space="preserve"> instance from our NHibernate session. Think of this as queryable access to the entire </w:t>
      </w:r>
      <w:r w:rsidR="00BD551E" w:rsidRPr="00BD551E">
        <w:rPr>
          <w:rStyle w:val="CodeInline"/>
        </w:rPr>
        <w:t>Task</w:t>
      </w:r>
      <w:r w:rsidR="00BD551E">
        <w:t xml:space="preserve"> table; we haven't fetched any data, we have just established queryable access to it.</w:t>
      </w:r>
    </w:p>
    <w:p w14:paraId="2894FA9F" w14:textId="77777777" w:rsidR="00BD551E" w:rsidRDefault="00BD551E" w:rsidP="00BD551E">
      <w:pPr>
        <w:pStyle w:val="BodyTextCont"/>
      </w:pPr>
      <w:r>
        <w:t xml:space="preserve">Next, we </w:t>
      </w:r>
      <w:r w:rsidR="00321CDB">
        <w:t xml:space="preserve">use the </w:t>
      </w:r>
      <w:r w:rsidR="00321CDB" w:rsidRPr="00321CDB">
        <w:rPr>
          <w:rStyle w:val="CodeInline"/>
        </w:rPr>
        <w:t>IQueryOver RowCount</w:t>
      </w:r>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linq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r w:rsidRPr="001E5C5B">
        <w:rPr>
          <w:rStyle w:val="CodeInline"/>
        </w:rPr>
        <w:t>QueryResult</w:t>
      </w:r>
      <w:r>
        <w:t xml:space="preserve"> and return it to the invoker, which just so happens to be an </w:t>
      </w:r>
      <w:r w:rsidRPr="001E5C5B">
        <w:rPr>
          <w:rStyle w:val="CodeInline"/>
        </w:rPr>
        <w:t>IAllTasksInquiryProcessor</w:t>
      </w:r>
      <w:r>
        <w:t>.</w:t>
      </w:r>
    </w:p>
    <w:p w14:paraId="454DCF8B" w14:textId="77777777" w:rsidR="001E5C5B" w:rsidRDefault="001E5C5B" w:rsidP="00BD551E">
      <w:pPr>
        <w:pStyle w:val="BodyTextCont"/>
      </w:pPr>
      <w:r>
        <w:t xml:space="preserve">We will implement </w:t>
      </w:r>
      <w:r w:rsidRPr="001E5C5B">
        <w:rPr>
          <w:rStyle w:val="CodeInline"/>
        </w:rPr>
        <w:t>IAllTasksInquiryProcessor</w:t>
      </w:r>
      <w:r>
        <w:t xml:space="preserve"> soon, but first we need to take care of some more utility types that it </w:t>
      </w:r>
      <w:r w:rsidR="00B67F21">
        <w:t>uses</w:t>
      </w:r>
      <w:r>
        <w:t xml:space="preserve">. First, add </w:t>
      </w:r>
      <w:r w:rsidRPr="001E5C5B">
        <w:rPr>
          <w:rStyle w:val="CodeInline"/>
        </w:rPr>
        <w:t>IPageLinkContaining</w:t>
      </w:r>
      <w:r>
        <w:t xml:space="preserve"> as follows:</w:t>
      </w:r>
    </w:p>
    <w:p w14:paraId="551FEDC6" w14:textId="77777777" w:rsidR="001E5C5B" w:rsidRPr="001E5C5B" w:rsidRDefault="001E5C5B" w:rsidP="001E5C5B">
      <w:pPr>
        <w:pStyle w:val="Code"/>
      </w:pPr>
      <w:bookmarkStart w:id="75" w:name="OLE_LINK75"/>
      <w:bookmarkStart w:id="76" w:name="OLE_LINK76"/>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lastRenderedPageBreak/>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bookmarkEnd w:id="75"/>
    <w:bookmarkEnd w:id="76"/>
    <w:p w14:paraId="6A5B0DF3" w14:textId="77777777" w:rsidR="001E5C5B" w:rsidRDefault="001E5C5B" w:rsidP="00BD551E">
      <w:pPr>
        <w:pStyle w:val="BodyTextCont"/>
      </w:pPr>
      <w:r>
        <w:t>Next, im</w:t>
      </w:r>
      <w:r w:rsidR="00B67F21">
        <w:t>pl</w:t>
      </w:r>
      <w:r>
        <w:t xml:space="preserve">ement </w:t>
      </w:r>
      <w:r w:rsidRPr="00B67F21">
        <w:rPr>
          <w:rStyle w:val="CodeInline"/>
        </w:rPr>
        <w:t>PagedDataInquiryResponse</w:t>
      </w:r>
      <w:r w:rsidR="00B67F21">
        <w:t xml:space="preserve">, which implements </w:t>
      </w:r>
      <w:r w:rsidR="00B67F21" w:rsidRPr="00B67F21">
        <w:rPr>
          <w:rStyle w:val="CodeInline"/>
        </w:rPr>
        <w:t>ILinkContaining</w:t>
      </w:r>
      <w:r w:rsidR="00B67F21">
        <w:t>, as follows:</w:t>
      </w:r>
    </w:p>
    <w:p w14:paraId="42330296" w14:textId="77777777" w:rsidR="00B67F21" w:rsidRPr="00B67F21" w:rsidRDefault="00B67F21" w:rsidP="00B67F21">
      <w:pPr>
        <w:pStyle w:val="Code"/>
      </w:pPr>
      <w:bookmarkStart w:id="77" w:name="OLE_LINK77"/>
      <w:bookmarkStart w:id="78" w:name="OLE_LINK78"/>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bookmarkEnd w:id="77"/>
    <w:bookmarkEnd w:id="78"/>
    <w:p w14:paraId="076ED1A4" w14:textId="77777777" w:rsidR="00B67F21" w:rsidRDefault="00B67F21" w:rsidP="00BD551E">
      <w:pPr>
        <w:pStyle w:val="BodyTextCont"/>
      </w:pPr>
      <w:r w:rsidRPr="00B67F21">
        <w:rPr>
          <w:rStyle w:val="CodeInline"/>
        </w:rPr>
        <w:t>PagedDataInquiryResponse</w:t>
      </w:r>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r w:rsidR="001E5C5B" w:rsidRPr="001E5C5B">
        <w:rPr>
          <w:rStyle w:val="CodeInline"/>
        </w:rPr>
        <w:t>IAllTasksInquiryProcessor</w:t>
      </w:r>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bookmarkStart w:id="79" w:name="OLE_LINK79"/>
      <w:bookmarkStart w:id="80" w:name="OLE_LINK80"/>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lastRenderedPageBreak/>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bookmarkEnd w:id="79"/>
    <w:bookmarkEnd w:id="80"/>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bookmarkStart w:id="81" w:name="OLE_LINK81"/>
      <w:bookmarkStart w:id="82" w:name="OLE_LINK82"/>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lastRenderedPageBreak/>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bookmarkEnd w:id="81"/>
    <w:bookmarkEnd w:id="82"/>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bookmarkStart w:id="83" w:name="OLE_LINK83"/>
      <w:bookmarkStart w:id="84" w:name="OLE_LINK84"/>
      <w:r w:rsidRPr="00514ACD">
        <w:t>container.Bind&lt;IAllTasksInquiryProcessor&gt;().To&lt;AllTasksInquiryProcessor&gt;().InRequestScope();</w:t>
      </w:r>
    </w:p>
    <w:bookmarkEnd w:id="83"/>
    <w:bookmarkEnd w:id="84"/>
    <w:p w14:paraId="48D27EBA" w14:textId="77777777" w:rsidR="00514ACD" w:rsidRDefault="00514ACD" w:rsidP="00197107">
      <w:pPr>
        <w:pStyle w:val="Code"/>
      </w:pPr>
    </w:p>
    <w:p w14:paraId="4E547F55" w14:textId="77777777" w:rsidR="00DE20D1" w:rsidRDefault="00514ACD" w:rsidP="00DE20D1">
      <w:pPr>
        <w:pStyle w:val="BodyTextCont"/>
      </w:pPr>
      <w:r>
        <w:t xml:space="preserve">The </w:t>
      </w:r>
      <w:r w:rsidRPr="00DE20D1">
        <w:rPr>
          <w:rStyle w:val="CodeInline"/>
        </w:rPr>
        <w:t>GetTasks</w:t>
      </w:r>
      <w:r>
        <w:t xml:space="preserve"> </w:t>
      </w:r>
      <w:r w:rsidR="00DE20D1">
        <w:t>overload</w:t>
      </w:r>
      <w:r>
        <w:t xml:space="preserve"> that implements the </w:t>
      </w:r>
      <w:r w:rsidR="00DE20D1" w:rsidRPr="00DE20D1">
        <w:rPr>
          <w:rStyle w:val="CodeInline"/>
        </w:rPr>
        <w:t>IAllTasksInquiryProcessor</w:t>
      </w:r>
      <w:r w:rsidR="00DE20D1">
        <w:t xml:space="preserve"> </w:t>
      </w:r>
      <w:r>
        <w:t xml:space="preserve">interface is where the </w:t>
      </w:r>
      <w:r w:rsidR="00DE20D1">
        <w:t>main</w:t>
      </w:r>
      <w:r>
        <w:t xml:space="preserve"> logic is; </w:t>
      </w:r>
      <w:r w:rsidR="00DE20D1">
        <w:t xml:space="preserve">the other overload simply uses the </w:t>
      </w:r>
      <w:r w:rsidR="00DE20D1" w:rsidRPr="00DE20D1">
        <w:rPr>
          <w:rStyle w:val="CodeInline"/>
        </w:rPr>
        <w:t>IAutoMapper</w:t>
      </w:r>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r w:rsidR="00DE20D1" w:rsidRPr="00DE20D1">
        <w:rPr>
          <w:rStyle w:val="CodeInline"/>
        </w:rPr>
        <w:t>PagedTaskDataInquiryResponse</w:t>
      </w:r>
      <w:r w:rsidR="00DE20D1">
        <w:t xml:space="preserve"> and return it to the invoker.</w:t>
      </w:r>
    </w:p>
    <w:p w14:paraId="1AA5D0F3" w14:textId="77777777" w:rsidR="00197107" w:rsidRDefault="00DE20D1" w:rsidP="00DE20D1">
      <w:pPr>
        <w:pStyle w:val="BodyTextCont"/>
      </w:pPr>
      <w:r>
        <w:t xml:space="preserve">The invoker happens to be… the </w:t>
      </w:r>
      <w:r w:rsidRPr="00DE20D1">
        <w:rPr>
          <w:rStyle w:val="CodeInline"/>
        </w:rPr>
        <w:t>TasksController</w:t>
      </w:r>
      <w:r>
        <w:t xml:space="preserve"> class' </w:t>
      </w:r>
      <w:r w:rsidRPr="00DE20D1">
        <w:rPr>
          <w:rStyle w:val="CodeInline"/>
        </w:rPr>
        <w:t>GetTasks</w:t>
      </w:r>
      <w:r>
        <w:t xml:space="preserve"> action method. Implement the method as </w:t>
      </w:r>
      <w:r w:rsidR="00707E2E">
        <w:t>follows…</w:t>
      </w:r>
    </w:p>
    <w:p w14:paraId="745AE470" w14:textId="77777777" w:rsidR="00C02305" w:rsidRDefault="00C02305" w:rsidP="00DE20D1">
      <w:pPr>
        <w:pStyle w:val="BodyTextCont"/>
      </w:pPr>
    </w:p>
    <w:p w14:paraId="664DB16C" w14:textId="77777777" w:rsidR="00DE20D1" w:rsidRPr="00DE20D1" w:rsidRDefault="00DE20D1" w:rsidP="00DE20D1">
      <w:pPr>
        <w:pStyle w:val="Code"/>
      </w:pPr>
      <w:bookmarkStart w:id="85" w:name="OLE_LINK85"/>
      <w:bookmarkStart w:id="86" w:name="OLE_LINK86"/>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bookmarkEnd w:id="85"/>
    <w:bookmarkEnd w:id="86"/>
    <w:p w14:paraId="4060DEE6" w14:textId="77777777" w:rsidR="00707E2E" w:rsidRDefault="00707E2E" w:rsidP="00707E2E">
      <w:pPr>
        <w:pStyle w:val="BodyTextCont"/>
      </w:pPr>
      <w:r>
        <w:t xml:space="preserve">… and then add the dependencies required by the </w:t>
      </w:r>
      <w:r w:rsidRPr="00707E2E">
        <w:rPr>
          <w:rStyle w:val="CodeInline"/>
        </w:rPr>
        <w:t>GetTasks</w:t>
      </w:r>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w:t>
      </w:r>
      <w:bookmarkStart w:id="87" w:name="OLE_LINK87"/>
      <w:bookmarkStart w:id="88" w:name="OLE_LINK88"/>
      <w:r w:rsidRPr="00707E2E">
        <w:rPr>
          <w:rStyle w:val="CodeBold"/>
        </w:rPr>
        <w:t>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lastRenderedPageBreak/>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bookmarkEnd w:id="87"/>
    <w:bookmarkEnd w:id="88"/>
    <w:p w14:paraId="64A8F14E" w14:textId="77777777" w:rsidR="00707E2E" w:rsidRDefault="00707E2E" w:rsidP="00707E2E">
      <w:pPr>
        <w:pStyle w:val="Code"/>
      </w:pPr>
      <w:r>
        <w:t>…</w:t>
      </w:r>
    </w:p>
    <w:p w14:paraId="403E2D81" w14:textId="77777777" w:rsidR="00197107" w:rsidRDefault="00707E2E" w:rsidP="00197107">
      <w:pPr>
        <w:pStyle w:val="BodyTextCont"/>
      </w:pPr>
      <w:r w:rsidRPr="00707E2E">
        <w:rPr>
          <w:rStyle w:val="CodeInline"/>
        </w:rPr>
        <w:t>GetTasks</w:t>
      </w:r>
      <w:r>
        <w:t xml:space="preserve"> is yet another simple action method, but as we've seen before, these action methods are supported by heavy lifting being done in the dependencies and attributes. All </w:t>
      </w:r>
      <w:r w:rsidRPr="00707E2E">
        <w:rPr>
          <w:rStyle w:val="CodeInline"/>
        </w:rPr>
        <w:t>GetTasks</w:t>
      </w:r>
      <w:r>
        <w:t xml:space="preserve"> does is delegate its work to the </w:t>
      </w:r>
      <w:r w:rsidRPr="00707E2E">
        <w:rPr>
          <w:rStyle w:val="CodeInline"/>
        </w:rPr>
        <w:t>IAllTasksInquiryProcessor</w:t>
      </w:r>
      <w:r>
        <w:t xml:space="preserve">, passing it a custom request that it obtained from the </w:t>
      </w:r>
      <w:r w:rsidRPr="00707E2E">
        <w:rPr>
          <w:rStyle w:val="CodeInline"/>
        </w:rPr>
        <w:t>IPagedDataRequestFactory</w:t>
      </w:r>
      <w:r>
        <w:t>. This is what we like: "thin" controllers that are easy to test!</w:t>
      </w:r>
    </w:p>
    <w:p w14:paraId="2C64847B" w14:textId="10ED0D9B" w:rsidR="00707E2E" w:rsidRDefault="00707E2E" w:rsidP="00197107">
      <w:pPr>
        <w:pStyle w:val="BodyTextCont"/>
      </w:pPr>
      <w:r>
        <w:t xml:space="preserve">Speaking of testing, it's time to test this paging functionality. </w:t>
      </w:r>
      <w:r w:rsidR="00824DE5">
        <w:t>If you've been following along</w:t>
      </w:r>
      <w:r w:rsidR="00C02305">
        <w:t xml:space="preserve"> you should now have</w:t>
      </w:r>
      <w:r>
        <w:t xml:space="preserve"> </w:t>
      </w:r>
      <w:r w:rsidR="00824DE5">
        <w:t>eighteen</w:t>
      </w:r>
      <w:r>
        <w:t xml:space="preserve"> tasks in </w:t>
      </w:r>
      <w:r w:rsidR="00C02305">
        <w:t xml:space="preserve">your </w:t>
      </w:r>
      <w:r>
        <w:t>database</w:t>
      </w:r>
      <w:r w:rsidR="00824DE5">
        <w:t>. Let's fetch the second page, specifying a page size of ten (using bhogg's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66DCF7B" w14:textId="77777777" w:rsidR="00824DE5" w:rsidRDefault="00824DE5" w:rsidP="00A94AEC">
      <w:pPr>
        <w:pStyle w:val="Figure"/>
      </w:pPr>
      <w:r w:rsidRPr="00824DE5">
        <w:rPr>
          <w:noProof/>
        </w:rPr>
        <w:lastRenderedPageBreak/>
        <w:drawing>
          <wp:inline distT="0" distB="0" distL="0" distR="0" wp14:anchorId="3BCF1043" wp14:editId="4896C418">
            <wp:extent cx="3514725" cy="3461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0166" cy="3467015"/>
                    </a:xfrm>
                    <a:prstGeom prst="rect">
                      <a:avLst/>
                    </a:prstGeom>
                  </pic:spPr>
                </pic:pic>
              </a:graphicData>
            </a:graphic>
          </wp:inline>
        </w:drawing>
      </w:r>
    </w:p>
    <w:p w14:paraId="26368451" w14:textId="77777777" w:rsidR="00C02305" w:rsidRDefault="00C02305" w:rsidP="00C02305">
      <w:pPr>
        <w:pStyle w:val="FigureCaption"/>
      </w:pPr>
      <w:r>
        <w:t>Figure 7-1. Paged Tasks Response (abbreviated)</w:t>
      </w:r>
    </w:p>
    <w:p w14:paraId="0DBD6366" w14:textId="77777777" w:rsidR="00824DE5" w:rsidRDefault="00824DE5" w:rsidP="00197107">
      <w:pPr>
        <w:pStyle w:val="BodyTextCont"/>
      </w:pPr>
    </w:p>
    <w:p w14:paraId="66CB6AD7" w14:textId="3E1A207E" w:rsidR="00427A84"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(i.e., 10) based on the query string we provided in the request.</w:t>
      </w:r>
      <w:r w:rsidR="00427A84">
        <w:t xml:space="preserve"> However, something is missing: the Assignees! What happened?</w:t>
      </w:r>
    </w:p>
    <w:p w14:paraId="05986A5F" w14:textId="2E8AE838" w:rsidR="00427A84" w:rsidRDefault="00427A84" w:rsidP="00CD6007">
      <w:pPr>
        <w:pStyle w:val="BodyTextCont"/>
      </w:pPr>
      <w:r>
        <w:t xml:space="preserve">In the </w:t>
      </w:r>
      <w:r w:rsidRPr="00427A84">
        <w:rPr>
          <w:rStyle w:val="Emphasis"/>
        </w:rPr>
        <w:t>GET a Task</w:t>
      </w:r>
      <w:r>
        <w:t xml:space="preserve"> section of Chapter 6, we implemented a message handler </w:t>
      </w:r>
      <w:r w:rsidR="00F64169">
        <w:t>to</w:t>
      </w:r>
      <w:r>
        <w:t xml:space="preserve"> control whether a task's assignees should </w:t>
      </w:r>
      <w:r w:rsidR="00F64169">
        <w:t xml:space="preserve">appear in the response message </w:t>
      </w:r>
      <w:r>
        <w:t>based on the user's permissions.</w:t>
      </w:r>
      <w:r w:rsidR="00F64169">
        <w:t xml:space="preserve"> That handler, </w:t>
      </w:r>
      <w:r w:rsidR="00F64169" w:rsidRPr="00F64169">
        <w:rPr>
          <w:rStyle w:val="CodeInline"/>
        </w:rPr>
        <w:t>TaskDataSecurityMessageHandler</w:t>
      </w:r>
      <w:r w:rsidR="00F64169">
        <w:t>, was designed to handle</w:t>
      </w:r>
      <w:r w:rsidR="00CA0C8E">
        <w:t xml:space="preserve"> simple</w:t>
      </w:r>
      <w:r w:rsidR="00F64169">
        <w:t xml:space="preserve"> </w:t>
      </w:r>
      <w:r w:rsidR="00F64169" w:rsidRPr="00F64169">
        <w:rPr>
          <w:rStyle w:val="CodeInline"/>
        </w:rPr>
        <w:t>Task</w:t>
      </w:r>
      <w:r w:rsidR="00F64169">
        <w:t xml:space="preserve"> content, but not </w:t>
      </w:r>
      <w:r w:rsidR="00F64169" w:rsidRPr="00F64169">
        <w:rPr>
          <w:rStyle w:val="CodeInline"/>
        </w:rPr>
        <w:t>PagedDataInquiryResponse&lt;Task&gt;</w:t>
      </w:r>
      <w:r w:rsidR="00F64169">
        <w:t xml:space="preserve"> content. We are returning the later type of content in this scenario, so the handler is not operating on the response. As a result, each </w:t>
      </w:r>
      <w:r w:rsidR="00F64169" w:rsidRPr="00F64169">
        <w:rPr>
          <w:rStyle w:val="CodeInline"/>
        </w:rPr>
        <w:t>Task</w:t>
      </w:r>
      <w:r w:rsidR="00F64169">
        <w:t xml:space="preserve"> object's </w:t>
      </w:r>
      <w:r w:rsidR="00F64169" w:rsidRPr="00F64169">
        <w:rPr>
          <w:rStyle w:val="CodeInline"/>
        </w:rPr>
        <w:t>ShouldSerializeAssignees</w:t>
      </w:r>
      <w:r w:rsidR="00F64169">
        <w:t xml:space="preserve"> method is returning the default value</w:t>
      </w:r>
      <w:r w:rsidR="00CA0C8E">
        <w:t xml:space="preserve"> of</w:t>
      </w:r>
      <w:r w:rsidR="00F64169">
        <w:t xml:space="preserve"> </w:t>
      </w:r>
      <w:r w:rsidR="00F64169" w:rsidRPr="00F64169">
        <w:rPr>
          <w:rStyle w:val="CodeInline"/>
        </w:rPr>
        <w:t>false</w:t>
      </w:r>
      <w:r w:rsidR="00CA0C8E">
        <w:t>, and we are therefore not seeing any Assignees.</w:t>
      </w:r>
    </w:p>
    <w:p w14:paraId="1ACDB1B8" w14:textId="11BDBF0A" w:rsidR="00F64169" w:rsidRDefault="00F64169" w:rsidP="00CD6007">
      <w:pPr>
        <w:pStyle w:val="BodyTextCont"/>
      </w:pPr>
      <w:r>
        <w:t xml:space="preserve">To solve the problem, we could modify </w:t>
      </w:r>
      <w:r w:rsidRPr="00F64169">
        <w:rPr>
          <w:rStyle w:val="CodeInline"/>
        </w:rPr>
        <w:t>TaskDataSecurityMessageHandler</w:t>
      </w:r>
      <w:r>
        <w:t xml:space="preserve"> to handle both </w:t>
      </w:r>
      <w:r w:rsidR="00CA0C8E">
        <w:t xml:space="preserve">response types. However, this would violate the Open Closed Principle that we mentioned in Chapter 5. Instead, we'll add a new handler, and leave the existing functionality that operates on responses with simple </w:t>
      </w:r>
      <w:r w:rsidR="00CA0C8E" w:rsidRPr="00CA0C8E">
        <w:rPr>
          <w:rStyle w:val="CodeInline"/>
        </w:rPr>
        <w:t>Task</w:t>
      </w:r>
      <w:r w:rsidR="00CA0C8E">
        <w:t xml:space="preserve"> content undisturbed. Implement the new handler as follows:</w:t>
      </w:r>
    </w:p>
    <w:p w14:paraId="3B04262F" w14:textId="77777777" w:rsidR="00CA0C8E" w:rsidRPr="00CA0C8E" w:rsidRDefault="00CA0C8E" w:rsidP="00CA0C8E">
      <w:pPr>
        <w:pStyle w:val="Code"/>
      </w:pPr>
      <w:bookmarkStart w:id="89" w:name="OLE_LINK89"/>
      <w:bookmarkStart w:id="90" w:name="OLE_LINK90"/>
      <w:r w:rsidRPr="00CA0C8E">
        <w:t>using System.Net.Http;</w:t>
      </w:r>
    </w:p>
    <w:p w14:paraId="2939B52A" w14:textId="77777777" w:rsidR="00CA0C8E" w:rsidRPr="00CA0C8E" w:rsidRDefault="00CA0C8E" w:rsidP="00CA0C8E">
      <w:pPr>
        <w:pStyle w:val="Code"/>
      </w:pPr>
      <w:r w:rsidRPr="00CA0C8E">
        <w:t>using System.Threading;</w:t>
      </w:r>
    </w:p>
    <w:p w14:paraId="25E7C8CD" w14:textId="77777777" w:rsidR="00CA0C8E" w:rsidRPr="00CA0C8E" w:rsidRDefault="00CA0C8E" w:rsidP="00CA0C8E">
      <w:pPr>
        <w:pStyle w:val="Code"/>
      </w:pPr>
      <w:r w:rsidRPr="00CA0C8E">
        <w:lastRenderedPageBreak/>
        <w:t>using System.Threading.Tasks;</w:t>
      </w:r>
    </w:p>
    <w:p w14:paraId="480F3152" w14:textId="77777777" w:rsidR="00CA0C8E" w:rsidRPr="00CA0C8E" w:rsidRDefault="00CA0C8E" w:rsidP="00CA0C8E">
      <w:pPr>
        <w:pStyle w:val="Code"/>
      </w:pPr>
      <w:r w:rsidRPr="00CA0C8E">
        <w:t>using log4net;</w:t>
      </w:r>
    </w:p>
    <w:p w14:paraId="09E3F042" w14:textId="77777777" w:rsidR="00CA0C8E" w:rsidRPr="00CA0C8E" w:rsidRDefault="00CA0C8E" w:rsidP="00CA0C8E">
      <w:pPr>
        <w:pStyle w:val="Code"/>
      </w:pPr>
      <w:r w:rsidRPr="00CA0C8E">
        <w:t>using WebApi2Book.Common;</w:t>
      </w:r>
    </w:p>
    <w:p w14:paraId="0884C2CF" w14:textId="77777777" w:rsidR="00CA0C8E" w:rsidRPr="00CA0C8E" w:rsidRDefault="00CA0C8E" w:rsidP="00CA0C8E">
      <w:pPr>
        <w:pStyle w:val="Code"/>
      </w:pPr>
      <w:r w:rsidRPr="00CA0C8E">
        <w:t>using WebApi2Book.Common.Logging;</w:t>
      </w:r>
    </w:p>
    <w:p w14:paraId="683246D4" w14:textId="77777777" w:rsidR="00CA0C8E" w:rsidRPr="00CA0C8E" w:rsidRDefault="00CA0C8E" w:rsidP="00CA0C8E">
      <w:pPr>
        <w:pStyle w:val="Code"/>
      </w:pPr>
      <w:r w:rsidRPr="00CA0C8E">
        <w:t>using WebApi2Book.Common.Security;</w:t>
      </w:r>
    </w:p>
    <w:p w14:paraId="6BD425BA" w14:textId="77777777" w:rsidR="00CA0C8E" w:rsidRPr="00CA0C8E" w:rsidRDefault="00CA0C8E" w:rsidP="00CA0C8E">
      <w:pPr>
        <w:pStyle w:val="Code"/>
      </w:pPr>
      <w:r w:rsidRPr="00CA0C8E">
        <w:t>using WebApi2Book.Web.Api.Models;</w:t>
      </w:r>
    </w:p>
    <w:p w14:paraId="44B8544B" w14:textId="77777777" w:rsidR="00CA0C8E" w:rsidRPr="00CA0C8E" w:rsidRDefault="00CA0C8E" w:rsidP="00CA0C8E">
      <w:pPr>
        <w:pStyle w:val="Code"/>
      </w:pPr>
      <w:r w:rsidRPr="00CA0C8E">
        <w:t>using Task = WebApi2Book.Web.Api.Models.Task;</w:t>
      </w:r>
    </w:p>
    <w:p w14:paraId="6E86A7AC" w14:textId="77777777" w:rsidR="00CA0C8E" w:rsidRPr="00CA0C8E" w:rsidRDefault="00CA0C8E" w:rsidP="00CA0C8E">
      <w:pPr>
        <w:pStyle w:val="Code"/>
      </w:pPr>
    </w:p>
    <w:p w14:paraId="3EDB56F0" w14:textId="77777777" w:rsidR="00CA0C8E" w:rsidRPr="00CA0C8E" w:rsidRDefault="00CA0C8E" w:rsidP="00CA0C8E">
      <w:pPr>
        <w:pStyle w:val="Code"/>
      </w:pPr>
      <w:r w:rsidRPr="00CA0C8E">
        <w:t>namespace WebApi2Book.Web.Api.Security</w:t>
      </w:r>
    </w:p>
    <w:p w14:paraId="7FA30CED" w14:textId="77777777" w:rsidR="00CA0C8E" w:rsidRPr="00CA0C8E" w:rsidRDefault="00CA0C8E" w:rsidP="00CA0C8E">
      <w:pPr>
        <w:pStyle w:val="Code"/>
      </w:pPr>
      <w:r w:rsidRPr="00CA0C8E">
        <w:t>{</w:t>
      </w:r>
    </w:p>
    <w:p w14:paraId="2D33D4D6" w14:textId="77777777" w:rsidR="00CA0C8E" w:rsidRPr="00CA0C8E" w:rsidRDefault="00CA0C8E" w:rsidP="00CA0C8E">
      <w:pPr>
        <w:pStyle w:val="Code"/>
      </w:pPr>
      <w:r w:rsidRPr="00CA0C8E">
        <w:t xml:space="preserve">    public class PagedTaskDataSecurityMessageHandler : DelegatingHandler</w:t>
      </w:r>
    </w:p>
    <w:p w14:paraId="3878EF95" w14:textId="77777777" w:rsidR="00CA0C8E" w:rsidRPr="00CA0C8E" w:rsidRDefault="00CA0C8E" w:rsidP="00CA0C8E">
      <w:pPr>
        <w:pStyle w:val="Code"/>
      </w:pPr>
      <w:r w:rsidRPr="00CA0C8E">
        <w:t xml:space="preserve">    {</w:t>
      </w:r>
    </w:p>
    <w:p w14:paraId="128BF8CE" w14:textId="77777777" w:rsidR="00CA0C8E" w:rsidRPr="00CA0C8E" w:rsidRDefault="00CA0C8E" w:rsidP="00CA0C8E">
      <w:pPr>
        <w:pStyle w:val="Code"/>
      </w:pPr>
      <w:r w:rsidRPr="00CA0C8E">
        <w:t xml:space="preserve">        private readonly ILog _log;</w:t>
      </w:r>
    </w:p>
    <w:p w14:paraId="1ED4A9DD" w14:textId="77777777" w:rsidR="00CA0C8E" w:rsidRPr="00CA0C8E" w:rsidRDefault="00CA0C8E" w:rsidP="00CA0C8E">
      <w:pPr>
        <w:pStyle w:val="Code"/>
      </w:pPr>
      <w:r w:rsidRPr="00CA0C8E">
        <w:t xml:space="preserve">        private readonly IUserSession _userSession;</w:t>
      </w:r>
    </w:p>
    <w:p w14:paraId="5F855182" w14:textId="77777777" w:rsidR="00CA0C8E" w:rsidRPr="00CA0C8E" w:rsidRDefault="00CA0C8E" w:rsidP="00CA0C8E">
      <w:pPr>
        <w:pStyle w:val="Code"/>
      </w:pPr>
    </w:p>
    <w:p w14:paraId="1894DA58" w14:textId="77777777" w:rsidR="00CA0C8E" w:rsidRPr="00CA0C8E" w:rsidRDefault="00CA0C8E" w:rsidP="00CA0C8E">
      <w:pPr>
        <w:pStyle w:val="Code"/>
      </w:pPr>
      <w:r w:rsidRPr="00CA0C8E">
        <w:t xml:space="preserve">        public PagedTaskDataSecurityMessageHandler(ILogManager logManager, IUserSession userSession)</w:t>
      </w:r>
    </w:p>
    <w:p w14:paraId="21892DF3" w14:textId="77777777" w:rsidR="00CA0C8E" w:rsidRPr="00CA0C8E" w:rsidRDefault="00CA0C8E" w:rsidP="00CA0C8E">
      <w:pPr>
        <w:pStyle w:val="Code"/>
      </w:pPr>
      <w:r w:rsidRPr="00CA0C8E">
        <w:t xml:space="preserve">        {</w:t>
      </w:r>
    </w:p>
    <w:p w14:paraId="26B47DCC" w14:textId="77777777" w:rsidR="00CA0C8E" w:rsidRPr="00CA0C8E" w:rsidRDefault="00CA0C8E" w:rsidP="00CA0C8E">
      <w:pPr>
        <w:pStyle w:val="Code"/>
      </w:pPr>
      <w:r w:rsidRPr="00CA0C8E">
        <w:t xml:space="preserve">            _log = logManager.GetLog(typeof (PagedTaskDataSecurityMessageHandler));</w:t>
      </w:r>
    </w:p>
    <w:p w14:paraId="754ACFA0" w14:textId="77777777" w:rsidR="00CA0C8E" w:rsidRPr="00CA0C8E" w:rsidRDefault="00CA0C8E" w:rsidP="00CA0C8E">
      <w:pPr>
        <w:pStyle w:val="Code"/>
      </w:pPr>
      <w:r w:rsidRPr="00CA0C8E">
        <w:t xml:space="preserve">            _userSession = userSession;</w:t>
      </w:r>
    </w:p>
    <w:p w14:paraId="520C2921" w14:textId="77777777" w:rsidR="00CA0C8E" w:rsidRPr="00CA0C8E" w:rsidRDefault="00CA0C8E" w:rsidP="00CA0C8E">
      <w:pPr>
        <w:pStyle w:val="Code"/>
      </w:pPr>
      <w:r w:rsidRPr="00CA0C8E">
        <w:t xml:space="preserve">        }</w:t>
      </w:r>
    </w:p>
    <w:p w14:paraId="3792C881" w14:textId="77777777" w:rsidR="00CA0C8E" w:rsidRPr="00CA0C8E" w:rsidRDefault="00CA0C8E" w:rsidP="00CA0C8E">
      <w:pPr>
        <w:pStyle w:val="Code"/>
      </w:pPr>
    </w:p>
    <w:p w14:paraId="1522DDD3" w14:textId="77777777" w:rsidR="00CA0C8E" w:rsidRPr="00CA0C8E" w:rsidRDefault="00CA0C8E" w:rsidP="00CA0C8E">
      <w:pPr>
        <w:pStyle w:val="Code"/>
      </w:pPr>
      <w:r w:rsidRPr="00CA0C8E">
        <w:t xml:space="preserve">        protected override async Task&lt;HttpResponseMessage&gt; SendAsync(</w:t>
      </w:r>
    </w:p>
    <w:p w14:paraId="75A49CC6" w14:textId="77777777" w:rsidR="00CA0C8E" w:rsidRPr="00CA0C8E" w:rsidRDefault="00CA0C8E" w:rsidP="00CA0C8E">
      <w:pPr>
        <w:pStyle w:val="Code"/>
      </w:pPr>
      <w:r w:rsidRPr="00CA0C8E">
        <w:t xml:space="preserve">            HttpRequestMessage request,</w:t>
      </w:r>
    </w:p>
    <w:p w14:paraId="471F4FD1" w14:textId="77777777" w:rsidR="00CA0C8E" w:rsidRPr="00CA0C8E" w:rsidRDefault="00CA0C8E" w:rsidP="00CA0C8E">
      <w:pPr>
        <w:pStyle w:val="Code"/>
      </w:pPr>
      <w:r w:rsidRPr="00CA0C8E">
        <w:t xml:space="preserve">            CancellationToken cancellationToken)</w:t>
      </w:r>
    </w:p>
    <w:p w14:paraId="1745D062" w14:textId="77777777" w:rsidR="00CA0C8E" w:rsidRPr="00CA0C8E" w:rsidRDefault="00CA0C8E" w:rsidP="00CA0C8E">
      <w:pPr>
        <w:pStyle w:val="Code"/>
      </w:pPr>
      <w:r w:rsidRPr="00CA0C8E">
        <w:t xml:space="preserve">        {</w:t>
      </w:r>
    </w:p>
    <w:p w14:paraId="6C57EFB4" w14:textId="77777777" w:rsidR="00CA0C8E" w:rsidRPr="00CA0C8E" w:rsidRDefault="00CA0C8E" w:rsidP="00CA0C8E">
      <w:pPr>
        <w:pStyle w:val="Code"/>
      </w:pPr>
      <w:r w:rsidRPr="00CA0C8E">
        <w:t xml:space="preserve">            var response = await base.SendAsync(request, cancellationToken);</w:t>
      </w:r>
    </w:p>
    <w:p w14:paraId="0493BDC3" w14:textId="77777777" w:rsidR="00CA0C8E" w:rsidRPr="00CA0C8E" w:rsidRDefault="00CA0C8E" w:rsidP="00CA0C8E">
      <w:pPr>
        <w:pStyle w:val="Code"/>
      </w:pPr>
    </w:p>
    <w:p w14:paraId="32E38E93" w14:textId="77777777" w:rsidR="00CA0C8E" w:rsidRPr="00CA0C8E" w:rsidRDefault="00CA0C8E" w:rsidP="00CA0C8E">
      <w:pPr>
        <w:pStyle w:val="Code"/>
      </w:pPr>
      <w:r w:rsidRPr="00CA0C8E">
        <w:t xml:space="preserve">            if (CanHandleResponse(response))</w:t>
      </w:r>
    </w:p>
    <w:p w14:paraId="5EE161BC" w14:textId="77777777" w:rsidR="00CA0C8E" w:rsidRPr="00CA0C8E" w:rsidRDefault="00CA0C8E" w:rsidP="00CA0C8E">
      <w:pPr>
        <w:pStyle w:val="Code"/>
      </w:pPr>
      <w:r w:rsidRPr="00CA0C8E">
        <w:t xml:space="preserve">            {</w:t>
      </w:r>
    </w:p>
    <w:p w14:paraId="076F5C51" w14:textId="77777777" w:rsidR="00CA0C8E" w:rsidRPr="00CA0C8E" w:rsidRDefault="00CA0C8E" w:rsidP="00CA0C8E">
      <w:pPr>
        <w:pStyle w:val="Code"/>
      </w:pPr>
      <w:r w:rsidRPr="00CA0C8E">
        <w:t xml:space="preserve">                ApplySecurityToResponseData((ObjectContent) response.Content);</w:t>
      </w:r>
    </w:p>
    <w:p w14:paraId="56353BEF" w14:textId="77777777" w:rsidR="00CA0C8E" w:rsidRPr="00CA0C8E" w:rsidRDefault="00CA0C8E" w:rsidP="00CA0C8E">
      <w:pPr>
        <w:pStyle w:val="Code"/>
      </w:pPr>
      <w:r w:rsidRPr="00CA0C8E">
        <w:t xml:space="preserve">            }</w:t>
      </w:r>
    </w:p>
    <w:p w14:paraId="5349159E" w14:textId="77777777" w:rsidR="00CA0C8E" w:rsidRPr="00CA0C8E" w:rsidRDefault="00CA0C8E" w:rsidP="00CA0C8E">
      <w:pPr>
        <w:pStyle w:val="Code"/>
      </w:pPr>
    </w:p>
    <w:p w14:paraId="35CF276A" w14:textId="77777777" w:rsidR="00CA0C8E" w:rsidRPr="00CA0C8E" w:rsidRDefault="00CA0C8E" w:rsidP="00CA0C8E">
      <w:pPr>
        <w:pStyle w:val="Code"/>
      </w:pPr>
      <w:r w:rsidRPr="00CA0C8E">
        <w:t xml:space="preserve">            return response;</w:t>
      </w:r>
    </w:p>
    <w:p w14:paraId="6727DF41" w14:textId="77777777" w:rsidR="00CA0C8E" w:rsidRPr="00CA0C8E" w:rsidRDefault="00CA0C8E" w:rsidP="00CA0C8E">
      <w:pPr>
        <w:pStyle w:val="Code"/>
      </w:pPr>
      <w:r w:rsidRPr="00CA0C8E">
        <w:t xml:space="preserve">        }</w:t>
      </w:r>
    </w:p>
    <w:p w14:paraId="7FACA0F8" w14:textId="77777777" w:rsidR="00CA0C8E" w:rsidRPr="00CA0C8E" w:rsidRDefault="00CA0C8E" w:rsidP="00CA0C8E">
      <w:pPr>
        <w:pStyle w:val="Code"/>
      </w:pPr>
    </w:p>
    <w:p w14:paraId="1CA83A90" w14:textId="77777777" w:rsidR="00CA0C8E" w:rsidRPr="00CA0C8E" w:rsidRDefault="00CA0C8E" w:rsidP="00CA0C8E">
      <w:pPr>
        <w:pStyle w:val="Code"/>
      </w:pPr>
      <w:r w:rsidRPr="00CA0C8E">
        <w:t xml:space="preserve">        public bool CanHandleResponse(HttpResponseMessage response)</w:t>
      </w:r>
    </w:p>
    <w:p w14:paraId="7CDB7283" w14:textId="77777777" w:rsidR="00CA0C8E" w:rsidRPr="00CA0C8E" w:rsidRDefault="00CA0C8E" w:rsidP="00CA0C8E">
      <w:pPr>
        <w:pStyle w:val="Code"/>
      </w:pPr>
      <w:r w:rsidRPr="00CA0C8E">
        <w:t xml:space="preserve">        {</w:t>
      </w:r>
    </w:p>
    <w:p w14:paraId="09C50161" w14:textId="77777777" w:rsidR="00CA0C8E" w:rsidRPr="00CA0C8E" w:rsidRDefault="00CA0C8E" w:rsidP="00CA0C8E">
      <w:pPr>
        <w:pStyle w:val="Code"/>
      </w:pPr>
      <w:r w:rsidRPr="00CA0C8E">
        <w:t xml:space="preserve">            var objectContent = response.Content as ObjectContent;</w:t>
      </w:r>
    </w:p>
    <w:p w14:paraId="65D2AE64" w14:textId="77777777" w:rsidR="00CA0C8E" w:rsidRPr="00CA0C8E" w:rsidRDefault="00CA0C8E" w:rsidP="00CA0C8E">
      <w:pPr>
        <w:pStyle w:val="Code"/>
      </w:pPr>
      <w:r w:rsidRPr="00CA0C8E">
        <w:t xml:space="preserve">            var canHandleResponse = objectContent != null &amp;&amp;</w:t>
      </w:r>
    </w:p>
    <w:p w14:paraId="5E792F75" w14:textId="77777777" w:rsidR="00CA0C8E" w:rsidRPr="00CA0C8E" w:rsidRDefault="00CA0C8E" w:rsidP="00CA0C8E">
      <w:pPr>
        <w:pStyle w:val="Code"/>
      </w:pPr>
      <w:r w:rsidRPr="00CA0C8E">
        <w:t xml:space="preserve">                                    objectContent.ObjectType == typeof (PagedDataInquiryResponse&lt;Task&gt;);</w:t>
      </w:r>
    </w:p>
    <w:p w14:paraId="6A1E8261" w14:textId="77777777" w:rsidR="00CA0C8E" w:rsidRPr="00CA0C8E" w:rsidRDefault="00CA0C8E" w:rsidP="00CA0C8E">
      <w:pPr>
        <w:pStyle w:val="Code"/>
      </w:pPr>
      <w:r w:rsidRPr="00CA0C8E">
        <w:t xml:space="preserve">            return canHandleResponse;</w:t>
      </w:r>
    </w:p>
    <w:p w14:paraId="2F7CAC24" w14:textId="77777777" w:rsidR="00CA0C8E" w:rsidRPr="00CA0C8E" w:rsidRDefault="00CA0C8E" w:rsidP="00CA0C8E">
      <w:pPr>
        <w:pStyle w:val="Code"/>
      </w:pPr>
      <w:r w:rsidRPr="00CA0C8E">
        <w:t xml:space="preserve">        }</w:t>
      </w:r>
    </w:p>
    <w:p w14:paraId="5CE49FF1" w14:textId="77777777" w:rsidR="00CA0C8E" w:rsidRPr="00CA0C8E" w:rsidRDefault="00CA0C8E" w:rsidP="00CA0C8E">
      <w:pPr>
        <w:pStyle w:val="Code"/>
      </w:pPr>
    </w:p>
    <w:p w14:paraId="49D8C99A" w14:textId="77777777" w:rsidR="00CA0C8E" w:rsidRPr="00CA0C8E" w:rsidRDefault="00CA0C8E" w:rsidP="00CA0C8E">
      <w:pPr>
        <w:pStyle w:val="Code"/>
      </w:pPr>
      <w:r w:rsidRPr="00CA0C8E">
        <w:t xml:space="preserve">        public void ApplySecurityToResponseData(ObjectContent responseObjectContent)</w:t>
      </w:r>
    </w:p>
    <w:p w14:paraId="1CBAE5C0" w14:textId="77777777" w:rsidR="00CA0C8E" w:rsidRPr="00CA0C8E" w:rsidRDefault="00CA0C8E" w:rsidP="00CA0C8E">
      <w:pPr>
        <w:pStyle w:val="Code"/>
      </w:pPr>
      <w:r w:rsidRPr="00CA0C8E">
        <w:t xml:space="preserve">        {</w:t>
      </w:r>
    </w:p>
    <w:p w14:paraId="490CB132" w14:textId="77777777" w:rsidR="00CA0C8E" w:rsidRPr="00CA0C8E" w:rsidRDefault="00CA0C8E" w:rsidP="00CA0C8E">
      <w:pPr>
        <w:pStyle w:val="Code"/>
      </w:pPr>
      <w:r w:rsidRPr="00CA0C8E">
        <w:t xml:space="preserve">            var maskData = !_userSession.IsInRole(Constants.RoleNames.SeniorWorker);</w:t>
      </w:r>
    </w:p>
    <w:p w14:paraId="06F698B8" w14:textId="77777777" w:rsidR="00CA0C8E" w:rsidRPr="00CA0C8E" w:rsidRDefault="00CA0C8E" w:rsidP="00CA0C8E">
      <w:pPr>
        <w:pStyle w:val="Code"/>
      </w:pPr>
    </w:p>
    <w:p w14:paraId="3D4D7E3F" w14:textId="77777777" w:rsidR="00CA0C8E" w:rsidRPr="00CA0C8E" w:rsidRDefault="00CA0C8E" w:rsidP="00CA0C8E">
      <w:pPr>
        <w:pStyle w:val="Code"/>
      </w:pPr>
      <w:r w:rsidRPr="00CA0C8E">
        <w:lastRenderedPageBreak/>
        <w:t xml:space="preserve">            if (maskData)</w:t>
      </w:r>
    </w:p>
    <w:p w14:paraId="60F10197" w14:textId="77777777" w:rsidR="00CA0C8E" w:rsidRPr="00CA0C8E" w:rsidRDefault="00CA0C8E" w:rsidP="00CA0C8E">
      <w:pPr>
        <w:pStyle w:val="Code"/>
      </w:pPr>
      <w:r w:rsidRPr="00CA0C8E">
        <w:t xml:space="preserve">            {</w:t>
      </w:r>
    </w:p>
    <w:p w14:paraId="18D6DB5E" w14:textId="77777777" w:rsidR="00CA0C8E" w:rsidRPr="00CA0C8E" w:rsidRDefault="00CA0C8E" w:rsidP="00CA0C8E">
      <w:pPr>
        <w:pStyle w:val="Code"/>
      </w:pPr>
      <w:r w:rsidRPr="00CA0C8E">
        <w:t xml:space="preserve">                _log.DebugFormat("Applying security data masking for user {0}", _userSession.Username);</w:t>
      </w:r>
    </w:p>
    <w:p w14:paraId="05AA7301" w14:textId="77777777" w:rsidR="00CA0C8E" w:rsidRPr="00CA0C8E" w:rsidRDefault="00CA0C8E" w:rsidP="00CA0C8E">
      <w:pPr>
        <w:pStyle w:val="Code"/>
      </w:pPr>
      <w:r w:rsidRPr="00CA0C8E">
        <w:t xml:space="preserve">            }</w:t>
      </w:r>
    </w:p>
    <w:p w14:paraId="770A9645" w14:textId="77777777" w:rsidR="00CA0C8E" w:rsidRPr="00CA0C8E" w:rsidRDefault="00CA0C8E" w:rsidP="00CA0C8E">
      <w:pPr>
        <w:pStyle w:val="Code"/>
      </w:pPr>
    </w:p>
    <w:p w14:paraId="6C33DC03" w14:textId="77777777" w:rsidR="00CA0C8E" w:rsidRPr="00CA0C8E" w:rsidRDefault="00CA0C8E" w:rsidP="00CA0C8E">
      <w:pPr>
        <w:pStyle w:val="Code"/>
      </w:pPr>
      <w:r w:rsidRPr="00CA0C8E">
        <w:t xml:space="preserve">            ((PagedDataInquiryResponse&lt;Task&gt;) responseObjectContent.Value).Items.ForEach(</w:t>
      </w:r>
    </w:p>
    <w:p w14:paraId="1C8C3E2D" w14:textId="77777777" w:rsidR="00CA0C8E" w:rsidRPr="00CA0C8E" w:rsidRDefault="00CA0C8E" w:rsidP="00CA0C8E">
      <w:pPr>
        <w:pStyle w:val="Code"/>
      </w:pPr>
      <w:r w:rsidRPr="00CA0C8E">
        <w:t xml:space="preserve">                x =&gt; x.SetShouldSerializeAssignees(!maskData));</w:t>
      </w:r>
    </w:p>
    <w:p w14:paraId="4B3A0B28" w14:textId="77777777" w:rsidR="00CA0C8E" w:rsidRPr="00CA0C8E" w:rsidRDefault="00CA0C8E" w:rsidP="00CA0C8E">
      <w:pPr>
        <w:pStyle w:val="Code"/>
      </w:pPr>
      <w:r w:rsidRPr="00CA0C8E">
        <w:t xml:space="preserve">        }</w:t>
      </w:r>
    </w:p>
    <w:p w14:paraId="0CCAC9F6" w14:textId="77777777" w:rsidR="00CA0C8E" w:rsidRPr="00CA0C8E" w:rsidRDefault="00CA0C8E" w:rsidP="00CA0C8E">
      <w:pPr>
        <w:pStyle w:val="Code"/>
      </w:pPr>
      <w:r w:rsidRPr="00CA0C8E">
        <w:t xml:space="preserve">    }</w:t>
      </w:r>
    </w:p>
    <w:p w14:paraId="447DC29D" w14:textId="5AB2A055" w:rsidR="00CA0C8E" w:rsidRDefault="00CA0C8E" w:rsidP="00CA0C8E">
      <w:pPr>
        <w:pStyle w:val="Code"/>
      </w:pPr>
      <w:r w:rsidRPr="00CA0C8E">
        <w:t>}</w:t>
      </w:r>
    </w:p>
    <w:bookmarkEnd w:id="89"/>
    <w:bookmarkEnd w:id="90"/>
    <w:p w14:paraId="0B232C2E" w14:textId="57964B20" w:rsidR="00D2536D" w:rsidRDefault="00CA0C8E" w:rsidP="00CA0C8E">
      <w:pPr>
        <w:pStyle w:val="BodyTextCont"/>
      </w:pPr>
      <w:r>
        <w:t xml:space="preserve">Next, write the code to configure it at run time. The handler is configured during application startup, so let's return to the </w:t>
      </w:r>
      <w:r w:rsidRPr="000675CD">
        <w:rPr>
          <w:rStyle w:val="CodeInline"/>
        </w:rPr>
        <w:t>WebApiApplication</w:t>
      </w:r>
      <w:r>
        <w:t xml:space="preserve"> class and </w:t>
      </w:r>
      <w:r w:rsidR="00D2536D">
        <w:t>add the following to</w:t>
      </w:r>
      <w:r>
        <w:t xml:space="preserve"> the </w:t>
      </w:r>
      <w:r w:rsidRPr="00457FE5">
        <w:rPr>
          <w:rStyle w:val="CodeInline"/>
        </w:rPr>
        <w:t>RegisterHandlers</w:t>
      </w:r>
      <w:r>
        <w:t xml:space="preserve"> method:</w:t>
      </w:r>
    </w:p>
    <w:p w14:paraId="5F6292C3" w14:textId="223C8BFF" w:rsidR="00D2536D" w:rsidRDefault="00D2536D" w:rsidP="00D2536D">
      <w:pPr>
        <w:pStyle w:val="Code"/>
      </w:pPr>
      <w:bookmarkStart w:id="91" w:name="OLE_LINK91"/>
      <w:bookmarkStart w:id="92" w:name="OLE_LINK92"/>
      <w:r w:rsidRPr="00D2536D">
        <w:t>GlobalConfiguration.Configuration.MessageHandlers.Add(new PagedTaskDataSecurityMessageHandler(logManager,userSession));</w:t>
      </w:r>
    </w:p>
    <w:bookmarkEnd w:id="91"/>
    <w:bookmarkEnd w:id="92"/>
    <w:p w14:paraId="10F308F6" w14:textId="77777777" w:rsidR="00CA0C8E" w:rsidRDefault="00CA0C8E" w:rsidP="00CA0C8E">
      <w:pPr>
        <w:pStyle w:val="Code"/>
      </w:pPr>
    </w:p>
    <w:p w14:paraId="56AB7240" w14:textId="69AFA97F" w:rsidR="00CA0C8E" w:rsidRDefault="00CA0C8E" w:rsidP="00CA0C8E">
      <w:pPr>
        <w:pStyle w:val="BodyTextCont"/>
      </w:pPr>
      <w:r>
        <w:t>Looking back at the</w:t>
      </w:r>
      <w:r w:rsidR="00D2536D">
        <w:t xml:space="preserve"> </w:t>
      </w:r>
      <w:r w:rsidR="00D2536D" w:rsidRPr="00D2536D">
        <w:rPr>
          <w:rStyle w:val="CodeInline"/>
        </w:rPr>
        <w:t>PagedTaskDataSecurityMessageHandler</w:t>
      </w:r>
      <w:r w:rsidR="00D2536D">
        <w:t xml:space="preserve"> implementation, we see that it is similar to the</w:t>
      </w:r>
      <w:r>
        <w:t xml:space="preserve"> </w:t>
      </w:r>
      <w:r w:rsidRPr="00FA0885">
        <w:rPr>
          <w:rStyle w:val="CodeInline"/>
        </w:rPr>
        <w:t>TaskDataSecurityMessageHandler</w:t>
      </w:r>
      <w:r>
        <w:t xml:space="preserve"> implementation</w:t>
      </w:r>
      <w:r w:rsidR="00D2536D">
        <w:t xml:space="preserve">. It </w:t>
      </w:r>
      <w:r>
        <w:t xml:space="preserve">derives from the ASP.NET Web API's </w:t>
      </w:r>
      <w:r w:rsidRPr="00FA0885">
        <w:rPr>
          <w:rStyle w:val="CodeInline"/>
        </w:rPr>
        <w:t>DelegatingHandler</w:t>
      </w:r>
      <w:r>
        <w:t xml:space="preserve"> base class</w:t>
      </w:r>
      <w:r w:rsidR="00D2536D">
        <w:t xml:space="preserve">, and it </w:t>
      </w:r>
      <w:r>
        <w:t xml:space="preserve">overrides </w:t>
      </w:r>
      <w:r w:rsidRPr="00FA0885">
        <w:rPr>
          <w:rStyle w:val="CodeInline"/>
        </w:rPr>
        <w:t>SendAsync</w:t>
      </w:r>
      <w:r>
        <w:t>.</w:t>
      </w:r>
    </w:p>
    <w:p w14:paraId="0A4AD386" w14:textId="26F1B79B" w:rsidR="00CA0C8E" w:rsidRDefault="00D2536D" w:rsidP="00CA0C8E">
      <w:pPr>
        <w:pStyle w:val="BodyTextCont"/>
      </w:pPr>
      <w:r>
        <w:t xml:space="preserve">One difference, though, is in </w:t>
      </w:r>
      <w:r w:rsidR="00CA0C8E" w:rsidRPr="00AA1EE4">
        <w:rPr>
          <w:rStyle w:val="CodeInline"/>
        </w:rPr>
        <w:t>CanHandleResponse</w:t>
      </w:r>
      <w:r>
        <w:t xml:space="preserve">, because this time the handler is checking for a different type in the response. </w:t>
      </w:r>
      <w:r w:rsidR="00CA0C8E" w:rsidRPr="00AA1EE4">
        <w:rPr>
          <w:rStyle w:val="CodeInline"/>
        </w:rPr>
        <w:t>ApplySecurityToResponseData</w:t>
      </w:r>
      <w:r w:rsidR="00CA0C8E">
        <w:t xml:space="preserve"> </w:t>
      </w:r>
      <w:r>
        <w:t xml:space="preserve">is also different, modified to handle </w:t>
      </w:r>
      <w:r w:rsidRPr="00D2536D">
        <w:rPr>
          <w:rStyle w:val="CodeInline"/>
        </w:rPr>
        <w:t>Task</w:t>
      </w:r>
      <w:r>
        <w:t xml:space="preserve"> instances that are elements in a response of type </w:t>
      </w:r>
      <w:r w:rsidRPr="00D2536D">
        <w:rPr>
          <w:rStyle w:val="CodeInline"/>
        </w:rPr>
        <w:t>PagedDataInquiryResponse&lt;Task&gt;</w:t>
      </w:r>
      <w:r w:rsidR="00CA0C8E">
        <w:t>.</w:t>
      </w:r>
    </w:p>
    <w:p w14:paraId="26C8FD29" w14:textId="6E5440D1" w:rsidR="00427A84" w:rsidRDefault="00D2536D" w:rsidP="00CD6007">
      <w:pPr>
        <w:pStyle w:val="BodyTextCont"/>
      </w:pPr>
      <w:r>
        <w:t>With our new handler in place, we are now ready to replay the request we just issued. Here's our result:</w:t>
      </w:r>
    </w:p>
    <w:p w14:paraId="01923E54" w14:textId="756FFE44" w:rsidR="00E70697" w:rsidRDefault="00E70697" w:rsidP="00A94AEC">
      <w:pPr>
        <w:pStyle w:val="Figure"/>
      </w:pPr>
      <w:r w:rsidRPr="00E70697">
        <w:rPr>
          <w:noProof/>
        </w:rPr>
        <w:lastRenderedPageBreak/>
        <w:drawing>
          <wp:inline distT="0" distB="0" distL="0" distR="0" wp14:anchorId="647A78A0" wp14:editId="57BCF4DB">
            <wp:extent cx="3209783"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967" cy="6145202"/>
                    </a:xfrm>
                    <a:prstGeom prst="rect">
                      <a:avLst/>
                    </a:prstGeom>
                  </pic:spPr>
                </pic:pic>
              </a:graphicData>
            </a:graphic>
          </wp:inline>
        </w:drawing>
      </w:r>
    </w:p>
    <w:p w14:paraId="1C271D83" w14:textId="77777777" w:rsidR="00E70697" w:rsidRDefault="00E70697" w:rsidP="00CD6007">
      <w:pPr>
        <w:pStyle w:val="BodyTextCont"/>
      </w:pPr>
    </w:p>
    <w:p w14:paraId="1406EF84" w14:textId="77777777" w:rsidR="00A94AEC" w:rsidRDefault="00A94AEC" w:rsidP="00A94AEC">
      <w:pPr>
        <w:pStyle w:val="FigureCaption"/>
      </w:pPr>
      <w:r>
        <w:t>Figure 7-2. Paged Tasks Response - With Assignees (abbreviated)</w:t>
      </w:r>
    </w:p>
    <w:p w14:paraId="359AFEFF" w14:textId="118BF6D4" w:rsidR="00CD6007" w:rsidRDefault="00E70697" w:rsidP="00CD6007">
      <w:pPr>
        <w:pStyle w:val="BodyTextCont"/>
      </w:pPr>
      <w:r>
        <w:lastRenderedPageBreak/>
        <w:t>The data looks correct - and complete - this time!</w:t>
      </w:r>
      <w:r w:rsidR="004C5422">
        <w:t xml:space="preserve"> There are many more tests </w:t>
      </w:r>
      <w:r w:rsidR="00EB0D16">
        <w:t xml:space="preserve">that could be done </w:t>
      </w:r>
      <w:r w:rsidR="004C5422">
        <w:t xml:space="preserve">to demonstrate the functionality (e.g., issue a request with no query string, or an invalid query string, etc.), and you are encouraged to experiment on your own. </w:t>
      </w:r>
      <w:r w:rsidR="0069183D">
        <w:t xml:space="preserve">However, at this point, </w:t>
      </w:r>
      <w:r w:rsidR="004C5422">
        <w:t xml:space="preserve">we will </w:t>
      </w:r>
      <w:r w:rsidR="00CD6007">
        <w:t>move on to adding hype</w:t>
      </w:r>
      <w:r w:rsidR="0069183D">
        <w:t>rmedia links to our application.</w:t>
      </w:r>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r w:rsidRPr="007E4EFC">
        <w:t>AddTaskMaintenanceProcessor</w:t>
      </w:r>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properies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r w:rsidRPr="00B33031">
        <w:rPr>
          <w:rStyle w:val="CodeInline"/>
        </w:rPr>
        <w:t>Rel</w:t>
      </w:r>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r w:rsidRPr="00B33031">
        <w:rPr>
          <w:rStyle w:val="CodeInline"/>
        </w:rPr>
        <w:t>Href</w:t>
      </w:r>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r w:rsidR="00DF6242" w:rsidRPr="00C110A0">
        <w:rPr>
          <w:rStyle w:val="CodeInline"/>
        </w:rPr>
        <w:t>IPageLinkContaining</w:t>
      </w:r>
      <w:r w:rsidR="00DF6242">
        <w:t>.</w:t>
      </w:r>
      <w:r>
        <w:t xml:space="preserve"> Now we need to finish building out that infrastructural support. We'll begin by implementing a couple of </w:t>
      </w:r>
      <w:r w:rsidR="00A7778C">
        <w:t>utility</w:t>
      </w:r>
      <w:r>
        <w:t xml:space="preserve"> types. First, implement the </w:t>
      </w:r>
      <w:r w:rsidRPr="00C110A0">
        <w:rPr>
          <w:rStyle w:val="CodeInline"/>
        </w:rPr>
        <w:t>UriExtensions</w:t>
      </w:r>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bookmarkStart w:id="93" w:name="OLE_LINK93"/>
      <w:bookmarkStart w:id="94" w:name="OLE_LINK94"/>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lastRenderedPageBreak/>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bookmarkEnd w:id="93"/>
    <w:bookmarkEnd w:id="94"/>
    <w:p w14:paraId="25BB7B62" w14:textId="77777777" w:rsidR="004F5B7B" w:rsidRDefault="004F5B7B" w:rsidP="004F5B7B">
      <w:pPr>
        <w:pStyle w:val="BodyTextCont"/>
      </w:pPr>
      <w:r w:rsidRPr="00462937">
        <w:rPr>
          <w:rStyle w:val="CodeInline"/>
        </w:rPr>
        <w:t>UriExtensions</w:t>
      </w:r>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r w:rsidR="00462937" w:rsidRPr="00462937">
        <w:rPr>
          <w:rStyle w:val="CodeInline"/>
        </w:rPr>
        <w:t>GetBaseUri</w:t>
      </w:r>
      <w:r w:rsidR="00462937">
        <w:t xml:space="preserve"> returns the portion of the request URL to the left of the query string delimiter, and </w:t>
      </w:r>
      <w:r w:rsidR="00462937" w:rsidRPr="00462937">
        <w:rPr>
          <w:rStyle w:val="CodeInline"/>
        </w:rPr>
        <w:t>QueryWithoutLeadingQuestionMark</w:t>
      </w:r>
      <w:r w:rsidR="00462937">
        <w:t xml:space="preserve"> returns the query string sans the query string delimiter.</w:t>
      </w:r>
    </w:p>
    <w:p w14:paraId="24792FD3" w14:textId="77777777" w:rsidR="00462937" w:rsidRDefault="00462937" w:rsidP="004F5B7B">
      <w:pPr>
        <w:pStyle w:val="BodyTextCont"/>
      </w:pPr>
      <w:r>
        <w:t xml:space="preserve">Our next dependency, </w:t>
      </w:r>
      <w:r w:rsidRPr="00462937">
        <w:rPr>
          <w:rStyle w:val="CodeInline"/>
        </w:rPr>
        <w:t>ICommonLinkService</w:t>
      </w:r>
      <w:r>
        <w:t xml:space="preserve">, relies on </w:t>
      </w:r>
      <w:r w:rsidRPr="00462937">
        <w:rPr>
          <w:rStyle w:val="CodeInline"/>
        </w:rPr>
        <w:t>UriExtensions</w:t>
      </w:r>
      <w:r w:rsidR="00A7778C">
        <w:t>. It provides fu</w:t>
      </w:r>
      <w:r w:rsidR="00F3712D">
        <w:t>nctionality required by the business domain</w:t>
      </w:r>
      <w:r w:rsidR="00A7778C">
        <w:t xml:space="preserve">-specific link services (e.g., </w:t>
      </w:r>
      <w:r w:rsidR="00A7778C" w:rsidRPr="00A7778C">
        <w:rPr>
          <w:rStyle w:val="CodeInline"/>
        </w:rPr>
        <w:t>TaskLinkService</w:t>
      </w:r>
      <w:r w:rsidR="00A7778C">
        <w:t xml:space="preserve">) that we'll implement soon. Implement </w:t>
      </w:r>
      <w:r w:rsidR="00A7778C" w:rsidRPr="00A7778C">
        <w:rPr>
          <w:rStyle w:val="CodeInline"/>
        </w:rPr>
        <w:t>ICommonLinkService</w:t>
      </w:r>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bookmarkStart w:id="95" w:name="OLE_LINK95"/>
      <w:bookmarkStart w:id="96" w:name="OLE_LINK96"/>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bookmarkEnd w:id="95"/>
    <w:bookmarkEnd w:id="96"/>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bookmarkStart w:id="97" w:name="OLE_LINK97"/>
      <w:bookmarkStart w:id="98" w:name="OLE_LINK98"/>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lastRenderedPageBreak/>
        <w:t xml:space="preserve">    public class CommonLinkService :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_userSession.RequestUri.Scheme,</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lastRenderedPageBreak/>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bookmarkEnd w:id="97"/>
    <w:bookmarkEnd w:id="98"/>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bookmarkStart w:id="99" w:name="OLE_LINK99"/>
      <w:bookmarkStart w:id="100" w:name="OLE_LINK100"/>
      <w:r w:rsidRPr="00C110A0">
        <w:t>container.Bind&lt;ICommonLinkService&gt;().To&lt;CommonLinkService&gt;().InRequestScope();</w:t>
      </w:r>
    </w:p>
    <w:bookmarkEnd w:id="99"/>
    <w:bookmarkEnd w:id="100"/>
    <w:p w14:paraId="68197718" w14:textId="77777777" w:rsidR="009C1D53" w:rsidRDefault="00A7778C" w:rsidP="009936E3">
      <w:pPr>
        <w:pStyle w:val="BodyTextCont"/>
      </w:pPr>
      <w:r>
        <w:t xml:space="preserve">Let's review. </w:t>
      </w:r>
      <w:r w:rsidRPr="00B35FF2">
        <w:rPr>
          <w:rStyle w:val="CodeInline"/>
        </w:rPr>
        <w:t>GetLink</w:t>
      </w:r>
      <w:r w:rsidR="00B35FF2">
        <w:t xml:space="preserve"> </w:t>
      </w:r>
      <w:r w:rsidR="009936E3">
        <w:t xml:space="preserve">computes an </w:t>
      </w:r>
      <w:r w:rsidR="009936E3" w:rsidRPr="009936E3">
        <w:rPr>
          <w:rStyle w:val="CodeInline"/>
        </w:rPr>
        <w:t>Uri.Path</w:t>
      </w:r>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r w:rsidR="009936E3" w:rsidRPr="00B35FF2">
        <w:rPr>
          <w:rStyle w:val="CodeInline"/>
        </w:rPr>
        <w:t>Uri.Path</w:t>
      </w:r>
      <w:r w:rsidR="009936E3">
        <w:t xml:space="preserve"> value of </w:t>
      </w:r>
      <w:r w:rsidR="009936E3" w:rsidRPr="00B35FF2">
        <w:rPr>
          <w:rStyle w:val="CodeInline"/>
        </w:rPr>
        <w:t>api/v1/tasks</w:t>
      </w:r>
      <w:r w:rsidR="009936E3">
        <w:t xml:space="preserve"> for a supplied </w:t>
      </w:r>
      <w:r w:rsidR="00B35FF2" w:rsidRPr="00B35FF2">
        <w:rPr>
          <w:rStyle w:val="CodeInline"/>
        </w:rPr>
        <w:t>pathFragment</w:t>
      </w:r>
      <w:r w:rsidR="00B35FF2">
        <w:t xml:space="preserve"> equal to </w:t>
      </w:r>
      <w:r w:rsidR="00B35FF2" w:rsidRPr="00B35FF2">
        <w:rPr>
          <w:rStyle w:val="CodeInline"/>
        </w:rPr>
        <w:t>tasks</w:t>
      </w:r>
      <w:r w:rsidR="00B35FF2">
        <w:t>.</w:t>
      </w:r>
      <w:r w:rsidR="00BB7862">
        <w:t xml:space="preserve"> </w:t>
      </w:r>
      <w:r w:rsidR="00BB7862" w:rsidRPr="00BB7862">
        <w:rPr>
          <w:rStyle w:val="CodeInline"/>
        </w:rPr>
        <w:t>GetLink</w:t>
      </w:r>
      <w:r w:rsidR="00BB7862">
        <w:t xml:space="preserve"> uses the </w:t>
      </w:r>
      <w:r w:rsidR="00BB7862" w:rsidRPr="00BB7862">
        <w:rPr>
          <w:rStyle w:val="CodeInline"/>
        </w:rPr>
        <w:t>UriBuilder</w:t>
      </w:r>
      <w:r w:rsidR="00BB7862">
        <w:t xml:space="preserve"> to construct a properly-formed Uri, which is assigned to the </w:t>
      </w:r>
      <w:r w:rsidR="00354515" w:rsidRPr="00354515">
        <w:rPr>
          <w:rStyle w:val="CodeInline"/>
        </w:rPr>
        <w:t>Href</w:t>
      </w:r>
      <w:r w:rsidR="00354515">
        <w:t xml:space="preserve"> property of the returned link. The </w:t>
      </w:r>
      <w:r w:rsidR="00354515" w:rsidRPr="00354515">
        <w:rPr>
          <w:rStyle w:val="CodeInline"/>
        </w:rPr>
        <w:t>Rel</w:t>
      </w:r>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lastRenderedPageBreak/>
        <w:t>Next, let's look at</w:t>
      </w:r>
      <w:r w:rsidR="00870CA9">
        <w:t xml:space="preserve"> some of the helper methods that support the</w:t>
      </w:r>
      <w:r w:rsidR="00F85F58">
        <w:t xml:space="preserve"> </w:t>
      </w:r>
      <w:r w:rsidR="00F85F58" w:rsidRPr="00F85F58">
        <w:rPr>
          <w:rStyle w:val="CodeInline"/>
        </w:rPr>
        <w:t>AddPageLinks</w:t>
      </w:r>
      <w:r w:rsidR="00870CA9">
        <w:t xml:space="preserve"> interface method. We'll start with </w:t>
      </w:r>
      <w:r w:rsidR="00870CA9" w:rsidRPr="00870CA9">
        <w:rPr>
          <w:rStyle w:val="CodeInline"/>
        </w:rPr>
        <w:t>GetCurrentPageLink</w:t>
      </w:r>
      <w:r w:rsidR="00870CA9">
        <w:t xml:space="preserve">, </w:t>
      </w:r>
      <w:r w:rsidR="00870CA9" w:rsidRPr="00870CA9">
        <w:rPr>
          <w:rStyle w:val="CodeInline"/>
        </w:rPr>
        <w:t>GetPreviousPageLink</w:t>
      </w:r>
      <w:r w:rsidR="00870CA9">
        <w:t xml:space="preserve">, and </w:t>
      </w:r>
      <w:r w:rsidR="00870CA9" w:rsidRPr="00870CA9">
        <w:rPr>
          <w:rStyle w:val="CodeInline"/>
        </w:rPr>
        <w:t>GetNextPageLink</w:t>
      </w:r>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uri.</w:t>
      </w:r>
    </w:p>
    <w:p w14:paraId="34178AA8" w14:textId="77777777" w:rsidR="00870CA9" w:rsidRDefault="00870CA9" w:rsidP="00A7778C">
      <w:pPr>
        <w:pStyle w:val="BodyTextCont"/>
      </w:pPr>
      <w:r>
        <w:t xml:space="preserve">The </w:t>
      </w:r>
      <w:r w:rsidRPr="00870CA9">
        <w:rPr>
          <w:rStyle w:val="CodeInline"/>
        </w:rPr>
        <w:t>ShouldAddPreviousPageLink</w:t>
      </w:r>
      <w:r>
        <w:t xml:space="preserve"> and </w:t>
      </w:r>
      <w:r w:rsidR="00720074" w:rsidRPr="00720074">
        <w:rPr>
          <w:rStyle w:val="CodeInline"/>
        </w:rPr>
        <w:t>ShouldAddNextPageLink</w:t>
      </w:r>
      <w:r>
        <w:t xml:space="preserve"> methods encapsulate simple </w:t>
      </w:r>
      <w:r w:rsidR="00720074">
        <w:t>logic to deternine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r w:rsidR="00525744" w:rsidRPr="00525744">
        <w:rPr>
          <w:rStyle w:val="CodeInline"/>
        </w:rPr>
        <w:t>AddCurrentPageLink</w:t>
      </w:r>
      <w:r w:rsidR="00525744">
        <w:t xml:space="preserve">, </w:t>
      </w:r>
      <w:r w:rsidR="00525744" w:rsidRPr="00525744">
        <w:rPr>
          <w:rStyle w:val="CodeInline"/>
        </w:rPr>
        <w:t>AddPreviousPageLink</w:t>
      </w:r>
      <w:r w:rsidR="00525744">
        <w:t xml:space="preserve">, and </w:t>
      </w:r>
      <w:r w:rsidR="00525744" w:rsidRPr="00525744">
        <w:rPr>
          <w:rStyle w:val="CodeInline"/>
        </w:rPr>
        <w:t>AddNextPageLink</w:t>
      </w:r>
      <w:r w:rsidR="00525744">
        <w:t xml:space="preserve">, build a proper uri from the specified base and query string. They pass this uri to the appropriate </w:t>
      </w:r>
      <w:r w:rsidR="00525744" w:rsidRPr="00525744">
        <w:rPr>
          <w:rStyle w:val="CodeInline"/>
        </w:rPr>
        <w:t>Get*PageLink</w:t>
      </w:r>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r w:rsidR="00F85F58" w:rsidRPr="00F85F58">
        <w:rPr>
          <w:rStyle w:val="CodeInline"/>
        </w:rPr>
        <w:t>IPageLinkContaining</w:t>
      </w:r>
      <w:r w:rsidR="00F85F58">
        <w:t xml:space="preserve"> instance.</w:t>
      </w:r>
    </w:p>
    <w:p w14:paraId="56B92D4A" w14:textId="77777777" w:rsidR="00870CA9" w:rsidRDefault="00F85F58" w:rsidP="00A7778C">
      <w:pPr>
        <w:pStyle w:val="BodyTextCont"/>
      </w:pPr>
      <w:r>
        <w:t xml:space="preserve">These helper methods are used by the </w:t>
      </w:r>
      <w:r w:rsidRPr="00F85F58">
        <w:rPr>
          <w:rStyle w:val="CodeInline"/>
        </w:rPr>
        <w:t>AddPageLinks</w:t>
      </w:r>
      <w:r>
        <w:t xml:space="preserve"> interface method, which begins by invoking </w:t>
      </w:r>
      <w:r w:rsidRPr="00F85F58">
        <w:rPr>
          <w:rStyle w:val="CodeInline"/>
        </w:rPr>
        <w:t>AddCurrentPageLink</w:t>
      </w:r>
      <w:r>
        <w:t xml:space="preserve"> with the base uri it received from the </w:t>
      </w:r>
      <w:r w:rsidRPr="00F85F58">
        <w:rPr>
          <w:rStyle w:val="CodeInline"/>
        </w:rPr>
        <w:t>GetBaseUri</w:t>
      </w:r>
      <w:r>
        <w:t xml:space="preserve"> extension method. </w:t>
      </w:r>
      <w:r w:rsidRPr="00F85F58">
        <w:rPr>
          <w:rStyle w:val="CodeInline"/>
        </w:rPr>
        <w:t>AddPageLinks</w:t>
      </w:r>
      <w:r>
        <w:t xml:space="preserve"> then conditionally adds links to the previous and next pages using the </w:t>
      </w:r>
      <w:r w:rsidRPr="00F85F58">
        <w:rPr>
          <w:rStyle w:val="CodeInline"/>
        </w:rPr>
        <w:t>ShouldAdd*PageLink</w:t>
      </w:r>
      <w:r>
        <w:t xml:space="preserve"> and </w:t>
      </w:r>
      <w:r w:rsidRPr="00F85F58">
        <w:rPr>
          <w:rStyle w:val="CodeInline"/>
        </w:rPr>
        <w:t>Add*PageLink</w:t>
      </w:r>
      <w:r>
        <w:t xml:space="preserve"> helper methods, respectively.</w:t>
      </w:r>
    </w:p>
    <w:p w14:paraId="190B654C" w14:textId="77777777" w:rsidR="00CA0087" w:rsidRDefault="00CA0087" w:rsidP="00CA0087">
      <w:pPr>
        <w:pStyle w:val="Heading2"/>
      </w:pPr>
      <w:r>
        <w:t>Business Domain-Specific Link Services</w:t>
      </w:r>
    </w:p>
    <w:p w14:paraId="6539E049" w14:textId="77777777" w:rsidR="009C1D53" w:rsidRDefault="00F3712D" w:rsidP="00A94AEC">
      <w:pPr>
        <w:pStyle w:val="BodyTextFirst"/>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bookmarkStart w:id="101" w:name="OLE_LINK101"/>
      <w:bookmarkStart w:id="102" w:name="OLE_LINK102"/>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bookmarkEnd w:id="101"/>
    <w:bookmarkEnd w:id="102"/>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bookmarkStart w:id="103" w:name="OLE_LINK103"/>
      <w:bookmarkStart w:id="104" w:name="OLE_LINK104"/>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t xml:space="preserve">            _commonLinkService = commonLinkService;</w:t>
      </w:r>
    </w:p>
    <w:p w14:paraId="1949B579" w14:textId="77777777" w:rsidR="003223CF" w:rsidRPr="003223CF" w:rsidRDefault="003223CF" w:rsidP="003223CF">
      <w:pPr>
        <w:pStyle w:val="Code"/>
      </w:pPr>
      <w:r w:rsidRPr="003223CF">
        <w:lastRenderedPageBreak/>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bookmarkEnd w:id="103"/>
    <w:bookmarkEnd w:id="104"/>
    <w:p w14:paraId="27F4C36E" w14:textId="77777777" w:rsidR="00764BD5" w:rsidRDefault="00764BD5" w:rsidP="00764BD5">
      <w:pPr>
        <w:pStyle w:val="CodeCaption"/>
      </w:pPr>
      <w:r w:rsidRPr="00C110A0">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bookmarkStart w:id="105" w:name="OLE_LINK105"/>
      <w:bookmarkStart w:id="106" w:name="OLE_LINK106"/>
      <w:r w:rsidRPr="007E51F5">
        <w:t>container.Bind&lt;IUserLinkService&gt;().To&lt;UserLinkService&gt;().InRequestScope();</w:t>
      </w:r>
    </w:p>
    <w:bookmarkEnd w:id="105"/>
    <w:bookmarkEnd w:id="106"/>
    <w:p w14:paraId="5D0063E3" w14:textId="77777777" w:rsidR="00CA0087" w:rsidRDefault="00CA0087" w:rsidP="00E263D8">
      <w:pPr>
        <w:pStyle w:val="BodyTextCont"/>
      </w:pPr>
    </w:p>
    <w:p w14:paraId="7304EFFA" w14:textId="4188D0F2" w:rsidR="00E263D8" w:rsidRPr="00E263D8" w:rsidRDefault="00E9387B" w:rsidP="00E263D8">
      <w:pPr>
        <w:pStyle w:val="BodyTextCont"/>
      </w:pPr>
      <w:r>
        <w:t xml:space="preserve">The </w:t>
      </w:r>
      <w:r w:rsidRPr="00E263D8">
        <w:rPr>
          <w:rStyle w:val="CodeInline"/>
        </w:rPr>
        <w:t>AddSelfLink</w:t>
      </w:r>
      <w:r>
        <w:t xml:space="preserve"> interface method could easily implement all of its </w:t>
      </w:r>
      <w:r w:rsidR="00E263D8">
        <w:t xml:space="preserve">own </w:t>
      </w:r>
      <w:r>
        <w:t xml:space="preserve">logic, but instead it delegates most of its work to the </w:t>
      </w:r>
      <w:r w:rsidRPr="00E263D8">
        <w:rPr>
          <w:rStyle w:val="CodeInline"/>
        </w:rPr>
        <w:t>GetSelfLink</w:t>
      </w:r>
      <w:r>
        <w:t xml:space="preserve"> </w:t>
      </w:r>
      <w:r w:rsidR="00E068B4">
        <w:t xml:space="preserve">helper </w:t>
      </w:r>
      <w:r>
        <w:t xml:space="preserve">method. This is because </w:t>
      </w:r>
      <w:r w:rsidRPr="00E263D8">
        <w:rPr>
          <w:rStyle w:val="CodeInline"/>
        </w:rPr>
        <w:t>GetSelfLink</w:t>
      </w:r>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available in</w:t>
      </w:r>
      <w:r w:rsidR="00AA2229">
        <w:t xml:space="preserve"> our</w:t>
      </w:r>
      <w:r>
        <w:t xml:space="preserve"> </w:t>
      </w:r>
      <w:r w:rsidR="00AA2229">
        <w:t>G</w:t>
      </w:r>
      <w:r>
        <w:t>ithub</w:t>
      </w:r>
      <w:r w:rsidR="00AA2229">
        <w:t xml:space="preserve"> repository for this book</w:t>
      </w:r>
      <w:r>
        <w:t>.</w:t>
      </w:r>
      <w:r w:rsidR="00E263D8">
        <w:t xml:space="preserve"> </w:t>
      </w:r>
      <w:r w:rsidR="00E263D8">
        <w:rPr>
          <w:rStyle w:val="CodeInline"/>
        </w:rPr>
        <w:t>Get</w:t>
      </w:r>
      <w:r w:rsidR="00E263D8" w:rsidRPr="00E263D8">
        <w:rPr>
          <w:rStyle w:val="CodeInline"/>
        </w:rPr>
        <w:t>SelfLink</w:t>
      </w:r>
      <w:r w:rsidR="00E263D8" w:rsidRPr="00E263D8">
        <w:t xml:space="preserve"> uses the </w:t>
      </w:r>
      <w:r w:rsidR="00E263D8" w:rsidRPr="00E263D8">
        <w:rPr>
          <w:rStyle w:val="CodeInline"/>
        </w:rPr>
        <w:t>ICommonLinkService</w:t>
      </w:r>
      <w:r w:rsidR="00E263D8" w:rsidRPr="00E263D8">
        <w:t xml:space="preserve"> to build a link with an </w:t>
      </w:r>
      <w:r w:rsidR="00E263D8" w:rsidRPr="00E263D8">
        <w:rPr>
          <w:rStyle w:val="CodeInline"/>
        </w:rPr>
        <w:t>Href</w:t>
      </w:r>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r w:rsidR="00E068B4">
        <w:rPr>
          <w:rStyle w:val="CodeInline"/>
        </w:rPr>
        <w:t>ITask</w:t>
      </w:r>
      <w:r w:rsidR="00E263D8" w:rsidRPr="00E263D8">
        <w:rPr>
          <w:rStyle w:val="CodeInline"/>
        </w:rPr>
        <w:t>LinkService</w:t>
      </w:r>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bookmarkStart w:id="107" w:name="OLE_LINK107"/>
      <w:bookmarkStart w:id="108" w:name="OLE_LINK108"/>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bookmarkEnd w:id="107"/>
    <w:bookmarkEnd w:id="108"/>
    <w:p w14:paraId="45AC7D5C" w14:textId="77777777" w:rsidR="00E068B4" w:rsidRDefault="00E068B4" w:rsidP="00E068B4">
      <w:pPr>
        <w:pStyle w:val="CodeCaption"/>
      </w:pPr>
      <w:r>
        <w:t>TaskLinkService Class</w:t>
      </w:r>
    </w:p>
    <w:p w14:paraId="5791824A" w14:textId="77777777" w:rsidR="00CA0087" w:rsidRPr="00CA0087" w:rsidRDefault="00CA0087" w:rsidP="00CA0087">
      <w:pPr>
        <w:pStyle w:val="Code"/>
      </w:pPr>
      <w:bookmarkStart w:id="109" w:name="OLE_LINK109"/>
      <w:bookmarkStart w:id="110" w:name="OLE_LINK110"/>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lastRenderedPageBreak/>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bookmarkEnd w:id="109"/>
      <w:bookmarkEnd w:id="110"/>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bookmarkStart w:id="111" w:name="OLE_LINK111"/>
      <w:bookmarkStart w:id="112" w:name="OLE_LINK112"/>
      <w:r w:rsidRPr="00CA0087">
        <w:t>container.Bind&lt;ITaskLinkService&gt;().To&lt;TaskLinkService&gt;().InRequestScope();</w:t>
      </w:r>
    </w:p>
    <w:bookmarkEnd w:id="111"/>
    <w:bookmarkEnd w:id="112"/>
    <w:p w14:paraId="6E39403E" w14:textId="77777777" w:rsidR="00C245E1" w:rsidRDefault="00CA0087" w:rsidP="00CA0087">
      <w:pPr>
        <w:pStyle w:val="BodyTextCont"/>
      </w:pPr>
      <w:r>
        <w:t>This simple class relies on the functionality provided by the ICommonLinkService and IUserLinkService implementation</w:t>
      </w:r>
      <w:r w:rsidR="00C245E1">
        <w:t>s we just added. Here's a quick overview:</w:t>
      </w:r>
    </w:p>
    <w:p w14:paraId="25627526" w14:textId="77777777" w:rsidR="00C245E1" w:rsidRPr="00C245E1" w:rsidRDefault="00C245E1" w:rsidP="00427A84">
      <w:pPr>
        <w:pStyle w:val="Bullet"/>
        <w:rPr>
          <w:rStyle w:val="CodeInline"/>
          <w:rFonts w:ascii="Utopia" w:hAnsi="Utopia"/>
        </w:rPr>
      </w:pPr>
      <w:r w:rsidRPr="00C245E1">
        <w:rPr>
          <w:rStyle w:val="CodeInline"/>
        </w:rPr>
        <w:lastRenderedPageBreak/>
        <w:t>AddLinksToChildObjects</w:t>
      </w:r>
      <w:r>
        <w:t xml:space="preserve"> iterates the </w:t>
      </w:r>
      <w:r w:rsidRPr="00C245E1">
        <w:rPr>
          <w:rStyle w:val="CodeInline"/>
        </w:rPr>
        <w:t>Assignees</w:t>
      </w:r>
      <w:r>
        <w:t xml:space="preserve"> list, leaning on the </w:t>
      </w:r>
      <w:r w:rsidRPr="00C245E1">
        <w:rPr>
          <w:rStyle w:val="CodeInline"/>
        </w:rPr>
        <w:t>IUserLinkService</w:t>
      </w:r>
      <w:r>
        <w:t xml:space="preserve"> to add the appropriate link to each </w:t>
      </w:r>
      <w:r w:rsidRPr="00C245E1">
        <w:rPr>
          <w:rStyle w:val="CodeInline"/>
        </w:rPr>
        <w:t>User</w:t>
      </w:r>
      <w:r>
        <w:rPr>
          <w:rStyle w:val="CodeInline"/>
        </w:rPr>
        <w:t>.</w:t>
      </w:r>
    </w:p>
    <w:p w14:paraId="4D34F890" w14:textId="77777777" w:rsidR="00C245E1" w:rsidRDefault="00CA0087" w:rsidP="00427A84">
      <w:pPr>
        <w:pStyle w:val="Bullet"/>
      </w:pPr>
      <w:r>
        <w:t xml:space="preserve">The </w:t>
      </w:r>
      <w:r w:rsidRPr="00E263D8">
        <w:rPr>
          <w:rStyle w:val="CodeInline"/>
        </w:rPr>
        <w:t>AddSelfLink</w:t>
      </w:r>
      <w:r>
        <w:t xml:space="preserve"> interface method could easily implement all of its own logic, but instead it delegates most of its work to the </w:t>
      </w:r>
      <w:r w:rsidRPr="00E263D8">
        <w:rPr>
          <w:rStyle w:val="CodeInline"/>
        </w:rPr>
        <w:t>GetSelfLink</w:t>
      </w:r>
      <w:r>
        <w:t xml:space="preserve"> helper method. This is because </w:t>
      </w:r>
      <w:r w:rsidRPr="00E263D8">
        <w:rPr>
          <w:rStyle w:val="CodeInline"/>
        </w:rPr>
        <w:t>GetSelfLink</w:t>
      </w:r>
      <w:r>
        <w:t xml:space="preserve"> implements logic shared by another interface method, not shown or used here, which appears in the full task-management service implementation available in github.</w:t>
      </w:r>
    </w:p>
    <w:p w14:paraId="04308A47" w14:textId="77777777" w:rsidR="00CA0087" w:rsidRDefault="00CA0087" w:rsidP="00C245E1">
      <w:pPr>
        <w:pStyle w:val="Bullet"/>
      </w:pPr>
      <w:r>
        <w:rPr>
          <w:rStyle w:val="CodeInline"/>
        </w:rPr>
        <w:t>Get</w:t>
      </w:r>
      <w:r w:rsidR="00C245E1">
        <w:rPr>
          <w:rStyle w:val="CodeInline"/>
        </w:rPr>
        <w:t>AllTasks</w:t>
      </w:r>
      <w:r w:rsidRPr="00E263D8">
        <w:rPr>
          <w:rStyle w:val="CodeInline"/>
        </w:rPr>
        <w:t>Link</w:t>
      </w:r>
      <w:r w:rsidRPr="00E263D8">
        <w:t xml:space="preserve"> uses the </w:t>
      </w:r>
      <w:r w:rsidRPr="00E263D8">
        <w:rPr>
          <w:rStyle w:val="CodeInline"/>
        </w:rPr>
        <w:t>ICommonLinkService</w:t>
      </w:r>
      <w:r w:rsidRPr="00E263D8">
        <w:t xml:space="preserve"> to build a link with an </w:t>
      </w:r>
      <w:r w:rsidRPr="00E263D8">
        <w:rPr>
          <w:rStyle w:val="CodeInline"/>
        </w:rPr>
        <w:t>Href</w:t>
      </w:r>
      <w:r w:rsidRPr="00E263D8">
        <w:t xml:space="preserve"> similar to </w:t>
      </w:r>
      <w:r w:rsidR="00C245E1" w:rsidRPr="00C245E1">
        <w:rPr>
          <w:rStyle w:val="CodeInline"/>
        </w:rPr>
        <w:t>Href=http://localhost: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r w:rsidRPr="00C245E1">
        <w:rPr>
          <w:rStyle w:val="CodeInline"/>
        </w:rPr>
        <w:t>GetSelfLink</w:t>
      </w:r>
      <w:r w:rsidRPr="00C245E1">
        <w:t xml:space="preserve"> uses the </w:t>
      </w:r>
      <w:r w:rsidRPr="00C245E1">
        <w:rPr>
          <w:rStyle w:val="CodeInline"/>
        </w:rPr>
        <w:t>ICommonLinkService</w:t>
      </w:r>
      <w:r w:rsidRPr="00C245E1">
        <w:t xml:space="preserve"> to build a link with an </w:t>
      </w:r>
      <w:r w:rsidRPr="00C245E1">
        <w:rPr>
          <w:rStyle w:val="CodeInline"/>
        </w:rPr>
        <w:t>Href</w:t>
      </w:r>
      <w:r w:rsidRPr="00C245E1">
        <w:t xml:space="preserve"> similar to </w:t>
      </w:r>
      <w:hyperlink r:id="rId13"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r w:rsidRPr="00E2493D">
        <w:rPr>
          <w:rStyle w:val="CodeInline"/>
        </w:rPr>
        <w:t>AllTasksInquiryProcessor</w:t>
      </w:r>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t>Putting it Together</w:t>
      </w:r>
    </w:p>
    <w:p w14:paraId="7ED9CAE7" w14:textId="77777777" w:rsidR="00E068B4" w:rsidRDefault="00E2493D" w:rsidP="00C245E1">
      <w:pPr>
        <w:pStyle w:val="BodyTextCont"/>
      </w:pPr>
      <w:r>
        <w:t>We're going to modify</w:t>
      </w:r>
      <w:r w:rsidR="005548BD">
        <w:t xml:space="preserve"> the</w:t>
      </w:r>
      <w:r>
        <w:t xml:space="preserve"> </w:t>
      </w:r>
      <w:r w:rsidRPr="00E2493D">
        <w:rPr>
          <w:rStyle w:val="CodeInline"/>
        </w:rPr>
        <w:t>AllTasksInquiryProcessor</w:t>
      </w:r>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r w:rsidR="005548BD" w:rsidRPr="005548BD">
        <w:rPr>
          <w:rStyle w:val="CodeInline"/>
        </w:rPr>
        <w:t>ICommonLinkService</w:t>
      </w:r>
      <w:r w:rsidR="005548BD">
        <w:t xml:space="preserve"> and </w:t>
      </w:r>
      <w:r w:rsidR="005548BD" w:rsidRPr="005548BD">
        <w:rPr>
          <w:rStyle w:val="CodeInline"/>
        </w:rPr>
        <w:t>ITaskLinkService</w:t>
      </w:r>
      <w:r w:rsidR="00E713EB">
        <w:t xml:space="preserve"> (modify it so it appears as follows):</w:t>
      </w:r>
    </w:p>
    <w:p w14:paraId="2F6E3094" w14:textId="77777777" w:rsidR="00F428B0" w:rsidRDefault="00F428B0" w:rsidP="00C245E1">
      <w:pPr>
        <w:pStyle w:val="BodyTextCont"/>
      </w:pPr>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lastRenderedPageBreak/>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t xml:space="preserve">            return inquiryResponse;</w:t>
      </w:r>
    </w:p>
    <w:p w14:paraId="26E9AA0A" w14:textId="77777777" w:rsidR="005548BD" w:rsidRPr="005548BD" w:rsidRDefault="005548BD" w:rsidP="005548BD">
      <w:pPr>
        <w:pStyle w:val="Code"/>
      </w:pPr>
      <w:r w:rsidRPr="005548BD">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lastRenderedPageBreak/>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t>}</w:t>
      </w:r>
    </w:p>
    <w:p w14:paraId="14240429" w14:textId="77777777" w:rsidR="00A34D6D" w:rsidRDefault="00E713EB" w:rsidP="00C245E1">
      <w:pPr>
        <w:pStyle w:val="BodyTextCont"/>
      </w:pPr>
      <w:r>
        <w:t xml:space="preserve">The first thing we note is that a call to the </w:t>
      </w:r>
      <w:r w:rsidRPr="00E713EB">
        <w:rPr>
          <w:rStyle w:val="CodeInline"/>
        </w:rPr>
        <w:t>AddLinksInquiryResponse</w:t>
      </w:r>
      <w:r>
        <w:t xml:space="preserve"> helper method has been added to </w:t>
      </w:r>
      <w:r w:rsidRPr="00E713EB">
        <w:rPr>
          <w:rStyle w:val="CodeInline"/>
        </w:rPr>
        <w:t>GetTasks</w:t>
      </w:r>
      <w:r>
        <w:t xml:space="preserve">. This new method relies on the </w:t>
      </w:r>
      <w:r w:rsidRPr="00E713EB">
        <w:rPr>
          <w:rStyle w:val="CodeInline"/>
        </w:rPr>
        <w:t>ITaskLinkService</w:t>
      </w:r>
      <w:r>
        <w:t xml:space="preserve"> and on the </w:t>
      </w:r>
      <w:r w:rsidRPr="00E713EB">
        <w:rPr>
          <w:rStyle w:val="CodeInline"/>
        </w:rPr>
        <w:t>Get*PageQueryString</w:t>
      </w:r>
      <w:r>
        <w:t xml:space="preserve"> helper methods. And, as you can see, the </w:t>
      </w:r>
      <w:r w:rsidRPr="00E713EB">
        <w:rPr>
          <w:rStyle w:val="CodeInline"/>
        </w:rPr>
        <w:t>Get*PageQueryString</w:t>
      </w:r>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r w:rsidRPr="00E713EB">
        <w:rPr>
          <w:rStyle w:val="CodeInline"/>
        </w:rPr>
        <w:t>GetTasks</w:t>
      </w:r>
      <w:r>
        <w:t xml:space="preserve"> helper method to add a self link and child links to each </w:t>
      </w:r>
      <w:r w:rsidRPr="00E713EB">
        <w:rPr>
          <w:rStyle w:val="CodeInline"/>
        </w:rPr>
        <w:t>Task</w:t>
      </w:r>
      <w:r>
        <w:t xml:space="preserve"> service model object. These link-enhanced tasks are then packaged up in the </w:t>
      </w:r>
      <w:r w:rsidRPr="00E713EB">
        <w:rPr>
          <w:rStyle w:val="CodeInline"/>
        </w:rPr>
        <w:t>GetTasks</w:t>
      </w:r>
      <w:r>
        <w:t xml:space="preserve"> interface method and returned to the caller, which</w:t>
      </w:r>
      <w:r w:rsidR="00C943F8">
        <w:t>,</w:t>
      </w:r>
      <w:r>
        <w:t xml:space="preserve"> </w:t>
      </w:r>
      <w:r w:rsidR="00C943F8">
        <w:t xml:space="preserve">as </w:t>
      </w:r>
      <w:r>
        <w:t>we remember</w:t>
      </w:r>
      <w:r w:rsidR="00C943F8">
        <w:t>,</w:t>
      </w:r>
      <w:r>
        <w:t xml:space="preserve"> is the </w:t>
      </w:r>
      <w:r w:rsidRPr="00E713EB">
        <w:rPr>
          <w:rStyle w:val="CodeInline"/>
        </w:rPr>
        <w:t>TasksController</w:t>
      </w:r>
      <w:r>
        <w:t>.</w:t>
      </w:r>
    </w:p>
    <w:p w14:paraId="2343E766" w14:textId="77777777" w:rsidR="00C943F8" w:rsidRDefault="00C943F8" w:rsidP="00C943F8">
      <w:pPr>
        <w:pStyle w:val="BodyTextCon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bhogg's credentials, as usual):</w:t>
      </w:r>
    </w:p>
    <w:p w14:paraId="7F10EB0C" w14:textId="77777777" w:rsidR="00BC437D" w:rsidRDefault="00BC437D" w:rsidP="00BC437D">
      <w:pPr>
        <w:pStyle w:val="CodeCaption"/>
      </w:pPr>
      <w:r>
        <w:t>Paged Tasks Request - With Links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1E8CC6B8" w14:textId="17E3506D" w:rsidR="009519AA" w:rsidRDefault="006C7326" w:rsidP="00A94AEC">
      <w:pPr>
        <w:pStyle w:val="Figure"/>
      </w:pPr>
      <w:r w:rsidRPr="006C7326">
        <w:rPr>
          <w:noProof/>
        </w:rPr>
        <w:lastRenderedPageBreak/>
        <w:drawing>
          <wp:inline distT="0" distB="0" distL="0" distR="0" wp14:anchorId="06912464" wp14:editId="2B950150">
            <wp:extent cx="4162378" cy="6103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849" cy="6114799"/>
                    </a:xfrm>
                    <a:prstGeom prst="rect">
                      <a:avLst/>
                    </a:prstGeom>
                  </pic:spPr>
                </pic:pic>
              </a:graphicData>
            </a:graphic>
          </wp:inline>
        </w:drawing>
      </w:r>
    </w:p>
    <w:p w14:paraId="60A97851" w14:textId="77777777" w:rsidR="00A94AEC" w:rsidRDefault="00A94AEC" w:rsidP="00A94AEC">
      <w:pPr>
        <w:pStyle w:val="FigureCaption"/>
      </w:pPr>
      <w:r>
        <w:t>Figure 7-3. Paged Tasks Response - With Links (abbreviated)</w:t>
      </w:r>
    </w:p>
    <w:p w14:paraId="041A595A" w14:textId="0E60346E" w:rsidR="00BC437D" w:rsidRDefault="00BC437D" w:rsidP="009519AA">
      <w:pPr>
        <w:pStyle w:val="BodyTextCont"/>
      </w:pPr>
      <w:r>
        <w:lastRenderedPageBreak/>
        <w:t>We see that the links have now been added to the response. Links are</w:t>
      </w:r>
      <w:r w:rsidR="009519AA">
        <w:t xml:space="preserve"> present at the response level (</w:t>
      </w:r>
      <w:r w:rsidR="006C7326">
        <w:t xml:space="preserve">i.e., </w:t>
      </w:r>
      <w:r w:rsidR="009519AA">
        <w:t xml:space="preserve">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t>Summary</w:t>
      </w:r>
    </w:p>
    <w:p w14:paraId="6CBC5C64" w14:textId="70493B5D" w:rsidR="00A80F6B" w:rsidRDefault="008D2619" w:rsidP="008D2619">
      <w:pPr>
        <w:pStyle w:val="BodyTextFirst"/>
      </w:pPr>
      <w:r>
        <w:t xml:space="preserve">We've reached the point in this book where we have implemented at least one example of </w:t>
      </w:r>
      <w:r w:rsidR="0080614D">
        <w:t>virtually everything</w:t>
      </w:r>
      <w:r>
        <w:t xml:space="preserve"> you need to know to build your own web </w:t>
      </w:r>
      <w:r w:rsidR="00AA57C6">
        <w:t>API</w:t>
      </w:r>
      <w:r>
        <w:t>. We've implemented</w:t>
      </w:r>
      <w:r w:rsidR="0080614D">
        <w:t>:</w:t>
      </w:r>
    </w:p>
    <w:p w14:paraId="20F04436" w14:textId="3E3EAE24" w:rsidR="008D2619" w:rsidRDefault="008D2619" w:rsidP="008D2619">
      <w:pPr>
        <w:pStyle w:val="Bullet"/>
      </w:pPr>
      <w:r>
        <w:t>API versioning</w:t>
      </w:r>
    </w:p>
    <w:p w14:paraId="700950BC" w14:textId="306B2C04" w:rsidR="008D2619" w:rsidRDefault="008D2619" w:rsidP="008D2619">
      <w:pPr>
        <w:pStyle w:val="Bullet"/>
      </w:pPr>
      <w:r>
        <w:t>Routing</w:t>
      </w:r>
    </w:p>
    <w:p w14:paraId="02742F13" w14:textId="1B38E080" w:rsidR="008D2619" w:rsidRDefault="008D2619" w:rsidP="008D2619">
      <w:pPr>
        <w:pStyle w:val="Bullet"/>
      </w:pPr>
      <w:r>
        <w:t>Each of the main HTTP verbs</w:t>
      </w:r>
    </w:p>
    <w:p w14:paraId="05AB6470" w14:textId="64B16D4C" w:rsidR="008D2619" w:rsidRDefault="008D2619" w:rsidP="008D2619">
      <w:pPr>
        <w:pStyle w:val="Bullet"/>
      </w:pPr>
      <w:r>
        <w:t>Relationships</w:t>
      </w:r>
    </w:p>
    <w:p w14:paraId="1A8468B3" w14:textId="6E4B6E38" w:rsidR="008D2619" w:rsidRDefault="008D2619" w:rsidP="008D2619">
      <w:pPr>
        <w:pStyle w:val="Bullet"/>
      </w:pPr>
      <w:r>
        <w:t>Partial updates</w:t>
      </w:r>
    </w:p>
    <w:p w14:paraId="05BAE763" w14:textId="42B21C54" w:rsidR="008D2619" w:rsidRDefault="008D2619" w:rsidP="008D2619">
      <w:pPr>
        <w:pStyle w:val="Bullet"/>
      </w:pPr>
      <w:r>
        <w:t>Hypermedia links</w:t>
      </w:r>
    </w:p>
    <w:p w14:paraId="2E886C5E" w14:textId="79796C5E" w:rsidR="008D2619" w:rsidRDefault="008D2619" w:rsidP="008D2619">
      <w:pPr>
        <w:pStyle w:val="Bullet"/>
      </w:pPr>
      <w:r>
        <w:t>Paging of results</w:t>
      </w:r>
    </w:p>
    <w:p w14:paraId="45F5959C" w14:textId="423F452A" w:rsidR="008D2619" w:rsidRDefault="008D2619" w:rsidP="008D2619">
      <w:pPr>
        <w:pStyle w:val="Bullet"/>
      </w:pPr>
      <w:r>
        <w:t>Non-resource API operations</w:t>
      </w:r>
    </w:p>
    <w:p w14:paraId="104D2F35" w14:textId="5BBD6D8F" w:rsidR="008D2619" w:rsidRDefault="008D2619" w:rsidP="008D2619">
      <w:pPr>
        <w:pStyle w:val="Bullet"/>
      </w:pPr>
      <w:r>
        <w:t>Persistence</w:t>
      </w:r>
    </w:p>
    <w:p w14:paraId="7C18BAA6" w14:textId="45F70208" w:rsidR="008D2619" w:rsidRDefault="008D2619" w:rsidP="008D2619">
      <w:pPr>
        <w:pStyle w:val="Bullet"/>
      </w:pPr>
      <w:r>
        <w:t>Dependency Injection</w:t>
      </w:r>
    </w:p>
    <w:p w14:paraId="0D20FF83" w14:textId="4E25E2AE" w:rsidR="008D2619" w:rsidRDefault="008D2619" w:rsidP="008D2619">
      <w:pPr>
        <w:pStyle w:val="Bullet"/>
      </w:pPr>
      <w:r>
        <w:t>Tracing / Logging</w:t>
      </w:r>
    </w:p>
    <w:p w14:paraId="3015C4A6" w14:textId="30F38FA8" w:rsidR="008D2619" w:rsidRDefault="008D2619" w:rsidP="008D2619">
      <w:pPr>
        <w:pStyle w:val="Bullet"/>
      </w:pPr>
      <w:r>
        <w:t>Error handling</w:t>
      </w:r>
    </w:p>
    <w:p w14:paraId="1E7606E7" w14:textId="091BE674" w:rsidR="008D2619" w:rsidRDefault="008D2619" w:rsidP="008D2619">
      <w:pPr>
        <w:pStyle w:val="Bullet"/>
      </w:pPr>
      <w:r>
        <w:t>Input validation</w:t>
      </w:r>
    </w:p>
    <w:p w14:paraId="0ADADB4E" w14:textId="44D7823A" w:rsidR="008D2619" w:rsidRDefault="008D2619" w:rsidP="008D2619">
      <w:pPr>
        <w:pStyle w:val="Bullet"/>
      </w:pPr>
      <w:r>
        <w:t>Authentication / authorization</w:t>
      </w:r>
    </w:p>
    <w:p w14:paraId="0E649C94" w14:textId="4B2C6AA0" w:rsidR="008D2619" w:rsidRDefault="008D2619" w:rsidP="008D2619">
      <w:pPr>
        <w:pStyle w:val="Bullet"/>
      </w:pPr>
      <w:r>
        <w:t>Auditing</w:t>
      </w:r>
    </w:p>
    <w:p w14:paraId="1AABC835" w14:textId="0B945CB5" w:rsidR="008D2619" w:rsidRPr="00A80F6B" w:rsidRDefault="0080614D" w:rsidP="008D2619">
      <w:pPr>
        <w:pStyle w:val="Bullet"/>
      </w:pPr>
      <w:r>
        <w:t>Removing sensitive data from response messages</w:t>
      </w:r>
    </w:p>
    <w:p w14:paraId="113162D7" w14:textId="3B35B69A" w:rsidR="00F43B70" w:rsidRDefault="0080614D" w:rsidP="0080614D">
      <w:pPr>
        <w:pStyle w:val="BodyTextCont"/>
      </w:pPr>
      <w:r>
        <w:t>And we did it in such a way as to leverage and highlight the great framework-level support you get from the ASP.NET Web API.</w:t>
      </w:r>
    </w:p>
    <w:p w14:paraId="16AB14DA" w14:textId="4D02178B" w:rsidR="0080614D" w:rsidRDefault="0080614D" w:rsidP="0080614D">
      <w:pPr>
        <w:pStyle w:val="BodyTextCont"/>
      </w:pPr>
      <w:r>
        <w:t>In the next chapter we will demonstrate how ASP.NET Web API can be leveraged to support existing "legacy" (SOAP-based) clients</w:t>
      </w:r>
      <w:r w:rsidR="007E07FF">
        <w:t>. Then</w:t>
      </w:r>
      <w:r>
        <w:t>, in Chapter 9</w:t>
      </w:r>
      <w:r w:rsidR="007E07FF">
        <w:t>,</w:t>
      </w:r>
      <w:r>
        <w:t xml:space="preserve"> </w:t>
      </w:r>
      <w:r w:rsidR="007E07FF">
        <w:t xml:space="preserve">we'll wrap things up </w:t>
      </w:r>
      <w:r>
        <w:t>with some unit testing and a Web page that consumes our task-management service.</w:t>
      </w:r>
    </w:p>
    <w:p w14:paraId="2EA99BE9" w14:textId="77777777" w:rsidR="00F43B70" w:rsidRPr="00EB3C44" w:rsidRDefault="00F43B70" w:rsidP="00F43B70"/>
    <w:sectPr w:rsidR="00F43B70" w:rsidRPr="00EB3C44"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377DDF" w14:textId="77777777" w:rsidR="00E26224" w:rsidRDefault="00E26224">
      <w:r>
        <w:separator/>
      </w:r>
    </w:p>
  </w:endnote>
  <w:endnote w:type="continuationSeparator" w:id="0">
    <w:p w14:paraId="7D8BEC39" w14:textId="77777777" w:rsidR="00E26224" w:rsidRDefault="00E26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3D44C4B-7E4C-4EDE-8837-D91C9A942A9A}"/>
    <w:embedBold r:id="rId2" w:fontKey="{48424C64-7C35-4216-B63B-E6A7FFD00C5D}"/>
    <w:embedItalic r:id="rId3" w:fontKey="{ADF585B9-0638-4B5C-84C4-28CC63C2035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25C0B54-9EBF-492F-A8AD-F30A3A72D4E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0E0C5F3E-6FCF-4B82-A0AE-6993235AD68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EDBDD7C-E6E8-4505-9DF9-63EE660C8A1B}"/>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79462940-4977-4671-B7FD-36661552585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8157A1CF-B2FF-4333-8195-13FF41A40127}"/>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B534D">
      <w:rPr>
        <w:rStyle w:val="PageNumber"/>
        <w:noProof/>
      </w:rPr>
      <w:t>38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B534D">
      <w:rPr>
        <w:rStyle w:val="PageNumber"/>
        <w:noProof/>
      </w:rPr>
      <w:t>37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B534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DBC52" w14:textId="77777777" w:rsidR="00E26224" w:rsidRDefault="00E26224">
      <w:r>
        <w:separator/>
      </w:r>
    </w:p>
  </w:footnote>
  <w:footnote w:type="continuationSeparator" w:id="0">
    <w:p w14:paraId="2E5391D6" w14:textId="77777777" w:rsidR="00E26224" w:rsidRDefault="00E262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CC3195" w:rsidRPr="003C7D0E" w:rsidRDefault="00CC3195" w:rsidP="00F62E97">
    <w:pPr>
      <w:pStyle w:val="Header"/>
      <w:rPr>
        <w:sz w:val="14"/>
        <w:szCs w:val="16"/>
      </w:rPr>
    </w:pPr>
    <w:r w:rsidRPr="00225E9A">
      <w:t xml:space="preserve">CHAPTER </w:t>
    </w:r>
    <w:r>
      <w:t>7</w:t>
    </w:r>
    <w:r w:rsidRPr="003C7D0E">
      <w:t xml:space="preserve"> </w:t>
    </w:r>
    <w:r w:rsidRPr="00EB773D">
      <w:rPr>
        <w:rStyle w:val="GrayDingbat"/>
      </w:rPr>
      <w:t>n</w:t>
    </w:r>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CC3195" w:rsidRPr="002A45BE" w:rsidRDefault="00CC3195" w:rsidP="00463BAE">
    <w:pPr>
      <w:pStyle w:val="Header"/>
      <w:ind w:left="-450"/>
      <w:jc w:val="right"/>
      <w:rPr>
        <w:sz w:val="16"/>
        <w:szCs w:val="16"/>
      </w:rPr>
    </w:pPr>
    <w:r>
      <w:t>CHAPTER 7</w:t>
    </w:r>
    <w:r>
      <w:rPr>
        <w:color w:val="BFBFBF"/>
        <w:szCs w:val="16"/>
      </w:rPr>
      <w:t xml:space="preserve"> </w:t>
    </w:r>
    <w:r w:rsidRPr="00EB773D">
      <w:rPr>
        <w:rStyle w:val="GrayDingbat"/>
      </w:rPr>
      <w:t>n</w:t>
    </w:r>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1E68"/>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8F1"/>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84"/>
    <w:rsid w:val="00427AE3"/>
    <w:rsid w:val="0043083A"/>
    <w:rsid w:val="004342A1"/>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D7E20"/>
    <w:rsid w:val="004E2A10"/>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B3DC7"/>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97FE0"/>
    <w:rsid w:val="006A2A95"/>
    <w:rsid w:val="006A4B5F"/>
    <w:rsid w:val="006B2177"/>
    <w:rsid w:val="006B5972"/>
    <w:rsid w:val="006C4383"/>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0F1A"/>
    <w:rsid w:val="00781206"/>
    <w:rsid w:val="00782496"/>
    <w:rsid w:val="00784799"/>
    <w:rsid w:val="0078486E"/>
    <w:rsid w:val="00785A42"/>
    <w:rsid w:val="007872AA"/>
    <w:rsid w:val="00787C30"/>
    <w:rsid w:val="00791357"/>
    <w:rsid w:val="0079171C"/>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2619"/>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76A10"/>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534D"/>
    <w:rsid w:val="009B7F49"/>
    <w:rsid w:val="009C0183"/>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28B0"/>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C5245"/>
    <w:rsid w:val="00FC648F"/>
    <w:rsid w:val="00FC64BA"/>
    <w:rsid w:val="00FC69EC"/>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B534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B534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B534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B534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B534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B534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9B534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B534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B534D"/>
    <w:pPr>
      <w:keepLines/>
      <w:numPr>
        <w:numId w:val="4"/>
      </w:numPr>
      <w:spacing w:before="120" w:after="120" w:line="240" w:lineRule="auto"/>
      <w:ind w:right="864"/>
    </w:pPr>
    <w:rPr>
      <w:rFonts w:ascii="Utopia" w:hAnsi="Utopia"/>
      <w:sz w:val="18"/>
    </w:rPr>
  </w:style>
  <w:style w:type="character" w:customStyle="1" w:styleId="CodeBold">
    <w:name w:val="Code Bold"/>
    <w:rsid w:val="009B534D"/>
    <w:rPr>
      <w:rFonts w:ascii="TheSansMonoConBlack" w:hAnsi="TheSansMonoConBlack"/>
      <w:sz w:val="18"/>
    </w:rPr>
  </w:style>
  <w:style w:type="paragraph" w:customStyle="1" w:styleId="ChapterNumber">
    <w:name w:val="Chapter Number"/>
    <w:next w:val="Normal"/>
    <w:autoRedefine/>
    <w:qFormat/>
    <w:rsid w:val="009B534D"/>
    <w:pPr>
      <w:keepNext/>
      <w:spacing w:after="240"/>
    </w:pPr>
    <w:rPr>
      <w:rFonts w:ascii="Arial" w:hAnsi="Arial"/>
      <w:b/>
      <w:caps/>
      <w:sz w:val="28"/>
      <w:szCs w:val="28"/>
    </w:rPr>
  </w:style>
  <w:style w:type="paragraph" w:customStyle="1" w:styleId="ChapterTitle">
    <w:name w:val="Chapter Title"/>
    <w:next w:val="Normal"/>
    <w:rsid w:val="009B534D"/>
    <w:pPr>
      <w:spacing w:before="240" w:after="1200"/>
    </w:pPr>
    <w:rPr>
      <w:rFonts w:ascii="Arial Narrow" w:hAnsi="Arial Narrow"/>
      <w:b/>
      <w:sz w:val="60"/>
      <w:szCs w:val="48"/>
    </w:rPr>
  </w:style>
  <w:style w:type="paragraph" w:customStyle="1" w:styleId="FigureCaption">
    <w:name w:val="Figure Caption"/>
    <w:next w:val="Normal"/>
    <w:qFormat/>
    <w:rsid w:val="009B534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B534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B534D"/>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B534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9B534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B534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B534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B534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B534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B534D"/>
    <w:pPr>
      <w:spacing w:before="120" w:after="120"/>
      <w:contextualSpacing/>
    </w:pPr>
    <w:rPr>
      <w:rFonts w:ascii="Utopia" w:hAnsi="Utopia"/>
      <w:sz w:val="18"/>
    </w:rPr>
  </w:style>
  <w:style w:type="paragraph" w:customStyle="1" w:styleId="TableCaption">
    <w:name w:val="Table Caption"/>
    <w:basedOn w:val="FigureCaption"/>
    <w:next w:val="Normal"/>
    <w:qFormat/>
    <w:rsid w:val="009B534D"/>
    <w:pPr>
      <w:spacing w:after="120"/>
    </w:pPr>
  </w:style>
  <w:style w:type="paragraph" w:customStyle="1" w:styleId="TableHead">
    <w:name w:val="Table Head"/>
    <w:next w:val="Normal"/>
    <w:rsid w:val="009B534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B534D"/>
    <w:pPr>
      <w:spacing w:before="60" w:after="240"/>
      <w:contextualSpacing/>
    </w:pPr>
    <w:rPr>
      <w:rFonts w:ascii="Utopia" w:hAnsi="Utopia"/>
      <w:i/>
      <w:sz w:val="18"/>
    </w:rPr>
  </w:style>
  <w:style w:type="table" w:styleId="TableGrid">
    <w:name w:val="Table Grid"/>
    <w:basedOn w:val="TableNormal"/>
    <w:rsid w:val="009B534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B534D"/>
    <w:pPr>
      <w:numPr>
        <w:numId w:val="0"/>
      </w:numPr>
      <w:ind w:left="864"/>
    </w:pPr>
  </w:style>
  <w:style w:type="paragraph" w:customStyle="1" w:styleId="NumList">
    <w:name w:val="Num List"/>
    <w:basedOn w:val="Normal"/>
    <w:rsid w:val="009B534D"/>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9B534D"/>
    <w:pPr>
      <w:spacing w:before="0"/>
      <w:ind w:left="0" w:right="0"/>
      <w:jc w:val="right"/>
    </w:pPr>
    <w:rPr>
      <w:i w:val="0"/>
    </w:rPr>
  </w:style>
  <w:style w:type="paragraph" w:customStyle="1" w:styleId="ExerciseHead">
    <w:name w:val="Exercise Head"/>
    <w:basedOn w:val="Normal"/>
    <w:next w:val="Normal"/>
    <w:rsid w:val="009B534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B534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B534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B534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B534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B534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B534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B534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B534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B534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B534D"/>
  </w:style>
  <w:style w:type="paragraph" w:customStyle="1" w:styleId="SideBarSubhead">
    <w:name w:val="Side Bar Subhead"/>
    <w:basedOn w:val="Normal"/>
    <w:rsid w:val="009B534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B534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B534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B534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B534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B534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B534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B534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B534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B534D"/>
    <w:pPr>
      <w:spacing w:before="120" w:after="120"/>
    </w:pPr>
    <w:rPr>
      <w:rFonts w:ascii="Arial" w:hAnsi="Arial"/>
      <w:sz w:val="18"/>
    </w:rPr>
  </w:style>
  <w:style w:type="paragraph" w:styleId="Revision">
    <w:name w:val="Revision"/>
    <w:hidden/>
    <w:uiPriority w:val="99"/>
    <w:semiHidden/>
    <w:rsid w:val="009B534D"/>
    <w:rPr>
      <w:rFonts w:ascii="Calibri" w:eastAsia="Calibri" w:hAnsi="Calibri"/>
      <w:sz w:val="22"/>
      <w:szCs w:val="22"/>
    </w:rPr>
  </w:style>
  <w:style w:type="character" w:styleId="IntenseEmphasis">
    <w:name w:val="Intense Emphasis"/>
    <w:basedOn w:val="DefaultParagraphFont"/>
    <w:uiPriority w:val="21"/>
    <w:qFormat/>
    <w:rsid w:val="009B534D"/>
    <w:rPr>
      <w:b/>
      <w:bCs/>
      <w:i/>
      <w:iCs/>
      <w:color w:val="auto"/>
    </w:rPr>
  </w:style>
  <w:style w:type="character" w:styleId="Emphasis">
    <w:name w:val="Emphasis"/>
    <w:basedOn w:val="DefaultParagraphFont"/>
    <w:qFormat/>
    <w:rsid w:val="009B534D"/>
    <w:rPr>
      <w:i/>
      <w:iCs/>
    </w:rPr>
  </w:style>
  <w:style w:type="character" w:styleId="Strong">
    <w:name w:val="Strong"/>
    <w:basedOn w:val="DefaultParagraphFont"/>
    <w:qFormat/>
    <w:rsid w:val="009B534D"/>
    <w:rPr>
      <w:b/>
      <w:bCs/>
    </w:rPr>
  </w:style>
  <w:style w:type="paragraph" w:styleId="Subtitle">
    <w:name w:val="Subtitle"/>
    <w:basedOn w:val="Normal"/>
    <w:next w:val="Normal"/>
    <w:link w:val="SubtitleChar"/>
    <w:qFormat/>
    <w:rsid w:val="009B534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B534D"/>
    <w:rPr>
      <w:rFonts w:ascii="ZapfDingbats" w:hAnsi="ZapfDingbats"/>
      <w:color w:val="auto"/>
      <w:szCs w:val="24"/>
    </w:rPr>
  </w:style>
  <w:style w:type="paragraph" w:customStyle="1" w:styleId="Code">
    <w:name w:val="Code"/>
    <w:basedOn w:val="Normal"/>
    <w:link w:val="CodeChar"/>
    <w:qFormat/>
    <w:rsid w:val="009B534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B534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localhost:61589/api/v1/tasks/17"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0806B70E-CB70-4419-93A5-FB96AB09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276</TotalTime>
  <Pages>54</Pages>
  <Words>14260</Words>
  <Characters>81286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39</cp:revision>
  <cp:lastPrinted>2012-09-27T18:23:00Z</cp:lastPrinted>
  <dcterms:created xsi:type="dcterms:W3CDTF">2014-05-21T00:09:00Z</dcterms:created>
  <dcterms:modified xsi:type="dcterms:W3CDTF">2014-05-23T19:54:00Z</dcterms:modified>
</cp:coreProperties>
</file>