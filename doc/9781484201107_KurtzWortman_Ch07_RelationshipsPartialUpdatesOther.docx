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bookmarkStart w:id="0" w:name="OLE_LINK5"/>
      <w:bookmarkStart w:id="1" w:name="OLE_LINK6"/>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bookmarkEnd w:id="0"/>
    <w:bookmarkEnd w:id="1"/>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bookmarkStart w:id="2" w:name="OLE_LINK7"/>
      <w:bookmarkStart w:id="3" w:name="OLE_LINK8"/>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lastRenderedPageBreak/>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public virtual Task GetValidTask(long taskId)</w:t>
      </w:r>
    </w:p>
    <w:p w14:paraId="69DAE7F8" w14:textId="77777777" w:rsidR="003D2BBB" w:rsidRPr="003D2BBB" w:rsidRDefault="003D2BBB" w:rsidP="003D2BBB">
      <w:pPr>
        <w:pStyle w:val="Code"/>
      </w:pPr>
      <w:r w:rsidRPr="003D2BBB">
        <w:t xml:space="preserve">        {</w:t>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bookmarkEnd w:id="2"/>
    <w:bookmarkEnd w:id="3"/>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4" w:name="OLE_LINK1"/>
      <w:bookmarkStart w:id="5" w:name="OLE_LINK2"/>
      <w:bookmarkStart w:id="6" w:name="OLE_LINK9"/>
      <w:bookmarkStart w:id="7" w:name="OLE_LINK10"/>
      <w:r w:rsidRPr="003D2BBB">
        <w:t>container.Bind&lt;IUpdateTaskQueryProcessor&gt;().To&lt;UpdateTaskQueryProcessor&gt;().InRequestScope();</w:t>
      </w:r>
      <w:bookmarkEnd w:id="4"/>
      <w:bookmarkEnd w:id="5"/>
    </w:p>
    <w:bookmarkEnd w:id="6"/>
    <w:bookmarkEnd w:id="7"/>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bookmarkStart w:id="8" w:name="OLE_LINK11"/>
      <w:bookmarkStart w:id="9" w:name="OLE_LINK12"/>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bookmarkEnd w:id="8"/>
    <w:bookmarkEnd w:id="9"/>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bookmarkStart w:id="10" w:name="OLE_LINK13"/>
      <w:bookmarkStart w:id="11" w:name="OLE_LINK14"/>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lastRenderedPageBreak/>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bookmarkEnd w:id="10"/>
      <w:bookmarkEnd w:id="11"/>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bookmarkStart w:id="12" w:name="OLE_LINK15"/>
      <w:bookmarkStart w:id="13" w:name="OLE_LINK16"/>
      <w:r w:rsidRPr="00185550">
        <w:t>container.Bind&lt;ITaskUsersMaintenanceProcessor&gt;().To&lt;TaskUsersMaintenanceProcessor&gt;().InRequestScope();</w:t>
      </w:r>
    </w:p>
    <w:bookmarkEnd w:id="12"/>
    <w:bookmarkEnd w:id="13"/>
    <w:p w14:paraId="209F155E" w14:textId="77777777"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14:paraId="12038706" w14:textId="3CAE4FE0"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w:t>
      </w:r>
      <w:r w:rsidR="00D76B41">
        <w:t>its</w:t>
      </w:r>
      <w:r>
        <w:t xml:space="preserv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14:paraId="646E9F12" w14:textId="77777777" w:rsidR="004D7E20" w:rsidRDefault="004D7E20" w:rsidP="00785A42">
      <w:pPr>
        <w:pStyle w:val="Bullet"/>
        <w:numPr>
          <w:ilvl w:val="0"/>
          <w:numId w:val="0"/>
        </w:numPr>
        <w:ind w:left="936" w:hanging="360"/>
      </w:pPr>
    </w:p>
    <w:p w14:paraId="1F660D93" w14:textId="77777777" w:rsidR="00785A42" w:rsidRPr="00785A42" w:rsidRDefault="00785A42" w:rsidP="00785A42">
      <w:pPr>
        <w:pStyle w:val="Code"/>
      </w:pPr>
      <w:bookmarkStart w:id="14" w:name="OLE_LINK17"/>
      <w:bookmarkStart w:id="15" w:name="OLE_LINK18"/>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lastRenderedPageBreak/>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lastRenderedPageBreak/>
        <w:t xml:space="preserve">        {</w:t>
      </w:r>
    </w:p>
    <w:p w14:paraId="17120081" w14:textId="77777777" w:rsidR="00785A42" w:rsidRPr="00785A42" w:rsidRDefault="00785A42" w:rsidP="00785A42">
      <w:pPr>
        <w:pStyle w:val="Code"/>
      </w:pPr>
      <w:r w:rsidRPr="00785A42">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pPr>
      <w:r w:rsidRPr="00785A42">
        <w:t>}</w:t>
      </w:r>
    </w:p>
    <w:bookmarkEnd w:id="14"/>
    <w:bookmarkEnd w:id="15"/>
    <w:p w14:paraId="6CCDE071" w14:textId="77777777" w:rsidR="00D76B41" w:rsidRDefault="00D76B41" w:rsidP="00785A42">
      <w:pPr>
        <w:pStyle w:val="Code"/>
      </w:pPr>
    </w:p>
    <w:p w14:paraId="717BD9EC" w14:textId="40EDAB95" w:rsidR="00785A42" w:rsidRDefault="00785A42" w:rsidP="00CC3195">
      <w:pPr>
        <w:pStyle w:val="BodyTextCont"/>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w:t>
      </w:r>
      <w:r w:rsidR="00D76B41">
        <w:t>se</w:t>
      </w:r>
      <w:r w:rsidR="00FF2F09">
        <w:t xml:space="preserv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w:t>
      </w:r>
      <w:r w:rsidR="00D76B41">
        <w:t xml:space="preserve">the </w:t>
      </w:r>
      <w:r w:rsidR="00185550">
        <w:t>request gets routed to the correct controller and action method, is restricted to users with the required role, and is processed in the context of a unit of work to ensure database updates are handled properly. It turns that there's a lot more going on in here than one would think by a simple line count!</w:t>
      </w:r>
    </w:p>
    <w:p w14:paraId="37641FE8" w14:textId="77777777" w:rsidR="00185550" w:rsidRDefault="00185550" w:rsidP="00CC3195">
      <w:pPr>
        <w:pStyle w:val="BodyTextCont"/>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rsidP="00CC3195">
      <w:pPr>
        <w:pStyle w:val="BodyTextCont"/>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lastRenderedPageBreak/>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lastRenderedPageBreak/>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t>Partial Update of a Task Using PUT/PATCH</w:t>
      </w:r>
    </w:p>
    <w:p w14:paraId="113F4AD4" w14:textId="77777777"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53CFAD16" w14:textId="77777777" w:rsidR="005E4564" w:rsidRDefault="005E4564" w:rsidP="00AA3A12">
      <w:pPr>
        <w:pStyle w:val="BodyTextFirst"/>
      </w:pP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16" w:name="OLE_LINK3"/>
      <w:bookmarkStart w:id="17" w:name="OLE_LINK4"/>
      <w:bookmarkStart w:id="18" w:name="OLE_LINK19"/>
      <w:r w:rsidRPr="002F2370">
        <w:rPr>
          <w:rStyle w:val="CodeBold"/>
        </w:rPr>
        <w:t>using PropertyValueMapType = System.Collections.Generic.Dictionary&lt;string, object&gt;;</w:t>
      </w:r>
    </w:p>
    <w:bookmarkEnd w:id="16"/>
    <w:bookmarkEnd w:id="17"/>
    <w:bookmarkEnd w:id="18"/>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w:t>
      </w:r>
      <w:bookmarkStart w:id="19" w:name="OLE_LINK20"/>
      <w:r w:rsidRPr="002F2370">
        <w:rPr>
          <w:rStyle w:val="CodeBold"/>
        </w:rPr>
        <w:t>Task GetUpdatedTask(long taskId, PropertyValueMapType updatedPropertyValueMap);</w:t>
      </w:r>
      <w:bookmarkEnd w:id="19"/>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lastRenderedPageBreak/>
        <w:t>UpdateTaskQueryProcessor</w:t>
      </w:r>
      <w:r>
        <w:t xml:space="preserve"> Class Modifications</w:t>
      </w:r>
    </w:p>
    <w:p w14:paraId="5E576DA3" w14:textId="77777777" w:rsidR="002F2370" w:rsidRPr="002F2370" w:rsidRDefault="002F2370" w:rsidP="002F2370">
      <w:pPr>
        <w:pStyle w:val="Code"/>
      </w:pPr>
      <w:r w:rsidRPr="002F2370">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bookmarkStart w:id="20" w:name="OLE_LINK21"/>
      <w:bookmarkStart w:id="21" w:name="OLE_LINK22"/>
      <w:r w:rsidRPr="002F2370">
        <w:rPr>
          <w:rStyle w:val="CodeBold"/>
        </w:rPr>
        <w:t>using PropertyValueMapType = System.Collections.Generic.Dictionary&lt;string, object&gt;;</w:t>
      </w:r>
    </w:p>
    <w:bookmarkEnd w:id="20"/>
    <w:bookmarkEnd w:id="21"/>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bookmarkStart w:id="22" w:name="OLE_LINK23"/>
      <w:bookmarkStart w:id="23" w:name="OLE_LINK24"/>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bookmarkEnd w:id="22"/>
    <w:bookmarkEnd w:id="23"/>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14:paraId="009EA90D" w14:textId="77777777"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pPr>
      <w:r>
        <w:lastRenderedPageBreak/>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14:paraId="6C18A8C1" w14:textId="77777777" w:rsidR="002D1F8F" w:rsidRDefault="002D1F8F" w:rsidP="00AA3A12">
      <w:pPr>
        <w:pStyle w:val="BodyTextCont"/>
      </w:pPr>
    </w:p>
    <w:p w14:paraId="68D32643" w14:textId="77777777" w:rsidR="00803D57" w:rsidRPr="00803D57" w:rsidRDefault="00803D57" w:rsidP="00803D57">
      <w:pPr>
        <w:pStyle w:val="Code"/>
      </w:pPr>
      <w:bookmarkStart w:id="24" w:name="OLE_LINK25"/>
      <w:bookmarkStart w:id="25" w:name="OLE_LINK26"/>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bookmarkEnd w:id="24"/>
    <w:bookmarkEnd w:id="25"/>
    <w:p w14:paraId="4299B1D6" w14:textId="77777777"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bookmarkStart w:id="26" w:name="OLE_LINK27"/>
      <w:bookmarkStart w:id="27" w:name="OLE_LINK28"/>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bookmarkEnd w:id="26"/>
    <w:bookmarkEnd w:id="27"/>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w:t>
      </w:r>
      <w:r w:rsidR="000D5030">
        <w:lastRenderedPageBreak/>
        <w:t xml:space="preserve">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bookmarkStart w:id="28" w:name="OLE_LINK29"/>
      <w:bookmarkStart w:id="29" w:name="OLE_LINK30"/>
      <w:r w:rsidRPr="00E20600">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bookmarkEnd w:id="28"/>
    <w:bookmarkEnd w:id="29"/>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bookmarkStart w:id="30" w:name="OLE_LINK31"/>
      <w:bookmarkStart w:id="31" w:name="OLE_LINK32"/>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pPr>
      <w:r w:rsidRPr="00E20600">
        <w:t>}</w:t>
      </w:r>
      <w:bookmarkEnd w:id="30"/>
      <w:bookmarkEnd w:id="31"/>
    </w:p>
    <w:p w14:paraId="7D09D4C3" w14:textId="77777777" w:rsidR="00780F1A" w:rsidRDefault="00780F1A" w:rsidP="00E20600">
      <w:pPr>
        <w:pStyle w:val="Code"/>
      </w:pPr>
    </w:p>
    <w:p w14:paraId="7D343638" w14:textId="1F4880E6" w:rsidR="00780F1A" w:rsidRDefault="00780F1A" w:rsidP="00CC3195">
      <w:pPr>
        <w:pStyle w:val="BodyTextCont"/>
      </w:pPr>
      <w:r>
        <w:t xml:space="preserve">Note that you will need to reference </w:t>
      </w:r>
      <w:proofErr w:type="spellStart"/>
      <w:r w:rsidRPr="00CC3195">
        <w:rPr>
          <w:rStyle w:val="CodeInline"/>
          <w:highlight w:val="white"/>
        </w:rPr>
        <w:t>System.ComponentModel.DataAnnotations</w:t>
      </w:r>
      <w:proofErr w:type="spellEnd"/>
      <w:r>
        <w:t xml:space="preserve"> in the </w:t>
      </w:r>
      <w:r w:rsidRPr="00CC3195">
        <w:rPr>
          <w:rStyle w:val="CodeInline"/>
        </w:rPr>
        <w:t>WebApi2Book.Web.Common</w:t>
      </w:r>
      <w:r>
        <w:t xml:space="preserve"> project after implementing the above class.</w:t>
      </w:r>
    </w:p>
    <w:p w14:paraId="26FD138B"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bookmarkStart w:id="32" w:name="OLE_LINK33"/>
      <w:bookmarkStart w:id="33" w:name="OLE_LINK34"/>
      <w:r w:rsidRPr="00096E80">
        <w:t>container.Bind&lt;IUpdateablePropertyDetector&gt;().To&lt;JObjectUpdateablePropertyDetector&gt;().InSingletonScope();</w:t>
      </w:r>
    </w:p>
    <w:bookmarkEnd w:id="32"/>
    <w:bookmarkEnd w:id="33"/>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14:paraId="05CDC2CC" w14:textId="090EF299"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from which we extract</w:t>
      </w:r>
      <w:r w:rsidR="002D1F8F">
        <w:t>ed</w:t>
      </w:r>
      <w:r w:rsidR="001C5E70">
        <w:t xml:space="preserve">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 xml:space="preserve">against the list of modifiable properties </w:t>
      </w:r>
      <w:r w:rsidR="00B15DF0">
        <w:lastRenderedPageBreak/>
        <w:t>(</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bookmarkStart w:id="34" w:name="OLE_LINK35"/>
      <w:bookmarkStart w:id="35" w:name="OLE_LINK36"/>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bookmarkEnd w:id="34"/>
    <w:bookmarkEnd w:id="35"/>
    <w:p w14:paraId="3AD2AFDE" w14:textId="074D880A"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3FB1A4E6" w14:textId="7D17F3AC" w:rsidR="00A36B91" w:rsidRDefault="00A36B91" w:rsidP="00AA3A12">
      <w:pPr>
        <w:pStyle w:val="BodyTextCont"/>
      </w:pPr>
      <w:r>
        <w:t>Now we are ready to add the missing piece that sits between the controller and the quer</w:t>
      </w:r>
      <w:r w:rsidR="00384472">
        <w:t>y</w:t>
      </w:r>
      <w:r>
        <w:t xml:space="preserve"> processor: the </w:t>
      </w:r>
      <w:proofErr w:type="spellStart"/>
      <w:r w:rsidRPr="00A36B91">
        <w:rPr>
          <w:rStyle w:val="CodeInline"/>
        </w:rPr>
        <w:t>IUpdateTaskMaintenanceProcessor</w:t>
      </w:r>
      <w:proofErr w:type="spellEnd"/>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bookmarkStart w:id="36" w:name="OLE_LINK37"/>
      <w:bookmarkStart w:id="37" w:name="OLE_LINK38"/>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t xml:space="preserve">    }</w:t>
      </w:r>
    </w:p>
    <w:bookmarkEnd w:id="36"/>
    <w:bookmarkEnd w:id="37"/>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bookmarkStart w:id="38" w:name="OLE_LINK39"/>
      <w:bookmarkStart w:id="39" w:name="OLE_LINK40"/>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lastRenderedPageBreak/>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bookmarkEnd w:id="38"/>
    <w:bookmarkEnd w:id="39"/>
    <w:p w14:paraId="51750992" w14:textId="77777777" w:rsidR="00096E80" w:rsidRDefault="00096E80" w:rsidP="00096E80">
      <w:pPr>
        <w:pStyle w:val="CodeCaption"/>
      </w:pPr>
      <w:r>
        <w:lastRenderedPageBreak/>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bookmarkStart w:id="40" w:name="OLE_LINK41"/>
      <w:bookmarkStart w:id="41" w:name="OLE_LINK42"/>
      <w:r w:rsidRPr="00096E80">
        <w:t>container.Bind&lt;IUpdateTaskMaintenanceProcessor&gt;().To&lt;UpdateTaskMaintenanceProcessor&gt;().InRequestScope();</w:t>
      </w:r>
    </w:p>
    <w:bookmarkEnd w:id="40"/>
    <w:bookmarkEnd w:id="41"/>
    <w:p w14:paraId="3075BD7B" w14:textId="77777777"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lastRenderedPageBreak/>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14:paraId="268DDAAB" w14:textId="77777777" w:rsidR="00A80F6B" w:rsidRDefault="00A80F6B" w:rsidP="00A80F6B">
      <w:pPr>
        <w:pStyle w:val="Heading1"/>
      </w:pPr>
      <w:r>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t>Specialized</w:t>
      </w:r>
      <w:r w:rsidR="00AC1A84">
        <w:t xml:space="preserve"> Action Filter to Validate Task Updates</w:t>
      </w:r>
    </w:p>
    <w:p w14:paraId="24CC33B5" w14:textId="77777777"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14:paraId="1AA30262" w14:textId="77777777" w:rsidR="00717E6B" w:rsidRDefault="00717E6B" w:rsidP="00AC1A84">
      <w:pPr>
        <w:pStyle w:val="BodyTextFirst"/>
      </w:pPr>
    </w:p>
    <w:p w14:paraId="48E86FE2" w14:textId="77777777" w:rsidR="00D07884" w:rsidRPr="00D07884" w:rsidRDefault="00D07884" w:rsidP="00D07884">
      <w:pPr>
        <w:pStyle w:val="Code"/>
      </w:pPr>
      <w:bookmarkStart w:id="42" w:name="OLE_LINK43"/>
      <w:bookmarkStart w:id="43" w:name="OLE_LINK44"/>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lastRenderedPageBreak/>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lastRenderedPageBreak/>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bookmarkEnd w:id="42"/>
      <w:bookmarkEnd w:id="43"/>
    </w:p>
    <w:p w14:paraId="177D38D2" w14:textId="77777777"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14:paraId="39F98078" w14:textId="77777777"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A9F35A7"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If this parsing fails</w:t>
      </w:r>
      <w:r w:rsidR="00717E6B">
        <w:t xml:space="preserve"> (resulting in an exception)</w:t>
      </w:r>
      <w:r>
        <w:t xml:space="preserve">,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14:paraId="206C2582" w14:textId="48DA2F85" w:rsidR="00D40A74" w:rsidRDefault="00D40A74" w:rsidP="00BB623E">
      <w:pPr>
        <w:pStyle w:val="BodyTextCont"/>
      </w:pPr>
      <w:r>
        <w:t xml:space="preserve">Note that this is </w:t>
      </w:r>
      <w:r w:rsidR="00717E6B">
        <w:t xml:space="preserve">again </w:t>
      </w:r>
      <w:r>
        <w:t xml:space="preserve">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w:t>
      </w:r>
      <w:r>
        <w:lastRenderedPageBreak/>
        <w:t xml:space="preserve">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14:paraId="6FE7B97A" w14:textId="77777777"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14:paraId="1D15B955" w14:textId="77777777" w:rsidR="00CD3109" w:rsidRDefault="00CD3109" w:rsidP="00EC509C">
      <w:pPr>
        <w:pStyle w:val="BodyTextCont"/>
      </w:pP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bookmarkStart w:id="44" w:name="OLE_LINK45"/>
      <w:bookmarkStart w:id="45" w:name="OLE_LINK46"/>
      <w:r w:rsidRPr="00EC509C">
        <w:rPr>
          <w:rStyle w:val="CodeBold"/>
        </w:rPr>
        <w:t>[ValidateTaskUpdateRequest]</w:t>
      </w:r>
    </w:p>
    <w:bookmarkEnd w:id="44"/>
    <w:bookmarkEnd w:id="45"/>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lastRenderedPageBreak/>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32B2AD05" w:rsidR="00121B39" w:rsidRDefault="00121B39" w:rsidP="00121B39">
      <w:pPr>
        <w:pStyle w:val="BodyTextCont"/>
      </w:pPr>
      <w:r>
        <w:t xml:space="preserve">Let's get started by implementing the </w:t>
      </w:r>
      <w:r w:rsidR="004A50F1">
        <w:t xml:space="preserve">action </w:t>
      </w:r>
      <w:r>
        <w:t>filter (add it as follows</w:t>
      </w:r>
      <w:r w:rsidR="00314188">
        <w:t xml:space="preserve">, in a new </w:t>
      </w:r>
      <w:r w:rsidR="00314188" w:rsidRPr="00CC3195">
        <w:rPr>
          <w:rStyle w:val="CodeInline"/>
        </w:rPr>
        <w:t>Validation</w:t>
      </w:r>
      <w:r w:rsidR="00314188">
        <w:t xml:space="preserve"> folder in </w:t>
      </w:r>
      <w:r w:rsidR="00314188" w:rsidRPr="00CC3195">
        <w:rPr>
          <w:rStyle w:val="CodeInline"/>
        </w:rPr>
        <w:t>WebApi2Book.Web.Common</w:t>
      </w:r>
      <w:r>
        <w:t>):</w:t>
      </w:r>
    </w:p>
    <w:p w14:paraId="3DE30C94" w14:textId="77777777" w:rsidR="00316FFE" w:rsidRDefault="00316FFE" w:rsidP="00121B39">
      <w:pPr>
        <w:pStyle w:val="BodyTextCont"/>
      </w:pPr>
    </w:p>
    <w:p w14:paraId="463B250D" w14:textId="77777777" w:rsidR="00121B39" w:rsidRPr="00121B39" w:rsidRDefault="00121B39" w:rsidP="00121B39">
      <w:pPr>
        <w:pStyle w:val="Code"/>
      </w:pPr>
      <w:bookmarkStart w:id="46" w:name="OLE_LINK47"/>
      <w:bookmarkStart w:id="47" w:name="OLE_LINK48"/>
      <w:r w:rsidRPr="00121B39">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lastRenderedPageBreak/>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bookmarkEnd w:id="46"/>
    <w:bookmarkEnd w:id="47"/>
    <w:p w14:paraId="74251EF3" w14:textId="77777777" w:rsidR="00121B39" w:rsidRDefault="00121B39" w:rsidP="00121B39">
      <w:pPr>
        <w:pStyle w:val="BodyTextCont"/>
      </w:pPr>
      <w:r>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14:paraId="1D7BDAB0" w14:textId="77777777" w:rsidR="001A6B17" w:rsidRDefault="001A6B17" w:rsidP="00EC509C">
      <w:pPr>
        <w:pStyle w:val="BodyTextCont"/>
      </w:pP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bookmarkStart w:id="48" w:name="OLE_LINK49"/>
      <w:bookmarkStart w:id="49" w:name="OLE_LINK50"/>
      <w:r w:rsidRPr="00FC64BA">
        <w:rPr>
          <w:rStyle w:val="CodeBold"/>
        </w:rPr>
        <w:t>[Required(AllowEmptyStrings = false)]</w:t>
      </w:r>
      <w:bookmarkEnd w:id="48"/>
      <w:bookmarkEnd w:id="49"/>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14:paraId="614115C2" w14:textId="77777777" w:rsidR="00B8598C" w:rsidRPr="00B8598C" w:rsidRDefault="00B8598C" w:rsidP="00B8598C">
      <w:pPr>
        <w:pStyle w:val="Code"/>
      </w:pPr>
      <w:r w:rsidRPr="00B8598C">
        <w:lastRenderedPageBreak/>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bookmarkStart w:id="50" w:name="OLE_LINK51"/>
      <w:bookmarkStart w:id="51" w:name="OLE_LINK52"/>
      <w:r w:rsidRPr="00FC64BA">
        <w:rPr>
          <w:rStyle w:val="CodeBold"/>
        </w:rPr>
        <w:t>[ValidateModel]</w:t>
      </w:r>
    </w:p>
    <w:bookmarkEnd w:id="50"/>
    <w:bookmarkEnd w:id="51"/>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14:paraId="17C08FAC" w14:textId="77777777" w:rsidR="00CE7DB6" w:rsidRDefault="00CE7DB6" w:rsidP="00CE7DB6">
      <w:pPr>
        <w:pStyle w:val="CodeCaption"/>
      </w:pPr>
      <w:r>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t>Create Task Response - (abbreviated)</w:t>
      </w:r>
    </w:p>
    <w:p w14:paraId="751E0940" w14:textId="77777777" w:rsidR="00CE7DB6" w:rsidRPr="00CE7DB6" w:rsidRDefault="00CE7DB6" w:rsidP="00CE7DB6">
      <w:pPr>
        <w:pStyle w:val="Code"/>
      </w:pPr>
      <w:r w:rsidRPr="00CE7DB6">
        <w:lastRenderedPageBreak/>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t>Paging</w:t>
      </w:r>
      <w:r w:rsidR="00F002F7">
        <w:t xml:space="preserve"> of Results</w:t>
      </w:r>
    </w:p>
    <w:p w14:paraId="19BE8E70" w14:textId="4468A719"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/api/tasks?pageNumber=3&amp;pageSize=30</w:t>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bookmarkStart w:id="52" w:name="OLE_LINK53"/>
      <w:bookmarkStart w:id="53" w:name="OLE_LINK54"/>
      <w:r w:rsidRPr="00362B38">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lastRenderedPageBreak/>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bookmarkEnd w:id="52"/>
    <w:bookmarkEnd w:id="53"/>
    <w:p w14:paraId="72959EE4" w14:textId="77777777"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bookmarkStart w:id="54" w:name="OLE_LINK55"/>
      <w:bookmarkStart w:id="55" w:name="OLE_LINK56"/>
      <w:r w:rsidRPr="00362B38">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bookmarkEnd w:id="54"/>
    <w:bookmarkEnd w:id="55"/>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bookmarkStart w:id="56" w:name="OLE_LINK57"/>
      <w:bookmarkStart w:id="57" w:name="OLE_LINK58"/>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lastRenderedPageBreak/>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bookmarkEnd w:id="56"/>
    <w:bookmarkEnd w:id="57"/>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bookmarkStart w:id="58" w:name="OLE_LINK59"/>
      <w:bookmarkStart w:id="59" w:name="OLE_LINK60"/>
      <w:r w:rsidRPr="00362B38">
        <w:t>container.Bind&lt;IPagedDataRequestFactory&gt;().To&lt;PagedDataRequestFactory&gt;().InSingletonScope();</w:t>
      </w:r>
    </w:p>
    <w:bookmarkEnd w:id="58"/>
    <w:bookmarkEnd w:id="59"/>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lastRenderedPageBreak/>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14:paraId="67C17BEE" w14:textId="77777777"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04BC357A" w14:textId="77777777"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44E5AC29" w14:textId="77777777" w:rsidR="0000329B" w:rsidRPr="0000329B" w:rsidRDefault="0000329B" w:rsidP="0000329B">
      <w:pPr>
        <w:pStyle w:val="Code"/>
      </w:pPr>
      <w:bookmarkStart w:id="60" w:name="OLE_LINK61"/>
      <w:bookmarkStart w:id="61" w:name="OLE_LINK62"/>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t xml:space="preserve">            </w:t>
      </w:r>
      <w:commentRangeStart w:id="62"/>
      <w:r w:rsidRPr="0000329B">
        <w:t>var result = converter.ConvertFromString(valueAsString);</w:t>
      </w:r>
    </w:p>
    <w:p w14:paraId="7FD60CA5" w14:textId="77777777" w:rsidR="0000329B" w:rsidRPr="0000329B" w:rsidRDefault="0000329B" w:rsidP="0000329B">
      <w:pPr>
        <w:pStyle w:val="Code"/>
      </w:pPr>
      <w:r w:rsidRPr="0000329B">
        <w:t xml:space="preserve">            return (T) result;</w:t>
      </w:r>
      <w:commentRangeEnd w:id="62"/>
      <w:r w:rsidR="0048376C">
        <w:rPr>
          <w:rFonts w:asciiTheme="minorHAnsi" w:hAnsiTheme="minorHAnsi"/>
          <w:noProof w:val="0"/>
          <w:sz w:val="22"/>
        </w:rPr>
        <w:commentReference w:id="62"/>
      </w:r>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bookmarkEnd w:id="60"/>
    <w:bookmarkEnd w:id="61"/>
    <w:p w14:paraId="14C49E6E" w14:textId="77777777"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w:t>
      </w:r>
      <w:bookmarkStart w:id="63" w:name="_GoBack"/>
      <w:bookmarkEnd w:id="63"/>
      <w:r w:rsidR="00FF4178">
        <w:t xml:space="preserve">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bookmarkStart w:id="64" w:name="OLE_LINK63"/>
      <w:bookmarkStart w:id="65" w:name="OLE_LINK64"/>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lastRenderedPageBreak/>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bookmarkEnd w:id="64"/>
    <w:bookmarkEnd w:id="65"/>
    <w:p w14:paraId="77A6B822" w14:textId="77777777"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t>Filtering the Results</w:t>
      </w:r>
    </w:p>
    <w:p w14:paraId="68884C1D" w14:textId="23C75429"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r w:rsidR="00976A10">
        <w:t xml:space="preserve"> (you will need add a reference in the </w:t>
      </w:r>
      <w:r w:rsidR="00976A10" w:rsidRPr="00CC3195">
        <w:rPr>
          <w:rStyle w:val="CodeInline"/>
        </w:rPr>
        <w:t>WebApi2Book.Data</w:t>
      </w:r>
      <w:r w:rsidR="00976A10">
        <w:t xml:space="preserve"> project to the </w:t>
      </w:r>
      <w:r w:rsidR="00976A10" w:rsidRPr="00CC3195">
        <w:rPr>
          <w:rStyle w:val="CodeInline"/>
        </w:rPr>
        <w:t>WebApi2Book.Common</w:t>
      </w:r>
      <w:r w:rsidR="00976A10">
        <w:t xml:space="preserve"> project)</w:t>
      </w:r>
      <w:r w:rsidR="00197107">
        <w:t>:</w:t>
      </w:r>
    </w:p>
    <w:p w14:paraId="4FDCD3C5" w14:textId="77777777" w:rsidR="00B86380" w:rsidRDefault="00B86380" w:rsidP="00B86380">
      <w:pPr>
        <w:pStyle w:val="CodeCaption"/>
      </w:pPr>
      <w:r w:rsidRPr="00081227">
        <w:t>ResultsPagingUtility</w:t>
      </w:r>
      <w:r>
        <w:t xml:space="preserve"> Class</w:t>
      </w:r>
    </w:p>
    <w:p w14:paraId="65B5013C" w14:textId="77777777" w:rsidR="00B86380" w:rsidRPr="00081227" w:rsidRDefault="00B86380" w:rsidP="00B86380">
      <w:pPr>
        <w:pStyle w:val="Code"/>
      </w:pPr>
      <w:bookmarkStart w:id="66" w:name="OLE_LINK65"/>
      <w:bookmarkStart w:id="67" w:name="OLE_LINK66"/>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t xml:space="preserve">    }</w:t>
      </w:r>
    </w:p>
    <w:p w14:paraId="4F7C2325" w14:textId="77777777" w:rsidR="00B86380" w:rsidRDefault="00B86380" w:rsidP="00B86380">
      <w:pPr>
        <w:pStyle w:val="Code"/>
      </w:pPr>
      <w:r w:rsidRPr="00081227">
        <w:t>}</w:t>
      </w:r>
      <w:bookmarkEnd w:id="66"/>
      <w:bookmarkEnd w:id="67"/>
    </w:p>
    <w:p w14:paraId="5FF92D41" w14:textId="77777777" w:rsidR="00FD7AC0" w:rsidRDefault="00FD7AC0" w:rsidP="00B86380">
      <w:pPr>
        <w:pStyle w:val="Code"/>
      </w:pP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 xml:space="preserve">Next, let's implement the </w:t>
      </w:r>
      <w:proofErr w:type="spellStart"/>
      <w:r>
        <w:t>QueryResult</w:t>
      </w:r>
      <w:proofErr w:type="spellEnd"/>
      <w:r>
        <w:t xml:space="preserve"> class as follows:</w:t>
      </w:r>
    </w:p>
    <w:p w14:paraId="380700B7" w14:textId="77777777" w:rsidR="00081227" w:rsidRPr="00197107" w:rsidRDefault="00081227" w:rsidP="00081227">
      <w:pPr>
        <w:pStyle w:val="Code"/>
      </w:pPr>
      <w:bookmarkStart w:id="68" w:name="OLE_LINK67"/>
      <w:bookmarkStart w:id="69" w:name="OLE_LINK68"/>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lastRenderedPageBreak/>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bookmarkEnd w:id="68"/>
    <w:bookmarkEnd w:id="69"/>
    <w:p w14:paraId="03B63DE7" w14:textId="55063451"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w:t>
      </w:r>
      <w:r w:rsidR="00FA121A">
        <w:t>The</w:t>
      </w:r>
      <w:r>
        <w:t xml:space="preserve"> </w:t>
      </w:r>
      <w:proofErr w:type="spellStart"/>
      <w:r w:rsidR="00B86380" w:rsidRPr="00B86380">
        <w:rPr>
          <w:rStyle w:val="CodeInline"/>
        </w:rPr>
        <w:t>TotalItemCount</w:t>
      </w:r>
      <w:proofErr w:type="spellEnd"/>
      <w:r w:rsidR="00B86380">
        <w:t xml:space="preserve"> </w:t>
      </w:r>
      <w:r w:rsidR="00FA121A">
        <w:t xml:space="preserve">is meant to </w:t>
      </w:r>
      <w:r w:rsidR="00B86380">
        <w:t>represent the</w:t>
      </w:r>
      <w:r w:rsidR="00B86380" w:rsidRPr="00B86380">
        <w:t xml:space="preserve"> total number of items, unrestricted 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bookmarkStart w:id="70" w:name="OLE_LINK69"/>
      <w:bookmarkStart w:id="71" w:name="OLE_LINK70"/>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bookmarkEnd w:id="70"/>
    <w:bookmarkEnd w:id="71"/>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bookmarkStart w:id="72" w:name="OLE_LINK71"/>
      <w:bookmarkStart w:id="73" w:name="OLE_LINK72"/>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lastRenderedPageBreak/>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var startIndex = ResultsPagingUtility.CalculateStartIndex(requestInfo.PageNumber, requestInfo.PageSize);</w:t>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bookmarkEnd w:id="72"/>
      <w:bookmarkEnd w:id="73"/>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bookmarkStart w:id="74" w:name="OLE_LINK73"/>
      <w:bookmarkStart w:id="75" w:name="OLE_LINK74"/>
      <w:r w:rsidRPr="00D97F9F">
        <w:t>container.Bind&lt;IAllTasksQueryProcessor&gt;().To&lt;AllTasksQueryProcessor&gt;().InRequestScope();</w:t>
      </w:r>
    </w:p>
    <w:bookmarkEnd w:id="74"/>
    <w:bookmarkEnd w:id="75"/>
    <w:p w14:paraId="3FE7542C" w14:textId="17BAF9FE" w:rsidR="00197107" w:rsidRDefault="00827DD6" w:rsidP="00827DD6">
      <w:pPr>
        <w:pStyle w:val="BodyTextCont"/>
      </w:pPr>
      <w:r>
        <w:t xml:space="preserve">There's </w:t>
      </w:r>
      <w:r w:rsidR="00C02305">
        <w:t xml:space="preserve">only </w:t>
      </w:r>
      <w:r>
        <w:t xml:space="preserve">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14:paraId="2894FA9F" w14:textId="77777777"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454DCF8B" w14:textId="77777777"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14:paraId="551FEDC6" w14:textId="77777777" w:rsidR="001E5C5B" w:rsidRPr="001E5C5B" w:rsidRDefault="001E5C5B" w:rsidP="001E5C5B">
      <w:pPr>
        <w:pStyle w:val="Code"/>
      </w:pPr>
      <w:bookmarkStart w:id="76" w:name="OLE_LINK75"/>
      <w:bookmarkStart w:id="77" w:name="OLE_LINK76"/>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lastRenderedPageBreak/>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bookmarkEnd w:id="76"/>
    <w:bookmarkEnd w:id="77"/>
    <w:p w14:paraId="6A5B0DF3" w14:textId="77777777"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14:paraId="42330296" w14:textId="77777777" w:rsidR="00B67F21" w:rsidRPr="00B67F21" w:rsidRDefault="00B67F21" w:rsidP="00B67F21">
      <w:pPr>
        <w:pStyle w:val="Code"/>
      </w:pPr>
      <w:bookmarkStart w:id="78" w:name="OLE_LINK77"/>
      <w:bookmarkStart w:id="79" w:name="OLE_LINK78"/>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bookmarkEnd w:id="78"/>
    <w:bookmarkEnd w:id="79"/>
    <w:p w14:paraId="076ED1A4" w14:textId="77777777"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bookmarkStart w:id="80" w:name="OLE_LINK79"/>
      <w:bookmarkStart w:id="81" w:name="OLE_LINK80"/>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lastRenderedPageBreak/>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bookmarkEnd w:id="80"/>
    <w:bookmarkEnd w:id="81"/>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bookmarkStart w:id="82" w:name="OLE_LINK81"/>
      <w:bookmarkStart w:id="83" w:name="OLE_LINK82"/>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lastRenderedPageBreak/>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bookmarkEnd w:id="82"/>
    <w:bookmarkEnd w:id="83"/>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bookmarkStart w:id="84" w:name="OLE_LINK83"/>
      <w:bookmarkStart w:id="85" w:name="OLE_LINK84"/>
      <w:r w:rsidRPr="00514ACD">
        <w:t>container.Bind&lt;IAllTasksInquiryProcessor&gt;().To&lt;AllTasksInquiryProcessor&gt;().InRequestScope();</w:t>
      </w:r>
    </w:p>
    <w:bookmarkEnd w:id="84"/>
    <w:bookmarkEnd w:id="85"/>
    <w:p w14:paraId="48D27EBA" w14:textId="77777777" w:rsidR="00514ACD" w:rsidRDefault="00514ACD" w:rsidP="00197107">
      <w:pPr>
        <w:pStyle w:val="Code"/>
      </w:pPr>
    </w:p>
    <w:p w14:paraId="4E547F55" w14:textId="77777777" w:rsidR="00DE20D1" w:rsidRDefault="00514ACD" w:rsidP="00DE20D1">
      <w:pPr>
        <w:pStyle w:val="BodyTextCont"/>
      </w:pPr>
      <w:r>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14:paraId="1AA5D0F3" w14:textId="77777777"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14:paraId="745AE470" w14:textId="77777777" w:rsidR="00C02305" w:rsidRDefault="00C02305" w:rsidP="00DE20D1">
      <w:pPr>
        <w:pStyle w:val="BodyTextCont"/>
      </w:pPr>
    </w:p>
    <w:p w14:paraId="664DB16C" w14:textId="77777777" w:rsidR="00DE20D1" w:rsidRPr="00DE20D1" w:rsidRDefault="00DE20D1" w:rsidP="00DE20D1">
      <w:pPr>
        <w:pStyle w:val="Code"/>
      </w:pPr>
      <w:bookmarkStart w:id="86" w:name="OLE_LINK85"/>
      <w:bookmarkStart w:id="87" w:name="OLE_LINK86"/>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bookmarkEnd w:id="86"/>
    <w:bookmarkEnd w:id="87"/>
    <w:p w14:paraId="4060DEE6" w14:textId="77777777"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w:t>
      </w:r>
      <w:bookmarkStart w:id="88" w:name="OLE_LINK87"/>
      <w:bookmarkStart w:id="89" w:name="OLE_LINK88"/>
      <w:r w:rsidRPr="00707E2E">
        <w:rPr>
          <w:rStyle w:val="CodeBold"/>
        </w:rPr>
        <w:t>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lastRenderedPageBreak/>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bookmarkEnd w:id="88"/>
    <w:bookmarkEnd w:id="89"/>
    <w:p w14:paraId="64A8F14E" w14:textId="77777777" w:rsidR="00707E2E" w:rsidRDefault="00707E2E" w:rsidP="00707E2E">
      <w:pPr>
        <w:pStyle w:val="Code"/>
      </w:pPr>
      <w:r>
        <w:t>…</w:t>
      </w:r>
    </w:p>
    <w:p w14:paraId="403E2D81" w14:textId="77777777"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2C64847B" w14:textId="10ED0D9B" w:rsidR="00707E2E" w:rsidRDefault="00707E2E" w:rsidP="00197107">
      <w:pPr>
        <w:pStyle w:val="BodyTextCont"/>
      </w:pPr>
      <w:r>
        <w:t xml:space="preserve">Speaking of testing, it's time to test this paging functionality. </w:t>
      </w:r>
      <w:r w:rsidR="00824DE5">
        <w:t>If you've been following along</w:t>
      </w:r>
      <w:r w:rsidR="00C02305">
        <w:t xml:space="preserve"> you should now have</w:t>
      </w:r>
      <w:r>
        <w:t xml:space="preserve"> </w:t>
      </w:r>
      <w:r w:rsidR="00824DE5">
        <w:t>eighteen</w:t>
      </w:r>
      <w:r>
        <w:t xml:space="preserve"> tasks in </w:t>
      </w:r>
      <w:r w:rsidR="00C02305">
        <w:t xml:space="preserve">your </w:t>
      </w:r>
      <w:r>
        <w:t>database</w:t>
      </w:r>
      <w:r w:rsidR="00824DE5">
        <w:t xml:space="preserve">. Let's fetch the second page, specifying a page size of ten (using </w:t>
      </w:r>
      <w:proofErr w:type="spellStart"/>
      <w:r w:rsidR="00824DE5">
        <w:t>bhogg's</w:t>
      </w:r>
      <w:proofErr w:type="spellEnd"/>
      <w:r w:rsidR="00824DE5">
        <w:t xml:space="preserve">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66DCF7B" w14:textId="77777777" w:rsidR="00824DE5" w:rsidRDefault="00824DE5" w:rsidP="00A94AEC">
      <w:pPr>
        <w:pStyle w:val="Figure"/>
      </w:pPr>
      <w:r w:rsidRPr="00824DE5">
        <w:rPr>
          <w:noProof/>
        </w:rPr>
        <w:lastRenderedPageBreak/>
        <w:drawing>
          <wp:inline distT="0" distB="0" distL="0" distR="0" wp14:anchorId="3BCF1043" wp14:editId="4896C418">
            <wp:extent cx="3514725" cy="3461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166" cy="3467015"/>
                    </a:xfrm>
                    <a:prstGeom prst="rect">
                      <a:avLst/>
                    </a:prstGeom>
                  </pic:spPr>
                </pic:pic>
              </a:graphicData>
            </a:graphic>
          </wp:inline>
        </w:drawing>
      </w:r>
    </w:p>
    <w:p w14:paraId="26368451" w14:textId="77777777" w:rsidR="00C02305" w:rsidRDefault="00C02305" w:rsidP="00C02305">
      <w:pPr>
        <w:pStyle w:val="FigureCaption"/>
      </w:pPr>
      <w:r>
        <w:t>Figure 7-1. Paged Tasks Response (abbreviated)</w:t>
      </w:r>
    </w:p>
    <w:p w14:paraId="0DBD6366" w14:textId="77777777" w:rsidR="00824DE5" w:rsidRDefault="00824DE5" w:rsidP="00197107">
      <w:pPr>
        <w:pStyle w:val="BodyTextCont"/>
      </w:pPr>
    </w:p>
    <w:p w14:paraId="66CB6AD7" w14:textId="3E1A207E" w:rsidR="00427A84"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(i.e., 10) based on the query string we provided in the request.</w:t>
      </w:r>
      <w:r w:rsidR="00427A84">
        <w:t xml:space="preserve"> However, something is missing: the Assignees! What happened?</w:t>
      </w:r>
    </w:p>
    <w:p w14:paraId="05986A5F" w14:textId="2E8AE838" w:rsidR="00427A84" w:rsidRDefault="00427A84" w:rsidP="00CD6007">
      <w:pPr>
        <w:pStyle w:val="BodyTextCont"/>
      </w:pPr>
      <w:r>
        <w:t xml:space="preserve">In the </w:t>
      </w:r>
      <w:r w:rsidRPr="00427A84">
        <w:rPr>
          <w:rStyle w:val="Emphasis"/>
        </w:rPr>
        <w:t>GET a Task</w:t>
      </w:r>
      <w:r>
        <w:t xml:space="preserve"> section of Chapter 6, we implemented a message handler </w:t>
      </w:r>
      <w:r w:rsidR="00F64169">
        <w:t>to</w:t>
      </w:r>
      <w:r>
        <w:t xml:space="preserve"> control whether a task's assignees should </w:t>
      </w:r>
      <w:r w:rsidR="00F64169">
        <w:t xml:space="preserve">appear in the response message </w:t>
      </w:r>
      <w:r>
        <w:t>based on the user's permissions.</w:t>
      </w:r>
      <w:r w:rsidR="00F64169">
        <w:t xml:space="preserve"> That handler, </w:t>
      </w:r>
      <w:proofErr w:type="spellStart"/>
      <w:r w:rsidR="00F64169" w:rsidRPr="00F64169">
        <w:rPr>
          <w:rStyle w:val="CodeInline"/>
        </w:rPr>
        <w:t>TaskDataSecurityMessageHandler</w:t>
      </w:r>
      <w:proofErr w:type="spellEnd"/>
      <w:r w:rsidR="00F64169">
        <w:t>, was designed to handle</w:t>
      </w:r>
      <w:r w:rsidR="00CA0C8E">
        <w:t xml:space="preserve"> simple</w:t>
      </w:r>
      <w:r w:rsidR="00F64169">
        <w:t xml:space="preserve"> </w:t>
      </w:r>
      <w:r w:rsidR="00F64169" w:rsidRPr="00F64169">
        <w:rPr>
          <w:rStyle w:val="CodeInline"/>
        </w:rPr>
        <w:t>Task</w:t>
      </w:r>
      <w:r w:rsidR="00F64169">
        <w:t xml:space="preserve"> content, but not </w:t>
      </w:r>
      <w:proofErr w:type="spellStart"/>
      <w:r w:rsidR="00F64169" w:rsidRPr="00F64169">
        <w:rPr>
          <w:rStyle w:val="CodeInline"/>
        </w:rPr>
        <w:t>PagedDataInquiryResponse</w:t>
      </w:r>
      <w:proofErr w:type="spellEnd"/>
      <w:r w:rsidR="00F64169" w:rsidRPr="00F64169">
        <w:rPr>
          <w:rStyle w:val="CodeInline"/>
        </w:rPr>
        <w:t>&lt;Task&gt;</w:t>
      </w:r>
      <w:r w:rsidR="00F64169">
        <w:t xml:space="preserve"> content. We are returning the later type of content in this scenario, so the handler is not operating on the response. As a result, each </w:t>
      </w:r>
      <w:r w:rsidR="00F64169" w:rsidRPr="00F64169">
        <w:rPr>
          <w:rStyle w:val="CodeInline"/>
        </w:rPr>
        <w:t>Task</w:t>
      </w:r>
      <w:r w:rsidR="00F64169">
        <w:t xml:space="preserve"> object's </w:t>
      </w:r>
      <w:proofErr w:type="spellStart"/>
      <w:r w:rsidR="00F64169" w:rsidRPr="00F64169">
        <w:rPr>
          <w:rStyle w:val="CodeInline"/>
        </w:rPr>
        <w:t>ShouldSerializeAssignees</w:t>
      </w:r>
      <w:proofErr w:type="spellEnd"/>
      <w:r w:rsidR="00F64169">
        <w:t xml:space="preserve"> method is returning the default value</w:t>
      </w:r>
      <w:r w:rsidR="00CA0C8E">
        <w:t xml:space="preserve"> of</w:t>
      </w:r>
      <w:r w:rsidR="00F64169">
        <w:t xml:space="preserve"> </w:t>
      </w:r>
      <w:r w:rsidR="00F64169" w:rsidRPr="00F64169">
        <w:rPr>
          <w:rStyle w:val="CodeInline"/>
        </w:rPr>
        <w:t>false</w:t>
      </w:r>
      <w:r w:rsidR="00CA0C8E">
        <w:t>, and we are therefore not seeing any Assignees.</w:t>
      </w:r>
    </w:p>
    <w:p w14:paraId="1ACDB1B8" w14:textId="11BDBF0A" w:rsidR="00F64169" w:rsidRDefault="00F64169" w:rsidP="00CD6007">
      <w:pPr>
        <w:pStyle w:val="BodyTextCont"/>
      </w:pPr>
      <w:r>
        <w:t xml:space="preserve">To solve the problem, we could modify </w:t>
      </w:r>
      <w:proofErr w:type="spellStart"/>
      <w:r w:rsidRPr="00F64169">
        <w:rPr>
          <w:rStyle w:val="CodeInline"/>
        </w:rPr>
        <w:t>TaskDataSecurityMessageHandler</w:t>
      </w:r>
      <w:proofErr w:type="spellEnd"/>
      <w:r>
        <w:t xml:space="preserve"> to handle both </w:t>
      </w:r>
      <w:r w:rsidR="00CA0C8E">
        <w:t xml:space="preserve">response types. However, this would violate the Open Closed Principle that we mentioned in Chapter 5. Instead, we'll add a new handler, and leave the existing functionality that operates on responses with simple </w:t>
      </w:r>
      <w:r w:rsidR="00CA0C8E" w:rsidRPr="00CA0C8E">
        <w:rPr>
          <w:rStyle w:val="CodeInline"/>
        </w:rPr>
        <w:t>Task</w:t>
      </w:r>
      <w:r w:rsidR="00CA0C8E">
        <w:t xml:space="preserve"> content undisturbed. Implement the new handler as follows:</w:t>
      </w:r>
    </w:p>
    <w:p w14:paraId="3B04262F" w14:textId="77777777" w:rsidR="00CA0C8E" w:rsidRPr="00CA0C8E" w:rsidRDefault="00CA0C8E" w:rsidP="00CA0C8E">
      <w:pPr>
        <w:pStyle w:val="Code"/>
      </w:pPr>
      <w:bookmarkStart w:id="90" w:name="OLE_LINK89"/>
      <w:bookmarkStart w:id="91" w:name="OLE_LINK90"/>
      <w:r w:rsidRPr="00CA0C8E">
        <w:t>using System.Net.Http;</w:t>
      </w:r>
    </w:p>
    <w:p w14:paraId="2939B52A" w14:textId="77777777" w:rsidR="00CA0C8E" w:rsidRPr="00CA0C8E" w:rsidRDefault="00CA0C8E" w:rsidP="00CA0C8E">
      <w:pPr>
        <w:pStyle w:val="Code"/>
      </w:pPr>
      <w:r w:rsidRPr="00CA0C8E">
        <w:t>using System.Threading;</w:t>
      </w:r>
    </w:p>
    <w:p w14:paraId="25E7C8CD" w14:textId="77777777" w:rsidR="00CA0C8E" w:rsidRPr="00CA0C8E" w:rsidRDefault="00CA0C8E" w:rsidP="00CA0C8E">
      <w:pPr>
        <w:pStyle w:val="Code"/>
      </w:pPr>
      <w:r w:rsidRPr="00CA0C8E">
        <w:lastRenderedPageBreak/>
        <w:t>using System.Threading.Tasks;</w:t>
      </w:r>
    </w:p>
    <w:p w14:paraId="480F3152" w14:textId="77777777" w:rsidR="00CA0C8E" w:rsidRPr="00CA0C8E" w:rsidRDefault="00CA0C8E" w:rsidP="00CA0C8E">
      <w:pPr>
        <w:pStyle w:val="Code"/>
      </w:pPr>
      <w:r w:rsidRPr="00CA0C8E">
        <w:t>using log4net;</w:t>
      </w:r>
    </w:p>
    <w:p w14:paraId="09E3F042" w14:textId="77777777" w:rsidR="00CA0C8E" w:rsidRPr="00CA0C8E" w:rsidRDefault="00CA0C8E" w:rsidP="00CA0C8E">
      <w:pPr>
        <w:pStyle w:val="Code"/>
      </w:pPr>
      <w:r w:rsidRPr="00CA0C8E">
        <w:t>using WebApi2Book.Common;</w:t>
      </w:r>
    </w:p>
    <w:p w14:paraId="0884C2CF" w14:textId="77777777" w:rsidR="00CA0C8E" w:rsidRPr="00CA0C8E" w:rsidRDefault="00CA0C8E" w:rsidP="00CA0C8E">
      <w:pPr>
        <w:pStyle w:val="Code"/>
      </w:pPr>
      <w:r w:rsidRPr="00CA0C8E">
        <w:t>using WebApi2Book.Common.Logging;</w:t>
      </w:r>
    </w:p>
    <w:p w14:paraId="683246D4" w14:textId="77777777" w:rsidR="00CA0C8E" w:rsidRPr="00CA0C8E" w:rsidRDefault="00CA0C8E" w:rsidP="00CA0C8E">
      <w:pPr>
        <w:pStyle w:val="Code"/>
      </w:pPr>
      <w:r w:rsidRPr="00CA0C8E">
        <w:t>using WebApi2Book.Common.Security;</w:t>
      </w:r>
    </w:p>
    <w:p w14:paraId="6BD425BA" w14:textId="77777777" w:rsidR="00CA0C8E" w:rsidRPr="00CA0C8E" w:rsidRDefault="00CA0C8E" w:rsidP="00CA0C8E">
      <w:pPr>
        <w:pStyle w:val="Code"/>
      </w:pPr>
      <w:r w:rsidRPr="00CA0C8E">
        <w:t>using WebApi2Book.Web.Api.Models;</w:t>
      </w:r>
    </w:p>
    <w:p w14:paraId="44B8544B" w14:textId="77777777" w:rsidR="00CA0C8E" w:rsidRPr="00CA0C8E" w:rsidRDefault="00CA0C8E" w:rsidP="00CA0C8E">
      <w:pPr>
        <w:pStyle w:val="Code"/>
      </w:pPr>
      <w:r w:rsidRPr="00CA0C8E">
        <w:t>using Task = WebApi2Book.Web.Api.Models.Task;</w:t>
      </w:r>
    </w:p>
    <w:p w14:paraId="6E86A7AC" w14:textId="77777777" w:rsidR="00CA0C8E" w:rsidRPr="00CA0C8E" w:rsidRDefault="00CA0C8E" w:rsidP="00CA0C8E">
      <w:pPr>
        <w:pStyle w:val="Code"/>
      </w:pPr>
    </w:p>
    <w:p w14:paraId="3EDB56F0" w14:textId="77777777" w:rsidR="00CA0C8E" w:rsidRPr="00CA0C8E" w:rsidRDefault="00CA0C8E" w:rsidP="00CA0C8E">
      <w:pPr>
        <w:pStyle w:val="Code"/>
      </w:pPr>
      <w:r w:rsidRPr="00CA0C8E">
        <w:t>namespace WebApi2Book.Web.Api.Security</w:t>
      </w:r>
    </w:p>
    <w:p w14:paraId="7FA30CED" w14:textId="77777777" w:rsidR="00CA0C8E" w:rsidRPr="00CA0C8E" w:rsidRDefault="00CA0C8E" w:rsidP="00CA0C8E">
      <w:pPr>
        <w:pStyle w:val="Code"/>
      </w:pPr>
      <w:r w:rsidRPr="00CA0C8E">
        <w:t>{</w:t>
      </w:r>
    </w:p>
    <w:p w14:paraId="2D33D4D6" w14:textId="77777777" w:rsidR="00CA0C8E" w:rsidRPr="00CA0C8E" w:rsidRDefault="00CA0C8E" w:rsidP="00CA0C8E">
      <w:pPr>
        <w:pStyle w:val="Code"/>
      </w:pPr>
      <w:r w:rsidRPr="00CA0C8E">
        <w:t xml:space="preserve">    public class PagedTaskDataSecurityMessageHandler : DelegatingHandler</w:t>
      </w:r>
    </w:p>
    <w:p w14:paraId="3878EF95" w14:textId="77777777" w:rsidR="00CA0C8E" w:rsidRPr="00CA0C8E" w:rsidRDefault="00CA0C8E" w:rsidP="00CA0C8E">
      <w:pPr>
        <w:pStyle w:val="Code"/>
      </w:pPr>
      <w:r w:rsidRPr="00CA0C8E">
        <w:t xml:space="preserve">    {</w:t>
      </w:r>
    </w:p>
    <w:p w14:paraId="128BF8CE" w14:textId="77777777" w:rsidR="00CA0C8E" w:rsidRPr="00CA0C8E" w:rsidRDefault="00CA0C8E" w:rsidP="00CA0C8E">
      <w:pPr>
        <w:pStyle w:val="Code"/>
      </w:pPr>
      <w:r w:rsidRPr="00CA0C8E">
        <w:t xml:space="preserve">        private readonly ILog _log;</w:t>
      </w:r>
    </w:p>
    <w:p w14:paraId="1ED4A9DD" w14:textId="77777777" w:rsidR="00CA0C8E" w:rsidRPr="00CA0C8E" w:rsidRDefault="00CA0C8E" w:rsidP="00CA0C8E">
      <w:pPr>
        <w:pStyle w:val="Code"/>
      </w:pPr>
      <w:r w:rsidRPr="00CA0C8E">
        <w:t xml:space="preserve">        private readonly IUserSession _userSession;</w:t>
      </w:r>
    </w:p>
    <w:p w14:paraId="5F855182" w14:textId="77777777" w:rsidR="00CA0C8E" w:rsidRPr="00CA0C8E" w:rsidRDefault="00CA0C8E" w:rsidP="00CA0C8E">
      <w:pPr>
        <w:pStyle w:val="Code"/>
      </w:pPr>
    </w:p>
    <w:p w14:paraId="1894DA58" w14:textId="77777777" w:rsidR="00CA0C8E" w:rsidRPr="00CA0C8E" w:rsidRDefault="00CA0C8E" w:rsidP="00CA0C8E">
      <w:pPr>
        <w:pStyle w:val="Code"/>
      </w:pPr>
      <w:r w:rsidRPr="00CA0C8E">
        <w:t xml:space="preserve">        public PagedTaskDataSecurityMessageHandler(ILogManager logManager, IUserSession userSession)</w:t>
      </w:r>
    </w:p>
    <w:p w14:paraId="21892DF3" w14:textId="77777777" w:rsidR="00CA0C8E" w:rsidRPr="00CA0C8E" w:rsidRDefault="00CA0C8E" w:rsidP="00CA0C8E">
      <w:pPr>
        <w:pStyle w:val="Code"/>
      </w:pPr>
      <w:r w:rsidRPr="00CA0C8E">
        <w:t xml:space="preserve">        {</w:t>
      </w:r>
    </w:p>
    <w:p w14:paraId="26B47DCC" w14:textId="77777777" w:rsidR="00CA0C8E" w:rsidRPr="00CA0C8E" w:rsidRDefault="00CA0C8E" w:rsidP="00CA0C8E">
      <w:pPr>
        <w:pStyle w:val="Code"/>
      </w:pPr>
      <w:r w:rsidRPr="00CA0C8E">
        <w:t xml:space="preserve">            _log = logManager.GetLog(typeof (PagedTaskDataSecurityMessageHandler));</w:t>
      </w:r>
    </w:p>
    <w:p w14:paraId="754ACFA0" w14:textId="77777777" w:rsidR="00CA0C8E" w:rsidRPr="00CA0C8E" w:rsidRDefault="00CA0C8E" w:rsidP="00CA0C8E">
      <w:pPr>
        <w:pStyle w:val="Code"/>
      </w:pPr>
      <w:r w:rsidRPr="00CA0C8E">
        <w:t xml:space="preserve">            _userSession = userSession;</w:t>
      </w:r>
    </w:p>
    <w:p w14:paraId="520C2921" w14:textId="77777777" w:rsidR="00CA0C8E" w:rsidRPr="00CA0C8E" w:rsidRDefault="00CA0C8E" w:rsidP="00CA0C8E">
      <w:pPr>
        <w:pStyle w:val="Code"/>
      </w:pPr>
      <w:r w:rsidRPr="00CA0C8E">
        <w:t xml:space="preserve">        }</w:t>
      </w:r>
    </w:p>
    <w:p w14:paraId="3792C881" w14:textId="77777777" w:rsidR="00CA0C8E" w:rsidRPr="00CA0C8E" w:rsidRDefault="00CA0C8E" w:rsidP="00CA0C8E">
      <w:pPr>
        <w:pStyle w:val="Code"/>
      </w:pPr>
    </w:p>
    <w:p w14:paraId="1522DDD3" w14:textId="77777777" w:rsidR="00CA0C8E" w:rsidRPr="00CA0C8E" w:rsidRDefault="00CA0C8E" w:rsidP="00CA0C8E">
      <w:pPr>
        <w:pStyle w:val="Code"/>
      </w:pPr>
      <w:r w:rsidRPr="00CA0C8E">
        <w:t xml:space="preserve">        protected override async Task&lt;HttpResponseMessage&gt; SendAsync(</w:t>
      </w:r>
    </w:p>
    <w:p w14:paraId="75A49CC6" w14:textId="77777777" w:rsidR="00CA0C8E" w:rsidRPr="00CA0C8E" w:rsidRDefault="00CA0C8E" w:rsidP="00CA0C8E">
      <w:pPr>
        <w:pStyle w:val="Code"/>
      </w:pPr>
      <w:r w:rsidRPr="00CA0C8E">
        <w:t xml:space="preserve">            HttpRequestMessage request,</w:t>
      </w:r>
    </w:p>
    <w:p w14:paraId="471F4FD1" w14:textId="77777777" w:rsidR="00CA0C8E" w:rsidRPr="00CA0C8E" w:rsidRDefault="00CA0C8E" w:rsidP="00CA0C8E">
      <w:pPr>
        <w:pStyle w:val="Code"/>
      </w:pPr>
      <w:r w:rsidRPr="00CA0C8E">
        <w:t xml:space="preserve">            CancellationToken cancellationToken)</w:t>
      </w:r>
    </w:p>
    <w:p w14:paraId="1745D062" w14:textId="77777777" w:rsidR="00CA0C8E" w:rsidRPr="00CA0C8E" w:rsidRDefault="00CA0C8E" w:rsidP="00CA0C8E">
      <w:pPr>
        <w:pStyle w:val="Code"/>
      </w:pPr>
      <w:r w:rsidRPr="00CA0C8E">
        <w:t xml:space="preserve">        {</w:t>
      </w:r>
    </w:p>
    <w:p w14:paraId="6C57EFB4" w14:textId="77777777" w:rsidR="00CA0C8E" w:rsidRPr="00CA0C8E" w:rsidRDefault="00CA0C8E" w:rsidP="00CA0C8E">
      <w:pPr>
        <w:pStyle w:val="Code"/>
      </w:pPr>
      <w:r w:rsidRPr="00CA0C8E">
        <w:t xml:space="preserve">            var response = await base.SendAsync(request, cancellationToken);</w:t>
      </w:r>
    </w:p>
    <w:p w14:paraId="0493BDC3" w14:textId="77777777" w:rsidR="00CA0C8E" w:rsidRPr="00CA0C8E" w:rsidRDefault="00CA0C8E" w:rsidP="00CA0C8E">
      <w:pPr>
        <w:pStyle w:val="Code"/>
      </w:pPr>
    </w:p>
    <w:p w14:paraId="32E38E93" w14:textId="77777777" w:rsidR="00CA0C8E" w:rsidRPr="00CA0C8E" w:rsidRDefault="00CA0C8E" w:rsidP="00CA0C8E">
      <w:pPr>
        <w:pStyle w:val="Code"/>
      </w:pPr>
      <w:r w:rsidRPr="00CA0C8E">
        <w:t xml:space="preserve">            if (CanHandleResponse(response))</w:t>
      </w:r>
    </w:p>
    <w:p w14:paraId="5EE161BC" w14:textId="77777777" w:rsidR="00CA0C8E" w:rsidRPr="00CA0C8E" w:rsidRDefault="00CA0C8E" w:rsidP="00CA0C8E">
      <w:pPr>
        <w:pStyle w:val="Code"/>
      </w:pPr>
      <w:r w:rsidRPr="00CA0C8E">
        <w:t xml:space="preserve">            {</w:t>
      </w:r>
    </w:p>
    <w:p w14:paraId="076F5C51" w14:textId="77777777" w:rsidR="00CA0C8E" w:rsidRPr="00CA0C8E" w:rsidRDefault="00CA0C8E" w:rsidP="00CA0C8E">
      <w:pPr>
        <w:pStyle w:val="Code"/>
      </w:pPr>
      <w:r w:rsidRPr="00CA0C8E">
        <w:t xml:space="preserve">                ApplySecurityToResponseData((ObjectContent) response.Content);</w:t>
      </w:r>
    </w:p>
    <w:p w14:paraId="56353BEF" w14:textId="77777777" w:rsidR="00CA0C8E" w:rsidRPr="00CA0C8E" w:rsidRDefault="00CA0C8E" w:rsidP="00CA0C8E">
      <w:pPr>
        <w:pStyle w:val="Code"/>
      </w:pPr>
      <w:r w:rsidRPr="00CA0C8E">
        <w:t xml:space="preserve">            }</w:t>
      </w:r>
    </w:p>
    <w:p w14:paraId="5349159E" w14:textId="77777777" w:rsidR="00CA0C8E" w:rsidRPr="00CA0C8E" w:rsidRDefault="00CA0C8E" w:rsidP="00CA0C8E">
      <w:pPr>
        <w:pStyle w:val="Code"/>
      </w:pPr>
    </w:p>
    <w:p w14:paraId="35CF276A" w14:textId="77777777" w:rsidR="00CA0C8E" w:rsidRPr="00CA0C8E" w:rsidRDefault="00CA0C8E" w:rsidP="00CA0C8E">
      <w:pPr>
        <w:pStyle w:val="Code"/>
      </w:pPr>
      <w:r w:rsidRPr="00CA0C8E">
        <w:t xml:space="preserve">            return response;</w:t>
      </w:r>
    </w:p>
    <w:p w14:paraId="6727DF41" w14:textId="77777777" w:rsidR="00CA0C8E" w:rsidRPr="00CA0C8E" w:rsidRDefault="00CA0C8E" w:rsidP="00CA0C8E">
      <w:pPr>
        <w:pStyle w:val="Code"/>
      </w:pPr>
      <w:r w:rsidRPr="00CA0C8E">
        <w:t xml:space="preserve">        }</w:t>
      </w:r>
    </w:p>
    <w:p w14:paraId="7FACA0F8" w14:textId="77777777" w:rsidR="00CA0C8E" w:rsidRPr="00CA0C8E" w:rsidRDefault="00CA0C8E" w:rsidP="00CA0C8E">
      <w:pPr>
        <w:pStyle w:val="Code"/>
      </w:pPr>
    </w:p>
    <w:p w14:paraId="1CA83A90" w14:textId="77777777" w:rsidR="00CA0C8E" w:rsidRPr="00CA0C8E" w:rsidRDefault="00CA0C8E" w:rsidP="00CA0C8E">
      <w:pPr>
        <w:pStyle w:val="Code"/>
      </w:pPr>
      <w:r w:rsidRPr="00CA0C8E">
        <w:t xml:space="preserve">        public bool CanHandleResponse(HttpResponseMessage response)</w:t>
      </w:r>
    </w:p>
    <w:p w14:paraId="7CDB7283" w14:textId="77777777" w:rsidR="00CA0C8E" w:rsidRPr="00CA0C8E" w:rsidRDefault="00CA0C8E" w:rsidP="00CA0C8E">
      <w:pPr>
        <w:pStyle w:val="Code"/>
      </w:pPr>
      <w:r w:rsidRPr="00CA0C8E">
        <w:t xml:space="preserve">        {</w:t>
      </w:r>
    </w:p>
    <w:p w14:paraId="09C50161" w14:textId="77777777" w:rsidR="00CA0C8E" w:rsidRPr="00CA0C8E" w:rsidRDefault="00CA0C8E" w:rsidP="00CA0C8E">
      <w:pPr>
        <w:pStyle w:val="Code"/>
      </w:pPr>
      <w:r w:rsidRPr="00CA0C8E">
        <w:t xml:space="preserve">            var objectContent = response.Content as ObjectContent;</w:t>
      </w:r>
    </w:p>
    <w:p w14:paraId="65D2AE64" w14:textId="77777777" w:rsidR="00CA0C8E" w:rsidRPr="00CA0C8E" w:rsidRDefault="00CA0C8E" w:rsidP="00CA0C8E">
      <w:pPr>
        <w:pStyle w:val="Code"/>
      </w:pPr>
      <w:r w:rsidRPr="00CA0C8E">
        <w:t xml:space="preserve">            var canHandleResponse = objectContent != null &amp;&amp;</w:t>
      </w:r>
    </w:p>
    <w:p w14:paraId="5E792F75" w14:textId="77777777" w:rsidR="00CA0C8E" w:rsidRPr="00CA0C8E" w:rsidRDefault="00CA0C8E" w:rsidP="00CA0C8E">
      <w:pPr>
        <w:pStyle w:val="Code"/>
      </w:pPr>
      <w:r w:rsidRPr="00CA0C8E">
        <w:t xml:space="preserve">                                    objectContent.ObjectType == typeof (PagedDataInquiryResponse&lt;Task&gt;);</w:t>
      </w:r>
    </w:p>
    <w:p w14:paraId="6A1E8261" w14:textId="77777777" w:rsidR="00CA0C8E" w:rsidRPr="00CA0C8E" w:rsidRDefault="00CA0C8E" w:rsidP="00CA0C8E">
      <w:pPr>
        <w:pStyle w:val="Code"/>
      </w:pPr>
      <w:r w:rsidRPr="00CA0C8E">
        <w:t xml:space="preserve">            return canHandleResponse;</w:t>
      </w:r>
    </w:p>
    <w:p w14:paraId="2F7CAC24" w14:textId="77777777" w:rsidR="00CA0C8E" w:rsidRPr="00CA0C8E" w:rsidRDefault="00CA0C8E" w:rsidP="00CA0C8E">
      <w:pPr>
        <w:pStyle w:val="Code"/>
      </w:pPr>
      <w:r w:rsidRPr="00CA0C8E">
        <w:t xml:space="preserve">        }</w:t>
      </w:r>
    </w:p>
    <w:p w14:paraId="5CE49FF1" w14:textId="77777777" w:rsidR="00CA0C8E" w:rsidRPr="00CA0C8E" w:rsidRDefault="00CA0C8E" w:rsidP="00CA0C8E">
      <w:pPr>
        <w:pStyle w:val="Code"/>
      </w:pPr>
    </w:p>
    <w:p w14:paraId="49D8C99A" w14:textId="77777777" w:rsidR="00CA0C8E" w:rsidRPr="00CA0C8E" w:rsidRDefault="00CA0C8E" w:rsidP="00CA0C8E">
      <w:pPr>
        <w:pStyle w:val="Code"/>
      </w:pPr>
      <w:r w:rsidRPr="00CA0C8E">
        <w:t xml:space="preserve">        public void ApplySecurityToResponseData(ObjectContent responseObjectContent)</w:t>
      </w:r>
    </w:p>
    <w:p w14:paraId="1CBAE5C0" w14:textId="77777777" w:rsidR="00CA0C8E" w:rsidRPr="00CA0C8E" w:rsidRDefault="00CA0C8E" w:rsidP="00CA0C8E">
      <w:pPr>
        <w:pStyle w:val="Code"/>
      </w:pPr>
      <w:r w:rsidRPr="00CA0C8E">
        <w:t xml:space="preserve">        {</w:t>
      </w:r>
    </w:p>
    <w:p w14:paraId="490CB132" w14:textId="77777777" w:rsidR="00CA0C8E" w:rsidRPr="00CA0C8E" w:rsidRDefault="00CA0C8E" w:rsidP="00CA0C8E">
      <w:pPr>
        <w:pStyle w:val="Code"/>
      </w:pPr>
      <w:r w:rsidRPr="00CA0C8E">
        <w:t xml:space="preserve">            var maskData = !_userSession.IsInRole(Constants.RoleNames.SeniorWorker);</w:t>
      </w:r>
    </w:p>
    <w:p w14:paraId="06F698B8" w14:textId="77777777" w:rsidR="00CA0C8E" w:rsidRPr="00CA0C8E" w:rsidRDefault="00CA0C8E" w:rsidP="00CA0C8E">
      <w:pPr>
        <w:pStyle w:val="Code"/>
      </w:pPr>
    </w:p>
    <w:p w14:paraId="3D4D7E3F" w14:textId="77777777" w:rsidR="00CA0C8E" w:rsidRPr="00CA0C8E" w:rsidRDefault="00CA0C8E" w:rsidP="00CA0C8E">
      <w:pPr>
        <w:pStyle w:val="Code"/>
      </w:pPr>
      <w:r w:rsidRPr="00CA0C8E">
        <w:lastRenderedPageBreak/>
        <w:t xml:space="preserve">            if (maskData)</w:t>
      </w:r>
    </w:p>
    <w:p w14:paraId="60F10197" w14:textId="77777777" w:rsidR="00CA0C8E" w:rsidRPr="00CA0C8E" w:rsidRDefault="00CA0C8E" w:rsidP="00CA0C8E">
      <w:pPr>
        <w:pStyle w:val="Code"/>
      </w:pPr>
      <w:r w:rsidRPr="00CA0C8E">
        <w:t xml:space="preserve">            {</w:t>
      </w:r>
    </w:p>
    <w:p w14:paraId="18D6DB5E" w14:textId="77777777" w:rsidR="00CA0C8E" w:rsidRPr="00CA0C8E" w:rsidRDefault="00CA0C8E" w:rsidP="00CA0C8E">
      <w:pPr>
        <w:pStyle w:val="Code"/>
      </w:pPr>
      <w:r w:rsidRPr="00CA0C8E">
        <w:t xml:space="preserve">                _log.DebugFormat("Applying security data masking for user {0}", _userSession.Username);</w:t>
      </w:r>
    </w:p>
    <w:p w14:paraId="05AA7301" w14:textId="77777777" w:rsidR="00CA0C8E" w:rsidRPr="00CA0C8E" w:rsidRDefault="00CA0C8E" w:rsidP="00CA0C8E">
      <w:pPr>
        <w:pStyle w:val="Code"/>
      </w:pPr>
      <w:r w:rsidRPr="00CA0C8E">
        <w:t xml:space="preserve">            }</w:t>
      </w:r>
    </w:p>
    <w:p w14:paraId="770A9645" w14:textId="77777777" w:rsidR="00CA0C8E" w:rsidRPr="00CA0C8E" w:rsidRDefault="00CA0C8E" w:rsidP="00CA0C8E">
      <w:pPr>
        <w:pStyle w:val="Code"/>
      </w:pPr>
    </w:p>
    <w:p w14:paraId="6C33DC03" w14:textId="77777777" w:rsidR="00CA0C8E" w:rsidRPr="00CA0C8E" w:rsidRDefault="00CA0C8E" w:rsidP="00CA0C8E">
      <w:pPr>
        <w:pStyle w:val="Code"/>
      </w:pPr>
      <w:r w:rsidRPr="00CA0C8E">
        <w:t xml:space="preserve">            ((PagedDataInquiryResponse&lt;Task&gt;) responseObjectContent.Value).Items.ForEach(</w:t>
      </w:r>
    </w:p>
    <w:p w14:paraId="1C8C3E2D" w14:textId="77777777" w:rsidR="00CA0C8E" w:rsidRPr="00CA0C8E" w:rsidRDefault="00CA0C8E" w:rsidP="00CA0C8E">
      <w:pPr>
        <w:pStyle w:val="Code"/>
      </w:pPr>
      <w:r w:rsidRPr="00CA0C8E">
        <w:t xml:space="preserve">                x =&gt; x.SetShouldSerializeAssignees(!maskData));</w:t>
      </w:r>
    </w:p>
    <w:p w14:paraId="4B3A0B28" w14:textId="77777777" w:rsidR="00CA0C8E" w:rsidRPr="00CA0C8E" w:rsidRDefault="00CA0C8E" w:rsidP="00CA0C8E">
      <w:pPr>
        <w:pStyle w:val="Code"/>
      </w:pPr>
      <w:r w:rsidRPr="00CA0C8E">
        <w:t xml:space="preserve">        }</w:t>
      </w:r>
    </w:p>
    <w:p w14:paraId="0CCAC9F6" w14:textId="77777777" w:rsidR="00CA0C8E" w:rsidRPr="00CA0C8E" w:rsidRDefault="00CA0C8E" w:rsidP="00CA0C8E">
      <w:pPr>
        <w:pStyle w:val="Code"/>
      </w:pPr>
      <w:r w:rsidRPr="00CA0C8E">
        <w:t xml:space="preserve">    }</w:t>
      </w:r>
    </w:p>
    <w:p w14:paraId="447DC29D" w14:textId="5AB2A055" w:rsidR="00CA0C8E" w:rsidRDefault="00CA0C8E" w:rsidP="00CA0C8E">
      <w:pPr>
        <w:pStyle w:val="Code"/>
      </w:pPr>
      <w:r w:rsidRPr="00CA0C8E">
        <w:t>}</w:t>
      </w:r>
    </w:p>
    <w:bookmarkEnd w:id="90"/>
    <w:bookmarkEnd w:id="91"/>
    <w:p w14:paraId="0B232C2E" w14:textId="57964B20" w:rsidR="00D2536D" w:rsidRDefault="00CA0C8E" w:rsidP="00CA0C8E">
      <w:pPr>
        <w:pStyle w:val="BodyTextCont"/>
      </w:pPr>
      <w:r>
        <w:t xml:space="preserve">Next,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w:t>
      </w:r>
      <w:r w:rsidR="00D2536D">
        <w:t>add the following to</w:t>
      </w:r>
      <w:r>
        <w:t xml:space="preserve"> the </w:t>
      </w:r>
      <w:proofErr w:type="spellStart"/>
      <w:r w:rsidRPr="00457FE5">
        <w:rPr>
          <w:rStyle w:val="CodeInline"/>
        </w:rPr>
        <w:t>RegisterHandlers</w:t>
      </w:r>
      <w:proofErr w:type="spellEnd"/>
      <w:r>
        <w:t xml:space="preserve"> method:</w:t>
      </w:r>
    </w:p>
    <w:p w14:paraId="5F6292C3" w14:textId="223C8BFF" w:rsidR="00D2536D" w:rsidRDefault="00D2536D" w:rsidP="00D2536D">
      <w:pPr>
        <w:pStyle w:val="Code"/>
      </w:pPr>
      <w:bookmarkStart w:id="92" w:name="OLE_LINK91"/>
      <w:bookmarkStart w:id="93" w:name="OLE_LINK92"/>
      <w:r w:rsidRPr="00D2536D">
        <w:t>GlobalConfiguration.Configuration.MessageHandlers.Add(new PagedTaskDataSecurityMessageHandler(logManager,userSession));</w:t>
      </w:r>
    </w:p>
    <w:bookmarkEnd w:id="92"/>
    <w:bookmarkEnd w:id="93"/>
    <w:p w14:paraId="10F308F6" w14:textId="77777777" w:rsidR="00CA0C8E" w:rsidRDefault="00CA0C8E" w:rsidP="00CA0C8E">
      <w:pPr>
        <w:pStyle w:val="Code"/>
      </w:pPr>
    </w:p>
    <w:p w14:paraId="56AB7240" w14:textId="69AFA97F" w:rsidR="00CA0C8E" w:rsidRDefault="00CA0C8E" w:rsidP="00CA0C8E">
      <w:pPr>
        <w:pStyle w:val="BodyTextCont"/>
      </w:pPr>
      <w:r>
        <w:t>Looking back at the</w:t>
      </w:r>
      <w:r w:rsidR="00D2536D">
        <w:t xml:space="preserve"> </w:t>
      </w:r>
      <w:proofErr w:type="spellStart"/>
      <w:r w:rsidR="00D2536D" w:rsidRPr="00D2536D">
        <w:rPr>
          <w:rStyle w:val="CodeInline"/>
        </w:rPr>
        <w:t>PagedTaskDataSecurityMessageHandler</w:t>
      </w:r>
      <w:proofErr w:type="spellEnd"/>
      <w:r w:rsidR="00D2536D">
        <w:t xml:space="preserve"> implementation, we see that it is similar to the</w:t>
      </w:r>
      <w:r>
        <w:t xml:space="preserve"> </w:t>
      </w:r>
      <w:proofErr w:type="spellStart"/>
      <w:r w:rsidRPr="00FA0885">
        <w:rPr>
          <w:rStyle w:val="CodeInline"/>
        </w:rPr>
        <w:t>TaskDataSecurityMessageHandler</w:t>
      </w:r>
      <w:proofErr w:type="spellEnd"/>
      <w:r>
        <w:t xml:space="preserve"> implementation</w:t>
      </w:r>
      <w:r w:rsidR="00D2536D">
        <w:t xml:space="preserve">. It </w:t>
      </w:r>
      <w:r>
        <w:t xml:space="preserve">derives from the ASP.NET Web API's </w:t>
      </w:r>
      <w:proofErr w:type="spellStart"/>
      <w:r w:rsidRPr="00FA0885">
        <w:rPr>
          <w:rStyle w:val="CodeInline"/>
        </w:rPr>
        <w:t>DelegatingHandler</w:t>
      </w:r>
      <w:proofErr w:type="spellEnd"/>
      <w:r>
        <w:t xml:space="preserve"> base class</w:t>
      </w:r>
      <w:r w:rsidR="00D2536D">
        <w:t xml:space="preserve">, and it </w:t>
      </w:r>
      <w:r>
        <w:t xml:space="preserve">overrides </w:t>
      </w:r>
      <w:proofErr w:type="spellStart"/>
      <w:r w:rsidRPr="00FA0885">
        <w:rPr>
          <w:rStyle w:val="CodeInline"/>
        </w:rPr>
        <w:t>SendAsync</w:t>
      </w:r>
      <w:proofErr w:type="spellEnd"/>
      <w:r>
        <w:t>.</w:t>
      </w:r>
    </w:p>
    <w:p w14:paraId="0A4AD386" w14:textId="26F1B79B" w:rsidR="00CA0C8E" w:rsidRDefault="00D2536D" w:rsidP="00CA0C8E">
      <w:pPr>
        <w:pStyle w:val="BodyTextCont"/>
      </w:pPr>
      <w:r>
        <w:t xml:space="preserve">One difference, though, is in </w:t>
      </w:r>
      <w:proofErr w:type="spellStart"/>
      <w:r w:rsidR="00CA0C8E" w:rsidRPr="00AA1EE4">
        <w:rPr>
          <w:rStyle w:val="CodeInline"/>
        </w:rPr>
        <w:t>CanHandleResponse</w:t>
      </w:r>
      <w:proofErr w:type="spellEnd"/>
      <w:r>
        <w:t xml:space="preserve">, because this time the handler is checking for a different type in the response. </w:t>
      </w:r>
      <w:proofErr w:type="spellStart"/>
      <w:r w:rsidR="00CA0C8E" w:rsidRPr="00AA1EE4">
        <w:rPr>
          <w:rStyle w:val="CodeInline"/>
        </w:rPr>
        <w:t>ApplySecurityToResponseData</w:t>
      </w:r>
      <w:proofErr w:type="spellEnd"/>
      <w:r w:rsidR="00CA0C8E">
        <w:t xml:space="preserve"> </w:t>
      </w:r>
      <w:r>
        <w:t xml:space="preserve">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rsidR="00CA0C8E">
        <w:t>.</w:t>
      </w:r>
    </w:p>
    <w:p w14:paraId="26C8FD29" w14:textId="6E5440D1" w:rsidR="00427A84" w:rsidRDefault="00D2536D" w:rsidP="00CD6007">
      <w:pPr>
        <w:pStyle w:val="BodyTextCont"/>
      </w:pPr>
      <w:r>
        <w:t>With our new handler in place, we are now ready to replay the request we just issued. Here's our result:</w:t>
      </w:r>
    </w:p>
    <w:p w14:paraId="01923E54" w14:textId="756FFE44" w:rsidR="00E70697" w:rsidRDefault="00E70697" w:rsidP="00A94AEC">
      <w:pPr>
        <w:pStyle w:val="Figure"/>
      </w:pPr>
      <w:r w:rsidRPr="00E70697">
        <w:rPr>
          <w:noProof/>
        </w:rPr>
        <w:lastRenderedPageBreak/>
        <w:drawing>
          <wp:inline distT="0" distB="0" distL="0" distR="0" wp14:anchorId="647A78A0" wp14:editId="57BCF4DB">
            <wp:extent cx="3209783"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8967" cy="6145202"/>
                    </a:xfrm>
                    <a:prstGeom prst="rect">
                      <a:avLst/>
                    </a:prstGeom>
                  </pic:spPr>
                </pic:pic>
              </a:graphicData>
            </a:graphic>
          </wp:inline>
        </w:drawing>
      </w:r>
    </w:p>
    <w:p w14:paraId="1C271D83" w14:textId="77777777" w:rsidR="00E70697" w:rsidRDefault="00E70697" w:rsidP="00CD6007">
      <w:pPr>
        <w:pStyle w:val="BodyTextCont"/>
      </w:pPr>
    </w:p>
    <w:p w14:paraId="1406EF84" w14:textId="77777777" w:rsidR="00A94AEC" w:rsidRDefault="00A94AEC" w:rsidP="00A94AEC">
      <w:pPr>
        <w:pStyle w:val="FigureCaption"/>
      </w:pPr>
      <w:r>
        <w:t>Figure 7-2. Paged Tasks Response - With Assignees (abbreviated)</w:t>
      </w:r>
    </w:p>
    <w:p w14:paraId="359AFEFF" w14:textId="118BF6D4" w:rsidR="00CD6007" w:rsidRDefault="00E70697" w:rsidP="00CD6007">
      <w:pPr>
        <w:pStyle w:val="BodyTextCont"/>
      </w:pPr>
      <w:r>
        <w:lastRenderedPageBreak/>
        <w:t>The data looks correct - and complete - this time!</w:t>
      </w:r>
      <w:r w:rsidR="004C5422">
        <w:t xml:space="preserve"> There are many more tests </w:t>
      </w:r>
      <w:r w:rsidR="00EB0D16">
        <w:t xml:space="preserve">that could be done </w:t>
      </w:r>
      <w:r w:rsidR="004C5422">
        <w:t xml:space="preserve">to demonstrate the functionality (e.g., issue a request with no query string, or an invalid query string, etc.), and you are encouraged to experiment on your own. </w:t>
      </w:r>
      <w:r w:rsidR="0069183D">
        <w:t xml:space="preserve">However, at this point, </w:t>
      </w:r>
      <w:r w:rsidR="004C5422">
        <w:t xml:space="preserve">we will </w:t>
      </w:r>
      <w:r w:rsidR="00CD6007">
        <w:t>move on to adding hype</w:t>
      </w:r>
      <w:r w:rsidR="0069183D">
        <w:t>rmedia links to our application.</w:t>
      </w:r>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bookmarkStart w:id="94" w:name="OLE_LINK93"/>
      <w:bookmarkStart w:id="95" w:name="OLE_LINK94"/>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lastRenderedPageBreak/>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bookmarkEnd w:id="94"/>
    <w:bookmarkEnd w:id="95"/>
    <w:p w14:paraId="25BB7B62" w14:textId="77777777"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14:paraId="24792FD3" w14:textId="77777777"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bookmarkStart w:id="96" w:name="OLE_LINK95"/>
      <w:bookmarkStart w:id="97" w:name="OLE_LINK96"/>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bookmarkEnd w:id="96"/>
    <w:bookmarkEnd w:id="97"/>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bookmarkStart w:id="98" w:name="OLE_LINK97"/>
      <w:bookmarkStart w:id="99" w:name="OLE_LINK98"/>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lastRenderedPageBreak/>
        <w:t xml:space="preserve">    public class CommonLinkService :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_userSession.RequestUri.Scheme,</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lastRenderedPageBreak/>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bookmarkEnd w:id="98"/>
    <w:bookmarkEnd w:id="99"/>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bookmarkStart w:id="100" w:name="OLE_LINK99"/>
      <w:bookmarkStart w:id="101" w:name="OLE_LINK100"/>
      <w:r w:rsidRPr="00C110A0">
        <w:t>container.Bind&lt;ICommonLinkService&gt;().To&lt;CommonLinkService&gt;().InRequestScope();</w:t>
      </w:r>
    </w:p>
    <w:bookmarkEnd w:id="100"/>
    <w:bookmarkEnd w:id="101"/>
    <w:p w14:paraId="68197718" w14:textId="77777777"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lastRenderedPageBreak/>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14:paraId="34178AA8" w14:textId="77777777"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14:paraId="56B92D4A" w14:textId="77777777"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190B654C" w14:textId="77777777" w:rsidR="00CA0087" w:rsidRDefault="00CA0087" w:rsidP="00CA0087">
      <w:pPr>
        <w:pStyle w:val="Heading2"/>
      </w:pPr>
      <w:r>
        <w:t>Business Domain-Specific Link Services</w:t>
      </w:r>
    </w:p>
    <w:p w14:paraId="6539E049" w14:textId="77777777" w:rsidR="009C1D53" w:rsidRDefault="00F3712D" w:rsidP="00A94AEC">
      <w:pPr>
        <w:pStyle w:val="BodyTextFirst"/>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bookmarkStart w:id="102" w:name="OLE_LINK101"/>
      <w:bookmarkStart w:id="103" w:name="OLE_LINK102"/>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bookmarkEnd w:id="102"/>
    <w:bookmarkEnd w:id="103"/>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bookmarkStart w:id="104" w:name="OLE_LINK103"/>
      <w:bookmarkStart w:id="105" w:name="OLE_LINK104"/>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t xml:space="preserve">            _commonLinkService = commonLinkService;</w:t>
      </w:r>
    </w:p>
    <w:p w14:paraId="1949B579" w14:textId="77777777" w:rsidR="003223CF" w:rsidRPr="003223CF" w:rsidRDefault="003223CF" w:rsidP="003223CF">
      <w:pPr>
        <w:pStyle w:val="Code"/>
      </w:pPr>
      <w:r w:rsidRPr="003223CF">
        <w:lastRenderedPageBreak/>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bookmarkEnd w:id="104"/>
    <w:bookmarkEnd w:id="105"/>
    <w:p w14:paraId="27F4C36E" w14:textId="77777777" w:rsidR="00764BD5" w:rsidRDefault="00764BD5" w:rsidP="00764BD5">
      <w:pPr>
        <w:pStyle w:val="CodeCaption"/>
      </w:pPr>
      <w:r w:rsidRPr="00C110A0">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bookmarkStart w:id="106" w:name="OLE_LINK105"/>
      <w:bookmarkStart w:id="107" w:name="OLE_LINK106"/>
      <w:r w:rsidRPr="007E51F5">
        <w:t>container.Bind&lt;IUserLinkService&gt;().To&lt;UserLinkService&gt;().InRequestScope();</w:t>
      </w:r>
    </w:p>
    <w:bookmarkEnd w:id="106"/>
    <w:bookmarkEnd w:id="107"/>
    <w:p w14:paraId="5D0063E3" w14:textId="77777777" w:rsidR="00CA0087" w:rsidRDefault="00CA0087" w:rsidP="00E263D8">
      <w:pPr>
        <w:pStyle w:val="BodyTextCont"/>
      </w:pPr>
    </w:p>
    <w:p w14:paraId="7304EFFA" w14:textId="4188D0F2" w:rsidR="00E263D8" w:rsidRPr="00E263D8" w:rsidRDefault="00E9387B" w:rsidP="00E263D8">
      <w:pPr>
        <w:pStyle w:val="BodyTextCont"/>
      </w:pPr>
      <w:r>
        <w:t xml:space="preserve">The </w:t>
      </w:r>
      <w:proofErr w:type="spellStart"/>
      <w:r w:rsidRPr="00E263D8">
        <w:rPr>
          <w:rStyle w:val="CodeInline"/>
        </w:rPr>
        <w:t>AddSelfLink</w:t>
      </w:r>
      <w:proofErr w:type="spellEnd"/>
      <w:r>
        <w:t xml:space="preserve"> interface method could easily implement all of its </w:t>
      </w:r>
      <w:r w:rsidR="00E263D8">
        <w:t xml:space="preserve">own </w:t>
      </w:r>
      <w:r>
        <w:t xml:space="preserve">logic, but instead it delegates most of its work to the </w:t>
      </w:r>
      <w:proofErr w:type="spellStart"/>
      <w:r w:rsidRPr="00E263D8">
        <w:rPr>
          <w:rStyle w:val="CodeInline"/>
        </w:rPr>
        <w:t>GetSelfLink</w:t>
      </w:r>
      <w:proofErr w:type="spellEnd"/>
      <w:r>
        <w:t xml:space="preserve"> </w:t>
      </w:r>
      <w:r w:rsidR="00E068B4">
        <w:t xml:space="preserve">helper </w:t>
      </w:r>
      <w:r>
        <w:t xml:space="preserve">method. This is because </w:t>
      </w:r>
      <w:proofErr w:type="spellStart"/>
      <w:r w:rsidRPr="00E263D8">
        <w:rPr>
          <w:rStyle w:val="CodeInline"/>
        </w:rPr>
        <w:t>GetSelfLink</w:t>
      </w:r>
      <w:proofErr w:type="spellEnd"/>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available in</w:t>
      </w:r>
      <w:r w:rsidR="00AA2229">
        <w:t xml:space="preserve"> our</w:t>
      </w:r>
      <w:r>
        <w:t xml:space="preserve"> </w:t>
      </w:r>
      <w:proofErr w:type="spellStart"/>
      <w:r w:rsidR="00AA2229">
        <w:t>G</w:t>
      </w:r>
      <w:r>
        <w:t>ithub</w:t>
      </w:r>
      <w:proofErr w:type="spellEnd"/>
      <w:r w:rsidR="00AA2229">
        <w:t xml:space="preserve"> repository for this book</w:t>
      </w:r>
      <w:r>
        <w:t>.</w:t>
      </w:r>
      <w:r w:rsidR="00E263D8">
        <w:t xml:space="preserve"> </w:t>
      </w:r>
      <w:proofErr w:type="spellStart"/>
      <w:r w:rsidR="00E263D8">
        <w:rPr>
          <w:rStyle w:val="CodeInline"/>
        </w:rPr>
        <w:t>Get</w:t>
      </w:r>
      <w:r w:rsidR="00E263D8" w:rsidRPr="00E263D8">
        <w:rPr>
          <w:rStyle w:val="CodeInline"/>
        </w:rPr>
        <w:t>SelfLink</w:t>
      </w:r>
      <w:proofErr w:type="spellEnd"/>
      <w:r w:rsidR="00E263D8" w:rsidRPr="00E263D8">
        <w:t xml:space="preserve"> uses the </w:t>
      </w:r>
      <w:proofErr w:type="spellStart"/>
      <w:r w:rsidR="00E263D8" w:rsidRPr="00E263D8">
        <w:rPr>
          <w:rStyle w:val="CodeInline"/>
        </w:rPr>
        <w:t>ICommonLinkService</w:t>
      </w:r>
      <w:proofErr w:type="spellEnd"/>
      <w:r w:rsidR="00E263D8" w:rsidRPr="00E263D8">
        <w:t xml:space="preserve"> to build a link with </w:t>
      </w:r>
      <w:proofErr w:type="gramStart"/>
      <w:r w:rsidR="00E263D8" w:rsidRPr="00E263D8">
        <w:t>an</w:t>
      </w:r>
      <w:proofErr w:type="gramEnd"/>
      <w:r w:rsidR="00E263D8" w:rsidRPr="00E263D8">
        <w:t xml:space="preserve"> </w:t>
      </w:r>
      <w:proofErr w:type="spellStart"/>
      <w:r w:rsidR="00E263D8" w:rsidRPr="00E263D8">
        <w:rPr>
          <w:rStyle w:val="CodeInline"/>
        </w:rPr>
        <w:t>Href</w:t>
      </w:r>
      <w:proofErr w:type="spellEnd"/>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proofErr w:type="spellStart"/>
      <w:r w:rsidR="00E068B4">
        <w:rPr>
          <w:rStyle w:val="CodeInline"/>
        </w:rPr>
        <w:t>ITask</w:t>
      </w:r>
      <w:r w:rsidR="00E263D8" w:rsidRPr="00E263D8">
        <w:rPr>
          <w:rStyle w:val="CodeInline"/>
        </w:rPr>
        <w:t>LinkService</w:t>
      </w:r>
      <w:proofErr w:type="spellEnd"/>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bookmarkStart w:id="108" w:name="OLE_LINK107"/>
      <w:bookmarkStart w:id="109" w:name="OLE_LINK108"/>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bookmarkEnd w:id="108"/>
    <w:bookmarkEnd w:id="109"/>
    <w:p w14:paraId="45AC7D5C" w14:textId="77777777" w:rsidR="00E068B4" w:rsidRDefault="00E068B4" w:rsidP="00E068B4">
      <w:pPr>
        <w:pStyle w:val="CodeCaption"/>
      </w:pPr>
      <w:r>
        <w:t>TaskLinkService Class</w:t>
      </w:r>
    </w:p>
    <w:p w14:paraId="5791824A" w14:textId="77777777" w:rsidR="00CA0087" w:rsidRPr="00CA0087" w:rsidRDefault="00CA0087" w:rsidP="00CA0087">
      <w:pPr>
        <w:pStyle w:val="Code"/>
      </w:pPr>
      <w:bookmarkStart w:id="110" w:name="OLE_LINK109"/>
      <w:bookmarkStart w:id="111" w:name="OLE_LINK110"/>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lastRenderedPageBreak/>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bookmarkEnd w:id="110"/>
      <w:bookmarkEnd w:id="111"/>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bookmarkStart w:id="112" w:name="OLE_LINK111"/>
      <w:bookmarkStart w:id="113" w:name="OLE_LINK112"/>
      <w:r w:rsidRPr="00CA0087">
        <w:t>container.Bind&lt;ITaskLinkService&gt;().To&lt;TaskLinkService&gt;().InRequestScope();</w:t>
      </w:r>
    </w:p>
    <w:bookmarkEnd w:id="112"/>
    <w:bookmarkEnd w:id="113"/>
    <w:p w14:paraId="6E39403E" w14:textId="77777777" w:rsidR="00C245E1" w:rsidRDefault="00CA0087" w:rsidP="00CA0087">
      <w:pPr>
        <w:pStyle w:val="BodyTextCont"/>
      </w:pPr>
      <w:r>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w:t>
      </w:r>
      <w:r w:rsidR="00C245E1">
        <w:t>s we just added. Here's a quick overview:</w:t>
      </w:r>
    </w:p>
    <w:p w14:paraId="25627526" w14:textId="77777777" w:rsidR="00C245E1" w:rsidRPr="00C245E1" w:rsidRDefault="00C245E1" w:rsidP="00427A84">
      <w:pPr>
        <w:pStyle w:val="Bullet"/>
        <w:rPr>
          <w:rStyle w:val="CodeInline"/>
          <w:rFonts w:ascii="Utopia" w:hAnsi="Utopia"/>
        </w:rPr>
      </w:pPr>
      <w:proofErr w:type="spellStart"/>
      <w:r w:rsidRPr="00C245E1">
        <w:rPr>
          <w:rStyle w:val="CodeInline"/>
        </w:rPr>
        <w:lastRenderedPageBreak/>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4D34F890" w14:textId="77777777" w:rsidR="00C245E1" w:rsidRDefault="00CA0087" w:rsidP="00427A84">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04308A47" w14:textId="77777777" w:rsidR="00CA0087" w:rsidRDefault="00CA0087" w:rsidP="00C245E1">
      <w:pPr>
        <w:pStyle w:val="Bullet"/>
      </w:pPr>
      <w:proofErr w:type="spellStart"/>
      <w:r>
        <w:rPr>
          <w:rStyle w:val="CodeInline"/>
        </w:rPr>
        <w:t>Get</w:t>
      </w:r>
      <w:r w:rsidR="00C245E1">
        <w:rPr>
          <w:rStyle w:val="CodeInline"/>
        </w:rPr>
        <w: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00C245E1" w:rsidRPr="00C245E1">
        <w:rPr>
          <w:rStyle w:val="CodeInline"/>
        </w:rPr>
        <w:t>Href</w:t>
      </w:r>
      <w:proofErr w:type="spellEnd"/>
      <w:r w:rsidR="00C245E1" w:rsidRPr="00C245E1">
        <w:rPr>
          <w:rStyle w:val="CodeInline"/>
        </w:rPr>
        <w:t>=http</w:t>
      </w:r>
      <w:proofErr w:type="gramStart"/>
      <w:r w:rsidR="00C245E1" w:rsidRPr="00C245E1">
        <w:rPr>
          <w:rStyle w:val="CodeInline"/>
        </w:rPr>
        <w:t>:/</w:t>
      </w:r>
      <w:proofErr w:type="gramEnd"/>
      <w:r w:rsidR="00C245E1" w:rsidRPr="00C245E1">
        <w:rPr>
          <w:rStyle w:val="CodeInline"/>
        </w:rPr>
        <w:t>/localhost: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5"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t xml:space="preserve">Putting it </w:t>
      </w:r>
      <w:proofErr w:type="gramStart"/>
      <w:r>
        <w:t>Together</w:t>
      </w:r>
      <w:proofErr w:type="gramEnd"/>
    </w:p>
    <w:p w14:paraId="7ED9CAE7" w14:textId="77777777" w:rsidR="00E068B4" w:rsidRDefault="00E2493D" w:rsidP="00C245E1">
      <w:pPr>
        <w:pStyle w:val="BodyTextCont"/>
      </w:pPr>
      <w:r>
        <w:t>We're going to modify</w:t>
      </w:r>
      <w:r w:rsidR="005548BD">
        <w:t xml:space="preserve"> the</w:t>
      </w:r>
      <w:r>
        <w:t xml:space="preserve"> </w:t>
      </w:r>
      <w:proofErr w:type="spellStart"/>
      <w:r w:rsidRPr="00E2493D">
        <w:rPr>
          <w:rStyle w:val="CodeInline"/>
        </w:rPr>
        <w:t>AllTasksInquiryProcessor</w:t>
      </w:r>
      <w:proofErr w:type="spellEnd"/>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proofErr w:type="spellStart"/>
      <w:r w:rsidR="005548BD" w:rsidRPr="005548BD">
        <w:rPr>
          <w:rStyle w:val="CodeInline"/>
        </w:rPr>
        <w:t>ICommonLinkService</w:t>
      </w:r>
      <w:proofErr w:type="spellEnd"/>
      <w:r w:rsidR="005548BD">
        <w:t xml:space="preserve"> and </w:t>
      </w:r>
      <w:proofErr w:type="spellStart"/>
      <w:r w:rsidR="005548BD" w:rsidRPr="005548BD">
        <w:rPr>
          <w:rStyle w:val="CodeInline"/>
        </w:rPr>
        <w:t>ITaskLinkService</w:t>
      </w:r>
      <w:proofErr w:type="spellEnd"/>
      <w:r w:rsidR="00E713EB">
        <w:t xml:space="preserve"> (modify it so it appears as follows):</w:t>
      </w:r>
    </w:p>
    <w:p w14:paraId="2F6E3094" w14:textId="77777777" w:rsidR="00F428B0" w:rsidRDefault="00F428B0" w:rsidP="00C245E1">
      <w:pPr>
        <w:pStyle w:val="BodyTextCont"/>
      </w:pPr>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lastRenderedPageBreak/>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t xml:space="preserve">            return inquiryResponse;</w:t>
      </w:r>
    </w:p>
    <w:p w14:paraId="26E9AA0A" w14:textId="77777777" w:rsidR="005548BD" w:rsidRPr="005548BD" w:rsidRDefault="005548BD" w:rsidP="005548BD">
      <w:pPr>
        <w:pStyle w:val="Code"/>
      </w:pPr>
      <w:r w:rsidRPr="005548BD">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lastRenderedPageBreak/>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t>}</w:t>
      </w:r>
    </w:p>
    <w:p w14:paraId="14240429" w14:textId="77777777" w:rsidR="00A34D6D" w:rsidRDefault="00E713EB" w:rsidP="00C245E1">
      <w:pPr>
        <w:pStyle w:val="BodyTextCont"/>
      </w:pPr>
      <w:r>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w:t>
      </w:r>
      <w:r w:rsidR="00C943F8">
        <w:t>,</w:t>
      </w:r>
      <w:r>
        <w:t xml:space="preserve"> </w:t>
      </w:r>
      <w:r w:rsidR="00C943F8">
        <w:t xml:space="preserve">as </w:t>
      </w:r>
      <w:r>
        <w:t>we remember</w:t>
      </w:r>
      <w:r w:rsidR="00C943F8">
        <w:t>,</w:t>
      </w:r>
      <w:r>
        <w:t xml:space="preserve"> is the </w:t>
      </w:r>
      <w:proofErr w:type="spellStart"/>
      <w:r w:rsidRPr="00E713EB">
        <w:rPr>
          <w:rStyle w:val="CodeInline"/>
        </w:rPr>
        <w:t>TasksController</w:t>
      </w:r>
      <w:proofErr w:type="spellEnd"/>
      <w:r>
        <w:t>.</w:t>
      </w:r>
    </w:p>
    <w:p w14:paraId="2343E766" w14:textId="77777777" w:rsidR="00C943F8" w:rsidRDefault="00C943F8" w:rsidP="00C943F8">
      <w:pPr>
        <w:pStyle w:val="BodyTextCon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7F10EB0C" w14:textId="77777777" w:rsidR="00BC437D" w:rsidRDefault="00BC437D" w:rsidP="00BC437D">
      <w:pPr>
        <w:pStyle w:val="CodeCaption"/>
      </w:pPr>
      <w:r>
        <w:t>Paged Tasks Request - With Links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1E8CC6B8" w14:textId="17E3506D" w:rsidR="009519AA" w:rsidRDefault="006C7326" w:rsidP="00A94AEC">
      <w:pPr>
        <w:pStyle w:val="Figure"/>
      </w:pPr>
      <w:r w:rsidRPr="006C7326">
        <w:rPr>
          <w:noProof/>
        </w:rPr>
        <w:lastRenderedPageBreak/>
        <w:drawing>
          <wp:inline distT="0" distB="0" distL="0" distR="0" wp14:anchorId="06912464" wp14:editId="2B950150">
            <wp:extent cx="4162378" cy="6103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849" cy="6114799"/>
                    </a:xfrm>
                    <a:prstGeom prst="rect">
                      <a:avLst/>
                    </a:prstGeom>
                  </pic:spPr>
                </pic:pic>
              </a:graphicData>
            </a:graphic>
          </wp:inline>
        </w:drawing>
      </w:r>
    </w:p>
    <w:p w14:paraId="60A97851" w14:textId="77777777" w:rsidR="00A94AEC" w:rsidRDefault="00A94AEC" w:rsidP="00A94AEC">
      <w:pPr>
        <w:pStyle w:val="FigureCaption"/>
      </w:pPr>
      <w:r>
        <w:t>Figure 7-3. Paged Tasks Response - With Links (abbreviated)</w:t>
      </w:r>
    </w:p>
    <w:p w14:paraId="041A595A" w14:textId="0E60346E" w:rsidR="00BC437D" w:rsidRDefault="00BC437D" w:rsidP="009519AA">
      <w:pPr>
        <w:pStyle w:val="BodyTextCont"/>
      </w:pPr>
      <w:r>
        <w:lastRenderedPageBreak/>
        <w:t>We see that the links have now been added to the response. Links are</w:t>
      </w:r>
      <w:r w:rsidR="009519AA">
        <w:t xml:space="preserve"> present at the response level (</w:t>
      </w:r>
      <w:r w:rsidR="006C7326">
        <w:t xml:space="preserve">i.e., </w:t>
      </w:r>
      <w:r w:rsidR="009519AA">
        <w:t xml:space="preserve">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t>Summary</w:t>
      </w:r>
    </w:p>
    <w:p w14:paraId="6CBC5C64" w14:textId="70493B5D" w:rsidR="00A80F6B" w:rsidRDefault="008D2619" w:rsidP="008D2619">
      <w:pPr>
        <w:pStyle w:val="BodyTextFirst"/>
      </w:pPr>
      <w:r>
        <w:t xml:space="preserve">We've reached the point in this book where we have implemented at least one example of </w:t>
      </w:r>
      <w:r w:rsidR="0080614D">
        <w:t>virtually everything</w:t>
      </w:r>
      <w:r>
        <w:t xml:space="preserve"> you need to know to build your own web </w:t>
      </w:r>
      <w:r w:rsidR="00AA57C6">
        <w:t>API</w:t>
      </w:r>
      <w:r>
        <w:t>. We've implemented</w:t>
      </w:r>
      <w:r w:rsidR="0080614D">
        <w:t>:</w:t>
      </w:r>
    </w:p>
    <w:p w14:paraId="20F04436" w14:textId="3E3EAE24" w:rsidR="008D2619" w:rsidRDefault="008D2619" w:rsidP="008D2619">
      <w:pPr>
        <w:pStyle w:val="Bullet"/>
      </w:pPr>
      <w:r>
        <w:t>API versioning</w:t>
      </w:r>
    </w:p>
    <w:p w14:paraId="700950BC" w14:textId="306B2C04" w:rsidR="008D2619" w:rsidRDefault="008D2619" w:rsidP="008D2619">
      <w:pPr>
        <w:pStyle w:val="Bullet"/>
      </w:pPr>
      <w:r>
        <w:t>Routing</w:t>
      </w:r>
    </w:p>
    <w:p w14:paraId="02742F13" w14:textId="1B38E080" w:rsidR="008D2619" w:rsidRDefault="008D2619" w:rsidP="008D2619">
      <w:pPr>
        <w:pStyle w:val="Bullet"/>
      </w:pPr>
      <w:r>
        <w:t>Each of the main HTTP verbs</w:t>
      </w:r>
    </w:p>
    <w:p w14:paraId="05AB6470" w14:textId="64B16D4C" w:rsidR="008D2619" w:rsidRDefault="008D2619" w:rsidP="008D2619">
      <w:pPr>
        <w:pStyle w:val="Bullet"/>
      </w:pPr>
      <w:r>
        <w:t>Relationships</w:t>
      </w:r>
    </w:p>
    <w:p w14:paraId="1A8468B3" w14:textId="6E4B6E38" w:rsidR="008D2619" w:rsidRDefault="008D2619" w:rsidP="008D2619">
      <w:pPr>
        <w:pStyle w:val="Bullet"/>
      </w:pPr>
      <w:r>
        <w:t>Partial updates</w:t>
      </w:r>
    </w:p>
    <w:p w14:paraId="05BAE763" w14:textId="42B21C54" w:rsidR="008D2619" w:rsidRDefault="008D2619" w:rsidP="008D2619">
      <w:pPr>
        <w:pStyle w:val="Bullet"/>
      </w:pPr>
      <w:r>
        <w:t>Hypermedia links</w:t>
      </w:r>
    </w:p>
    <w:p w14:paraId="2E886C5E" w14:textId="79796C5E" w:rsidR="008D2619" w:rsidRDefault="008D2619" w:rsidP="008D2619">
      <w:pPr>
        <w:pStyle w:val="Bullet"/>
      </w:pPr>
      <w:r>
        <w:t>Paging of results</w:t>
      </w:r>
    </w:p>
    <w:p w14:paraId="45F5959C" w14:textId="423F452A" w:rsidR="008D2619" w:rsidRDefault="008D2619" w:rsidP="008D2619">
      <w:pPr>
        <w:pStyle w:val="Bullet"/>
      </w:pPr>
      <w:r>
        <w:t>Non-resource API operations</w:t>
      </w:r>
    </w:p>
    <w:p w14:paraId="104D2F35" w14:textId="5BBD6D8F" w:rsidR="008D2619" w:rsidRDefault="008D2619" w:rsidP="008D2619">
      <w:pPr>
        <w:pStyle w:val="Bullet"/>
      </w:pPr>
      <w:r>
        <w:t>Persistence</w:t>
      </w:r>
    </w:p>
    <w:p w14:paraId="7C18BAA6" w14:textId="45F70208" w:rsidR="008D2619" w:rsidRDefault="008D2619" w:rsidP="008D2619">
      <w:pPr>
        <w:pStyle w:val="Bullet"/>
      </w:pPr>
      <w:r>
        <w:t>Dependency Injection</w:t>
      </w:r>
    </w:p>
    <w:p w14:paraId="0D20FF83" w14:textId="4E25E2AE" w:rsidR="008D2619" w:rsidRDefault="008D2619" w:rsidP="008D2619">
      <w:pPr>
        <w:pStyle w:val="Bullet"/>
      </w:pPr>
      <w:r>
        <w:t>Tracing / Logging</w:t>
      </w:r>
    </w:p>
    <w:p w14:paraId="3015C4A6" w14:textId="30F38FA8" w:rsidR="008D2619" w:rsidRDefault="008D2619" w:rsidP="008D2619">
      <w:pPr>
        <w:pStyle w:val="Bullet"/>
      </w:pPr>
      <w:r>
        <w:t>Error handling</w:t>
      </w:r>
    </w:p>
    <w:p w14:paraId="1E7606E7" w14:textId="091BE674" w:rsidR="008D2619" w:rsidRDefault="008D2619" w:rsidP="008D2619">
      <w:pPr>
        <w:pStyle w:val="Bullet"/>
      </w:pPr>
      <w:r>
        <w:t>Input validation</w:t>
      </w:r>
    </w:p>
    <w:p w14:paraId="0ADADB4E" w14:textId="44D7823A" w:rsidR="008D2619" w:rsidRDefault="008D2619" w:rsidP="008D2619">
      <w:pPr>
        <w:pStyle w:val="Bullet"/>
      </w:pPr>
      <w:r>
        <w:t>Authentication / authorization</w:t>
      </w:r>
    </w:p>
    <w:p w14:paraId="0E649C94" w14:textId="4B2C6AA0" w:rsidR="008D2619" w:rsidRDefault="008D2619" w:rsidP="008D2619">
      <w:pPr>
        <w:pStyle w:val="Bullet"/>
      </w:pPr>
      <w:r>
        <w:t>Auditing</w:t>
      </w:r>
    </w:p>
    <w:p w14:paraId="1AABC835" w14:textId="0B945CB5" w:rsidR="008D2619" w:rsidRPr="00A80F6B" w:rsidRDefault="0080614D" w:rsidP="008D2619">
      <w:pPr>
        <w:pStyle w:val="Bullet"/>
      </w:pPr>
      <w:r>
        <w:t>Removing sensitive data from response messages</w:t>
      </w:r>
    </w:p>
    <w:p w14:paraId="113162D7" w14:textId="3B35B69A" w:rsidR="00F43B70" w:rsidRDefault="0080614D" w:rsidP="0080614D">
      <w:pPr>
        <w:pStyle w:val="BodyTextCont"/>
      </w:pPr>
      <w:r>
        <w:t>And we did it in such a way as to leverage and highlight the great framework-level support you get from the ASP.NET Web API.</w:t>
      </w:r>
    </w:p>
    <w:p w14:paraId="16AB14DA" w14:textId="4D02178B" w:rsidR="0080614D" w:rsidRDefault="0080614D" w:rsidP="0080614D">
      <w:pPr>
        <w:pStyle w:val="BodyTextCont"/>
      </w:pPr>
      <w:r>
        <w:t>In the next chapter we will demonstrate how ASP.NET Web API can be leveraged to support existing "legacy" (SOAP-based) clients</w:t>
      </w:r>
      <w:r w:rsidR="007E07FF">
        <w:t>. Then</w:t>
      </w:r>
      <w:r>
        <w:t>, in Chapter 9</w:t>
      </w:r>
      <w:r w:rsidR="007E07FF">
        <w:t>,</w:t>
      </w:r>
      <w:r>
        <w:t xml:space="preserve"> </w:t>
      </w:r>
      <w:r w:rsidR="007E07FF">
        <w:t xml:space="preserve">we'll wrap things up </w:t>
      </w:r>
      <w:r>
        <w:t>with some unit testing and a Web page that consumes our task-management service.</w:t>
      </w:r>
    </w:p>
    <w:p w14:paraId="2EA99BE9" w14:textId="77777777" w:rsidR="00F43B70" w:rsidRPr="00EB3C44" w:rsidRDefault="00F43B70" w:rsidP="00F43B70"/>
    <w:sectPr w:rsidR="00F43B70" w:rsidRPr="00EB3C44" w:rsidSect="003173BC">
      <w:headerReference w:type="even" r:id="rId17"/>
      <w:headerReference w:type="default" r:id="rId18"/>
      <w:footerReference w:type="even" r:id="rId19"/>
      <w:footerReference w:type="default" r:id="rId20"/>
      <w:headerReference w:type="first" r:id="rId21"/>
      <w:footerReference w:type="first" r:id="rId2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2" w:author="Jamie Kurtz" w:date="2014-05-22T19:34:00Z" w:initials="JK">
    <w:p w14:paraId="6C091226" w14:textId="2AF7A71D" w:rsidR="00CC3195" w:rsidRDefault="00CC3195">
      <w:r>
        <w:annotationRef/>
      </w:r>
      <w:r>
        <w:t xml:space="preserve">What happens if </w:t>
      </w:r>
      <w:proofErr w:type="spellStart"/>
      <w:r>
        <w:t>valueAsString</w:t>
      </w:r>
      <w:proofErr w:type="spellEnd"/>
      <w:r>
        <w:t xml:space="preserve"> isn't a </w:t>
      </w:r>
      <w:proofErr w:type="gramStart"/>
      <w:r>
        <w:t>T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0912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BE79E8" w14:textId="77777777" w:rsidR="00B63063" w:rsidRDefault="00B63063">
      <w:r>
        <w:separator/>
      </w:r>
    </w:p>
  </w:endnote>
  <w:endnote w:type="continuationSeparator" w:id="0">
    <w:p w14:paraId="5E863705" w14:textId="77777777" w:rsidR="00B63063" w:rsidRDefault="00B63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7E6DCB8C-CBAC-4F95-A96A-163B3013B3CE}"/>
    <w:embedBold r:id="rId2" w:fontKey="{A6AB10FD-49B8-4218-8493-548543C6F04D}"/>
    <w:embedItalic r:id="rId3" w:fontKey="{051DE150-84A1-41EF-AEAF-7F14F1FDFCE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1B8FEA10-5C9A-4395-9986-D495A842BE59}"/>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546DAD8A-0490-40D2-B752-8F59BBDA170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FECA5A7-1C51-4EB7-8B9C-976F66B80BD8}"/>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FB09B299-279D-482A-95AA-74A38C92895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A69C8AA9-8FB7-48FE-8890-87BB3D4223A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94AEC">
      <w:rPr>
        <w:rStyle w:val="PageNumber"/>
        <w:noProof/>
      </w:rPr>
      <w:t>30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94AEC">
      <w:rPr>
        <w:rStyle w:val="PageNumber"/>
        <w:noProof/>
      </w:rPr>
      <w:t>29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94AEC">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87B38" w14:textId="77777777" w:rsidR="00B63063" w:rsidRDefault="00B63063">
      <w:r>
        <w:separator/>
      </w:r>
    </w:p>
  </w:footnote>
  <w:footnote w:type="continuationSeparator" w:id="0">
    <w:p w14:paraId="5AB9DBC4" w14:textId="77777777" w:rsidR="00B63063" w:rsidRDefault="00B63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CC3195" w:rsidRPr="003C7D0E" w:rsidRDefault="00CC3195"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CC3195" w:rsidRPr="002A45BE" w:rsidRDefault="00CC3195"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1E68"/>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8F1"/>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84"/>
    <w:rsid w:val="00427AE3"/>
    <w:rsid w:val="0043083A"/>
    <w:rsid w:val="004342A1"/>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D7E20"/>
    <w:rsid w:val="004E2A10"/>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B3DC7"/>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97FE0"/>
    <w:rsid w:val="006A2A95"/>
    <w:rsid w:val="006A4B5F"/>
    <w:rsid w:val="006B2177"/>
    <w:rsid w:val="006B5972"/>
    <w:rsid w:val="006C4383"/>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0F1A"/>
    <w:rsid w:val="00781206"/>
    <w:rsid w:val="00782496"/>
    <w:rsid w:val="00784799"/>
    <w:rsid w:val="0078486E"/>
    <w:rsid w:val="00785A42"/>
    <w:rsid w:val="007872AA"/>
    <w:rsid w:val="00787C30"/>
    <w:rsid w:val="00791357"/>
    <w:rsid w:val="0079171C"/>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2619"/>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76A10"/>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7F49"/>
    <w:rsid w:val="009C0183"/>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28B0"/>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C5245"/>
    <w:rsid w:val="00FC648F"/>
    <w:rsid w:val="00FC64BA"/>
    <w:rsid w:val="00FC69EC"/>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C319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C319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C319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C319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C319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C319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CC319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C319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C3195"/>
    <w:pPr>
      <w:keepLines/>
      <w:numPr>
        <w:numId w:val="4"/>
      </w:numPr>
      <w:spacing w:before="120" w:after="120" w:line="240" w:lineRule="auto"/>
      <w:ind w:right="864"/>
    </w:pPr>
    <w:rPr>
      <w:rFonts w:ascii="Utopia" w:hAnsi="Utopia"/>
      <w:sz w:val="18"/>
    </w:rPr>
  </w:style>
  <w:style w:type="character" w:customStyle="1" w:styleId="CodeBold">
    <w:name w:val="Code Bold"/>
    <w:rsid w:val="00CC3195"/>
    <w:rPr>
      <w:rFonts w:ascii="TheSansMonoConBlack" w:hAnsi="TheSansMonoConBlack"/>
      <w:sz w:val="18"/>
    </w:rPr>
  </w:style>
  <w:style w:type="paragraph" w:customStyle="1" w:styleId="ChapterNumber">
    <w:name w:val="Chapter Number"/>
    <w:next w:val="Normal"/>
    <w:autoRedefine/>
    <w:qFormat/>
    <w:rsid w:val="00CC3195"/>
    <w:pPr>
      <w:keepNext/>
      <w:spacing w:after="240"/>
    </w:pPr>
    <w:rPr>
      <w:rFonts w:ascii="Arial" w:hAnsi="Arial"/>
      <w:b/>
      <w:caps/>
      <w:sz w:val="28"/>
      <w:szCs w:val="28"/>
    </w:rPr>
  </w:style>
  <w:style w:type="paragraph" w:customStyle="1" w:styleId="ChapterTitle">
    <w:name w:val="Chapter Title"/>
    <w:next w:val="Normal"/>
    <w:rsid w:val="00CC3195"/>
    <w:pPr>
      <w:spacing w:before="240" w:after="1200"/>
    </w:pPr>
    <w:rPr>
      <w:rFonts w:ascii="Arial Narrow" w:hAnsi="Arial Narrow"/>
      <w:b/>
      <w:sz w:val="60"/>
      <w:szCs w:val="48"/>
    </w:rPr>
  </w:style>
  <w:style w:type="paragraph" w:customStyle="1" w:styleId="FigureCaption">
    <w:name w:val="Figure Caption"/>
    <w:next w:val="Normal"/>
    <w:qFormat/>
    <w:rsid w:val="00CC319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C319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C3195"/>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C319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CC319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C319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C319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C319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C319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C3195"/>
    <w:pPr>
      <w:spacing w:before="120" w:after="120"/>
      <w:contextualSpacing/>
    </w:pPr>
    <w:rPr>
      <w:rFonts w:ascii="Utopia" w:hAnsi="Utopia"/>
      <w:sz w:val="18"/>
    </w:rPr>
  </w:style>
  <w:style w:type="paragraph" w:customStyle="1" w:styleId="TableCaption">
    <w:name w:val="Table Caption"/>
    <w:basedOn w:val="FigureCaption"/>
    <w:next w:val="Normal"/>
    <w:qFormat/>
    <w:rsid w:val="00CC3195"/>
    <w:pPr>
      <w:spacing w:after="120"/>
    </w:pPr>
  </w:style>
  <w:style w:type="paragraph" w:customStyle="1" w:styleId="TableHead">
    <w:name w:val="Table Head"/>
    <w:next w:val="Normal"/>
    <w:rsid w:val="00CC319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C3195"/>
    <w:pPr>
      <w:spacing w:before="60" w:after="240"/>
      <w:contextualSpacing/>
    </w:pPr>
    <w:rPr>
      <w:rFonts w:ascii="Utopia" w:hAnsi="Utopia"/>
      <w:i/>
      <w:sz w:val="18"/>
    </w:rPr>
  </w:style>
  <w:style w:type="table" w:styleId="TableGrid">
    <w:name w:val="Table Grid"/>
    <w:basedOn w:val="TableNormal"/>
    <w:rsid w:val="00CC319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C3195"/>
    <w:pPr>
      <w:numPr>
        <w:numId w:val="0"/>
      </w:numPr>
      <w:ind w:left="864"/>
    </w:pPr>
  </w:style>
  <w:style w:type="paragraph" w:customStyle="1" w:styleId="NumList">
    <w:name w:val="Num List"/>
    <w:basedOn w:val="Normal"/>
    <w:rsid w:val="00CC3195"/>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CC3195"/>
    <w:pPr>
      <w:spacing w:before="0"/>
      <w:ind w:left="0" w:right="0"/>
      <w:jc w:val="right"/>
    </w:pPr>
    <w:rPr>
      <w:i w:val="0"/>
    </w:rPr>
  </w:style>
  <w:style w:type="paragraph" w:customStyle="1" w:styleId="ExerciseHead">
    <w:name w:val="Exercise Head"/>
    <w:basedOn w:val="Normal"/>
    <w:next w:val="Normal"/>
    <w:rsid w:val="00CC319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C319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C319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C319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C319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C319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C319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C319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C319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C319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C3195"/>
  </w:style>
  <w:style w:type="paragraph" w:customStyle="1" w:styleId="SideBarSubhead">
    <w:name w:val="Side Bar Subhead"/>
    <w:basedOn w:val="Normal"/>
    <w:rsid w:val="00CC319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C319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C319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C319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C319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C319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C319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C319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C319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C3195"/>
    <w:pPr>
      <w:spacing w:before="120" w:after="120"/>
    </w:pPr>
    <w:rPr>
      <w:rFonts w:ascii="Arial" w:hAnsi="Arial"/>
      <w:sz w:val="18"/>
    </w:rPr>
  </w:style>
  <w:style w:type="paragraph" w:styleId="Revision">
    <w:name w:val="Revision"/>
    <w:hidden/>
    <w:uiPriority w:val="99"/>
    <w:semiHidden/>
    <w:rsid w:val="00CC3195"/>
    <w:rPr>
      <w:rFonts w:ascii="Calibri" w:eastAsia="Calibri" w:hAnsi="Calibri"/>
      <w:sz w:val="22"/>
      <w:szCs w:val="22"/>
    </w:rPr>
  </w:style>
  <w:style w:type="character" w:styleId="IntenseEmphasis">
    <w:name w:val="Intense Emphasis"/>
    <w:basedOn w:val="DefaultParagraphFont"/>
    <w:uiPriority w:val="21"/>
    <w:qFormat/>
    <w:rsid w:val="00CC3195"/>
    <w:rPr>
      <w:b/>
      <w:bCs/>
      <w:i/>
      <w:iCs/>
      <w:color w:val="auto"/>
    </w:rPr>
  </w:style>
  <w:style w:type="character" w:styleId="Emphasis">
    <w:name w:val="Emphasis"/>
    <w:basedOn w:val="DefaultParagraphFont"/>
    <w:qFormat/>
    <w:rsid w:val="00CC3195"/>
    <w:rPr>
      <w:i/>
      <w:iCs/>
    </w:rPr>
  </w:style>
  <w:style w:type="character" w:styleId="Strong">
    <w:name w:val="Strong"/>
    <w:basedOn w:val="DefaultParagraphFont"/>
    <w:qFormat/>
    <w:rsid w:val="00CC3195"/>
    <w:rPr>
      <w:b/>
      <w:bCs/>
    </w:rPr>
  </w:style>
  <w:style w:type="paragraph" w:styleId="Subtitle">
    <w:name w:val="Subtitle"/>
    <w:basedOn w:val="Normal"/>
    <w:next w:val="Normal"/>
    <w:link w:val="SubtitleChar"/>
    <w:qFormat/>
    <w:rsid w:val="00CC319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C3195"/>
    <w:rPr>
      <w:rFonts w:ascii="ZapfDingbats" w:hAnsi="ZapfDingbats"/>
      <w:color w:val="auto"/>
      <w:szCs w:val="24"/>
    </w:rPr>
  </w:style>
  <w:style w:type="paragraph" w:customStyle="1" w:styleId="Code">
    <w:name w:val="Code"/>
    <w:basedOn w:val="Normal"/>
    <w:link w:val="CodeChar"/>
    <w:qFormat/>
    <w:rsid w:val="00CC319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C319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localhost:61589/api/v1/tasks/17"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C85EE22C-D581-4D76-A827-9EF09D7B1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269</TotalTime>
  <Pages>54</Pages>
  <Words>14255</Words>
  <Characters>81256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38</cp:revision>
  <cp:lastPrinted>2012-09-27T18:23:00Z</cp:lastPrinted>
  <dcterms:created xsi:type="dcterms:W3CDTF">2014-05-21T00:09:00Z</dcterms:created>
  <dcterms:modified xsi:type="dcterms:W3CDTF">2014-05-23T19:39:00Z</dcterms:modified>
</cp:coreProperties>
</file>