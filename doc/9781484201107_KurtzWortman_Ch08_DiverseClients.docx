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0379BDB9" w14:textId="13053F5A" w:rsidR="00676C24" w:rsidRDefault="00676C24" w:rsidP="00F43B70">
      <w:pPr>
        <w:pStyle w:val="BodyTextFirst"/>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w:t>
      </w:r>
      <w:proofErr w:type="spellStart"/>
      <w:r w:rsidR="00D62DE6">
        <w:t>asmx</w:t>
      </w:r>
      <w:proofErr w:type="spellEnd"/>
      <w:r w:rsidR="008302C8">
        <w:t>-</w:t>
      </w:r>
      <w:r w:rsidR="00D62DE6">
        <w:t xml:space="preserve">, or </w:t>
      </w:r>
      <w:r w:rsidR="001E2041">
        <w:t>SOAP-based) clients</w:t>
      </w:r>
      <w:r>
        <w:t>?</w:t>
      </w:r>
      <w:r w:rsidR="00426E61">
        <w:t xml:space="preserve"> Or clients that required 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And that leads us to the subject of the current chapter; namely, how to </w:t>
      </w:r>
      <w:r w:rsidR="007A1EE0">
        <w:t xml:space="preserve">use ASP.NET Web API to </w:t>
      </w:r>
      <w:proofErr w:type="spellStart"/>
      <w:r w:rsidR="00DD1B5A">
        <w:t>simulteneously</w:t>
      </w:r>
      <w:proofErr w:type="spellEnd"/>
      <w:r w:rsidR="00DD1B5A">
        <w:t xml:space="preserve"> </w:t>
      </w:r>
      <w:r w:rsidR="00152E88">
        <w:t xml:space="preserve">support legacy clients </w:t>
      </w:r>
      <w:r w:rsidR="00DD1B5A">
        <w:t xml:space="preserve">and extend reach </w:t>
      </w:r>
      <w:r w:rsidR="007A1EE0">
        <w:t>to clients requiring various message formats</w:t>
      </w:r>
      <w:r w:rsidR="00152E88">
        <w:t>.</w:t>
      </w:r>
      <w:r w:rsidR="00D62DE6">
        <w:t xml:space="preserve"> Along the way we'll throw in some ASP.NET Web API goodies, of course, just to keep it interesting for those who don't need to support SOAP-based clients or multiple message formats.</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056D7E8" w14:textId="77777777" w:rsidR="00D62DE6" w:rsidRDefault="00D62DE6" w:rsidP="00D62DE6">
      <w:pPr>
        <w:pStyle w:val="NumList"/>
      </w:pPr>
      <w:r>
        <w:t>New clients must be able to consume the service using their choice of either an XML or JSON message format.</w:t>
      </w:r>
    </w:p>
    <w:p w14:paraId="5D8C12E6" w14:textId="286AD889"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and deployed </w:t>
      </w:r>
      <w:r w:rsidR="00046B10">
        <w:t>as</w:t>
      </w:r>
      <w:r w:rsidRPr="006C4ABD">
        <w:t xml:space="preserve"> a single application.</w:t>
      </w:r>
    </w:p>
    <w:p w14:paraId="217AEF6B" w14:textId="36FFC30E" w:rsidR="006836CC" w:rsidRDefault="006C4ABD" w:rsidP="007B72BF">
      <w:pPr>
        <w:pStyle w:val="NumList"/>
      </w:pPr>
      <w:r>
        <w:t xml:space="preserve">Existing </w:t>
      </w:r>
      <w:r w:rsidR="00A028ED">
        <w:t xml:space="preserve">clients </w:t>
      </w:r>
      <w:r>
        <w:t xml:space="preserve">must be able to benefit from the new features of the new application </w:t>
      </w:r>
      <w:proofErr w:type="gramStart"/>
      <w:r>
        <w:t>without</w:t>
      </w:r>
      <w:proofErr w:type="gramEnd"/>
      <w:r>
        <w:t xml:space="preserve"> affecting any </w:t>
      </w:r>
      <w:r w:rsidR="00A028ED">
        <w:t xml:space="preserve">existing </w:t>
      </w:r>
      <w:r>
        <w:t>integration points</w:t>
      </w:r>
      <w:r w:rsidR="00D658B6">
        <w:t>; i</w:t>
      </w:r>
      <w:r w:rsidR="00276081">
        <w:t>n other words, backwards compatibility is required.</w:t>
      </w:r>
    </w:p>
    <w:p w14:paraId="28C8F7E0" w14:textId="2BF30651"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 xml:space="preserve">though the </w:t>
      </w:r>
      <w:r w:rsidR="00157FA4">
        <w:t xml:space="preserve">actual </w:t>
      </w:r>
      <w:r w:rsidR="0025410B">
        <w:t xml:space="preserve">system didn't have anything to do with task-management, we will use our task-management service </w:t>
      </w:r>
      <w:r w:rsidR="00157FA4">
        <w:t xml:space="preserve">example </w:t>
      </w:r>
      <w:r w:rsidR="0025410B">
        <w:t>for illustration</w:t>
      </w:r>
      <w:r w:rsidR="00157FA4">
        <w:t xml:space="preserve"> </w:t>
      </w:r>
      <w:r w:rsidR="006C2970">
        <w:t xml:space="preserve">and explanation of key concepts </w:t>
      </w:r>
      <w:r w:rsidR="00157FA4">
        <w:t>throughout this chapter</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203pt" o:ole="">
            <v:imagedata r:id="rId11" o:title=""/>
          </v:shape>
          <o:OLEObject Type="Embed" ProgID="Visio.Drawing.15" ShapeID="_x0000_i1025" DrawAspect="Content" ObjectID="_1462901758"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26B27993" w:rsidR="006C4ABD" w:rsidRDefault="0042172C" w:rsidP="006C4ABD">
      <w:pPr>
        <w:pStyle w:val="Figure"/>
      </w:pPr>
      <w:r w:rsidRPr="006C4ABD">
        <w:object w:dxaOrig="7230" w:dyaOrig="4350" w14:anchorId="0BF96833">
          <v:shape id="_x0000_i1026" type="#_x0000_t75" style="width:362pt;height:199pt" o:ole="">
            <v:imagedata r:id="rId13" o:title=""/>
          </v:shape>
          <o:OLEObject Type="Embed" ProgID="Visio.Drawing.15" ShapeID="_x0000_i1026" DrawAspect="Content" ObjectID="_1462901759"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58D2CC79"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w:t>
      </w:r>
      <w:r w:rsidR="00D62DE6">
        <w:t xml:space="preserve">; this will satisfy requirement 1. </w:t>
      </w:r>
      <w:r>
        <w:t xml:space="preserve">Then we will demonstrate how to support </w:t>
      </w:r>
      <w:r w:rsidR="00D62DE6">
        <w:t>the existing SOAP-based clients with the same application, satisfying requirements 2 and 3.</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 xml:space="preserve">equest headers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w:t>
      </w:r>
      <w:proofErr w:type="spellStart"/>
      <w:r w:rsidRPr="004A2256">
        <w:t>json</w:t>
      </w:r>
      <w:proofErr w:type="spellEnd"/>
      <w:r w:rsidRPr="004A2256">
        <w:t>,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0F490F34" w:rsidR="001C173C" w:rsidRPr="004E5B64" w:rsidRDefault="00CF0CDF" w:rsidP="008846F8">
      <w:pPr>
        <w:pStyle w:val="BodyTextCont"/>
      </w:pPr>
      <w:r>
        <w:t xml:space="preserve">Services built using ASP.NET Web API </w:t>
      </w:r>
      <w:r w:rsidR="001C173C">
        <w:t xml:space="preserve">will respond </w:t>
      </w:r>
      <w:r w:rsidR="006703EE">
        <w:t xml:space="preserve">to request messages received without these headers </w:t>
      </w:r>
      <w:r w:rsidR="001C173C">
        <w:t>with a default content type and character set</w:t>
      </w:r>
      <w:r w:rsidR="006703EE">
        <w:t xml:space="preserve"> (</w:t>
      </w:r>
      <w:r w:rsidR="000B3D68">
        <w:t>application</w:t>
      </w:r>
      <w:r w:rsidR="001C173C" w:rsidRPr="004E5B64">
        <w:t>/</w:t>
      </w:r>
      <w:proofErr w:type="spellStart"/>
      <w:r w:rsidR="001C173C" w:rsidRPr="004E5B64">
        <w:t>json</w:t>
      </w:r>
      <w:proofErr w:type="spellEnd"/>
      <w:r w:rsidR="000B3D68">
        <w:t xml:space="preserve"> and utf-8, respectively).</w:t>
      </w:r>
      <w:r w:rsidR="008846F8">
        <w:t xml:space="preserve"> For example, here is the request</w:t>
      </w:r>
      <w:r w:rsidR="00D62DE6">
        <w:t>-</w:t>
      </w:r>
      <w:r w:rsidR="008846F8">
        <w:t xml:space="preserve">response message pair </w:t>
      </w:r>
      <w:r>
        <w:t>that</w:t>
      </w:r>
      <w:r w:rsidR="008846F8">
        <w:t xml:space="preserve"> get</w:t>
      </w:r>
      <w:r>
        <w:t>s</w:t>
      </w:r>
      <w:r w:rsidR="008846F8">
        <w:t xml:space="preserve"> all tasks using </w:t>
      </w:r>
      <w:proofErr w:type="spellStart"/>
      <w:r w:rsidR="008846F8">
        <w:t>bhogg's</w:t>
      </w:r>
      <w:proofErr w:type="spellEnd"/>
      <w:r w:rsidR="008846F8">
        <w:t xml:space="preserve"> </w:t>
      </w:r>
      <w:r w:rsidR="00D62DE6">
        <w:t>highly-</w:t>
      </w:r>
      <w:r w:rsidR="008846F8">
        <w:t>privileged credentials:</w:t>
      </w:r>
    </w:p>
    <w:p w14:paraId="4B594FE4" w14:textId="2EF37E7C" w:rsidR="000B3D68" w:rsidRDefault="000B3D68" w:rsidP="000B3D68">
      <w:pPr>
        <w:pStyle w:val="CodeCaption"/>
      </w:pPr>
      <w:r>
        <w:t>Get Task</w:t>
      </w:r>
      <w:r w:rsidR="008846F8">
        <w:t>s</w:t>
      </w:r>
      <w:r>
        <w:t xml:space="preserve"> Request </w:t>
      </w:r>
      <w:r w:rsidR="008846F8">
        <w:t xml:space="preserve">- Without Accept Header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4E481A23" w:rsidR="000B3D68" w:rsidRDefault="000B3D68" w:rsidP="000B3D68">
      <w:pPr>
        <w:pStyle w:val="CodeCaption"/>
      </w:pPr>
      <w:r>
        <w:t>Get Task</w:t>
      </w:r>
      <w:r w:rsidR="008846F8">
        <w:t>s</w:t>
      </w:r>
      <w:r>
        <w:t xml:space="preserve"> Response </w:t>
      </w:r>
      <w:r w:rsidR="008846F8">
        <w:t xml:space="preserve">- Without Accept Header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7EAD0933" w:rsidR="000B3D68" w:rsidRDefault="008846F8" w:rsidP="008846F8">
      <w:pPr>
        <w:pStyle w:val="BodyTextCont"/>
      </w:pPr>
      <w:r>
        <w:t>Not</w:t>
      </w:r>
      <w:r w:rsidR="0029354A">
        <w:t xml:space="preserve">e that the service responded with the default content type and character </w:t>
      </w:r>
      <w:r w:rsidR="00FB6A53">
        <w:t>set</w:t>
      </w:r>
      <w:r w:rsidR="00CF0CDF">
        <w:t xml:space="preserve"> (</w:t>
      </w:r>
      <w:r w:rsidR="00FB6A53">
        <w:t>above</w:t>
      </w:r>
      <w:r w:rsidR="00CF0CDF">
        <w:t>)</w:t>
      </w:r>
      <w:r w:rsidR="00FB6A53">
        <w:t>, and notice</w:t>
      </w:r>
      <w:r>
        <w:t xml:space="preserve"> the difference when </w:t>
      </w:r>
      <w:r w:rsidR="00046B10">
        <w:t xml:space="preserve">the caller </w:t>
      </w:r>
      <w:r>
        <w:t>specif</w:t>
      </w:r>
      <w:r w:rsidR="00046B10">
        <w:t>ies</w:t>
      </w:r>
      <w:r>
        <w:t xml:space="preserve"> that </w:t>
      </w:r>
      <w:r w:rsidR="00046B10">
        <w:t xml:space="preserve">it would </w:t>
      </w:r>
      <w:r>
        <w:t>like to receive the response in XML format</w:t>
      </w:r>
      <w:r w:rsidR="00CF0CDF">
        <w:t xml:space="preserve"> (</w:t>
      </w:r>
      <w:r w:rsidR="00FB6A53">
        <w:t>below</w:t>
      </w:r>
      <w:r w:rsidR="00CF0CDF">
        <w:t>)</w:t>
      </w:r>
      <w:r>
        <w:t>:</w:t>
      </w:r>
    </w:p>
    <w:p w14:paraId="1EED95BB" w14:textId="3BE4191A" w:rsidR="008846F8" w:rsidRDefault="008846F8" w:rsidP="008846F8">
      <w:pPr>
        <w:pStyle w:val="CodeCaption"/>
      </w:pPr>
      <w:r>
        <w:t>Get Tasks Request - With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55D09BD8"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rsidR="0042172C">
        <w:t>…</w:t>
      </w:r>
    </w:p>
    <w:p w14:paraId="273ED755" w14:textId="7899A9DC" w:rsidR="007A1EE0" w:rsidRDefault="00026058" w:rsidP="0042172C">
      <w:pPr>
        <w:pStyle w:val="BodyTextCont"/>
      </w:pPr>
      <w:r>
        <w:t>T</w:t>
      </w:r>
      <w:r w:rsidR="0042172C">
        <w:t>he best part is that this content negotiation is built into ASP.NET Web API</w:t>
      </w:r>
      <w:r w:rsidR="00046B10">
        <w:t>.</w:t>
      </w:r>
      <w:r w:rsidR="0042172C">
        <w:t xml:space="preserve"> </w:t>
      </w:r>
      <w:r w:rsidR="00046B10">
        <w:t>Simply b</w:t>
      </w:r>
      <w:r w:rsidR="0042172C">
        <w:t xml:space="preserve">y </w:t>
      </w:r>
      <w:r w:rsidR="00046B10">
        <w:t>specifying</w:t>
      </w:r>
      <w:r w:rsidR="0042172C">
        <w:t xml:space="preserve"> the </w:t>
      </w:r>
      <w:r w:rsidR="0042172C" w:rsidRPr="0042172C">
        <w:rPr>
          <w:rStyle w:val="CodeInline"/>
        </w:rPr>
        <w:t>Accept</w:t>
      </w:r>
      <w:r w:rsidR="0042172C">
        <w:t xml:space="preserve"> header, the </w:t>
      </w:r>
      <w:r w:rsidR="00046B10">
        <w:t>caller is able to control the format that the server uses to create the response message. Pretty cool</w:t>
      </w:r>
      <w:r w:rsidR="00FB6A53">
        <w:t xml:space="preserve"> - we have satisfied requirement 1!</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w:t>
      </w:r>
      <w:proofErr w:type="spellStart"/>
      <w:r w:rsidR="00CA1FD3">
        <w:t>can not</w:t>
      </w:r>
      <w:proofErr w:type="spellEnd"/>
      <w:r w:rsidR="00CA1FD3">
        <w:t xml:space="preserve"> produce a response message in a format it knows nothing of (i.e., </w:t>
      </w:r>
      <w:proofErr w:type="spellStart"/>
      <w:r w:rsidR="00CA1FD3" w:rsidRPr="00CA1FD3">
        <w:rPr>
          <w:rStyle w:val="CodeInline"/>
        </w:rPr>
        <w:t>fooBar</w:t>
      </w:r>
      <w:proofErr w:type="spellEnd"/>
      <w:r w:rsidR="00CA1FD3">
        <w:t>):</w:t>
      </w:r>
    </w:p>
    <w:p w14:paraId="029D9EE7" w14:textId="260D1B78" w:rsidR="00CA1FD3" w:rsidRDefault="00CA1FD3" w:rsidP="00CA1FD3">
      <w:pPr>
        <w:pStyle w:val="CodeCaption"/>
      </w:pPr>
      <w:r>
        <w:t>Get Tasks Request - Unknown Content Type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Response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6D3F8DB7" w14:textId="6BFD99A6" w:rsidR="000D0AA2" w:rsidRDefault="00B90942" w:rsidP="0042172C">
      <w:pPr>
        <w:pStyle w:val="BodyTextCont"/>
      </w:pPr>
      <w:r>
        <w:t>F</w:t>
      </w:r>
      <w:r w:rsidR="000D0AA2">
        <w:t>or request messages with an XML request body (</w:t>
      </w:r>
      <w:r w:rsidR="00CF0CDF">
        <w:t xml:space="preserve">i.e., </w:t>
      </w:r>
      <w:r w:rsidR="000D0AA2">
        <w:t>PUT and POST messages)</w:t>
      </w:r>
      <w:r>
        <w:t>, one very important thing to note</w:t>
      </w:r>
      <w:r w:rsidR="000D0AA2">
        <w:t xml:space="preserve"> is that you will need to specify the XML </w:t>
      </w:r>
      <w:proofErr w:type="spellStart"/>
      <w:r w:rsidR="000D0AA2">
        <w:t>serializer</w:t>
      </w:r>
      <w:proofErr w:type="spellEnd"/>
      <w:r w:rsidR="000D0AA2">
        <w:t xml:space="preserve"> so that the body can be parsed for model binding. This can easily be accomplished by adding the following line to the </w:t>
      </w:r>
      <w:proofErr w:type="spellStart"/>
      <w:r w:rsidR="000D0AA2" w:rsidRPr="000D0AA2">
        <w:rPr>
          <w:rStyle w:val="CodeInline"/>
        </w:rPr>
        <w:t>WebApiConfig.Register</w:t>
      </w:r>
      <w:proofErr w:type="spellEnd"/>
      <w:r w:rsidR="000D0AA2">
        <w:t xml:space="preserve"> method:</w:t>
      </w:r>
    </w:p>
    <w:p w14:paraId="13ECAAF4" w14:textId="6A928794" w:rsidR="000D0AA2" w:rsidRDefault="000D0AA2" w:rsidP="000D0AA2">
      <w:pPr>
        <w:pStyle w:val="Code"/>
      </w:pPr>
      <w:r w:rsidRPr="000D0AA2">
        <w:t>config.Formatters.XmlFormatter.UseXmlSerializer = true;</w:t>
      </w:r>
    </w:p>
    <w:p w14:paraId="12FBEC8A" w14:textId="35C486D2"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w:t>
      </w:r>
      <w:r w:rsidR="00307C8A">
        <w:t xml:space="preserve">concerns such as </w:t>
      </w:r>
      <w:r>
        <w:t xml:space="preserve">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hyperlink r:id="rId15" w:history="1">
        <w:r w:rsidR="00787183" w:rsidRPr="00865F61">
          <w:t>http://www.asp.net/web-api/overview/formats-and-model-binding/content-negotiation</w:t>
        </w:r>
      </w:hyperlink>
      <w:r w:rsidR="00200FF4">
        <w:t>.</w:t>
      </w:r>
    </w:p>
    <w:p w14:paraId="0460ADD5" w14:textId="3343C017" w:rsidR="006C4ABD" w:rsidRDefault="00787183" w:rsidP="00131BD2">
      <w:pPr>
        <w:pStyle w:val="Heading1"/>
      </w:pPr>
      <w:r>
        <w:lastRenderedPageBreak/>
        <w:t xml:space="preserve">Supporting </w:t>
      </w:r>
      <w:r w:rsidR="00131BD2">
        <w:t>SOAP</w:t>
      </w:r>
      <w:r>
        <w:t>-based Clients</w:t>
      </w:r>
    </w:p>
    <w:p w14:paraId="33E6AB3B" w14:textId="1EE1E0E1" w:rsidR="00787183" w:rsidRPr="00787183" w:rsidRDefault="00787183" w:rsidP="00787183">
      <w:pPr>
        <w:pStyle w:val="BodyTextFirst"/>
      </w:pPr>
      <w:r>
        <w:t xml:space="preserve">A couple of things made it relatively easy for us to satisfy </w:t>
      </w:r>
      <w:r w:rsidR="00CF0CDF">
        <w:t xml:space="preserve">the remaining </w:t>
      </w:r>
      <w:r>
        <w:t>requirements</w:t>
      </w:r>
      <w:r w:rsidR="00CF0CDF">
        <w:t>,</w:t>
      </w:r>
      <w:r>
        <w:t xml:space="preserve"> 2 and 3. First, the legacy-task management service was well-architected.</w:t>
      </w:r>
      <w:r w:rsidR="002779A8">
        <w:t xml:space="preserve"> We were able to use virtually all of the code </w:t>
      </w:r>
      <w:r w:rsidR="00307C8A">
        <w:t xml:space="preserve">implementing </w:t>
      </w:r>
      <w:r w:rsidR="002779A8">
        <w:t xml:space="preserve">the business logic because it was decoupled from the </w:t>
      </w:r>
      <w:proofErr w:type="spellStart"/>
      <w:r w:rsidR="002779A8">
        <w:t>asmx</w:t>
      </w:r>
      <w:proofErr w:type="spellEnd"/>
      <w:r w:rsidR="002779A8">
        <w:t>-</w:t>
      </w:r>
      <w:r w:rsidR="009D12CE">
        <w:t>based</w:t>
      </w:r>
      <w:r w:rsidR="002779A8">
        <w:t xml:space="preserve"> host plumbing</w:t>
      </w:r>
      <w:r w:rsidR="00FB6A53">
        <w:t xml:space="preserve">. This </w:t>
      </w:r>
      <w:r w:rsidR="009D12CE">
        <w:t xml:space="preserve">example </w:t>
      </w:r>
      <w:r w:rsidR="00FB6A53">
        <w:t xml:space="preserve">underscores </w:t>
      </w:r>
      <w:r w:rsidR="009D12CE">
        <w:t>why</w:t>
      </w:r>
      <w:r w:rsidR="002779A8">
        <w:t xml:space="preserve"> throughout this book we have emphasized the importance of "thin" controllers. After all, someday some </w:t>
      </w:r>
      <w:r w:rsidR="00FB6A53">
        <w:t xml:space="preserve">exciting </w:t>
      </w:r>
      <w:r w:rsidR="002779A8">
        <w:t>new platform will replace ASP.NET Web API, and it will be a whole lot easier to reuse your core business logic if it is not all entangled with ASP.NET Web API</w:t>
      </w:r>
      <w:r w:rsidR="009D12CE">
        <w:t>-specific</w:t>
      </w:r>
      <w:r w:rsidR="002779A8">
        <w:t xml:space="preserve"> types.</w:t>
      </w:r>
    </w:p>
    <w:p w14:paraId="6E3365A6" w14:textId="2DB3CAED" w:rsidR="00131BD2" w:rsidRDefault="009D12CE" w:rsidP="009D12CE">
      <w:pPr>
        <w:pStyle w:val="BodyTextCont"/>
      </w:pPr>
      <w:r>
        <w:t xml:space="preserve">Second - and this was key - was the realization that </w:t>
      </w:r>
      <w:r w:rsidRPr="009D12CE">
        <w:rPr>
          <w:rStyle w:val="Emphasis"/>
        </w:rPr>
        <w:t>SOAP requests are merely HTTP POST messages with an XML body</w:t>
      </w:r>
      <w:r>
        <w:t xml:space="preserve">. </w:t>
      </w:r>
      <w:r w:rsidR="00EF6C81">
        <w:t>Once we knew this</w:t>
      </w:r>
      <w:r w:rsidR="00A8140E">
        <w:t>,</w:t>
      </w:r>
      <w:r>
        <w:t xml:space="preserve"> we </w:t>
      </w:r>
      <w:r w:rsidR="00A8140E">
        <w:t xml:space="preserve">were sure </w:t>
      </w:r>
      <w:r>
        <w:t>that we could support existing clients with ASP.NET Web API</w:t>
      </w:r>
      <w:r w:rsidR="00A8140E">
        <w:t xml:space="preserve">... and </w:t>
      </w:r>
      <w:r w:rsidR="0077420F">
        <w:t>some custom parsing and formatting</w:t>
      </w:r>
      <w:r w:rsidR="00A8140E">
        <w:t xml:space="preserve"> to replace the functionality provided by the former </w:t>
      </w:r>
      <w:proofErr w:type="spellStart"/>
      <w:r w:rsidR="00A8140E">
        <w:t>asmx</w:t>
      </w:r>
      <w:proofErr w:type="spellEnd"/>
      <w:r w:rsidR="00A8140E">
        <w:t>-based host</w:t>
      </w:r>
      <w:r w:rsidR="0077420F">
        <w:t>.</w:t>
      </w:r>
    </w:p>
    <w:p w14:paraId="3ADB8117" w14:textId="10A8D262" w:rsidR="00223B6D" w:rsidRDefault="00157FA4" w:rsidP="009D12CE">
      <w:pPr>
        <w:pStyle w:val="BodyTextCont"/>
      </w:pPr>
      <w:r>
        <w:t xml:space="preserve">Now we're ready to explore the </w:t>
      </w:r>
      <w:r w:rsidR="00C52BC1">
        <w:t>implementation</w:t>
      </w:r>
      <w:r>
        <w:t xml:space="preserve">. </w:t>
      </w:r>
      <w:r w:rsidR="00435C08">
        <w:t xml:space="preserve">However, because this particular topic may </w:t>
      </w:r>
      <w:r w:rsidR="00223B6D">
        <w:t xml:space="preserve">tend to </w:t>
      </w:r>
      <w:r w:rsidR="00435C08">
        <w:t>appeal to a smaller aud</w:t>
      </w:r>
      <w:r w:rsidR="00EF6C81">
        <w:t>i</w:t>
      </w:r>
      <w:r w:rsidR="00435C08">
        <w:t xml:space="preserve">ence, </w:t>
      </w:r>
      <w:r w:rsidR="009A7829">
        <w:t>our explanation will be abridged</w:t>
      </w:r>
      <w:r w:rsidR="00223B6D">
        <w:t xml:space="preserve">. Instead of our usual exhaustive code </w:t>
      </w:r>
      <w:r w:rsidR="00435C08">
        <w:t>walkthrough</w:t>
      </w:r>
      <w:r w:rsidR="00223B6D">
        <w:t xml:space="preserve">, </w:t>
      </w:r>
      <w:r w:rsidR="00435C08">
        <w:t>including explanation</w:t>
      </w:r>
      <w:r w:rsidR="00223B6D">
        <w:t>s</w:t>
      </w:r>
      <w:r w:rsidR="00435C08">
        <w:t xml:space="preserve"> of every dependency</w:t>
      </w:r>
      <w:r w:rsidR="00223B6D">
        <w:t>,</w:t>
      </w:r>
      <w:r w:rsidR="00435C08">
        <w:t xml:space="preserve"> we will </w:t>
      </w:r>
      <w:r w:rsidR="00223B6D">
        <w:t>highlight only the major components. We will also demonstrate some cool ASP.NET Web API features, including:</w:t>
      </w:r>
    </w:p>
    <w:p w14:paraId="5556A0F0" w14:textId="77777777" w:rsidR="00223B6D" w:rsidRDefault="00223B6D" w:rsidP="00223B6D">
      <w:pPr>
        <w:pStyle w:val="Bullet"/>
      </w:pPr>
      <w:r>
        <w:t>A message handler that takes the place of a controller</w:t>
      </w:r>
    </w:p>
    <w:p w14:paraId="5D344C5C" w14:textId="3E8F0BE8" w:rsidR="00157FA4" w:rsidRDefault="008670E8" w:rsidP="00223B6D">
      <w:pPr>
        <w:pStyle w:val="Bullet"/>
      </w:pPr>
      <w:r>
        <w:t>R</w:t>
      </w:r>
      <w:r w:rsidR="00223B6D">
        <w:t>oute-specific message handler</w:t>
      </w:r>
      <w:r>
        <w:t>s</w:t>
      </w:r>
    </w:p>
    <w:p w14:paraId="0EC18642" w14:textId="77777777" w:rsidR="00D907F1" w:rsidRDefault="00D907F1" w:rsidP="00D907F1">
      <w:pPr>
        <w:pStyle w:val="Bullet"/>
      </w:pPr>
      <w:r>
        <w:t>Mixing convention-based routing with attribute-based routing</w:t>
      </w:r>
    </w:p>
    <w:p w14:paraId="59B9317C" w14:textId="374F8376" w:rsidR="00EF6C81" w:rsidRDefault="00E559F3" w:rsidP="00223B6D">
      <w:pPr>
        <w:pStyle w:val="Bullet"/>
      </w:pPr>
      <w:r>
        <w:t>A custom f</w:t>
      </w:r>
      <w:r w:rsidR="00EF6C81">
        <w:t>ormatter</w:t>
      </w:r>
    </w:p>
    <w:p w14:paraId="4E8E00B7" w14:textId="036E8F99" w:rsidR="00D658B6" w:rsidRDefault="00A13844" w:rsidP="00223B6D">
      <w:pPr>
        <w:pStyle w:val="BodyTextCont"/>
      </w:pPr>
      <w:r>
        <w:t>L</w:t>
      </w:r>
      <w:r w:rsidR="00223B6D">
        <w:t xml:space="preserve">et's </w:t>
      </w:r>
      <w:r>
        <w:t>begin</w:t>
      </w:r>
      <w:r w:rsidR="00223B6D">
        <w:t>!</w:t>
      </w:r>
    </w:p>
    <w:p w14:paraId="78FB0E2C" w14:textId="6789A76E" w:rsidR="00D658B6" w:rsidRDefault="00223B6D" w:rsidP="00D658B6">
      <w:pPr>
        <w:pStyle w:val="Heading2"/>
      </w:pPr>
      <w:r>
        <w:t xml:space="preserve">Where is </w:t>
      </w:r>
      <w:r w:rsidR="00D658B6">
        <w:t>The Controller</w:t>
      </w:r>
      <w:r>
        <w:t>?</w:t>
      </w:r>
    </w:p>
    <w:p w14:paraId="39E77BCC" w14:textId="77777777" w:rsidR="008670E8" w:rsidRDefault="008670E8" w:rsidP="00BA3D26">
      <w:pPr>
        <w:pStyle w:val="BodyTextFirst"/>
      </w:pPr>
      <w:r>
        <w:t>First off, we decided to use a message handler, rather than a controller, to orchestrate the processing of request messages. The main reasons for this were</w:t>
      </w:r>
    </w:p>
    <w:p w14:paraId="793A5562" w14:textId="2ADFD261" w:rsidR="008670E8" w:rsidRDefault="008670E8" w:rsidP="008670E8">
      <w:pPr>
        <w:pStyle w:val="Bullet"/>
      </w:pPr>
      <w:r>
        <w:t xml:space="preserve">We needed full control of the message </w:t>
      </w:r>
      <w:r w:rsidR="00AB0CB5">
        <w:t xml:space="preserve">parsing and </w:t>
      </w:r>
      <w:r>
        <w:t>formatting, both inbound and outbound</w:t>
      </w:r>
    </w:p>
    <w:p w14:paraId="430A388F" w14:textId="1D7C4F77" w:rsidR="008670E8" w:rsidRDefault="008670E8" w:rsidP="008670E8">
      <w:pPr>
        <w:pStyle w:val="Bullet"/>
      </w:pPr>
      <w:r>
        <w:t>We had no need for controller selection, action selection, or model binding, and we therefore didn't want to incur the overhead of these functions.</w:t>
      </w:r>
    </w:p>
    <w:p w14:paraId="7CF8EB4C" w14:textId="44E6281F" w:rsidR="00AB0CB5" w:rsidRDefault="00D30D2A" w:rsidP="00AB0CB5">
      <w:pPr>
        <w:pStyle w:val="BodyTextCont"/>
      </w:pPr>
      <w:r>
        <w:t>Keeping with our "thin" controller approach, w</w:t>
      </w:r>
      <w:r w:rsidR="00AB0CB5">
        <w:t>e implemented the "thin" handler, and the supporting processor, as follows:</w:t>
      </w:r>
    </w:p>
    <w:p w14:paraId="4C9E1842" w14:textId="68158480" w:rsidR="00D30D2A" w:rsidRDefault="00D30D2A" w:rsidP="00D30D2A">
      <w:pPr>
        <w:pStyle w:val="CodeCaption"/>
      </w:pPr>
      <w:r>
        <w:t>Message Handler</w:t>
      </w:r>
    </w:p>
    <w:p w14:paraId="431159C3" w14:textId="77777777" w:rsidR="00AB0CB5" w:rsidRPr="00AB0CB5" w:rsidRDefault="00AB0CB5" w:rsidP="00AB0CB5">
      <w:pPr>
        <w:pStyle w:val="Code"/>
      </w:pPr>
      <w:r w:rsidRPr="00AB0CB5">
        <w:t>using System.Net;</w:t>
      </w:r>
    </w:p>
    <w:p w14:paraId="0BAD771E" w14:textId="77777777" w:rsidR="00AB0CB5" w:rsidRPr="00AB0CB5" w:rsidRDefault="00AB0CB5" w:rsidP="00AB0CB5">
      <w:pPr>
        <w:pStyle w:val="Code"/>
      </w:pPr>
      <w:r w:rsidRPr="00AB0CB5">
        <w:t>using System.Net.Http;</w:t>
      </w:r>
    </w:p>
    <w:p w14:paraId="18BF753F" w14:textId="77777777" w:rsidR="00AB0CB5" w:rsidRPr="00AB0CB5" w:rsidRDefault="00AB0CB5" w:rsidP="00AB0CB5">
      <w:pPr>
        <w:pStyle w:val="Code"/>
      </w:pPr>
      <w:r w:rsidRPr="00AB0CB5">
        <w:t>using System.Threading;</w:t>
      </w:r>
    </w:p>
    <w:p w14:paraId="04019FF9" w14:textId="77777777" w:rsidR="00AB0CB5" w:rsidRPr="00AB0CB5" w:rsidRDefault="00AB0CB5" w:rsidP="00AB0CB5">
      <w:pPr>
        <w:pStyle w:val="Code"/>
      </w:pPr>
      <w:r w:rsidRPr="00AB0CB5">
        <w:t>using System.Threading.Tasks;</w:t>
      </w:r>
    </w:p>
    <w:p w14:paraId="4D62BBC5" w14:textId="77777777" w:rsidR="00AB0CB5" w:rsidRPr="00AB0CB5" w:rsidRDefault="00AB0CB5" w:rsidP="00AB0CB5">
      <w:pPr>
        <w:pStyle w:val="Code"/>
      </w:pPr>
      <w:r w:rsidRPr="00AB0CB5">
        <w:t>using System.Xml.Linq;</w:t>
      </w:r>
    </w:p>
    <w:p w14:paraId="5FCA43C4" w14:textId="77777777" w:rsidR="00AB0CB5" w:rsidRPr="00AB0CB5" w:rsidRDefault="00AB0CB5" w:rsidP="00AB0CB5">
      <w:pPr>
        <w:pStyle w:val="Code"/>
      </w:pPr>
      <w:r w:rsidRPr="00AB0CB5">
        <w:t>using WebApi2Book.Web.Common;</w:t>
      </w:r>
    </w:p>
    <w:p w14:paraId="6D968FD1" w14:textId="77777777" w:rsidR="00AB0CB5" w:rsidRPr="00AB0CB5" w:rsidRDefault="00AB0CB5" w:rsidP="00AB0CB5">
      <w:pPr>
        <w:pStyle w:val="Code"/>
      </w:pPr>
    </w:p>
    <w:p w14:paraId="4418280E" w14:textId="77777777" w:rsidR="00AB0CB5" w:rsidRPr="00AB0CB5" w:rsidRDefault="00AB0CB5" w:rsidP="00AB0CB5">
      <w:pPr>
        <w:pStyle w:val="Code"/>
      </w:pPr>
      <w:r w:rsidRPr="00AB0CB5">
        <w:t>namespace WebApi2Book.Web.Api.LegacyProcessing</w:t>
      </w:r>
    </w:p>
    <w:p w14:paraId="6DC586E9" w14:textId="77777777" w:rsidR="00AB0CB5" w:rsidRPr="00AB0CB5" w:rsidRDefault="00AB0CB5" w:rsidP="00AB0CB5">
      <w:pPr>
        <w:pStyle w:val="Code"/>
      </w:pPr>
      <w:r w:rsidRPr="00AB0CB5">
        <w:t>{</w:t>
      </w:r>
    </w:p>
    <w:p w14:paraId="4DD59314" w14:textId="77777777" w:rsidR="00AB0CB5" w:rsidRPr="00AB0CB5" w:rsidRDefault="00AB0CB5" w:rsidP="00AB0CB5">
      <w:pPr>
        <w:pStyle w:val="Code"/>
      </w:pPr>
      <w:r w:rsidRPr="00AB0CB5">
        <w:t xml:space="preserve">    public class LegacyMessageHandler : DelegatingHandler</w:t>
      </w:r>
    </w:p>
    <w:p w14:paraId="1578389D" w14:textId="77777777" w:rsidR="00AB0CB5" w:rsidRPr="00AB0CB5" w:rsidRDefault="00AB0CB5" w:rsidP="00AB0CB5">
      <w:pPr>
        <w:pStyle w:val="Code"/>
      </w:pPr>
      <w:r w:rsidRPr="00AB0CB5">
        <w:lastRenderedPageBreak/>
        <w:t xml:space="preserve">    {</w:t>
      </w:r>
    </w:p>
    <w:p w14:paraId="4020AA6A" w14:textId="77777777" w:rsidR="00AB0CB5" w:rsidRPr="00AB0CB5" w:rsidRDefault="00AB0CB5" w:rsidP="00AB0CB5">
      <w:pPr>
        <w:pStyle w:val="Code"/>
      </w:pPr>
      <w:r w:rsidRPr="00AB0CB5">
        <w:t xml:space="preserve">        public virtual ILegacyMessageProcessor LegacyMessageProcessor</w:t>
      </w:r>
    </w:p>
    <w:p w14:paraId="40367402" w14:textId="77777777" w:rsidR="00AB0CB5" w:rsidRPr="00AB0CB5" w:rsidRDefault="00AB0CB5" w:rsidP="00AB0CB5">
      <w:pPr>
        <w:pStyle w:val="Code"/>
      </w:pPr>
      <w:r w:rsidRPr="00AB0CB5">
        <w:t xml:space="preserve">        {</w:t>
      </w:r>
    </w:p>
    <w:p w14:paraId="040D3FDB" w14:textId="77777777" w:rsidR="00AB0CB5" w:rsidRPr="00AB0CB5" w:rsidRDefault="00AB0CB5" w:rsidP="00AB0CB5">
      <w:pPr>
        <w:pStyle w:val="Code"/>
      </w:pPr>
      <w:r w:rsidRPr="00AB0CB5">
        <w:t xml:space="preserve">            get { return WebContainerManager.Get&lt;ILegacyMessageProcessor&gt;(); }</w:t>
      </w:r>
    </w:p>
    <w:p w14:paraId="0B5760D8" w14:textId="77777777" w:rsidR="00AB0CB5" w:rsidRPr="00AB0CB5" w:rsidRDefault="00AB0CB5" w:rsidP="00AB0CB5">
      <w:pPr>
        <w:pStyle w:val="Code"/>
      </w:pPr>
      <w:r w:rsidRPr="00AB0CB5">
        <w:t xml:space="preserve">        }</w:t>
      </w:r>
    </w:p>
    <w:p w14:paraId="322AFF5C" w14:textId="77777777" w:rsidR="00AB0CB5" w:rsidRPr="00AB0CB5" w:rsidRDefault="00AB0CB5" w:rsidP="00AB0CB5">
      <w:pPr>
        <w:pStyle w:val="Code"/>
      </w:pPr>
    </w:p>
    <w:p w14:paraId="36932B70" w14:textId="77777777" w:rsidR="00AB0CB5" w:rsidRPr="00AB0CB5" w:rsidRDefault="00AB0CB5" w:rsidP="00AB0CB5">
      <w:pPr>
        <w:pStyle w:val="Code"/>
      </w:pPr>
      <w:r w:rsidRPr="00AB0CB5">
        <w:t xml:space="preserve">        protected override Task&lt;HttpResponseMessage&gt; SendAsync(HttpRequestMessage request,</w:t>
      </w:r>
    </w:p>
    <w:p w14:paraId="46F6384F" w14:textId="77777777" w:rsidR="00AB0CB5" w:rsidRPr="00AB0CB5" w:rsidRDefault="00AB0CB5" w:rsidP="00AB0CB5">
      <w:pPr>
        <w:pStyle w:val="Code"/>
      </w:pPr>
      <w:r w:rsidRPr="00AB0CB5">
        <w:t xml:space="preserve">            CancellationToken cancellationToken)</w:t>
      </w:r>
    </w:p>
    <w:p w14:paraId="6EDB199F" w14:textId="77777777" w:rsidR="00AB0CB5" w:rsidRPr="00AB0CB5" w:rsidRDefault="00AB0CB5" w:rsidP="00AB0CB5">
      <w:pPr>
        <w:pStyle w:val="Code"/>
      </w:pPr>
      <w:r w:rsidRPr="00AB0CB5">
        <w:t xml:space="preserve">        {</w:t>
      </w:r>
    </w:p>
    <w:p w14:paraId="6672CA51" w14:textId="77777777" w:rsidR="00AB0CB5" w:rsidRPr="00AB0CB5" w:rsidRDefault="00AB0CB5" w:rsidP="00AB0CB5">
      <w:pPr>
        <w:pStyle w:val="Code"/>
      </w:pPr>
      <w:r w:rsidRPr="00AB0CB5">
        <w:t xml:space="preserve">            var requestContentAsString = request.Content.ReadAsStringAsync().Result;</w:t>
      </w:r>
    </w:p>
    <w:p w14:paraId="5CC87272" w14:textId="77777777" w:rsidR="00AB0CB5" w:rsidRPr="00AB0CB5" w:rsidRDefault="00AB0CB5" w:rsidP="00AB0CB5">
      <w:pPr>
        <w:pStyle w:val="Code"/>
      </w:pPr>
      <w:r w:rsidRPr="00AB0CB5">
        <w:t xml:space="preserve">            var requestContentAsDocument = XDocument.Parse(requestContentAsString);</w:t>
      </w:r>
    </w:p>
    <w:p w14:paraId="10DB6445" w14:textId="77777777" w:rsidR="00AB0CB5" w:rsidRPr="00AB0CB5" w:rsidRDefault="00AB0CB5" w:rsidP="00AB0CB5">
      <w:pPr>
        <w:pStyle w:val="Code"/>
      </w:pPr>
    </w:p>
    <w:p w14:paraId="4BA27146" w14:textId="77777777" w:rsidR="00AB0CB5" w:rsidRPr="00AB0CB5" w:rsidRDefault="00AB0CB5" w:rsidP="00AB0CB5">
      <w:pPr>
        <w:pStyle w:val="Code"/>
      </w:pPr>
      <w:r w:rsidRPr="00AB0CB5">
        <w:t xml:space="preserve">            var legacyResponse = LegacyMessageProcessor.ProcessLegacyMessage(requestContentAsDocument);</w:t>
      </w:r>
    </w:p>
    <w:p w14:paraId="31E06BD6" w14:textId="77777777" w:rsidR="00AB0CB5" w:rsidRPr="00AB0CB5" w:rsidRDefault="00AB0CB5" w:rsidP="00AB0CB5">
      <w:pPr>
        <w:pStyle w:val="Code"/>
      </w:pPr>
    </w:p>
    <w:p w14:paraId="0995CFAE" w14:textId="77777777" w:rsidR="00AB0CB5" w:rsidRPr="00AB0CB5" w:rsidRDefault="00AB0CB5" w:rsidP="00AB0CB5">
      <w:pPr>
        <w:pStyle w:val="Code"/>
      </w:pPr>
      <w:r w:rsidRPr="00AB0CB5">
        <w:t xml:space="preserve">            var responseMsg = request.CreateResponse(HttpStatusCode.OK, legacyResponse);</w:t>
      </w:r>
    </w:p>
    <w:p w14:paraId="534CFF01" w14:textId="77777777" w:rsidR="00AB0CB5" w:rsidRPr="00AB0CB5" w:rsidRDefault="00AB0CB5" w:rsidP="00AB0CB5">
      <w:pPr>
        <w:pStyle w:val="Code"/>
      </w:pPr>
    </w:p>
    <w:p w14:paraId="4BDFBD6D" w14:textId="77777777" w:rsidR="00AB0CB5" w:rsidRPr="00AB0CB5" w:rsidRDefault="00AB0CB5" w:rsidP="00AB0CB5">
      <w:pPr>
        <w:pStyle w:val="Code"/>
      </w:pPr>
      <w:r w:rsidRPr="00AB0CB5">
        <w:t xml:space="preserve">            return Task.FromResult(responseMsg);</w:t>
      </w:r>
    </w:p>
    <w:p w14:paraId="6172E64C" w14:textId="77777777" w:rsidR="00AB0CB5" w:rsidRPr="00AB0CB5" w:rsidRDefault="00AB0CB5" w:rsidP="00AB0CB5">
      <w:pPr>
        <w:pStyle w:val="Code"/>
      </w:pPr>
      <w:r w:rsidRPr="00AB0CB5">
        <w:t xml:space="preserve">        }</w:t>
      </w:r>
    </w:p>
    <w:p w14:paraId="0FF9DA70" w14:textId="77777777" w:rsidR="00AB0CB5" w:rsidRPr="00AB0CB5" w:rsidRDefault="00AB0CB5" w:rsidP="00AB0CB5">
      <w:pPr>
        <w:pStyle w:val="Code"/>
      </w:pPr>
      <w:r w:rsidRPr="00AB0CB5">
        <w:t xml:space="preserve">    }</w:t>
      </w:r>
    </w:p>
    <w:p w14:paraId="6796A1B0" w14:textId="7F3DB295" w:rsidR="00AB0CB5" w:rsidRDefault="00AB0CB5" w:rsidP="00AB0CB5">
      <w:pPr>
        <w:pStyle w:val="Code"/>
      </w:pPr>
      <w:r w:rsidRPr="00AB0CB5">
        <w:t>}</w:t>
      </w:r>
    </w:p>
    <w:p w14:paraId="50816D8A" w14:textId="4596E8E8" w:rsidR="00D30D2A" w:rsidRDefault="00D30D2A" w:rsidP="00D30D2A">
      <w:pPr>
        <w:pStyle w:val="CodeCaption"/>
      </w:pPr>
      <w:r>
        <w:t>Message Processor</w:t>
      </w:r>
    </w:p>
    <w:p w14:paraId="09E90F8F" w14:textId="77777777" w:rsidR="00D30D2A" w:rsidRPr="00D30D2A" w:rsidRDefault="00D30D2A" w:rsidP="00D30D2A">
      <w:pPr>
        <w:pStyle w:val="Code"/>
      </w:pPr>
      <w:r w:rsidRPr="00D30D2A">
        <w:t>using System;</w:t>
      </w:r>
    </w:p>
    <w:p w14:paraId="4D06A7C2" w14:textId="77777777" w:rsidR="00D30D2A" w:rsidRPr="00D30D2A" w:rsidRDefault="00D30D2A" w:rsidP="00D30D2A">
      <w:pPr>
        <w:pStyle w:val="Code"/>
      </w:pPr>
      <w:r w:rsidRPr="00D30D2A">
        <w:t>using System.Collections.Generic;</w:t>
      </w:r>
    </w:p>
    <w:p w14:paraId="135E89E8" w14:textId="77777777" w:rsidR="00D30D2A" w:rsidRPr="00D30D2A" w:rsidRDefault="00D30D2A" w:rsidP="00D30D2A">
      <w:pPr>
        <w:pStyle w:val="Code"/>
      </w:pPr>
      <w:r w:rsidRPr="00D30D2A">
        <w:t>using System.Xml.Linq;</w:t>
      </w:r>
    </w:p>
    <w:p w14:paraId="2CDD4740" w14:textId="77777777" w:rsidR="00D30D2A" w:rsidRPr="00D30D2A" w:rsidRDefault="00D30D2A" w:rsidP="00D30D2A">
      <w:pPr>
        <w:pStyle w:val="Code"/>
      </w:pPr>
      <w:r w:rsidRPr="00D30D2A">
        <w:t>using WebApi2Book.Web.Api.LegacyProcessing.ProcessingStrategies;</w:t>
      </w:r>
    </w:p>
    <w:p w14:paraId="40031E0B" w14:textId="77777777" w:rsidR="00D30D2A" w:rsidRPr="00D30D2A" w:rsidRDefault="00D30D2A" w:rsidP="00D30D2A">
      <w:pPr>
        <w:pStyle w:val="Code"/>
      </w:pPr>
    </w:p>
    <w:p w14:paraId="52A463E3" w14:textId="77777777" w:rsidR="00D30D2A" w:rsidRPr="00D30D2A" w:rsidRDefault="00D30D2A" w:rsidP="00D30D2A">
      <w:pPr>
        <w:pStyle w:val="Code"/>
      </w:pPr>
      <w:r w:rsidRPr="00D30D2A">
        <w:t>namespace WebApi2Book.Web.Api.LegacyProcessing</w:t>
      </w:r>
    </w:p>
    <w:p w14:paraId="0798D7C8" w14:textId="77777777" w:rsidR="00D30D2A" w:rsidRPr="00D30D2A" w:rsidRDefault="00D30D2A" w:rsidP="00D30D2A">
      <w:pPr>
        <w:pStyle w:val="Code"/>
      </w:pPr>
      <w:r w:rsidRPr="00D30D2A">
        <w:t>{</w:t>
      </w:r>
    </w:p>
    <w:p w14:paraId="0D9ABEBE" w14:textId="77777777" w:rsidR="00D30D2A" w:rsidRPr="00D30D2A" w:rsidRDefault="00D30D2A" w:rsidP="00D30D2A">
      <w:pPr>
        <w:pStyle w:val="Code"/>
      </w:pPr>
      <w:r w:rsidRPr="00D30D2A">
        <w:t xml:space="preserve">    public class LegacyMessageProcessor : ILegacyMessageProcessor</w:t>
      </w:r>
    </w:p>
    <w:p w14:paraId="04944383" w14:textId="77777777" w:rsidR="00D30D2A" w:rsidRPr="00D30D2A" w:rsidRDefault="00D30D2A" w:rsidP="00D30D2A">
      <w:pPr>
        <w:pStyle w:val="Code"/>
      </w:pPr>
      <w:r w:rsidRPr="00D30D2A">
        <w:t xml:space="preserve">    {</w:t>
      </w:r>
    </w:p>
    <w:p w14:paraId="46EEACD1" w14:textId="77777777" w:rsidR="00D30D2A" w:rsidRPr="00D30D2A" w:rsidRDefault="00D30D2A" w:rsidP="00D30D2A">
      <w:pPr>
        <w:pStyle w:val="Code"/>
      </w:pPr>
      <w:r w:rsidRPr="00D30D2A">
        <w:t xml:space="preserve">        private readonly ILegacyMessageParser _legacyMessageParser;</w:t>
      </w:r>
    </w:p>
    <w:p w14:paraId="4D68988E" w14:textId="77777777" w:rsidR="00D30D2A" w:rsidRPr="00D30D2A" w:rsidRDefault="00D30D2A" w:rsidP="00D30D2A">
      <w:pPr>
        <w:pStyle w:val="Code"/>
      </w:pPr>
      <w:r w:rsidRPr="00D30D2A">
        <w:t xml:space="preserve">        private readonly IEnumerable&lt;ILegacyMessageProcessingStrategy&gt; _legacyMessageProcessingStrategies;</w:t>
      </w:r>
    </w:p>
    <w:p w14:paraId="40B15621" w14:textId="77777777" w:rsidR="00D30D2A" w:rsidRPr="00D30D2A" w:rsidRDefault="00D30D2A" w:rsidP="00D30D2A">
      <w:pPr>
        <w:pStyle w:val="Code"/>
      </w:pPr>
    </w:p>
    <w:p w14:paraId="6E4201F5" w14:textId="77777777" w:rsidR="00D30D2A" w:rsidRPr="00D30D2A" w:rsidRDefault="00D30D2A" w:rsidP="00D30D2A">
      <w:pPr>
        <w:pStyle w:val="Code"/>
      </w:pPr>
      <w:r w:rsidRPr="00D30D2A">
        <w:t xml:space="preserve">        public LegacyMessageProcessor(ILegacyMessageParser legacyMessageParser,</w:t>
      </w:r>
    </w:p>
    <w:p w14:paraId="75520944" w14:textId="77777777" w:rsidR="00D30D2A" w:rsidRPr="00D30D2A" w:rsidRDefault="00D30D2A" w:rsidP="00D30D2A">
      <w:pPr>
        <w:pStyle w:val="Code"/>
      </w:pPr>
      <w:r w:rsidRPr="00D30D2A">
        <w:t xml:space="preserve">            IEnumerable&lt;ILegacyMessageProcessingStrategy&gt; legacyMessageProcessingStrategies)</w:t>
      </w:r>
    </w:p>
    <w:p w14:paraId="673A59E1" w14:textId="77777777" w:rsidR="00D30D2A" w:rsidRPr="00D30D2A" w:rsidRDefault="00D30D2A" w:rsidP="00D30D2A">
      <w:pPr>
        <w:pStyle w:val="Code"/>
      </w:pPr>
      <w:r w:rsidRPr="00D30D2A">
        <w:t xml:space="preserve">        {</w:t>
      </w:r>
    </w:p>
    <w:p w14:paraId="44970765" w14:textId="77777777" w:rsidR="00D30D2A" w:rsidRPr="00D30D2A" w:rsidRDefault="00D30D2A" w:rsidP="00D30D2A">
      <w:pPr>
        <w:pStyle w:val="Code"/>
      </w:pPr>
      <w:r w:rsidRPr="00D30D2A">
        <w:t xml:space="preserve">            _legacyMessageParser = legacyMessageParser;</w:t>
      </w:r>
    </w:p>
    <w:p w14:paraId="710394CA" w14:textId="77777777" w:rsidR="00D30D2A" w:rsidRPr="00D30D2A" w:rsidRDefault="00D30D2A" w:rsidP="00D30D2A">
      <w:pPr>
        <w:pStyle w:val="Code"/>
      </w:pPr>
      <w:r w:rsidRPr="00D30D2A">
        <w:t xml:space="preserve">            _legacyMessageProcessingStrategies = legacyMessageProcessingStrategies;</w:t>
      </w:r>
    </w:p>
    <w:p w14:paraId="31700730" w14:textId="77777777" w:rsidR="00D30D2A" w:rsidRPr="00D30D2A" w:rsidRDefault="00D30D2A" w:rsidP="00D30D2A">
      <w:pPr>
        <w:pStyle w:val="Code"/>
      </w:pPr>
      <w:r w:rsidRPr="00D30D2A">
        <w:t xml:space="preserve">        }</w:t>
      </w:r>
    </w:p>
    <w:p w14:paraId="31D09561" w14:textId="77777777" w:rsidR="00D30D2A" w:rsidRPr="00D30D2A" w:rsidRDefault="00D30D2A" w:rsidP="00D30D2A">
      <w:pPr>
        <w:pStyle w:val="Code"/>
      </w:pPr>
    </w:p>
    <w:p w14:paraId="29FF7505" w14:textId="77777777" w:rsidR="00D30D2A" w:rsidRPr="00D30D2A" w:rsidRDefault="00D30D2A" w:rsidP="00D30D2A">
      <w:pPr>
        <w:pStyle w:val="Code"/>
      </w:pPr>
      <w:r w:rsidRPr="00D30D2A">
        <w:t xml:space="preserve">        public virtual LegacyResponse ProcessLegacyMessage(XDocument request)</w:t>
      </w:r>
    </w:p>
    <w:p w14:paraId="4838FEEF" w14:textId="77777777" w:rsidR="00D30D2A" w:rsidRPr="00D30D2A" w:rsidRDefault="00D30D2A" w:rsidP="00D30D2A">
      <w:pPr>
        <w:pStyle w:val="Code"/>
      </w:pPr>
      <w:r w:rsidRPr="00D30D2A">
        <w:lastRenderedPageBreak/>
        <w:t xml:space="preserve">        {</w:t>
      </w:r>
    </w:p>
    <w:p w14:paraId="4D98E08E" w14:textId="77777777" w:rsidR="00D30D2A" w:rsidRPr="00D30D2A" w:rsidRDefault="00D30D2A" w:rsidP="00D30D2A">
      <w:pPr>
        <w:pStyle w:val="Code"/>
      </w:pPr>
      <w:r w:rsidRPr="00D30D2A">
        <w:t xml:space="preserve">            var operationElement = _legacyMessageParser.GetOperationElement(request);</w:t>
      </w:r>
    </w:p>
    <w:p w14:paraId="7CEB773B" w14:textId="77777777" w:rsidR="00D30D2A" w:rsidRPr="00D30D2A" w:rsidRDefault="00D30D2A" w:rsidP="00D30D2A">
      <w:pPr>
        <w:pStyle w:val="Code"/>
      </w:pPr>
      <w:r w:rsidRPr="00D30D2A">
        <w:t xml:space="preserve">            var opName = operationElement.Name.LocalName;</w:t>
      </w:r>
    </w:p>
    <w:p w14:paraId="704A15DB" w14:textId="77777777" w:rsidR="00D30D2A" w:rsidRPr="00D30D2A" w:rsidRDefault="00D30D2A" w:rsidP="00D30D2A">
      <w:pPr>
        <w:pStyle w:val="Code"/>
      </w:pPr>
    </w:p>
    <w:p w14:paraId="65356379" w14:textId="77777777" w:rsidR="00D30D2A" w:rsidRPr="00D30D2A" w:rsidRDefault="00D30D2A" w:rsidP="00D30D2A">
      <w:pPr>
        <w:pStyle w:val="Code"/>
      </w:pPr>
      <w:r w:rsidRPr="00D30D2A">
        <w:t xml:space="preserve">            foreach (var legacyMessageProcessingStrategy in _legacyMessageProcessingStrategies)</w:t>
      </w:r>
    </w:p>
    <w:p w14:paraId="4C360EF8" w14:textId="77777777" w:rsidR="00D30D2A" w:rsidRPr="00D30D2A" w:rsidRDefault="00D30D2A" w:rsidP="00D30D2A">
      <w:pPr>
        <w:pStyle w:val="Code"/>
      </w:pPr>
      <w:r w:rsidRPr="00D30D2A">
        <w:t xml:space="preserve">            {</w:t>
      </w:r>
    </w:p>
    <w:p w14:paraId="50E91D27" w14:textId="77777777" w:rsidR="00D30D2A" w:rsidRPr="00D30D2A" w:rsidRDefault="00D30D2A" w:rsidP="00D30D2A">
      <w:pPr>
        <w:pStyle w:val="Code"/>
      </w:pPr>
      <w:r w:rsidRPr="00D30D2A">
        <w:t xml:space="preserve">                if (legacyMessageProcessingStrategy.CanProcess(opName))</w:t>
      </w:r>
    </w:p>
    <w:p w14:paraId="1A1051F0" w14:textId="77777777" w:rsidR="00D30D2A" w:rsidRPr="00D30D2A" w:rsidRDefault="00D30D2A" w:rsidP="00D30D2A">
      <w:pPr>
        <w:pStyle w:val="Code"/>
      </w:pPr>
      <w:r w:rsidRPr="00D30D2A">
        <w:t xml:space="preserve">                {</w:t>
      </w:r>
    </w:p>
    <w:p w14:paraId="7F2425D2" w14:textId="77777777" w:rsidR="00D30D2A" w:rsidRPr="00D30D2A" w:rsidRDefault="00D30D2A" w:rsidP="00D30D2A">
      <w:pPr>
        <w:pStyle w:val="Code"/>
      </w:pPr>
      <w:r w:rsidRPr="00D30D2A">
        <w:t xml:space="preserve">                    var legacyResponse = new LegacyResponse</w:t>
      </w:r>
    </w:p>
    <w:p w14:paraId="28CBEDFD" w14:textId="77777777" w:rsidR="00D30D2A" w:rsidRPr="00D30D2A" w:rsidRDefault="00D30D2A" w:rsidP="00D30D2A">
      <w:pPr>
        <w:pStyle w:val="Code"/>
      </w:pPr>
      <w:r w:rsidRPr="00D30D2A">
        <w:t xml:space="preserve">                    {</w:t>
      </w:r>
    </w:p>
    <w:p w14:paraId="3275D0C3" w14:textId="77777777" w:rsidR="00D30D2A" w:rsidRPr="00D30D2A" w:rsidRDefault="00D30D2A" w:rsidP="00D30D2A">
      <w:pPr>
        <w:pStyle w:val="Code"/>
      </w:pPr>
      <w:r w:rsidRPr="00D30D2A">
        <w:t xml:space="preserve">                        Request = request,</w:t>
      </w:r>
    </w:p>
    <w:p w14:paraId="6CD6981D" w14:textId="77777777" w:rsidR="00D30D2A" w:rsidRPr="00D30D2A" w:rsidRDefault="00D30D2A" w:rsidP="00D30D2A">
      <w:pPr>
        <w:pStyle w:val="Code"/>
      </w:pPr>
      <w:r w:rsidRPr="00D30D2A">
        <w:t xml:space="preserve">                        ProcessingResult = legacyMessageProcessingStrategy.Execute(operationElement)</w:t>
      </w:r>
    </w:p>
    <w:p w14:paraId="7F96711D" w14:textId="77777777" w:rsidR="00D30D2A" w:rsidRPr="00D30D2A" w:rsidRDefault="00D30D2A" w:rsidP="00D30D2A">
      <w:pPr>
        <w:pStyle w:val="Code"/>
      </w:pPr>
      <w:r w:rsidRPr="00D30D2A">
        <w:t xml:space="preserve">                    };</w:t>
      </w:r>
    </w:p>
    <w:p w14:paraId="497E6AFB" w14:textId="77777777" w:rsidR="00D30D2A" w:rsidRPr="00D30D2A" w:rsidRDefault="00D30D2A" w:rsidP="00D30D2A">
      <w:pPr>
        <w:pStyle w:val="Code"/>
      </w:pPr>
      <w:r w:rsidRPr="00D30D2A">
        <w:t xml:space="preserve">                    return legacyResponse;</w:t>
      </w:r>
    </w:p>
    <w:p w14:paraId="11DB0C5B" w14:textId="77777777" w:rsidR="00D30D2A" w:rsidRPr="00D30D2A" w:rsidRDefault="00D30D2A" w:rsidP="00D30D2A">
      <w:pPr>
        <w:pStyle w:val="Code"/>
      </w:pPr>
      <w:r w:rsidRPr="00D30D2A">
        <w:t xml:space="preserve">                }</w:t>
      </w:r>
    </w:p>
    <w:p w14:paraId="1B75CB7D" w14:textId="77777777" w:rsidR="00D30D2A" w:rsidRPr="00D30D2A" w:rsidRDefault="00D30D2A" w:rsidP="00D30D2A">
      <w:pPr>
        <w:pStyle w:val="Code"/>
      </w:pPr>
      <w:r w:rsidRPr="00D30D2A">
        <w:t xml:space="preserve">            }</w:t>
      </w:r>
    </w:p>
    <w:p w14:paraId="110C3861" w14:textId="77777777" w:rsidR="00D30D2A" w:rsidRPr="00D30D2A" w:rsidRDefault="00D30D2A" w:rsidP="00D30D2A">
      <w:pPr>
        <w:pStyle w:val="Code"/>
      </w:pPr>
    </w:p>
    <w:p w14:paraId="1CDB9D09" w14:textId="77777777" w:rsidR="00D30D2A" w:rsidRPr="00D30D2A" w:rsidRDefault="00D30D2A" w:rsidP="00D30D2A">
      <w:pPr>
        <w:pStyle w:val="Code"/>
      </w:pPr>
      <w:r w:rsidRPr="00D30D2A">
        <w:t xml:space="preserve">            throw new NotSupportedException(opName);</w:t>
      </w:r>
    </w:p>
    <w:p w14:paraId="302413CC" w14:textId="77777777" w:rsidR="00D30D2A" w:rsidRPr="00D30D2A" w:rsidRDefault="00D30D2A" w:rsidP="00D30D2A">
      <w:pPr>
        <w:pStyle w:val="Code"/>
      </w:pPr>
      <w:r w:rsidRPr="00D30D2A">
        <w:t xml:space="preserve">        }</w:t>
      </w:r>
    </w:p>
    <w:p w14:paraId="7318556B" w14:textId="77777777" w:rsidR="00D30D2A" w:rsidRPr="00D30D2A" w:rsidRDefault="00D30D2A" w:rsidP="00D30D2A">
      <w:pPr>
        <w:pStyle w:val="Code"/>
      </w:pPr>
      <w:r w:rsidRPr="00D30D2A">
        <w:t xml:space="preserve">    }</w:t>
      </w:r>
    </w:p>
    <w:p w14:paraId="0A0579A7" w14:textId="0791E1AF" w:rsidR="00D30D2A" w:rsidRDefault="00D30D2A" w:rsidP="00D30D2A">
      <w:pPr>
        <w:pStyle w:val="Code"/>
      </w:pPr>
      <w:r w:rsidRPr="00D30D2A">
        <w:t>}</w:t>
      </w:r>
    </w:p>
    <w:p w14:paraId="431D77EE" w14:textId="77777777" w:rsidR="00D30D2A" w:rsidRDefault="00D30D2A" w:rsidP="00AB0CB5">
      <w:pPr>
        <w:pStyle w:val="Code"/>
      </w:pPr>
    </w:p>
    <w:p w14:paraId="18C5BD99" w14:textId="782824BB" w:rsidR="00AB0CB5" w:rsidRDefault="00AB0CB5" w:rsidP="00AB0CB5">
      <w:pPr>
        <w:pStyle w:val="BodyTextCont"/>
      </w:pPr>
      <w:r>
        <w:t xml:space="preserve">This implementation provides a nice overview of the processing. The message contents are read </w:t>
      </w:r>
      <w:r w:rsidR="00D30D2A">
        <w:t xml:space="preserve">by the message handler </w:t>
      </w:r>
      <w:r>
        <w:t xml:space="preserve">and then parsed into </w:t>
      </w:r>
      <w:r w:rsidR="00D30D2A">
        <w:t xml:space="preserve">an </w:t>
      </w:r>
      <w:r w:rsidR="00C84793">
        <w:t>object</w:t>
      </w:r>
      <w:r w:rsidR="00D30D2A">
        <w:t xml:space="preserve"> that </w:t>
      </w:r>
      <w:r w:rsidR="00C84793">
        <w:t xml:space="preserve">can be processed by the message processor. The result from the message processor is then packaged up in the response and returned as a generic </w:t>
      </w:r>
      <w:r w:rsidR="00C84793" w:rsidRPr="00C84793">
        <w:rPr>
          <w:rStyle w:val="CodeInline"/>
        </w:rPr>
        <w:t>Task</w:t>
      </w:r>
      <w:r w:rsidR="00C84793">
        <w:t xml:space="preserve"> as required by the </w:t>
      </w:r>
      <w:proofErr w:type="spellStart"/>
      <w:r w:rsidR="00C84793" w:rsidRPr="00C84793">
        <w:rPr>
          <w:rStyle w:val="CodeInline"/>
        </w:rPr>
        <w:t>SendAsync</w:t>
      </w:r>
      <w:proofErr w:type="spellEnd"/>
      <w:r w:rsidR="00C84793">
        <w:t xml:space="preserve"> method signature.</w:t>
      </w:r>
    </w:p>
    <w:p w14:paraId="435C718C" w14:textId="77777777" w:rsidR="00FC7C7D" w:rsidRDefault="00C84793" w:rsidP="00AB0CB5">
      <w:pPr>
        <w:pStyle w:val="BodyTextCont"/>
      </w:pPr>
      <w:r>
        <w:t>The message processor is straightforward as well.</w:t>
      </w:r>
      <w:r w:rsidR="006E257D">
        <w:t xml:space="preserve"> It simply parses the operation element from the SOAP </w:t>
      </w:r>
      <w:r w:rsidR="00FC7C7D">
        <w:t xml:space="preserve">request message </w:t>
      </w:r>
      <w:r w:rsidR="006E257D">
        <w:t xml:space="preserve">body, and, based on the operation name, finds the appropriate dependency to which </w:t>
      </w:r>
      <w:r w:rsidR="00A13844">
        <w:t xml:space="preserve">it can </w:t>
      </w:r>
      <w:r w:rsidR="006E257D">
        <w:t xml:space="preserve">delegate </w:t>
      </w:r>
      <w:r w:rsidR="00A13844">
        <w:t>the rest of the work</w:t>
      </w:r>
      <w:r w:rsidR="006E257D">
        <w:t>.</w:t>
      </w:r>
    </w:p>
    <w:p w14:paraId="634420AE" w14:textId="4C7CCF7E" w:rsidR="00CF0CDF" w:rsidRDefault="00FC7C7D" w:rsidP="00AB0CB5">
      <w:pPr>
        <w:pStyle w:val="BodyTextCont"/>
      </w:pPr>
      <w:r>
        <w:t>As an example, for the following request…</w:t>
      </w:r>
    </w:p>
    <w:p w14:paraId="47A68C60" w14:textId="70B6E467" w:rsidR="00CF0CDF" w:rsidRDefault="00FC7C7D" w:rsidP="00FC7C7D">
      <w:pPr>
        <w:pStyle w:val="CodeCaption"/>
      </w:pPr>
      <w:r>
        <w:t>Get Tasks Request - SOAP (abbreviated)</w:t>
      </w:r>
    </w:p>
    <w:p w14:paraId="1088B393" w14:textId="707C6825" w:rsidR="00CF0CDF" w:rsidRPr="00CF0CDF" w:rsidRDefault="00CF0CDF" w:rsidP="00CF0CDF">
      <w:pPr>
        <w:pStyle w:val="Code"/>
      </w:pPr>
      <w:r w:rsidRPr="00CF0CDF">
        <w:t>POST http://localhost:</w:t>
      </w:r>
      <w:r w:rsidR="00FC7C7D">
        <w:t>61589</w:t>
      </w:r>
      <w:r w:rsidRPr="00CF0CDF">
        <w:t>/TeamTaskService.asmx HTTP/1.1</w:t>
      </w:r>
    </w:p>
    <w:p w14:paraId="675DCA58" w14:textId="77777777" w:rsidR="00CF0CDF" w:rsidRPr="00CF0CDF" w:rsidRDefault="00CF0CDF" w:rsidP="00CF0CDF">
      <w:pPr>
        <w:pStyle w:val="Code"/>
      </w:pPr>
      <w:r w:rsidRPr="00CF0CDF">
        <w:t>Content-Type: text/xml; charset=utf-8</w:t>
      </w:r>
    </w:p>
    <w:p w14:paraId="6F88A12D" w14:textId="77777777" w:rsidR="00CF0CDF" w:rsidRPr="00CF0CDF" w:rsidRDefault="00CF0CDF" w:rsidP="00CF0CDF">
      <w:pPr>
        <w:pStyle w:val="Code"/>
      </w:pPr>
      <w:r w:rsidRPr="00CF0CDF">
        <w:t>SOAPAction: "http://tempuri.org/</w:t>
      </w:r>
      <w:r w:rsidRPr="00D907F1">
        <w:rPr>
          <w:rStyle w:val="CodeBold"/>
        </w:rPr>
        <w:t>GetTasks</w:t>
      </w:r>
      <w:r w:rsidRPr="00CF0CDF">
        <w:t>"</w:t>
      </w:r>
    </w:p>
    <w:p w14:paraId="7972D173" w14:textId="77777777" w:rsidR="00CF0CDF" w:rsidRPr="00CF0CDF" w:rsidRDefault="00CF0CDF" w:rsidP="00CF0CDF">
      <w:pPr>
        <w:pStyle w:val="Code"/>
      </w:pPr>
    </w:p>
    <w:p w14:paraId="5B641E8F" w14:textId="44DA1C2B" w:rsidR="00CF0CDF" w:rsidRDefault="00CF0CDF" w:rsidP="00CF0CDF">
      <w:pPr>
        <w:pStyle w:val="Code"/>
      </w:pPr>
      <w:r w:rsidRPr="00CF0CDF">
        <w:t>&lt;s:Envelope xmlns:s="http://schemas.xmlsoap.org/soap/envelope/"&gt;&lt;s:Body&gt;&lt;</w:t>
      </w:r>
      <w:r w:rsidRPr="00D907F1">
        <w:rPr>
          <w:rStyle w:val="CodeBold"/>
        </w:rPr>
        <w:t>GetTasks</w:t>
      </w:r>
      <w:r w:rsidRPr="00CF0CDF">
        <w:t xml:space="preserve"> xmlns="http://tempuri.org/" xmlns:a="http://schemas.datacontract.org/2004/07/WebApi2Book.Windows.Legacy.Client.TaskServiceReference" xmlns:i="http://www.w3.org/2001/XMLSchema-instance"/&gt;&lt;/s:Body&gt;&lt;/s:Envelope&gt;</w:t>
      </w:r>
    </w:p>
    <w:p w14:paraId="6194EAE9" w14:textId="77777777" w:rsidR="00FC7C7D" w:rsidRDefault="00FC7C7D" w:rsidP="00CF0CDF">
      <w:pPr>
        <w:pStyle w:val="Code"/>
      </w:pPr>
    </w:p>
    <w:p w14:paraId="2904D300" w14:textId="4CDFF338" w:rsidR="00FC7C7D" w:rsidRDefault="00FC7C7D" w:rsidP="00FC7C7D">
      <w:pPr>
        <w:pStyle w:val="BodyTextCont"/>
      </w:pPr>
      <w:r>
        <w:lastRenderedPageBreak/>
        <w:t xml:space="preserve">… </w:t>
      </w:r>
      <w:proofErr w:type="gramStart"/>
      <w:r>
        <w:t>the</w:t>
      </w:r>
      <w:proofErr w:type="gramEnd"/>
      <w:r>
        <w:t xml:space="preserve"> following </w:t>
      </w:r>
      <w:proofErr w:type="spellStart"/>
      <w:r w:rsidRPr="00FC7C7D">
        <w:rPr>
          <w:rStyle w:val="CodeInline"/>
        </w:rPr>
        <w:t>ILegacyMessageProcessingStrategy</w:t>
      </w:r>
      <w:proofErr w:type="spellEnd"/>
      <w:r>
        <w:t xml:space="preserve"> implementation would be used to </w:t>
      </w:r>
      <w:r w:rsidR="00D907F1">
        <w:t xml:space="preserve">do the work </w:t>
      </w:r>
      <w:r w:rsidR="006662CF">
        <w:t xml:space="preserve">in this case </w:t>
      </w:r>
      <w:r w:rsidR="00D907F1">
        <w:t xml:space="preserve">because it supports the </w:t>
      </w:r>
      <w:proofErr w:type="spellStart"/>
      <w:r w:rsidR="00D907F1" w:rsidRPr="00D907F1">
        <w:rPr>
          <w:rStyle w:val="CodeInline"/>
        </w:rPr>
        <w:t>GetTasks</w:t>
      </w:r>
      <w:proofErr w:type="spellEnd"/>
      <w:r w:rsidR="00D907F1">
        <w:t xml:space="preserve"> operation (note the </w:t>
      </w:r>
      <w:proofErr w:type="spellStart"/>
      <w:r w:rsidR="00D907F1" w:rsidRPr="00D907F1">
        <w:rPr>
          <w:rStyle w:val="CodeInline"/>
        </w:rPr>
        <w:t>CanProcess</w:t>
      </w:r>
      <w:proofErr w:type="spellEnd"/>
      <w:r w:rsidR="00D907F1">
        <w:t xml:space="preserve"> method):</w:t>
      </w:r>
    </w:p>
    <w:p w14:paraId="2AF52C11" w14:textId="36FEA1E0" w:rsidR="00CF0CDF" w:rsidRDefault="00FC7C7D" w:rsidP="00FC7C7D">
      <w:pPr>
        <w:pStyle w:val="CodeCaption"/>
      </w:pPr>
      <w:r w:rsidRPr="00FC7C7D">
        <w:t>GetTasksMessageProcessingStrategy</w:t>
      </w:r>
      <w:r>
        <w:t xml:space="preserve"> Class (abbreviated)</w:t>
      </w:r>
    </w:p>
    <w:p w14:paraId="5D5FDC50" w14:textId="77777777" w:rsidR="00FC7C7D" w:rsidRPr="00FC7C7D" w:rsidRDefault="00FC7C7D" w:rsidP="00FC7C7D">
      <w:pPr>
        <w:pStyle w:val="Code"/>
      </w:pPr>
      <w:r w:rsidRPr="00FC7C7D">
        <w:t>namespace WebApi2Book.Web.Api.LegacyProcessing.ProcessingStrategies</w:t>
      </w:r>
    </w:p>
    <w:p w14:paraId="4193C633" w14:textId="77777777" w:rsidR="00FC7C7D" w:rsidRPr="00FC7C7D" w:rsidRDefault="00FC7C7D" w:rsidP="00FC7C7D">
      <w:pPr>
        <w:pStyle w:val="Code"/>
      </w:pPr>
      <w:r w:rsidRPr="00FC7C7D">
        <w:t>{</w:t>
      </w:r>
    </w:p>
    <w:p w14:paraId="5D2763E6" w14:textId="77777777" w:rsidR="00FC7C7D" w:rsidRPr="00FC7C7D" w:rsidRDefault="00FC7C7D" w:rsidP="00FC7C7D">
      <w:pPr>
        <w:pStyle w:val="Code"/>
      </w:pPr>
      <w:r w:rsidRPr="00FC7C7D">
        <w:t xml:space="preserve">    public class GetTasksMessageProcessingStrategy : ILegacyMessageProcessingStrategy</w:t>
      </w:r>
    </w:p>
    <w:p w14:paraId="4B30526F" w14:textId="77777777" w:rsidR="00FC7C7D" w:rsidRPr="00FC7C7D" w:rsidRDefault="00FC7C7D" w:rsidP="00FC7C7D">
      <w:pPr>
        <w:pStyle w:val="Code"/>
      </w:pPr>
      <w:r w:rsidRPr="00FC7C7D">
        <w:t xml:space="preserve">    {</w:t>
      </w:r>
    </w:p>
    <w:p w14:paraId="17D74B09" w14:textId="77777777" w:rsidR="00FC7C7D" w:rsidRPr="00FC7C7D" w:rsidRDefault="00FC7C7D" w:rsidP="00FC7C7D">
      <w:pPr>
        <w:pStyle w:val="Code"/>
      </w:pPr>
      <w:r w:rsidRPr="00FC7C7D">
        <w:t xml:space="preserve">        private readonly IAllTasksInquiryProcessor _inquiryProcessor;</w:t>
      </w:r>
    </w:p>
    <w:p w14:paraId="39666286" w14:textId="77777777" w:rsidR="00FC7C7D" w:rsidRPr="00FC7C7D" w:rsidRDefault="00FC7C7D" w:rsidP="00FC7C7D">
      <w:pPr>
        <w:pStyle w:val="Code"/>
      </w:pPr>
    </w:p>
    <w:p w14:paraId="27DE88BF" w14:textId="77777777" w:rsidR="00FC7C7D" w:rsidRPr="00FC7C7D" w:rsidRDefault="00FC7C7D" w:rsidP="00FC7C7D">
      <w:pPr>
        <w:pStyle w:val="Code"/>
      </w:pPr>
      <w:r w:rsidRPr="00FC7C7D">
        <w:t xml:space="preserve">        public GetTasksMessageProcessingStrategy(IAllTasksInquiryProcessor inquiryProcessor)</w:t>
      </w:r>
    </w:p>
    <w:p w14:paraId="1F30C79A" w14:textId="77777777" w:rsidR="00FC7C7D" w:rsidRPr="00FC7C7D" w:rsidRDefault="00FC7C7D" w:rsidP="00FC7C7D">
      <w:pPr>
        <w:pStyle w:val="Code"/>
      </w:pPr>
      <w:r w:rsidRPr="00FC7C7D">
        <w:t xml:space="preserve">        {</w:t>
      </w:r>
    </w:p>
    <w:p w14:paraId="2D662BF9" w14:textId="77777777" w:rsidR="00FC7C7D" w:rsidRPr="00FC7C7D" w:rsidRDefault="00FC7C7D" w:rsidP="00FC7C7D">
      <w:pPr>
        <w:pStyle w:val="Code"/>
      </w:pPr>
      <w:r w:rsidRPr="00FC7C7D">
        <w:t xml:space="preserve">            _inquiryProcessor = inquiryProcessor;</w:t>
      </w:r>
    </w:p>
    <w:p w14:paraId="43B1BECE" w14:textId="77777777" w:rsidR="00FC7C7D" w:rsidRPr="00FC7C7D" w:rsidRDefault="00FC7C7D" w:rsidP="00FC7C7D">
      <w:pPr>
        <w:pStyle w:val="Code"/>
      </w:pPr>
      <w:r w:rsidRPr="00FC7C7D">
        <w:t xml:space="preserve">        }</w:t>
      </w:r>
    </w:p>
    <w:p w14:paraId="14F1CC64" w14:textId="77777777" w:rsidR="00FC7C7D" w:rsidRPr="00FC7C7D" w:rsidRDefault="00FC7C7D" w:rsidP="00FC7C7D">
      <w:pPr>
        <w:pStyle w:val="Code"/>
      </w:pPr>
    </w:p>
    <w:p w14:paraId="1B3ACCDB" w14:textId="77777777" w:rsidR="00FC7C7D" w:rsidRPr="00FC7C7D" w:rsidRDefault="00FC7C7D" w:rsidP="00FC7C7D">
      <w:pPr>
        <w:pStyle w:val="Code"/>
      </w:pPr>
    </w:p>
    <w:p w14:paraId="39D1ADB3" w14:textId="77777777" w:rsidR="00FC7C7D" w:rsidRPr="00FC7C7D" w:rsidRDefault="00FC7C7D" w:rsidP="00FC7C7D">
      <w:pPr>
        <w:pStyle w:val="Code"/>
      </w:pPr>
      <w:r w:rsidRPr="00FC7C7D">
        <w:t xml:space="preserve">        public bool CanProcess(string operationName)</w:t>
      </w:r>
    </w:p>
    <w:p w14:paraId="3C017216" w14:textId="77777777" w:rsidR="00FC7C7D" w:rsidRPr="00FC7C7D" w:rsidRDefault="00FC7C7D" w:rsidP="00FC7C7D">
      <w:pPr>
        <w:pStyle w:val="Code"/>
      </w:pPr>
      <w:r w:rsidRPr="00FC7C7D">
        <w:t xml:space="preserve">        {</w:t>
      </w:r>
    </w:p>
    <w:p w14:paraId="1E828977" w14:textId="77777777" w:rsidR="00FC7C7D" w:rsidRPr="00FC7C7D" w:rsidRDefault="00FC7C7D" w:rsidP="00FC7C7D">
      <w:pPr>
        <w:pStyle w:val="Code"/>
      </w:pPr>
      <w:r w:rsidRPr="00FC7C7D">
        <w:t xml:space="preserve">            return operationName == "</w:t>
      </w:r>
      <w:r w:rsidRPr="00D907F1">
        <w:rPr>
          <w:rStyle w:val="CodeBold"/>
        </w:rPr>
        <w:t>GetTasks</w:t>
      </w:r>
      <w:r w:rsidRPr="00FC7C7D">
        <w:t>";</w:t>
      </w:r>
    </w:p>
    <w:p w14:paraId="10E05B0C" w14:textId="77777777" w:rsidR="00FC7C7D" w:rsidRDefault="00FC7C7D" w:rsidP="00FC7C7D">
      <w:pPr>
        <w:pStyle w:val="Code"/>
      </w:pPr>
      <w:r w:rsidRPr="00FC7C7D">
        <w:t xml:space="preserve">        }</w:t>
      </w:r>
    </w:p>
    <w:p w14:paraId="4DB79D20" w14:textId="624B6291" w:rsidR="00CF0CDF" w:rsidRDefault="00FC7C7D" w:rsidP="00D907F1">
      <w:pPr>
        <w:pStyle w:val="Code"/>
      </w:pPr>
      <w:r>
        <w:t>…</w:t>
      </w:r>
    </w:p>
    <w:p w14:paraId="7FE8E274" w14:textId="4FB99974" w:rsidR="00A13844" w:rsidRDefault="00236A6E" w:rsidP="00AB0CB5">
      <w:pPr>
        <w:pStyle w:val="BodyTextCont"/>
      </w:pPr>
      <w:r>
        <w:t>L</w:t>
      </w:r>
      <w:r w:rsidR="00A13844">
        <w:t xml:space="preserve">et's move on to explaining how we configured routing </w:t>
      </w:r>
      <w:r w:rsidR="00D907F1">
        <w:t>for</w:t>
      </w:r>
      <w:r w:rsidR="007C4370">
        <w:t xml:space="preserve"> this message handler.</w:t>
      </w:r>
    </w:p>
    <w:p w14:paraId="43879DE0" w14:textId="23D00F55" w:rsidR="00A13844" w:rsidRDefault="00A13844" w:rsidP="00A13844">
      <w:pPr>
        <w:pStyle w:val="Heading2"/>
      </w:pPr>
      <w:r>
        <w:t>Configuring the Route</w:t>
      </w:r>
    </w:p>
    <w:p w14:paraId="10CBF8EB" w14:textId="6B07F2FA" w:rsidR="00380D6A" w:rsidRDefault="00236A6E" w:rsidP="00BA3D26">
      <w:pPr>
        <w:pStyle w:val="BodyTextFirst"/>
      </w:pPr>
      <w:r>
        <w:t xml:space="preserve">As we discussed in Chapter 5, attribute-based routing is a powerful feature to have at your disposal. However, attribute-based routing is designed for </w:t>
      </w:r>
      <w:r w:rsidR="00380D6A">
        <w:t>controllers and controller actions, not for message handlers. Fortunately, convention-based routing is still available,</w:t>
      </w:r>
      <w:r w:rsidR="00640B8D">
        <w:t xml:space="preserve"> it supports routing directly to message handlers, </w:t>
      </w:r>
      <w:r w:rsidR="00380D6A">
        <w:t>and it can be used in the same application as attribute-based routing.</w:t>
      </w:r>
      <w:r w:rsidR="00640B8D">
        <w:t xml:space="preserve"> Therefore, we modified the </w:t>
      </w:r>
      <w:proofErr w:type="spellStart"/>
      <w:r w:rsidR="00640B8D" w:rsidRPr="00640B8D">
        <w:rPr>
          <w:rStyle w:val="CodeInline"/>
        </w:rPr>
        <w:t>WebApiConfig</w:t>
      </w:r>
      <w:proofErr w:type="spellEnd"/>
      <w:r w:rsidR="00640B8D">
        <w:t xml:space="preserve"> class to appear as follows:</w:t>
      </w:r>
    </w:p>
    <w:p w14:paraId="5CEC5FD0" w14:textId="77777777" w:rsidR="00640B8D" w:rsidRPr="00640B8D" w:rsidRDefault="00640B8D" w:rsidP="00640B8D">
      <w:pPr>
        <w:pStyle w:val="Code"/>
      </w:pPr>
      <w:r w:rsidRPr="00640B8D">
        <w:t>using System.Web.Http;</w:t>
      </w:r>
    </w:p>
    <w:p w14:paraId="7324A0C0" w14:textId="77777777" w:rsidR="00640B8D" w:rsidRPr="00640B8D" w:rsidRDefault="00640B8D" w:rsidP="00640B8D">
      <w:pPr>
        <w:pStyle w:val="Code"/>
      </w:pPr>
      <w:r w:rsidRPr="00640B8D">
        <w:t>using System.Web.Http.Dispatcher;</w:t>
      </w:r>
    </w:p>
    <w:p w14:paraId="5F37DF0F" w14:textId="77777777" w:rsidR="00640B8D" w:rsidRPr="00640B8D" w:rsidRDefault="00640B8D" w:rsidP="00640B8D">
      <w:pPr>
        <w:pStyle w:val="Code"/>
      </w:pPr>
      <w:r w:rsidRPr="00640B8D">
        <w:t>using System.Web.Http.ExceptionHandling;</w:t>
      </w:r>
    </w:p>
    <w:p w14:paraId="7D751F48" w14:textId="77777777" w:rsidR="00640B8D" w:rsidRPr="00640B8D" w:rsidRDefault="00640B8D" w:rsidP="00640B8D">
      <w:pPr>
        <w:pStyle w:val="Code"/>
      </w:pPr>
      <w:r w:rsidRPr="00640B8D">
        <w:t>using System.Web.Http.Routing;</w:t>
      </w:r>
    </w:p>
    <w:p w14:paraId="113E0F63" w14:textId="77777777" w:rsidR="00640B8D" w:rsidRPr="00640B8D" w:rsidRDefault="00640B8D" w:rsidP="00640B8D">
      <w:pPr>
        <w:pStyle w:val="Code"/>
      </w:pPr>
      <w:r w:rsidRPr="00640B8D">
        <w:t>using System.Web.Http.Tracing;</w:t>
      </w:r>
    </w:p>
    <w:p w14:paraId="14E0F0C1" w14:textId="77777777" w:rsidR="00640B8D" w:rsidRPr="00640B8D" w:rsidRDefault="00640B8D" w:rsidP="00640B8D">
      <w:pPr>
        <w:pStyle w:val="Code"/>
      </w:pPr>
      <w:r w:rsidRPr="00640B8D">
        <w:t>using WebApi2Book.Common.Logging;</w:t>
      </w:r>
    </w:p>
    <w:p w14:paraId="1480E0E7" w14:textId="77777777" w:rsidR="00640B8D" w:rsidRPr="00640B8D" w:rsidRDefault="00640B8D" w:rsidP="00640B8D">
      <w:pPr>
        <w:pStyle w:val="Code"/>
      </w:pPr>
      <w:r w:rsidRPr="00640B8D">
        <w:t>using WebApi2Book.Web.Api.LegacyProcessing;</w:t>
      </w:r>
    </w:p>
    <w:p w14:paraId="2F40A7A8" w14:textId="77777777" w:rsidR="00640B8D" w:rsidRPr="00640B8D" w:rsidRDefault="00640B8D" w:rsidP="00640B8D">
      <w:pPr>
        <w:pStyle w:val="Code"/>
      </w:pPr>
      <w:r w:rsidRPr="00640B8D">
        <w:t>using WebApi2Book.Web.Common;</w:t>
      </w:r>
    </w:p>
    <w:p w14:paraId="5E6C922D" w14:textId="77777777" w:rsidR="00640B8D" w:rsidRPr="00640B8D" w:rsidRDefault="00640B8D" w:rsidP="00640B8D">
      <w:pPr>
        <w:pStyle w:val="Code"/>
      </w:pPr>
      <w:r w:rsidRPr="00640B8D">
        <w:t>using WebApi2Book.Web.Common.ErrorHandling;</w:t>
      </w:r>
    </w:p>
    <w:p w14:paraId="0630A064" w14:textId="77777777" w:rsidR="00640B8D" w:rsidRPr="00640B8D" w:rsidRDefault="00640B8D" w:rsidP="00640B8D">
      <w:pPr>
        <w:pStyle w:val="Code"/>
      </w:pPr>
      <w:r w:rsidRPr="00640B8D">
        <w:t>using WebApi2Book.Web.Common.Routing;</w:t>
      </w:r>
    </w:p>
    <w:p w14:paraId="1285E037" w14:textId="77777777" w:rsidR="00640B8D" w:rsidRPr="00640B8D" w:rsidRDefault="00640B8D" w:rsidP="00640B8D">
      <w:pPr>
        <w:pStyle w:val="Code"/>
      </w:pPr>
    </w:p>
    <w:p w14:paraId="34F76730" w14:textId="77777777" w:rsidR="00640B8D" w:rsidRPr="00640B8D" w:rsidRDefault="00640B8D" w:rsidP="00640B8D">
      <w:pPr>
        <w:pStyle w:val="Code"/>
      </w:pPr>
      <w:r w:rsidRPr="00640B8D">
        <w:t>namespace WebApi2Book.Web.Api</w:t>
      </w:r>
    </w:p>
    <w:p w14:paraId="123E61AD" w14:textId="77777777" w:rsidR="00640B8D" w:rsidRPr="00640B8D" w:rsidRDefault="00640B8D" w:rsidP="00640B8D">
      <w:pPr>
        <w:pStyle w:val="Code"/>
      </w:pPr>
      <w:r w:rsidRPr="00640B8D">
        <w:t>{</w:t>
      </w:r>
    </w:p>
    <w:p w14:paraId="7E35D707" w14:textId="77777777" w:rsidR="00640B8D" w:rsidRPr="00640B8D" w:rsidRDefault="00640B8D" w:rsidP="00640B8D">
      <w:pPr>
        <w:pStyle w:val="Code"/>
      </w:pPr>
      <w:r w:rsidRPr="00640B8D">
        <w:t xml:space="preserve">    public static class WebApiConfig</w:t>
      </w:r>
    </w:p>
    <w:p w14:paraId="728715AF" w14:textId="77777777" w:rsidR="00640B8D" w:rsidRPr="00640B8D" w:rsidRDefault="00640B8D" w:rsidP="00640B8D">
      <w:pPr>
        <w:pStyle w:val="Code"/>
      </w:pPr>
      <w:r w:rsidRPr="00640B8D">
        <w:t xml:space="preserve">    {</w:t>
      </w:r>
    </w:p>
    <w:p w14:paraId="4357DB60" w14:textId="77777777" w:rsidR="00640B8D" w:rsidRPr="00640B8D" w:rsidRDefault="00640B8D" w:rsidP="00640B8D">
      <w:pPr>
        <w:pStyle w:val="Code"/>
      </w:pPr>
      <w:r w:rsidRPr="00640B8D">
        <w:t xml:space="preserve">        public static void Register(HttpConfiguration config)</w:t>
      </w:r>
    </w:p>
    <w:p w14:paraId="1C87D502" w14:textId="77777777" w:rsidR="00640B8D" w:rsidRPr="00640B8D" w:rsidRDefault="00640B8D" w:rsidP="00640B8D">
      <w:pPr>
        <w:pStyle w:val="Code"/>
      </w:pPr>
      <w:r w:rsidRPr="00640B8D">
        <w:lastRenderedPageBreak/>
        <w:t xml:space="preserve">        {</w:t>
      </w:r>
    </w:p>
    <w:p w14:paraId="22036D1E" w14:textId="77777777" w:rsidR="00640B8D" w:rsidRPr="00640B8D" w:rsidRDefault="00640B8D" w:rsidP="00640B8D">
      <w:pPr>
        <w:pStyle w:val="Code"/>
      </w:pPr>
      <w:r w:rsidRPr="00640B8D">
        <w:t xml:space="preserve">            config.Formatters.XmlFormatter.UseXmlSerializer = true;</w:t>
      </w:r>
    </w:p>
    <w:p w14:paraId="787DE4FF" w14:textId="77777777" w:rsidR="00640B8D" w:rsidRPr="00640B8D" w:rsidRDefault="00640B8D" w:rsidP="00640B8D">
      <w:pPr>
        <w:pStyle w:val="Code"/>
      </w:pPr>
    </w:p>
    <w:p w14:paraId="10C70752" w14:textId="77777777" w:rsidR="00640B8D" w:rsidRPr="00640B8D" w:rsidRDefault="00640B8D" w:rsidP="00640B8D">
      <w:pPr>
        <w:pStyle w:val="Code"/>
      </w:pPr>
      <w:r w:rsidRPr="00640B8D">
        <w:t xml:space="preserve">            ConfigureRouting(config);</w:t>
      </w:r>
    </w:p>
    <w:p w14:paraId="3E7091DB" w14:textId="77777777" w:rsidR="00640B8D" w:rsidRPr="00640B8D" w:rsidRDefault="00640B8D" w:rsidP="00640B8D">
      <w:pPr>
        <w:pStyle w:val="Code"/>
      </w:pPr>
    </w:p>
    <w:p w14:paraId="7F9859D1" w14:textId="77777777" w:rsidR="00640B8D" w:rsidRPr="00640B8D" w:rsidRDefault="00640B8D" w:rsidP="00640B8D">
      <w:pPr>
        <w:pStyle w:val="Code"/>
      </w:pPr>
      <w:r w:rsidRPr="00640B8D">
        <w:t xml:space="preserve">            config.Services.Replace(typeof(ITraceWriter),</w:t>
      </w:r>
    </w:p>
    <w:p w14:paraId="12BAB046" w14:textId="77777777" w:rsidR="00640B8D" w:rsidRPr="00640B8D" w:rsidRDefault="00640B8D" w:rsidP="00640B8D">
      <w:pPr>
        <w:pStyle w:val="Code"/>
      </w:pPr>
      <w:r w:rsidRPr="00640B8D">
        <w:t xml:space="preserve">                new SimpleTraceWriter(WebContainerManager.Get&lt;ILogManager&gt;()));</w:t>
      </w:r>
    </w:p>
    <w:p w14:paraId="1F091EF6" w14:textId="77777777" w:rsidR="00640B8D" w:rsidRPr="00640B8D" w:rsidRDefault="00640B8D" w:rsidP="00640B8D">
      <w:pPr>
        <w:pStyle w:val="Code"/>
      </w:pPr>
    </w:p>
    <w:p w14:paraId="3BF57951" w14:textId="77777777" w:rsidR="00640B8D" w:rsidRPr="00640B8D" w:rsidRDefault="00640B8D" w:rsidP="00640B8D">
      <w:pPr>
        <w:pStyle w:val="Code"/>
      </w:pPr>
      <w:r w:rsidRPr="00640B8D">
        <w:t xml:space="preserve">            config.Services.Add(typeof (IExceptionLogger),</w:t>
      </w:r>
    </w:p>
    <w:p w14:paraId="533BE9DF" w14:textId="77777777" w:rsidR="00640B8D" w:rsidRPr="00640B8D" w:rsidRDefault="00640B8D" w:rsidP="00640B8D">
      <w:pPr>
        <w:pStyle w:val="Code"/>
      </w:pPr>
      <w:r w:rsidRPr="00640B8D">
        <w:t xml:space="preserve">                new SimpleExceptionLogger(WebContainerManager.Get&lt;ILogManager&gt;()));</w:t>
      </w:r>
    </w:p>
    <w:p w14:paraId="3C87FADC" w14:textId="77777777" w:rsidR="00640B8D" w:rsidRPr="00640B8D" w:rsidRDefault="00640B8D" w:rsidP="00640B8D">
      <w:pPr>
        <w:pStyle w:val="Code"/>
      </w:pPr>
    </w:p>
    <w:p w14:paraId="47AFA483" w14:textId="77777777" w:rsidR="00640B8D" w:rsidRPr="00640B8D" w:rsidRDefault="00640B8D" w:rsidP="00640B8D">
      <w:pPr>
        <w:pStyle w:val="Code"/>
      </w:pPr>
      <w:r w:rsidRPr="00640B8D">
        <w:t xml:space="preserve">            config.Services.Replace(typeof(IExceptionHandler), new GlobalExceptionHandler());</w:t>
      </w:r>
    </w:p>
    <w:p w14:paraId="38470038" w14:textId="77777777" w:rsidR="00640B8D" w:rsidRPr="00640B8D" w:rsidRDefault="00640B8D" w:rsidP="00640B8D">
      <w:pPr>
        <w:pStyle w:val="Code"/>
      </w:pPr>
      <w:r w:rsidRPr="00640B8D">
        <w:t xml:space="preserve">        }</w:t>
      </w:r>
    </w:p>
    <w:p w14:paraId="16E03AE4" w14:textId="77777777" w:rsidR="00640B8D" w:rsidRPr="00640B8D" w:rsidRDefault="00640B8D" w:rsidP="00640B8D">
      <w:pPr>
        <w:pStyle w:val="Code"/>
      </w:pPr>
    </w:p>
    <w:p w14:paraId="333FE870" w14:textId="77777777" w:rsidR="00640B8D" w:rsidRPr="00640B8D" w:rsidRDefault="00640B8D" w:rsidP="00640B8D">
      <w:pPr>
        <w:pStyle w:val="Code"/>
      </w:pPr>
      <w:r w:rsidRPr="00640B8D">
        <w:t xml:space="preserve">        private static void ConfigureRouting(HttpConfiguration config)</w:t>
      </w:r>
    </w:p>
    <w:p w14:paraId="35C4DF97" w14:textId="77777777" w:rsidR="00640B8D" w:rsidRPr="00640B8D" w:rsidRDefault="00640B8D" w:rsidP="00640B8D">
      <w:pPr>
        <w:pStyle w:val="Code"/>
      </w:pPr>
      <w:r w:rsidRPr="00640B8D">
        <w:t xml:space="preserve">        {</w:t>
      </w:r>
    </w:p>
    <w:p w14:paraId="5CC26198" w14:textId="77777777" w:rsidR="00640B8D" w:rsidRPr="00640B8D" w:rsidRDefault="00640B8D" w:rsidP="00640B8D">
      <w:pPr>
        <w:pStyle w:val="Code"/>
      </w:pPr>
      <w:r w:rsidRPr="00640B8D">
        <w:t xml:space="preserve">            config.Routes.MapHttpRoute(</w:t>
      </w:r>
    </w:p>
    <w:p w14:paraId="2826F7D6" w14:textId="77777777" w:rsidR="00640B8D" w:rsidRPr="00640B8D" w:rsidRDefault="00640B8D" w:rsidP="00640B8D">
      <w:pPr>
        <w:pStyle w:val="Code"/>
      </w:pPr>
      <w:r w:rsidRPr="00640B8D">
        <w:t xml:space="preserve">                name: "legacyRoute",</w:t>
      </w:r>
    </w:p>
    <w:p w14:paraId="79FE8AA1" w14:textId="719D847E" w:rsidR="00640B8D" w:rsidRPr="00640B8D" w:rsidRDefault="00640B8D" w:rsidP="00640B8D">
      <w:pPr>
        <w:pStyle w:val="Code"/>
      </w:pPr>
      <w:r w:rsidRPr="00640B8D">
        <w:t xml:space="preserve">                routeTemplate: "TeamTaskService.asmx",</w:t>
      </w:r>
    </w:p>
    <w:p w14:paraId="3519440A" w14:textId="77777777" w:rsidR="00640B8D" w:rsidRPr="00640B8D" w:rsidRDefault="00640B8D" w:rsidP="00640B8D">
      <w:pPr>
        <w:pStyle w:val="Code"/>
      </w:pPr>
      <w:r w:rsidRPr="00640B8D">
        <w:t xml:space="preserve">                defaults: null,</w:t>
      </w:r>
    </w:p>
    <w:p w14:paraId="25540FB9" w14:textId="77777777" w:rsidR="00640B8D" w:rsidRPr="00640B8D" w:rsidRDefault="00640B8D" w:rsidP="00640B8D">
      <w:pPr>
        <w:pStyle w:val="Code"/>
      </w:pPr>
      <w:r w:rsidRPr="00640B8D">
        <w:t xml:space="preserve">                constraints: null,</w:t>
      </w:r>
    </w:p>
    <w:p w14:paraId="24EBE8C0" w14:textId="77777777" w:rsidR="00640B8D" w:rsidRPr="00640B8D" w:rsidRDefault="00640B8D" w:rsidP="00640B8D">
      <w:pPr>
        <w:pStyle w:val="Code"/>
      </w:pPr>
      <w:r w:rsidRPr="00640B8D">
        <w:t xml:space="preserve">                handler: new LegacyAuthenticationMessageHandler(WebContainerManager.Get&lt;ILogManager&gt;())</w:t>
      </w:r>
    </w:p>
    <w:p w14:paraId="094CDE9A" w14:textId="77777777" w:rsidR="00640B8D" w:rsidRPr="00640B8D" w:rsidRDefault="00640B8D" w:rsidP="00640B8D">
      <w:pPr>
        <w:pStyle w:val="Code"/>
      </w:pPr>
      <w:r w:rsidRPr="00640B8D">
        <w:t xml:space="preserve">                {</w:t>
      </w:r>
    </w:p>
    <w:p w14:paraId="65046D0B" w14:textId="77777777" w:rsidR="00640B8D" w:rsidRPr="00640B8D" w:rsidRDefault="00640B8D" w:rsidP="00640B8D">
      <w:pPr>
        <w:pStyle w:val="Code"/>
      </w:pPr>
      <w:r w:rsidRPr="00640B8D">
        <w:t xml:space="preserve">                    InnerHandler = new LegacyMessageHandler { InnerHandler = new HttpControllerDispatcher(config) }</w:t>
      </w:r>
    </w:p>
    <w:p w14:paraId="75D83A8D" w14:textId="77777777" w:rsidR="00640B8D" w:rsidRPr="00640B8D" w:rsidRDefault="00640B8D" w:rsidP="00640B8D">
      <w:pPr>
        <w:pStyle w:val="Code"/>
      </w:pPr>
      <w:r w:rsidRPr="00640B8D">
        <w:t xml:space="preserve">                });</w:t>
      </w:r>
    </w:p>
    <w:p w14:paraId="034B2139" w14:textId="77777777" w:rsidR="00640B8D" w:rsidRPr="00640B8D" w:rsidRDefault="00640B8D" w:rsidP="00640B8D">
      <w:pPr>
        <w:pStyle w:val="Code"/>
      </w:pPr>
    </w:p>
    <w:p w14:paraId="74462DB1" w14:textId="77777777" w:rsidR="00640B8D" w:rsidRPr="00640B8D" w:rsidRDefault="00640B8D" w:rsidP="00640B8D">
      <w:pPr>
        <w:pStyle w:val="Code"/>
      </w:pPr>
      <w:r w:rsidRPr="00640B8D">
        <w:t xml:space="preserve">            var constraintsResolver = new DefaultInlineConstraintResolver();</w:t>
      </w:r>
    </w:p>
    <w:p w14:paraId="4353E307" w14:textId="77777777" w:rsidR="00640B8D" w:rsidRPr="00640B8D" w:rsidRDefault="00640B8D" w:rsidP="00640B8D">
      <w:pPr>
        <w:pStyle w:val="Code"/>
      </w:pPr>
      <w:r w:rsidRPr="00640B8D">
        <w:t xml:space="preserve">            constraintsResolver.ConstraintMap.Add("apiVersionConstraint", typeof(ApiVersionConstraint));</w:t>
      </w:r>
    </w:p>
    <w:p w14:paraId="04395A8A" w14:textId="77777777" w:rsidR="00640B8D" w:rsidRPr="00640B8D" w:rsidRDefault="00640B8D" w:rsidP="00640B8D">
      <w:pPr>
        <w:pStyle w:val="Code"/>
      </w:pPr>
      <w:r w:rsidRPr="00640B8D">
        <w:t xml:space="preserve">            config.MapHttpAttributeRoutes(constraintsResolver);</w:t>
      </w:r>
    </w:p>
    <w:p w14:paraId="27530F31" w14:textId="77777777" w:rsidR="00640B8D" w:rsidRPr="00640B8D" w:rsidRDefault="00640B8D" w:rsidP="00640B8D">
      <w:pPr>
        <w:pStyle w:val="Code"/>
      </w:pPr>
    </w:p>
    <w:p w14:paraId="387A80FA" w14:textId="77777777" w:rsidR="00640B8D" w:rsidRPr="00640B8D" w:rsidRDefault="00640B8D" w:rsidP="00640B8D">
      <w:pPr>
        <w:pStyle w:val="Code"/>
      </w:pPr>
      <w:r w:rsidRPr="00640B8D">
        <w:t xml:space="preserve">            config.Services.Replace(typeof(IHttpControllerSelector),</w:t>
      </w:r>
    </w:p>
    <w:p w14:paraId="4EB2B6CF" w14:textId="77777777" w:rsidR="00640B8D" w:rsidRPr="00640B8D" w:rsidRDefault="00640B8D" w:rsidP="00640B8D">
      <w:pPr>
        <w:pStyle w:val="Code"/>
      </w:pPr>
      <w:r w:rsidRPr="00640B8D">
        <w:t xml:space="preserve">                new NamespaceHttpControllerSelector(config));</w:t>
      </w:r>
    </w:p>
    <w:p w14:paraId="391C01AF" w14:textId="77777777" w:rsidR="00640B8D" w:rsidRPr="00640B8D" w:rsidRDefault="00640B8D" w:rsidP="00640B8D">
      <w:pPr>
        <w:pStyle w:val="Code"/>
      </w:pPr>
      <w:r w:rsidRPr="00640B8D">
        <w:t xml:space="preserve">        }</w:t>
      </w:r>
    </w:p>
    <w:p w14:paraId="0279724A" w14:textId="77777777" w:rsidR="00640B8D" w:rsidRPr="00640B8D" w:rsidRDefault="00640B8D" w:rsidP="00640B8D">
      <w:pPr>
        <w:pStyle w:val="Code"/>
      </w:pPr>
      <w:r w:rsidRPr="00640B8D">
        <w:t xml:space="preserve">    }</w:t>
      </w:r>
    </w:p>
    <w:p w14:paraId="5C2AA99F" w14:textId="082240F3" w:rsidR="00640B8D" w:rsidRDefault="00640B8D" w:rsidP="00640B8D">
      <w:pPr>
        <w:pStyle w:val="Code"/>
      </w:pPr>
      <w:r w:rsidRPr="00640B8D">
        <w:t>}</w:t>
      </w:r>
    </w:p>
    <w:p w14:paraId="451D7D62" w14:textId="206E477E" w:rsidR="00015721" w:rsidRDefault="00AF4E9F" w:rsidP="00640B8D">
      <w:pPr>
        <w:pStyle w:val="BodyTextCont"/>
      </w:pPr>
      <w:r>
        <w:t xml:space="preserve">Besides adding </w:t>
      </w:r>
      <w:r w:rsidRPr="00AF4E9F">
        <w:t>the new</w:t>
      </w:r>
      <w:r>
        <w:t xml:space="preserve"> </w:t>
      </w:r>
      <w:r w:rsidRPr="00AF4E9F">
        <w:t>"</w:t>
      </w:r>
      <w:proofErr w:type="spellStart"/>
      <w:r w:rsidRPr="00AF4E9F">
        <w:t>legacyRoute</w:t>
      </w:r>
      <w:proofErr w:type="spellEnd"/>
      <w:r w:rsidRPr="00AF4E9F">
        <w:t>" route,</w:t>
      </w:r>
      <w:r>
        <w:t xml:space="preserve"> you may have noticed </w:t>
      </w:r>
      <w:r w:rsidRPr="00AF4E9F">
        <w:t xml:space="preserve">that we </w:t>
      </w:r>
      <w:r>
        <w:t xml:space="preserve">also </w:t>
      </w:r>
      <w:r w:rsidR="005C16F5">
        <w:t>factored</w:t>
      </w:r>
      <w:r w:rsidRPr="00AF4E9F">
        <w:t xml:space="preserve"> the routing code out into a separate method, </w:t>
      </w:r>
      <w:proofErr w:type="spellStart"/>
      <w:r w:rsidRPr="00AF4E9F">
        <w:rPr>
          <w:rStyle w:val="CodeInline"/>
        </w:rPr>
        <w:t>ConfigureRouting</w:t>
      </w:r>
      <w:proofErr w:type="spellEnd"/>
      <w:r>
        <w:t>. This was</w:t>
      </w:r>
      <w:r w:rsidRPr="00AF4E9F">
        <w:t xml:space="preserve"> because the </w:t>
      </w:r>
      <w:r w:rsidRPr="00AF4E9F">
        <w:rPr>
          <w:rStyle w:val="CodeInline"/>
        </w:rPr>
        <w:t>Register</w:t>
      </w:r>
      <w:r w:rsidRPr="00AF4E9F">
        <w:t xml:space="preserve"> method was getting too complicated.</w:t>
      </w:r>
      <w:r w:rsidR="00015721">
        <w:t xml:space="preserve"> </w:t>
      </w:r>
      <w:r>
        <w:t>As for t</w:t>
      </w:r>
      <w:r w:rsidR="005A18B5">
        <w:t xml:space="preserve">he new </w:t>
      </w:r>
      <w:r w:rsidR="005C16F5">
        <w:t>route</w:t>
      </w:r>
      <w:r>
        <w:t xml:space="preserve">, </w:t>
      </w:r>
      <w:r w:rsidR="005C16F5">
        <w:t>the template</w:t>
      </w:r>
      <w:r w:rsidR="005A18B5">
        <w:t xml:space="preserve"> was developed by examining </w:t>
      </w:r>
      <w:r>
        <w:t>the UR</w:t>
      </w:r>
      <w:r w:rsidR="006662CF">
        <w:t>L</w:t>
      </w:r>
      <w:r>
        <w:t xml:space="preserve">s of </w:t>
      </w:r>
      <w:r w:rsidR="005A18B5">
        <w:t>messages to the legacy task-management service (using Fiddler)</w:t>
      </w:r>
      <w:r w:rsidR="005C16F5">
        <w:t xml:space="preserve"> to ensure</w:t>
      </w:r>
      <w:r>
        <w:t xml:space="preserve"> </w:t>
      </w:r>
      <w:r w:rsidR="005A18B5">
        <w:t xml:space="preserve">that existing clients wouldn't break when </w:t>
      </w:r>
      <w:r w:rsidR="005C16F5">
        <w:t xml:space="preserve">they </w:t>
      </w:r>
      <w:r w:rsidR="005A18B5">
        <w:t>point</w:t>
      </w:r>
      <w:r w:rsidR="005C16F5">
        <w:t>ed</w:t>
      </w:r>
      <w:r w:rsidR="005A18B5">
        <w:t xml:space="preserve"> </w:t>
      </w:r>
      <w:r>
        <w:t xml:space="preserve">their proxies </w:t>
      </w:r>
      <w:r w:rsidR="005A18B5">
        <w:t>to th</w:t>
      </w:r>
      <w:r>
        <w:t>e new service.</w:t>
      </w:r>
    </w:p>
    <w:p w14:paraId="675B2F9A" w14:textId="38EFCFA7" w:rsidR="001F2486" w:rsidRDefault="00015721" w:rsidP="00640B8D">
      <w:pPr>
        <w:pStyle w:val="BodyTextCont"/>
      </w:pPr>
      <w:r>
        <w:t xml:space="preserve">Now let's </w:t>
      </w:r>
      <w:r w:rsidR="001807BA">
        <w:t>turn our attention to</w:t>
      </w:r>
      <w:r>
        <w:t xml:space="preserve"> the </w:t>
      </w:r>
      <w:r w:rsidRPr="00015721">
        <w:rPr>
          <w:rStyle w:val="CodeInline"/>
        </w:rPr>
        <w:t>handler</w:t>
      </w:r>
      <w:r>
        <w:t xml:space="preserve"> parameter. Here we have a route-specific handler, </w:t>
      </w:r>
      <w:proofErr w:type="spellStart"/>
      <w:r w:rsidRPr="00015721">
        <w:rPr>
          <w:rStyle w:val="CodeInline"/>
        </w:rPr>
        <w:t>LegacyAuthenticationMessageHandler</w:t>
      </w:r>
      <w:proofErr w:type="spellEnd"/>
      <w:r>
        <w:t xml:space="preserve">, </w:t>
      </w:r>
      <w:r w:rsidR="001807BA">
        <w:t xml:space="preserve">used to perform </w:t>
      </w:r>
      <w:r w:rsidRPr="00D658B6">
        <w:t>custom legacy auth</w:t>
      </w:r>
      <w:r w:rsidR="001807BA">
        <w:t>entication</w:t>
      </w:r>
      <w:r w:rsidRPr="00D658B6">
        <w:t xml:space="preserve">. </w:t>
      </w:r>
      <w:r w:rsidR="001807BA">
        <w:t xml:space="preserve">The </w:t>
      </w:r>
      <w:proofErr w:type="spellStart"/>
      <w:r w:rsidR="001807BA" w:rsidRPr="00015721">
        <w:rPr>
          <w:rStyle w:val="CodeInline"/>
        </w:rPr>
        <w:t>LegacyAuthenticationMessageHandler</w:t>
      </w:r>
      <w:proofErr w:type="spellEnd"/>
      <w:r w:rsidR="001807BA">
        <w:t xml:space="preserve"> implementation isn't particularly interesting (it's similar to the </w:t>
      </w:r>
      <w:proofErr w:type="spellStart"/>
      <w:r w:rsidR="001807BA" w:rsidRPr="001807BA">
        <w:rPr>
          <w:rStyle w:val="CodeInline"/>
        </w:rPr>
        <w:t>BasicAuthenticationMessageHandler</w:t>
      </w:r>
      <w:proofErr w:type="spellEnd"/>
      <w:r w:rsidR="001807BA" w:rsidRPr="001807BA">
        <w:t xml:space="preserve"> </w:t>
      </w:r>
      <w:r w:rsidR="001807BA">
        <w:t xml:space="preserve">discussed in Chapter 6), so we won't discuss it. However, the reason we configured </w:t>
      </w:r>
      <w:proofErr w:type="spellStart"/>
      <w:r w:rsidR="001807BA" w:rsidRPr="00015721">
        <w:rPr>
          <w:rStyle w:val="CodeInline"/>
        </w:rPr>
        <w:t>LegacyAuthenticationMessageHandler</w:t>
      </w:r>
      <w:proofErr w:type="spellEnd"/>
      <w:r w:rsidR="001807BA">
        <w:t xml:space="preserve"> here as a route-specific handler instead of a global </w:t>
      </w:r>
      <w:r w:rsidR="001807BA">
        <w:lastRenderedPageBreak/>
        <w:t xml:space="preserve">handler (like </w:t>
      </w:r>
      <w:proofErr w:type="spellStart"/>
      <w:r w:rsidR="001807BA" w:rsidRPr="001807BA">
        <w:rPr>
          <w:rStyle w:val="CodeInline"/>
        </w:rPr>
        <w:t>BasicAuthenticationMessageHandler</w:t>
      </w:r>
      <w:proofErr w:type="spellEnd"/>
      <w:r w:rsidR="001807BA">
        <w:rPr>
          <w:rStyle w:val="CodeInline"/>
        </w:rPr>
        <w:t>,</w:t>
      </w:r>
      <w:r w:rsidR="001807BA">
        <w:t xml:space="preserve"> for example) is so the handler </w:t>
      </w:r>
      <w:r w:rsidR="00F568AE">
        <w:t>would</w:t>
      </w:r>
      <w:r w:rsidRPr="00D658B6">
        <w:t xml:space="preserve"> not burden other routes with </w:t>
      </w:r>
      <w:r w:rsidR="001807BA">
        <w:t xml:space="preserve">unnecessary </w:t>
      </w:r>
      <w:r w:rsidRPr="00D658B6">
        <w:t>overhead</w:t>
      </w:r>
      <w:r w:rsidR="001807BA">
        <w:t>; the handler is only relevant for this particular route.</w:t>
      </w:r>
    </w:p>
    <w:p w14:paraId="023CBFAD" w14:textId="62FDFDED" w:rsidR="001807BA" w:rsidRDefault="001F2486" w:rsidP="00640B8D">
      <w:pPr>
        <w:pStyle w:val="BodyTextCont"/>
      </w:pPr>
      <w:r>
        <w:t>Another reason is that we knew this would be a great way to demonstrate nested handlers. So, n</w:t>
      </w:r>
      <w:r w:rsidR="001807BA">
        <w:t xml:space="preserve">ested inside of the </w:t>
      </w:r>
      <w:proofErr w:type="spellStart"/>
      <w:r w:rsidR="001807BA" w:rsidRPr="00015721">
        <w:rPr>
          <w:rStyle w:val="CodeInline"/>
        </w:rPr>
        <w:t>LegacyAuthenticationMessageHandler</w:t>
      </w:r>
      <w:proofErr w:type="spellEnd"/>
      <w:r w:rsidR="001807BA">
        <w:t xml:space="preserve"> is our </w:t>
      </w:r>
      <w:proofErr w:type="spellStart"/>
      <w:r w:rsidR="001807BA" w:rsidRPr="001807BA">
        <w:rPr>
          <w:rStyle w:val="CodeInline"/>
        </w:rPr>
        <w:t>LegacyMessageHandler</w:t>
      </w:r>
      <w:proofErr w:type="spellEnd"/>
      <w:r w:rsidR="00F703CE">
        <w:t>,</w:t>
      </w:r>
      <w:r w:rsidR="00624EE3">
        <w:t xml:space="preserve"> </w:t>
      </w:r>
      <w:r w:rsidR="00F703CE">
        <w:t xml:space="preserve">which at run time </w:t>
      </w:r>
      <w:r w:rsidR="00624EE3">
        <w:t xml:space="preserve">is the next handler in the </w:t>
      </w:r>
      <w:r>
        <w:t xml:space="preserve">processing </w:t>
      </w:r>
      <w:r w:rsidR="00624EE3">
        <w:t xml:space="preserve">chain to </w:t>
      </w:r>
      <w:r>
        <w:t xml:space="preserve">receive the request message. Note how its inner handler is an </w:t>
      </w:r>
      <w:proofErr w:type="spellStart"/>
      <w:r w:rsidRPr="001F2486">
        <w:rPr>
          <w:rStyle w:val="CodeInline"/>
        </w:rPr>
        <w:t>HttpControllerDispatcher</w:t>
      </w:r>
      <w:proofErr w:type="spellEnd"/>
      <w:r>
        <w:t xml:space="preserve"> instance. </w:t>
      </w:r>
      <w:r w:rsidR="00F703CE">
        <w:t>Though nesting can go many levels deep, ultimately the nesting has to end</w:t>
      </w:r>
      <w:r w:rsidR="00F568AE">
        <w:t>, and it ends</w:t>
      </w:r>
      <w:r w:rsidR="00F703CE">
        <w:t xml:space="preserve"> this way so that </w:t>
      </w:r>
      <w:r>
        <w:t>ASP.NET Web API is able to complete the processing pipeline diagrammed in Figure 5-1</w:t>
      </w:r>
      <w:r w:rsidR="00F703CE">
        <w:t>.</w:t>
      </w:r>
    </w:p>
    <w:p w14:paraId="6B2C6C2D" w14:textId="7857F75A" w:rsidR="00D658B6" w:rsidRDefault="005C22BA" w:rsidP="005C22BA">
      <w:pPr>
        <w:pStyle w:val="Heading2"/>
      </w:pPr>
      <w:r>
        <w:t>Formatter</w:t>
      </w:r>
    </w:p>
    <w:p w14:paraId="223EE6D9" w14:textId="5E447983" w:rsidR="00D658B6" w:rsidRDefault="00450049" w:rsidP="00450049">
      <w:pPr>
        <w:pStyle w:val="BodyTextFirst"/>
      </w:pPr>
      <w:r>
        <w:t xml:space="preserve">As we noted earlier, the </w:t>
      </w:r>
      <w:proofErr w:type="spellStart"/>
      <w:r w:rsidRPr="00450049">
        <w:rPr>
          <w:rStyle w:val="CodeInline"/>
        </w:rPr>
        <w:t>LegacyMessageHandler</w:t>
      </w:r>
      <w:proofErr w:type="spellEnd"/>
      <w:r>
        <w:t xml:space="preserve"> returns a </w:t>
      </w:r>
      <w:proofErr w:type="spellStart"/>
      <w:r w:rsidRPr="00450049">
        <w:rPr>
          <w:rStyle w:val="CodeInline"/>
        </w:rPr>
        <w:t>LegacyResponse</w:t>
      </w:r>
      <w:proofErr w:type="spellEnd"/>
      <w:r>
        <w:t xml:space="preserve"> object as part of the </w:t>
      </w:r>
      <w:proofErr w:type="spellStart"/>
      <w:r w:rsidRPr="00450049">
        <w:rPr>
          <w:rStyle w:val="CodeInline"/>
        </w:rPr>
        <w:t>HttpResponseMessage</w:t>
      </w:r>
      <w:proofErr w:type="spellEnd"/>
      <w:r>
        <w:t xml:space="preserve">.  ASP.NET Web API will then </w:t>
      </w:r>
      <w:r w:rsidR="0013529E">
        <w:t>serialize that object into the response message that the caller receives. Normally, this is all that is required. However, in the case of SOAP, the response message needs to be tweaked a bit so that it can consumed by the callers.</w:t>
      </w:r>
      <w:r w:rsidR="00F568AE">
        <w:t xml:space="preserve"> We added </w:t>
      </w:r>
      <w:r w:rsidR="000005B3">
        <w:t xml:space="preserve">the following </w:t>
      </w:r>
      <w:r w:rsidR="00F568AE">
        <w:t>custom formatter to do this tweaking:</w:t>
      </w:r>
    </w:p>
    <w:p w14:paraId="47702EF9" w14:textId="77777777" w:rsidR="00F568AE" w:rsidRPr="00F568AE" w:rsidRDefault="00F568AE" w:rsidP="00F568AE">
      <w:pPr>
        <w:pStyle w:val="Code"/>
      </w:pPr>
      <w:r w:rsidRPr="00F568AE">
        <w:t>using System;</w:t>
      </w:r>
    </w:p>
    <w:p w14:paraId="35C6E2B2" w14:textId="77777777" w:rsidR="00F568AE" w:rsidRPr="00F568AE" w:rsidRDefault="00F568AE" w:rsidP="00F568AE">
      <w:pPr>
        <w:pStyle w:val="Code"/>
      </w:pPr>
      <w:r w:rsidRPr="00F568AE">
        <w:t>using System.IO;</w:t>
      </w:r>
    </w:p>
    <w:p w14:paraId="29F39125" w14:textId="77777777" w:rsidR="00F568AE" w:rsidRPr="00F568AE" w:rsidRDefault="00F568AE" w:rsidP="00F568AE">
      <w:pPr>
        <w:pStyle w:val="Code"/>
      </w:pPr>
      <w:r w:rsidRPr="00F568AE">
        <w:t>using System.Net;</w:t>
      </w:r>
    </w:p>
    <w:p w14:paraId="0014010D" w14:textId="77777777" w:rsidR="00F568AE" w:rsidRPr="00F568AE" w:rsidRDefault="00F568AE" w:rsidP="00F568AE">
      <w:pPr>
        <w:pStyle w:val="Code"/>
      </w:pPr>
      <w:r w:rsidRPr="00F568AE">
        <w:t>using System.Net.Http;</w:t>
      </w:r>
    </w:p>
    <w:p w14:paraId="1A790393" w14:textId="77777777" w:rsidR="00F568AE" w:rsidRPr="00F568AE" w:rsidRDefault="00F568AE" w:rsidP="00F568AE">
      <w:pPr>
        <w:pStyle w:val="Code"/>
      </w:pPr>
      <w:r w:rsidRPr="00F568AE">
        <w:t>using System.Net.Http.Formatting;</w:t>
      </w:r>
    </w:p>
    <w:p w14:paraId="2F8AEC8E" w14:textId="77777777" w:rsidR="00F568AE" w:rsidRPr="00F568AE" w:rsidRDefault="00F568AE" w:rsidP="00F568AE">
      <w:pPr>
        <w:pStyle w:val="Code"/>
      </w:pPr>
      <w:r w:rsidRPr="00F568AE">
        <w:t>using System.Net.Http.Headers;</w:t>
      </w:r>
    </w:p>
    <w:p w14:paraId="7FA1D606" w14:textId="77777777" w:rsidR="00F568AE" w:rsidRPr="00F568AE" w:rsidRDefault="00F568AE" w:rsidP="00F568AE">
      <w:pPr>
        <w:pStyle w:val="Code"/>
      </w:pPr>
      <w:r w:rsidRPr="00F568AE">
        <w:t>using System.Text;</w:t>
      </w:r>
    </w:p>
    <w:p w14:paraId="7E9C9505" w14:textId="77777777" w:rsidR="00F568AE" w:rsidRPr="00F568AE" w:rsidRDefault="00F568AE" w:rsidP="00F568AE">
      <w:pPr>
        <w:pStyle w:val="Code"/>
      </w:pPr>
      <w:r w:rsidRPr="00F568AE">
        <w:t>using System.Threading.Tasks;</w:t>
      </w:r>
    </w:p>
    <w:p w14:paraId="580DCFEF" w14:textId="77777777" w:rsidR="00F568AE" w:rsidRPr="00F568AE" w:rsidRDefault="00F568AE" w:rsidP="00F568AE">
      <w:pPr>
        <w:pStyle w:val="Code"/>
      </w:pPr>
      <w:r w:rsidRPr="00F568AE">
        <w:t>using System.Xml;</w:t>
      </w:r>
    </w:p>
    <w:p w14:paraId="24EEEC0D" w14:textId="77777777" w:rsidR="00F568AE" w:rsidRPr="00F568AE" w:rsidRDefault="00F568AE" w:rsidP="00F568AE">
      <w:pPr>
        <w:pStyle w:val="Code"/>
      </w:pPr>
      <w:r w:rsidRPr="00F568AE">
        <w:t>using System.Xml.Linq;</w:t>
      </w:r>
    </w:p>
    <w:p w14:paraId="7CE27B98" w14:textId="77777777" w:rsidR="00F568AE" w:rsidRPr="00F568AE" w:rsidRDefault="00F568AE" w:rsidP="00F568AE">
      <w:pPr>
        <w:pStyle w:val="Code"/>
      </w:pPr>
      <w:r w:rsidRPr="00F568AE">
        <w:t>using WebApi2Book.Common;</w:t>
      </w:r>
    </w:p>
    <w:p w14:paraId="17AC845C" w14:textId="77777777" w:rsidR="00F568AE" w:rsidRPr="00F568AE" w:rsidRDefault="00F568AE" w:rsidP="00F568AE">
      <w:pPr>
        <w:pStyle w:val="Code"/>
      </w:pPr>
      <w:r w:rsidRPr="00F568AE">
        <w:t>using WebApi2Book.Common.Extensions;</w:t>
      </w:r>
    </w:p>
    <w:p w14:paraId="505E86ED" w14:textId="77777777" w:rsidR="00F568AE" w:rsidRPr="00F568AE" w:rsidRDefault="00F568AE" w:rsidP="00F568AE">
      <w:pPr>
        <w:pStyle w:val="Code"/>
      </w:pPr>
    </w:p>
    <w:p w14:paraId="556B1334" w14:textId="77777777" w:rsidR="00F568AE" w:rsidRPr="00F568AE" w:rsidRDefault="00F568AE" w:rsidP="00F568AE">
      <w:pPr>
        <w:pStyle w:val="Code"/>
      </w:pPr>
      <w:r w:rsidRPr="00F568AE">
        <w:t>namespace WebApi2Book.Web.Api.LegacyProcessing</w:t>
      </w:r>
    </w:p>
    <w:p w14:paraId="07CC9B52" w14:textId="77777777" w:rsidR="00F568AE" w:rsidRPr="00F568AE" w:rsidRDefault="00F568AE" w:rsidP="00F568AE">
      <w:pPr>
        <w:pStyle w:val="Code"/>
      </w:pPr>
      <w:r w:rsidRPr="00F568AE">
        <w:t>{</w:t>
      </w:r>
    </w:p>
    <w:p w14:paraId="4F6F3BB4" w14:textId="77777777" w:rsidR="00F568AE" w:rsidRPr="00F568AE" w:rsidRDefault="00F568AE" w:rsidP="00F568AE">
      <w:pPr>
        <w:pStyle w:val="Code"/>
      </w:pPr>
      <w:r w:rsidRPr="00F568AE">
        <w:t xml:space="preserve">    public class LegacyMessageTypeFormatter : MediaTypeFormatter, ILegacyMessageTypeFormatter</w:t>
      </w:r>
    </w:p>
    <w:p w14:paraId="79525AF4" w14:textId="77777777" w:rsidR="00F568AE" w:rsidRPr="00F568AE" w:rsidRDefault="00F568AE" w:rsidP="00F568AE">
      <w:pPr>
        <w:pStyle w:val="Code"/>
      </w:pPr>
      <w:r w:rsidRPr="00F568AE">
        <w:t xml:space="preserve">    {</w:t>
      </w:r>
    </w:p>
    <w:p w14:paraId="6778386D" w14:textId="77777777" w:rsidR="00F568AE" w:rsidRPr="00F568AE" w:rsidRDefault="00F568AE" w:rsidP="00F568AE">
      <w:pPr>
        <w:pStyle w:val="Code"/>
      </w:pPr>
      <w:r w:rsidRPr="00F568AE">
        <w:t xml:space="preserve">        private readonly ILegacyMessageParser _legacyMessageParser;</w:t>
      </w:r>
    </w:p>
    <w:p w14:paraId="0A199C1F" w14:textId="77777777" w:rsidR="00F568AE" w:rsidRPr="00F568AE" w:rsidRDefault="00F568AE" w:rsidP="00F568AE">
      <w:pPr>
        <w:pStyle w:val="Code"/>
      </w:pPr>
    </w:p>
    <w:p w14:paraId="138701AB" w14:textId="77777777" w:rsidR="00F568AE" w:rsidRPr="00F568AE" w:rsidRDefault="00F568AE" w:rsidP="00F568AE">
      <w:pPr>
        <w:pStyle w:val="Code"/>
      </w:pPr>
      <w:r w:rsidRPr="00F568AE">
        <w:t xml:space="preserve">        public LegacyMessageTypeFormatter(ILegacyMessageParser legacyMessageParser)</w:t>
      </w:r>
    </w:p>
    <w:p w14:paraId="3D57BDA3" w14:textId="77777777" w:rsidR="00F568AE" w:rsidRPr="00F568AE" w:rsidRDefault="00F568AE" w:rsidP="00F568AE">
      <w:pPr>
        <w:pStyle w:val="Code"/>
      </w:pPr>
      <w:r w:rsidRPr="00F568AE">
        <w:t xml:space="preserve">        {</w:t>
      </w:r>
    </w:p>
    <w:p w14:paraId="6A12D8C0" w14:textId="77777777" w:rsidR="00F568AE" w:rsidRPr="00F568AE" w:rsidRDefault="00F568AE" w:rsidP="00F568AE">
      <w:pPr>
        <w:pStyle w:val="Code"/>
      </w:pPr>
      <w:r w:rsidRPr="00F568AE">
        <w:t xml:space="preserve">            _legacyMessageParser = legacyMessageParser;</w:t>
      </w:r>
    </w:p>
    <w:p w14:paraId="701222FA" w14:textId="77777777" w:rsidR="00F568AE" w:rsidRPr="00F568AE" w:rsidRDefault="00F568AE" w:rsidP="00F568AE">
      <w:pPr>
        <w:pStyle w:val="Code"/>
      </w:pPr>
    </w:p>
    <w:p w14:paraId="02D4B9E0" w14:textId="77777777" w:rsidR="00F568AE" w:rsidRPr="00F568AE" w:rsidRDefault="00F568AE" w:rsidP="00F568AE">
      <w:pPr>
        <w:pStyle w:val="Code"/>
      </w:pPr>
      <w:r w:rsidRPr="00F568AE">
        <w:t xml:space="preserve">            SupportedMediaTypes.Add(new MediaTypeHeaderValue(Constants.MediaTypeNames.TextXml));</w:t>
      </w:r>
    </w:p>
    <w:p w14:paraId="35EB6CF7" w14:textId="77777777" w:rsidR="00F568AE" w:rsidRPr="00F568AE" w:rsidRDefault="00F568AE" w:rsidP="00F568AE">
      <w:pPr>
        <w:pStyle w:val="Code"/>
      </w:pPr>
      <w:r w:rsidRPr="00F568AE">
        <w:t xml:space="preserve">        }</w:t>
      </w:r>
    </w:p>
    <w:p w14:paraId="23C0081E" w14:textId="77777777" w:rsidR="00F568AE" w:rsidRPr="00F568AE" w:rsidRDefault="00F568AE" w:rsidP="00F568AE">
      <w:pPr>
        <w:pStyle w:val="Code"/>
      </w:pPr>
    </w:p>
    <w:p w14:paraId="19041CD9" w14:textId="77777777" w:rsidR="00F568AE" w:rsidRPr="00F568AE" w:rsidRDefault="00F568AE" w:rsidP="00F568AE">
      <w:pPr>
        <w:pStyle w:val="Code"/>
      </w:pPr>
      <w:r w:rsidRPr="00F568AE">
        <w:t xml:space="preserve">        public override bool CanReadType(Type type)</w:t>
      </w:r>
    </w:p>
    <w:p w14:paraId="4DD38247" w14:textId="77777777" w:rsidR="00F568AE" w:rsidRPr="00F568AE" w:rsidRDefault="00F568AE" w:rsidP="00F568AE">
      <w:pPr>
        <w:pStyle w:val="Code"/>
      </w:pPr>
      <w:r w:rsidRPr="00F568AE">
        <w:t xml:space="preserve">        {</w:t>
      </w:r>
    </w:p>
    <w:p w14:paraId="4639C8A4" w14:textId="77777777" w:rsidR="00F568AE" w:rsidRPr="00F568AE" w:rsidRDefault="00F568AE" w:rsidP="00F568AE">
      <w:pPr>
        <w:pStyle w:val="Code"/>
      </w:pPr>
      <w:r w:rsidRPr="00F568AE">
        <w:t xml:space="preserve">            return false;</w:t>
      </w:r>
    </w:p>
    <w:p w14:paraId="31D3162B" w14:textId="77777777" w:rsidR="00F568AE" w:rsidRPr="00F568AE" w:rsidRDefault="00F568AE" w:rsidP="00F568AE">
      <w:pPr>
        <w:pStyle w:val="Code"/>
      </w:pPr>
      <w:r w:rsidRPr="00F568AE">
        <w:t xml:space="preserve">        }</w:t>
      </w:r>
    </w:p>
    <w:p w14:paraId="0A063A41" w14:textId="77777777" w:rsidR="00F568AE" w:rsidRPr="00F568AE" w:rsidRDefault="00F568AE" w:rsidP="00F568AE">
      <w:pPr>
        <w:pStyle w:val="Code"/>
      </w:pPr>
    </w:p>
    <w:p w14:paraId="2BF57FCB" w14:textId="77777777" w:rsidR="00F568AE" w:rsidRPr="00F568AE" w:rsidRDefault="00F568AE" w:rsidP="00F568AE">
      <w:pPr>
        <w:pStyle w:val="Code"/>
      </w:pPr>
      <w:r w:rsidRPr="00F568AE">
        <w:lastRenderedPageBreak/>
        <w:t xml:space="preserve">        public override bool CanWriteType(Type type)</w:t>
      </w:r>
    </w:p>
    <w:p w14:paraId="043460B9" w14:textId="77777777" w:rsidR="00F568AE" w:rsidRPr="00F568AE" w:rsidRDefault="00F568AE" w:rsidP="00F568AE">
      <w:pPr>
        <w:pStyle w:val="Code"/>
      </w:pPr>
      <w:r w:rsidRPr="00F568AE">
        <w:t xml:space="preserve">        {</w:t>
      </w:r>
    </w:p>
    <w:p w14:paraId="686F41BE" w14:textId="77777777" w:rsidR="00F568AE" w:rsidRPr="00F568AE" w:rsidRDefault="00F568AE" w:rsidP="00F568AE">
      <w:pPr>
        <w:pStyle w:val="Code"/>
      </w:pPr>
      <w:r w:rsidRPr="00F568AE">
        <w:t xml:space="preserve">            return type == typeof (LegacyResponse);</w:t>
      </w:r>
    </w:p>
    <w:p w14:paraId="0F39FA22" w14:textId="77777777" w:rsidR="00F568AE" w:rsidRPr="00F568AE" w:rsidRDefault="00F568AE" w:rsidP="00F568AE">
      <w:pPr>
        <w:pStyle w:val="Code"/>
      </w:pPr>
      <w:r w:rsidRPr="00F568AE">
        <w:t xml:space="preserve">        }</w:t>
      </w:r>
    </w:p>
    <w:p w14:paraId="3E3D913D" w14:textId="77777777" w:rsidR="00F568AE" w:rsidRPr="00F568AE" w:rsidRDefault="00F568AE" w:rsidP="00F568AE">
      <w:pPr>
        <w:pStyle w:val="Code"/>
      </w:pPr>
    </w:p>
    <w:p w14:paraId="5AF9B56A" w14:textId="77777777" w:rsidR="00F568AE" w:rsidRPr="00F568AE" w:rsidRDefault="00F568AE" w:rsidP="00F568AE">
      <w:pPr>
        <w:pStyle w:val="Code"/>
      </w:pPr>
      <w:r w:rsidRPr="00F568AE">
        <w:t xml:space="preserve">        public override Task WriteToStreamAsync(Type type, object value, Stream writeStream, HttpContent content,</w:t>
      </w:r>
    </w:p>
    <w:p w14:paraId="38B17EB2" w14:textId="77777777" w:rsidR="00F568AE" w:rsidRPr="00F568AE" w:rsidRDefault="00F568AE" w:rsidP="00F568AE">
      <w:pPr>
        <w:pStyle w:val="Code"/>
      </w:pPr>
      <w:r w:rsidRPr="00F568AE">
        <w:t xml:space="preserve">            TransportContext transportContext)</w:t>
      </w:r>
    </w:p>
    <w:p w14:paraId="0C564EAE" w14:textId="77777777" w:rsidR="00F568AE" w:rsidRPr="00F568AE" w:rsidRDefault="00F568AE" w:rsidP="00F568AE">
      <w:pPr>
        <w:pStyle w:val="Code"/>
      </w:pPr>
      <w:r w:rsidRPr="00F568AE">
        <w:t xml:space="preserve">        {</w:t>
      </w:r>
    </w:p>
    <w:p w14:paraId="66151EC8" w14:textId="77777777" w:rsidR="00F568AE" w:rsidRPr="00F568AE" w:rsidRDefault="00F568AE" w:rsidP="00F568AE">
      <w:pPr>
        <w:pStyle w:val="Code"/>
      </w:pPr>
      <w:r w:rsidRPr="00F568AE">
        <w:t xml:space="preserve">            return Task.Factory.StartNew(() =&gt; WriteResponseToStream((LegacyResponse) value, writeStream));</w:t>
      </w:r>
    </w:p>
    <w:p w14:paraId="534AD9FD" w14:textId="77777777" w:rsidR="00F568AE" w:rsidRPr="00F568AE" w:rsidRDefault="00F568AE" w:rsidP="00F568AE">
      <w:pPr>
        <w:pStyle w:val="Code"/>
      </w:pPr>
      <w:r w:rsidRPr="00F568AE">
        <w:t xml:space="preserve">        }</w:t>
      </w:r>
    </w:p>
    <w:p w14:paraId="799997FF" w14:textId="77777777" w:rsidR="00F568AE" w:rsidRPr="00F568AE" w:rsidRDefault="00F568AE" w:rsidP="00F568AE">
      <w:pPr>
        <w:pStyle w:val="Code"/>
      </w:pPr>
    </w:p>
    <w:p w14:paraId="146910B8" w14:textId="77777777" w:rsidR="00F568AE" w:rsidRPr="00F568AE" w:rsidRDefault="00F568AE" w:rsidP="00F568AE">
      <w:pPr>
        <w:pStyle w:val="Code"/>
      </w:pPr>
      <w:r w:rsidRPr="00F568AE">
        <w:t xml:space="preserve">        public void WriteResponseToStream(LegacyResponse legacyResponse, Stream writeStream)</w:t>
      </w:r>
    </w:p>
    <w:p w14:paraId="1DB318B8" w14:textId="77777777" w:rsidR="00F568AE" w:rsidRPr="00F568AE" w:rsidRDefault="00F568AE" w:rsidP="00F568AE">
      <w:pPr>
        <w:pStyle w:val="Code"/>
      </w:pPr>
      <w:r w:rsidRPr="00F568AE">
        <w:t xml:space="preserve">        {</w:t>
      </w:r>
    </w:p>
    <w:p w14:paraId="7AC81552" w14:textId="77777777" w:rsidR="00F568AE" w:rsidRPr="00F568AE" w:rsidRDefault="00F568AE" w:rsidP="00F568AE">
      <w:pPr>
        <w:pStyle w:val="Code"/>
      </w:pPr>
      <w:r w:rsidRPr="00F568AE">
        <w:t xml:space="preserve">            var request = legacyResponse.Request;</w:t>
      </w:r>
    </w:p>
    <w:p w14:paraId="68E6D9C1" w14:textId="77777777" w:rsidR="00F568AE" w:rsidRPr="00F568AE" w:rsidRDefault="00F568AE" w:rsidP="00F568AE">
      <w:pPr>
        <w:pStyle w:val="Code"/>
      </w:pPr>
    </w:p>
    <w:p w14:paraId="7B3CC1C3" w14:textId="77777777" w:rsidR="00F568AE" w:rsidRPr="00F568AE" w:rsidRDefault="00F568AE" w:rsidP="00F568AE">
      <w:pPr>
        <w:pStyle w:val="Code"/>
      </w:pPr>
      <w:r w:rsidRPr="00F568AE">
        <w:t xml:space="preserve">            var body = request.GetSoapBody();</w:t>
      </w:r>
    </w:p>
    <w:p w14:paraId="64E25152" w14:textId="77777777" w:rsidR="00F568AE" w:rsidRPr="00F568AE" w:rsidRDefault="00F568AE" w:rsidP="00F568AE">
      <w:pPr>
        <w:pStyle w:val="Code"/>
      </w:pPr>
      <w:r w:rsidRPr="00F568AE">
        <w:t xml:space="preserve">            var operationElement = _legacyMessageParser.GetOperationElement(body);</w:t>
      </w:r>
    </w:p>
    <w:p w14:paraId="59569DD0" w14:textId="77777777" w:rsidR="00F568AE" w:rsidRPr="00F568AE" w:rsidRDefault="00F568AE" w:rsidP="00F568AE">
      <w:pPr>
        <w:pStyle w:val="Code"/>
      </w:pPr>
      <w:r w:rsidRPr="00F568AE">
        <w:t xml:space="preserve">            var operationElementName = operationElement.Name;</w:t>
      </w:r>
    </w:p>
    <w:p w14:paraId="6AF12B65" w14:textId="77777777" w:rsidR="00F568AE" w:rsidRPr="00F568AE" w:rsidRDefault="00F568AE" w:rsidP="00F568AE">
      <w:pPr>
        <w:pStyle w:val="Code"/>
      </w:pPr>
      <w:r w:rsidRPr="00F568AE">
        <w:t xml:space="preserve">            var namespaceName = operationElementName.NamespaceName;</w:t>
      </w:r>
    </w:p>
    <w:p w14:paraId="411AC50A" w14:textId="77777777" w:rsidR="00F568AE" w:rsidRPr="00F568AE" w:rsidRDefault="00F568AE" w:rsidP="00F568AE">
      <w:pPr>
        <w:pStyle w:val="Code"/>
      </w:pPr>
      <w:r w:rsidRPr="00F568AE">
        <w:t xml:space="preserve">            var operationName = operationElementName.LocalName;</w:t>
      </w:r>
    </w:p>
    <w:p w14:paraId="3B05FA82" w14:textId="77777777" w:rsidR="00F568AE" w:rsidRPr="00F568AE" w:rsidRDefault="00F568AE" w:rsidP="00F568AE">
      <w:pPr>
        <w:pStyle w:val="Code"/>
      </w:pPr>
    </w:p>
    <w:p w14:paraId="6F6819F3" w14:textId="77777777" w:rsidR="00F568AE" w:rsidRPr="00F568AE" w:rsidRDefault="00F568AE" w:rsidP="00F568AE">
      <w:pPr>
        <w:pStyle w:val="Code"/>
      </w:pPr>
      <w:r w:rsidRPr="00F568AE">
        <w:t xml:space="preserve">            var operationResultInnerElement = new XElement(</w:t>
      </w:r>
    </w:p>
    <w:p w14:paraId="07B87F7C" w14:textId="77777777" w:rsidR="00F568AE" w:rsidRPr="00F568AE" w:rsidRDefault="00F568AE" w:rsidP="00F568AE">
      <w:pPr>
        <w:pStyle w:val="Code"/>
      </w:pPr>
      <w:r w:rsidRPr="00F568AE">
        <w:t xml:space="preserve">                string.Concat("{", namespaceName, "}", operationName, "Result"));</w:t>
      </w:r>
    </w:p>
    <w:p w14:paraId="4BFF636E" w14:textId="77777777" w:rsidR="00F568AE" w:rsidRPr="00F568AE" w:rsidRDefault="00F568AE" w:rsidP="00F568AE">
      <w:pPr>
        <w:pStyle w:val="Code"/>
      </w:pPr>
    </w:p>
    <w:p w14:paraId="1F965352" w14:textId="77777777" w:rsidR="00F568AE" w:rsidRPr="00F568AE" w:rsidRDefault="00F568AE" w:rsidP="00F568AE">
      <w:pPr>
        <w:pStyle w:val="Code"/>
      </w:pPr>
      <w:r w:rsidRPr="00F568AE">
        <w:t xml:space="preserve">            var processResult = legacyResponse.ProcessingResult;</w:t>
      </w:r>
    </w:p>
    <w:p w14:paraId="65073AE4" w14:textId="77777777" w:rsidR="00F568AE" w:rsidRPr="00F568AE" w:rsidRDefault="00F568AE" w:rsidP="00F568AE">
      <w:pPr>
        <w:pStyle w:val="Code"/>
      </w:pPr>
      <w:r w:rsidRPr="00F568AE">
        <w:t xml:space="preserve">            if (processResult != null)</w:t>
      </w:r>
    </w:p>
    <w:p w14:paraId="616B2F51" w14:textId="77777777" w:rsidR="00F568AE" w:rsidRPr="00F568AE" w:rsidRDefault="00F568AE" w:rsidP="00F568AE">
      <w:pPr>
        <w:pStyle w:val="Code"/>
      </w:pPr>
      <w:r w:rsidRPr="00F568AE">
        <w:t xml:space="preserve">            {</w:t>
      </w:r>
    </w:p>
    <w:p w14:paraId="6803253E" w14:textId="77777777" w:rsidR="00F568AE" w:rsidRPr="00F568AE" w:rsidRDefault="00F568AE" w:rsidP="00F568AE">
      <w:pPr>
        <w:pStyle w:val="Code"/>
      </w:pPr>
      <w:r w:rsidRPr="00F568AE">
        <w:t xml:space="preserve">                operationResultInnerElement.Add(processResult);</w:t>
      </w:r>
    </w:p>
    <w:p w14:paraId="5BB8AE2A" w14:textId="77777777" w:rsidR="00F568AE" w:rsidRPr="00F568AE" w:rsidRDefault="00F568AE" w:rsidP="00F568AE">
      <w:pPr>
        <w:pStyle w:val="Code"/>
      </w:pPr>
      <w:r w:rsidRPr="00F568AE">
        <w:t xml:space="preserve">            }</w:t>
      </w:r>
    </w:p>
    <w:p w14:paraId="56FE57A6" w14:textId="77777777" w:rsidR="00F568AE" w:rsidRPr="00F568AE" w:rsidRDefault="00F568AE" w:rsidP="00F568AE">
      <w:pPr>
        <w:pStyle w:val="Code"/>
      </w:pPr>
    </w:p>
    <w:p w14:paraId="767565B3" w14:textId="77777777" w:rsidR="00F568AE" w:rsidRPr="00F568AE" w:rsidRDefault="00F568AE" w:rsidP="00F568AE">
      <w:pPr>
        <w:pStyle w:val="Code"/>
      </w:pPr>
      <w:r w:rsidRPr="00F568AE">
        <w:t xml:space="preserve">            var operationResultOuterElement = new XElement(</w:t>
      </w:r>
    </w:p>
    <w:p w14:paraId="10CB8189" w14:textId="77777777" w:rsidR="00F568AE" w:rsidRPr="00F568AE" w:rsidRDefault="00F568AE" w:rsidP="00F568AE">
      <w:pPr>
        <w:pStyle w:val="Code"/>
      </w:pPr>
      <w:r w:rsidRPr="00F568AE">
        <w:t xml:space="preserve">                string.Concat("{", namespaceName, "}", operationName, "Response"));</w:t>
      </w:r>
    </w:p>
    <w:p w14:paraId="6A3521D5" w14:textId="77777777" w:rsidR="00F568AE" w:rsidRPr="00F568AE" w:rsidRDefault="00F568AE" w:rsidP="00F568AE">
      <w:pPr>
        <w:pStyle w:val="Code"/>
      </w:pPr>
      <w:r w:rsidRPr="00F568AE">
        <w:t xml:space="preserve">            operationResultOuterElement.Add(operationResultInnerElement);</w:t>
      </w:r>
    </w:p>
    <w:p w14:paraId="135FEA02" w14:textId="77777777" w:rsidR="00F568AE" w:rsidRPr="00F568AE" w:rsidRDefault="00F568AE" w:rsidP="00F568AE">
      <w:pPr>
        <w:pStyle w:val="Code"/>
      </w:pPr>
    </w:p>
    <w:p w14:paraId="61A10B58" w14:textId="77777777" w:rsidR="00F568AE" w:rsidRPr="00F568AE" w:rsidRDefault="00F568AE" w:rsidP="00F568AE">
      <w:pPr>
        <w:pStyle w:val="Code"/>
      </w:pPr>
      <w:r w:rsidRPr="00F568AE">
        <w:t xml:space="preserve">            operationElement.ReplaceWith(operationResultOuterElement);</w:t>
      </w:r>
    </w:p>
    <w:p w14:paraId="7A3D06C8" w14:textId="77777777" w:rsidR="00F568AE" w:rsidRPr="00F568AE" w:rsidRDefault="00F568AE" w:rsidP="00F568AE">
      <w:pPr>
        <w:pStyle w:val="Code"/>
      </w:pPr>
    </w:p>
    <w:p w14:paraId="123A225E" w14:textId="77777777" w:rsidR="00F568AE" w:rsidRPr="00F568AE" w:rsidRDefault="00F568AE" w:rsidP="00F568AE">
      <w:pPr>
        <w:pStyle w:val="Code"/>
      </w:pPr>
      <w:r w:rsidRPr="00F568AE">
        <w:t xml:space="preserve">            using (var outWriter = new XmlTextWriter(writeStream, Encoding.UTF8))</w:t>
      </w:r>
    </w:p>
    <w:p w14:paraId="5B451F6D" w14:textId="77777777" w:rsidR="00F568AE" w:rsidRPr="00F568AE" w:rsidRDefault="00F568AE" w:rsidP="00F568AE">
      <w:pPr>
        <w:pStyle w:val="Code"/>
      </w:pPr>
      <w:r w:rsidRPr="00F568AE">
        <w:t xml:space="preserve">            {</w:t>
      </w:r>
    </w:p>
    <w:p w14:paraId="05D38A0B" w14:textId="77777777" w:rsidR="00F568AE" w:rsidRPr="00F568AE" w:rsidRDefault="00F568AE" w:rsidP="00F568AE">
      <w:pPr>
        <w:pStyle w:val="Code"/>
      </w:pPr>
      <w:r w:rsidRPr="00F568AE">
        <w:t xml:space="preserve">                request.WriteTo(outWriter);</w:t>
      </w:r>
    </w:p>
    <w:p w14:paraId="1F637BA0" w14:textId="77777777" w:rsidR="00F568AE" w:rsidRPr="00F568AE" w:rsidRDefault="00F568AE" w:rsidP="00F568AE">
      <w:pPr>
        <w:pStyle w:val="Code"/>
      </w:pPr>
      <w:r w:rsidRPr="00F568AE">
        <w:t xml:space="preserve">                outWriter.Flush();</w:t>
      </w:r>
    </w:p>
    <w:p w14:paraId="468A625F" w14:textId="77777777" w:rsidR="00F568AE" w:rsidRPr="00F568AE" w:rsidRDefault="00F568AE" w:rsidP="00F568AE">
      <w:pPr>
        <w:pStyle w:val="Code"/>
      </w:pPr>
      <w:r w:rsidRPr="00F568AE">
        <w:t xml:space="preserve">            }</w:t>
      </w:r>
    </w:p>
    <w:p w14:paraId="45ECA7A9" w14:textId="77777777" w:rsidR="00F568AE" w:rsidRPr="00F568AE" w:rsidRDefault="00F568AE" w:rsidP="00F568AE">
      <w:pPr>
        <w:pStyle w:val="Code"/>
      </w:pPr>
      <w:r w:rsidRPr="00F568AE">
        <w:t xml:space="preserve">        }</w:t>
      </w:r>
    </w:p>
    <w:p w14:paraId="22E8CD5F" w14:textId="77777777" w:rsidR="00F568AE" w:rsidRPr="00F568AE" w:rsidRDefault="00F568AE" w:rsidP="00F568AE">
      <w:pPr>
        <w:pStyle w:val="Code"/>
      </w:pPr>
      <w:r w:rsidRPr="00F568AE">
        <w:t xml:space="preserve">    }</w:t>
      </w:r>
    </w:p>
    <w:p w14:paraId="6A0622F7" w14:textId="581B7A38" w:rsidR="00F568AE" w:rsidRDefault="00F568AE" w:rsidP="00F568AE">
      <w:pPr>
        <w:pStyle w:val="Code"/>
      </w:pPr>
      <w:r w:rsidRPr="00F568AE">
        <w:t>}</w:t>
      </w:r>
    </w:p>
    <w:p w14:paraId="282DAC48" w14:textId="77777777" w:rsidR="00F30A66" w:rsidRDefault="00F30A66" w:rsidP="00F568AE">
      <w:pPr>
        <w:pStyle w:val="BodyTextCont"/>
      </w:pPr>
      <w:r>
        <w:lastRenderedPageBreak/>
        <w:t>Rather than going into all of the details of how the SOAP message body is being constructed, we will instead point out the following highlights:</w:t>
      </w:r>
    </w:p>
    <w:p w14:paraId="022A5B38" w14:textId="46068ABA" w:rsidR="00F568AE" w:rsidRDefault="00F30A66" w:rsidP="00F30A66">
      <w:pPr>
        <w:pStyle w:val="Bullet"/>
      </w:pPr>
      <w:r>
        <w:t xml:space="preserve">The formatter derives from the ASP.NET Web API's </w:t>
      </w:r>
      <w:proofErr w:type="spellStart"/>
      <w:r w:rsidRPr="00F30A66">
        <w:rPr>
          <w:rStyle w:val="CodeInline"/>
        </w:rPr>
        <w:t>MediaTypeFormatter</w:t>
      </w:r>
      <w:proofErr w:type="spellEnd"/>
      <w:r>
        <w:t xml:space="preserve"> class. If you need to handle serializing and </w:t>
      </w:r>
      <w:proofErr w:type="spellStart"/>
      <w:r>
        <w:t>deserializing</w:t>
      </w:r>
      <w:proofErr w:type="spellEnd"/>
      <w:r>
        <w:t xml:space="preserve"> strongly-typed objects, you'll want to derive from this class.</w:t>
      </w:r>
    </w:p>
    <w:p w14:paraId="0404EAB3" w14:textId="22D78221" w:rsidR="00F30A66" w:rsidRDefault="00F30A66" w:rsidP="00F30A66">
      <w:pPr>
        <w:pStyle w:val="Bullet"/>
      </w:pPr>
      <w:r>
        <w:t>The supported media types should be specified in the constructor. SOAP is XML, so in this case we only specify XML as a supported media type.</w:t>
      </w:r>
    </w:p>
    <w:p w14:paraId="1E5E4DB3" w14:textId="331BC1FF" w:rsidR="00F30A66" w:rsidRDefault="00F30A66" w:rsidP="00F30A66">
      <w:pPr>
        <w:pStyle w:val="Bullet"/>
      </w:pPr>
      <w:r>
        <w:t xml:space="preserve">The </w:t>
      </w:r>
      <w:proofErr w:type="spellStart"/>
      <w:r w:rsidRPr="00F30A66">
        <w:rPr>
          <w:rStyle w:val="CodeInline"/>
        </w:rPr>
        <w:t>CanReadType</w:t>
      </w:r>
      <w:proofErr w:type="spellEnd"/>
      <w:r>
        <w:t xml:space="preserve"> and </w:t>
      </w:r>
      <w:proofErr w:type="spellStart"/>
      <w:r w:rsidRPr="00F30A66">
        <w:rPr>
          <w:rStyle w:val="CodeInline"/>
        </w:rPr>
        <w:t>CanWriteType</w:t>
      </w:r>
      <w:proofErr w:type="spellEnd"/>
      <w:r>
        <w:t xml:space="preserve"> methods are interrogated by ASP.NET Web API when it needs to </w:t>
      </w:r>
      <w:proofErr w:type="spellStart"/>
      <w:r>
        <w:t>deserialize</w:t>
      </w:r>
      <w:proofErr w:type="spellEnd"/>
      <w:r>
        <w:t xml:space="preserve"> or serialize data</w:t>
      </w:r>
      <w:r w:rsidR="000005B3">
        <w:t xml:space="preserve"> in a request message or response message, </w:t>
      </w:r>
      <w:r>
        <w:t>respectively.</w:t>
      </w:r>
      <w:r w:rsidR="000005B3">
        <w:t xml:space="preserve"> This formatter is only used to write </w:t>
      </w:r>
      <w:proofErr w:type="spellStart"/>
      <w:r w:rsidR="000005B3" w:rsidRPr="000005B3">
        <w:rPr>
          <w:rStyle w:val="CodeInline"/>
        </w:rPr>
        <w:t>LegacyResponse</w:t>
      </w:r>
      <w:proofErr w:type="spellEnd"/>
      <w:r w:rsidR="000005B3">
        <w:t xml:space="preserve"> objects, so we implemented the methods to reflect this. </w:t>
      </w:r>
    </w:p>
    <w:p w14:paraId="3C2C2D52" w14:textId="6418782E" w:rsidR="000005B3" w:rsidRDefault="000005B3" w:rsidP="000005B3">
      <w:pPr>
        <w:pStyle w:val="BodyTextCont"/>
      </w:pPr>
      <w:r>
        <w:t xml:space="preserve">Finally, we needed to configure the formatter to make ASP.NET Web API aware of it. We configured it by </w:t>
      </w:r>
      <w:r w:rsidR="009E25E5">
        <w:t xml:space="preserve">adding the </w:t>
      </w:r>
      <w:proofErr w:type="spellStart"/>
      <w:r w:rsidR="009E25E5" w:rsidRPr="009E25E5">
        <w:rPr>
          <w:rStyle w:val="CodeInline"/>
        </w:rPr>
        <w:t>ConfigureFormatters</w:t>
      </w:r>
      <w:proofErr w:type="spellEnd"/>
      <w:r w:rsidR="009E25E5">
        <w:t xml:space="preserve"> method to the </w:t>
      </w:r>
      <w:proofErr w:type="spellStart"/>
      <w:r w:rsidR="009E25E5" w:rsidRPr="009E25E5">
        <w:rPr>
          <w:rStyle w:val="CodeInline"/>
        </w:rPr>
        <w:t>WebApiApplication</w:t>
      </w:r>
      <w:proofErr w:type="spellEnd"/>
      <w:r w:rsidR="009E25E5">
        <w:t xml:space="preserve"> class and invoking it from the </w:t>
      </w:r>
      <w:proofErr w:type="spellStart"/>
      <w:r w:rsidR="009E25E5" w:rsidRPr="009E25E5">
        <w:rPr>
          <w:rStyle w:val="CodeInline"/>
        </w:rPr>
        <w:t>Application_Start</w:t>
      </w:r>
      <w:proofErr w:type="spellEnd"/>
      <w:r w:rsidR="009E25E5">
        <w:t xml:space="preserve"> method, as follows:</w:t>
      </w:r>
    </w:p>
    <w:p w14:paraId="0BA64A88" w14:textId="77777777" w:rsidR="000005B3" w:rsidRPr="000005B3" w:rsidRDefault="000005B3" w:rsidP="000005B3">
      <w:pPr>
        <w:pStyle w:val="Code"/>
      </w:pPr>
      <w:r w:rsidRPr="000005B3">
        <w:t>namespace WebApi2Book.Web.Api</w:t>
      </w:r>
    </w:p>
    <w:p w14:paraId="0585FDC7" w14:textId="77777777" w:rsidR="000005B3" w:rsidRPr="000005B3" w:rsidRDefault="000005B3" w:rsidP="000005B3">
      <w:pPr>
        <w:pStyle w:val="Code"/>
      </w:pPr>
      <w:r w:rsidRPr="000005B3">
        <w:t>{</w:t>
      </w:r>
    </w:p>
    <w:p w14:paraId="006581E1" w14:textId="77777777" w:rsidR="000005B3" w:rsidRPr="000005B3" w:rsidRDefault="000005B3" w:rsidP="000005B3">
      <w:pPr>
        <w:pStyle w:val="Code"/>
      </w:pPr>
      <w:r w:rsidRPr="000005B3">
        <w:t xml:space="preserve">    public class WebApiApplication : HttpApplication</w:t>
      </w:r>
    </w:p>
    <w:p w14:paraId="51344C42" w14:textId="77777777" w:rsidR="000005B3" w:rsidRPr="000005B3" w:rsidRDefault="000005B3" w:rsidP="000005B3">
      <w:pPr>
        <w:pStyle w:val="Code"/>
      </w:pPr>
      <w:r w:rsidRPr="000005B3">
        <w:t xml:space="preserve">    {</w:t>
      </w:r>
    </w:p>
    <w:p w14:paraId="5E5E70AB" w14:textId="77777777" w:rsidR="000005B3" w:rsidRPr="000005B3" w:rsidRDefault="000005B3" w:rsidP="000005B3">
      <w:pPr>
        <w:pStyle w:val="Code"/>
      </w:pPr>
      <w:r w:rsidRPr="000005B3">
        <w:t xml:space="preserve">        protected void Application_Start()</w:t>
      </w:r>
    </w:p>
    <w:p w14:paraId="68153F8A" w14:textId="77777777" w:rsidR="000005B3" w:rsidRPr="000005B3" w:rsidRDefault="000005B3" w:rsidP="000005B3">
      <w:pPr>
        <w:pStyle w:val="Code"/>
      </w:pPr>
      <w:r w:rsidRPr="000005B3">
        <w:t xml:space="preserve">        {</w:t>
      </w:r>
    </w:p>
    <w:p w14:paraId="12336ECC" w14:textId="77777777" w:rsidR="000005B3" w:rsidRPr="000005B3" w:rsidRDefault="000005B3" w:rsidP="000005B3">
      <w:pPr>
        <w:pStyle w:val="Code"/>
      </w:pPr>
      <w:r w:rsidRPr="000005B3">
        <w:t xml:space="preserve">            GlobalConfiguration.Configure(WebApiConfig.Register);</w:t>
      </w:r>
    </w:p>
    <w:p w14:paraId="5A2E3D88" w14:textId="77777777" w:rsidR="000005B3" w:rsidRPr="000005B3" w:rsidRDefault="000005B3" w:rsidP="000005B3">
      <w:pPr>
        <w:pStyle w:val="Code"/>
      </w:pPr>
    </w:p>
    <w:p w14:paraId="3AFB77CD" w14:textId="77777777" w:rsidR="000005B3" w:rsidRPr="000005B3" w:rsidRDefault="000005B3" w:rsidP="000005B3">
      <w:pPr>
        <w:pStyle w:val="Code"/>
      </w:pPr>
      <w:r w:rsidRPr="000005B3">
        <w:t xml:space="preserve">            ConfigureFormatters();</w:t>
      </w:r>
    </w:p>
    <w:p w14:paraId="5C2FD4CE" w14:textId="77777777" w:rsidR="000005B3" w:rsidRPr="000005B3" w:rsidRDefault="000005B3" w:rsidP="000005B3">
      <w:pPr>
        <w:pStyle w:val="Code"/>
      </w:pPr>
    </w:p>
    <w:p w14:paraId="3203BACE" w14:textId="77777777" w:rsidR="000005B3" w:rsidRPr="000005B3" w:rsidRDefault="000005B3" w:rsidP="000005B3">
      <w:pPr>
        <w:pStyle w:val="Code"/>
      </w:pPr>
      <w:r w:rsidRPr="000005B3">
        <w:t xml:space="preserve">            RegisterHandlers();</w:t>
      </w:r>
    </w:p>
    <w:p w14:paraId="54222DC0" w14:textId="77777777" w:rsidR="000005B3" w:rsidRPr="000005B3" w:rsidRDefault="000005B3" w:rsidP="000005B3">
      <w:pPr>
        <w:pStyle w:val="Code"/>
      </w:pPr>
    </w:p>
    <w:p w14:paraId="3E421271" w14:textId="77777777" w:rsidR="000005B3" w:rsidRPr="000005B3" w:rsidRDefault="000005B3" w:rsidP="000005B3">
      <w:pPr>
        <w:pStyle w:val="Code"/>
      </w:pPr>
      <w:r w:rsidRPr="000005B3">
        <w:t xml:space="preserve">            new AutoMapperConfigurator().Configure(WebContainerManager.GetAll&lt;IAutoMapperTypeConfigurator&gt;());</w:t>
      </w:r>
    </w:p>
    <w:p w14:paraId="07CA3DEA" w14:textId="77777777" w:rsidR="000005B3" w:rsidRPr="000005B3" w:rsidRDefault="000005B3" w:rsidP="000005B3">
      <w:pPr>
        <w:pStyle w:val="Code"/>
      </w:pPr>
      <w:r w:rsidRPr="000005B3">
        <w:t xml:space="preserve">        }</w:t>
      </w:r>
    </w:p>
    <w:p w14:paraId="74B5EAB5" w14:textId="77777777" w:rsidR="000005B3" w:rsidRPr="000005B3" w:rsidRDefault="000005B3" w:rsidP="000005B3">
      <w:pPr>
        <w:pStyle w:val="Code"/>
      </w:pPr>
    </w:p>
    <w:p w14:paraId="01FA2482" w14:textId="77777777" w:rsidR="000005B3" w:rsidRPr="000005B3" w:rsidRDefault="000005B3" w:rsidP="000005B3">
      <w:pPr>
        <w:pStyle w:val="Code"/>
      </w:pPr>
      <w:r w:rsidRPr="000005B3">
        <w:t xml:space="preserve">        private void ConfigureFormatters()</w:t>
      </w:r>
    </w:p>
    <w:p w14:paraId="7457415A" w14:textId="77777777" w:rsidR="000005B3" w:rsidRPr="000005B3" w:rsidRDefault="000005B3" w:rsidP="000005B3">
      <w:pPr>
        <w:pStyle w:val="Code"/>
      </w:pPr>
      <w:r w:rsidRPr="000005B3">
        <w:t xml:space="preserve">        {</w:t>
      </w:r>
    </w:p>
    <w:p w14:paraId="52730764" w14:textId="77777777" w:rsidR="000005B3" w:rsidRPr="000005B3" w:rsidRDefault="000005B3" w:rsidP="000005B3">
      <w:pPr>
        <w:pStyle w:val="Code"/>
      </w:pPr>
      <w:r w:rsidRPr="000005B3">
        <w:t xml:space="preserve">            var legacyFormatter = (MediaTypeFormatter)WebContainerManager.Get&lt;ILegacyMessageTypeFormatter&gt;();</w:t>
      </w:r>
    </w:p>
    <w:p w14:paraId="21EF7540" w14:textId="77777777" w:rsidR="000005B3" w:rsidRPr="000005B3" w:rsidRDefault="000005B3" w:rsidP="000005B3">
      <w:pPr>
        <w:pStyle w:val="Code"/>
      </w:pPr>
      <w:r w:rsidRPr="000005B3">
        <w:t xml:space="preserve">            GlobalConfiguration.Configuration.Formatters.Insert(0, legacyFormatter);</w:t>
      </w:r>
    </w:p>
    <w:p w14:paraId="7A71DDA1" w14:textId="77777777" w:rsidR="000005B3" w:rsidRDefault="000005B3" w:rsidP="000005B3">
      <w:pPr>
        <w:pStyle w:val="Code"/>
      </w:pPr>
      <w:r w:rsidRPr="000005B3">
        <w:t xml:space="preserve">        }</w:t>
      </w:r>
    </w:p>
    <w:p w14:paraId="49D8EB99" w14:textId="4BB51D93" w:rsidR="009E25E5" w:rsidRPr="000005B3" w:rsidRDefault="009E25E5" w:rsidP="000005B3">
      <w:pPr>
        <w:pStyle w:val="Code"/>
      </w:pPr>
      <w:r>
        <w:t>…</w:t>
      </w:r>
    </w:p>
    <w:p w14:paraId="05D369E6" w14:textId="24FD9BA1" w:rsidR="000005B3" w:rsidRDefault="009E25E5" w:rsidP="000005B3">
      <w:pPr>
        <w:pStyle w:val="BodyTextCont"/>
      </w:pPr>
      <w:r>
        <w:t xml:space="preserve">Note that we inserted as the first formatter in the list. This was to ensure that our specialized formatter was picked first at run time by ASP.NET Web API, </w:t>
      </w:r>
      <w:r w:rsidR="006662CF">
        <w:t xml:space="preserve">instead of </w:t>
      </w:r>
      <w:r>
        <w:t>some other, general-purpose XML formatter (e.g., the default XML formatter).</w:t>
      </w:r>
    </w:p>
    <w:p w14:paraId="5C13C4BC" w14:textId="65E551F4" w:rsidR="00360C2D" w:rsidRDefault="00360C2D" w:rsidP="000005B3">
      <w:pPr>
        <w:pStyle w:val="BodyTextCont"/>
      </w:pPr>
      <w:r>
        <w:t xml:space="preserve">This concludes our brief tour of how to support SOAP-based clients, so now </w:t>
      </w:r>
      <w:proofErr w:type="gramStart"/>
      <w:r>
        <w:t>it's</w:t>
      </w:r>
      <w:proofErr w:type="gramEnd"/>
      <w:r>
        <w:t xml:space="preserve"> demo time! We saw the request earlier in this section. Here's the corresponding response:</w:t>
      </w:r>
    </w:p>
    <w:p w14:paraId="331B3417" w14:textId="1AF937FB" w:rsidR="00360C2D" w:rsidRDefault="00360C2D" w:rsidP="00360C2D">
      <w:pPr>
        <w:pStyle w:val="CodeCaption"/>
      </w:pPr>
      <w:r>
        <w:lastRenderedPageBreak/>
        <w:t>Get Tasks Response - SOAP (abbreviated)</w:t>
      </w:r>
    </w:p>
    <w:p w14:paraId="750DDD18" w14:textId="77777777" w:rsidR="00360C2D" w:rsidRPr="00360C2D" w:rsidRDefault="00360C2D" w:rsidP="00360C2D">
      <w:pPr>
        <w:pStyle w:val="Code"/>
      </w:pPr>
      <w:r w:rsidRPr="00360C2D">
        <w:t>HTTP/1.1 200 OK</w:t>
      </w:r>
    </w:p>
    <w:p w14:paraId="00C8ADED" w14:textId="77777777" w:rsidR="00360C2D" w:rsidRPr="00360C2D" w:rsidRDefault="00360C2D" w:rsidP="00360C2D">
      <w:pPr>
        <w:pStyle w:val="Code"/>
      </w:pPr>
      <w:r w:rsidRPr="00360C2D">
        <w:t>Content-Type: text/xml</w:t>
      </w:r>
    </w:p>
    <w:p w14:paraId="03A418D5" w14:textId="77777777" w:rsidR="00360C2D" w:rsidRPr="00360C2D" w:rsidRDefault="00360C2D" w:rsidP="00360C2D">
      <w:pPr>
        <w:pStyle w:val="Code"/>
      </w:pPr>
    </w:p>
    <w:p w14:paraId="35AA1E36" w14:textId="00BB2E93" w:rsidR="00360C2D" w:rsidRDefault="00C66915" w:rsidP="00360C2D">
      <w:pPr>
        <w:pStyle w:val="Code"/>
      </w:pPr>
      <w:r w:rsidRPr="00C66915">
        <w:t>&lt;?xml version="1.0" encoding="utf-8"?&gt;&lt;s:Envelope xmlns:s="http://schemas.xmlsoap.org/soap/envelope/"&gt;&lt;s:Body&gt;&lt;GetTasksResponse xmlns="http://tempuri.org/"&gt;&lt;GetTasksResult&gt;&lt;Task&gt;&lt;TaskId&gt;1&lt;/TaskId&gt;&lt;Subject&gt;Triage the important tasks&lt;/Subject&gt;&lt;StartDate&gt;2014-04-24T15:20:58&lt;/StartDate&gt;&lt;DueDate d6p1:nil="true" xmlns:d6p1="http://www.w3.org/2001/XMLSchema-instance" /&gt;&lt;CreatedDate&gt;2014-04-24T11:19:41&lt;/CreatedDate&gt;&lt;CompletedDate d6p1:nil="true" xmlns:d6p1="http://www.w3.org/2001/XMLSchema-instance" /&gt;&lt;Status&gt;&lt;StatusId&gt;2&lt;/StatusId&gt;&lt;Name&gt;In Progress&lt;/Name&gt;&lt;Ordinal&gt;1&lt;/Ordinal&gt;&lt;/Status&gt;&lt;Links&gt;&lt;Link&gt;&lt;Rel&gt;self&lt;/Rel&gt;&lt;Href&gt;http://localhost:</w:t>
      </w:r>
      <w:r>
        <w:t>61589</w:t>
      </w:r>
      <w:r w:rsidRPr="00C66915">
        <w:t>/api//tasks/1&lt;/Href&gt;&lt;Method&gt;GET&lt;/Method&gt;&lt;/Link&gt;&lt;/Links&gt;&lt;/Task&gt;</w:t>
      </w:r>
      <w:r w:rsidR="00360C2D">
        <w:t>…</w:t>
      </w:r>
    </w:p>
    <w:p w14:paraId="0EEA7862" w14:textId="77777777" w:rsidR="00360C2D" w:rsidRDefault="00360C2D" w:rsidP="00360C2D">
      <w:pPr>
        <w:pStyle w:val="BodyTextCont"/>
      </w:pPr>
    </w:p>
    <w:p w14:paraId="54190EEF" w14:textId="066CCAA7" w:rsidR="00360C2D" w:rsidRDefault="00360C2D" w:rsidP="00360C2D">
      <w:pPr>
        <w:pStyle w:val="BodyTextCont"/>
      </w:pPr>
      <w:r>
        <w:t xml:space="preserve">Notice how different it is from the </w:t>
      </w:r>
      <w:r w:rsidRPr="00360C2D">
        <w:rPr>
          <w:rStyle w:val="Emphasis"/>
        </w:rPr>
        <w:t>Get Tasks Response - With Accept Header</w:t>
      </w:r>
      <w:r>
        <w:t xml:space="preserve"> example from the Content Negotiation section.</w:t>
      </w:r>
      <w:r w:rsidR="00C66915">
        <w:t xml:space="preserve"> This custom-formatted response is encapsulated inside of a SOAP body, which is enclosed inside of a SOAP envelope and ready to be consumed by the existing legacy clients… all without requiring any modification to the client code. Requirements 2 and 3 are hereby satisfied.</w:t>
      </w:r>
    </w:p>
    <w:p w14:paraId="447BA778" w14:textId="5661334C" w:rsidR="00D658B6" w:rsidRDefault="00015721" w:rsidP="00015721">
      <w:pPr>
        <w:pStyle w:val="Heading1"/>
      </w:pPr>
      <w:r>
        <w:t>Summary</w:t>
      </w:r>
    </w:p>
    <w:p w14:paraId="149B4178" w14:textId="5606311A" w:rsidR="006662CF" w:rsidRDefault="000F179D" w:rsidP="000F179D">
      <w:pPr>
        <w:pStyle w:val="BodyTextFirst"/>
      </w:pPr>
      <w:r>
        <w:t xml:space="preserve">In this chapter we explored </w:t>
      </w:r>
      <w:r>
        <w:t xml:space="preserve">how to use ASP.NET Web API to </w:t>
      </w:r>
      <w:proofErr w:type="spellStart"/>
      <w:r>
        <w:t>simulteneously</w:t>
      </w:r>
      <w:proofErr w:type="spellEnd"/>
      <w:r>
        <w:t xml:space="preserve"> support legacy</w:t>
      </w:r>
      <w:r>
        <w:t xml:space="preserve"> SOAP</w:t>
      </w:r>
      <w:r>
        <w:t xml:space="preserve"> clients and extend reach to clients requiring various message formats. </w:t>
      </w:r>
      <w:r>
        <w:t>Over the course of our journey we were also introduced to some important ASP.NET Web API features that aren't necessarily tied to supporting legacy clients, including</w:t>
      </w:r>
      <w:r w:rsidR="006662CF">
        <w:t>:</w:t>
      </w:r>
    </w:p>
    <w:p w14:paraId="437FBEC4" w14:textId="16C63F0C" w:rsidR="000F179D" w:rsidRDefault="000F179D" w:rsidP="006662CF">
      <w:pPr>
        <w:pStyle w:val="Bullet"/>
      </w:pPr>
      <w:r>
        <w:t>Content Negotiation</w:t>
      </w:r>
    </w:p>
    <w:p w14:paraId="232B5CEE" w14:textId="77777777" w:rsidR="006662CF" w:rsidRDefault="006662CF" w:rsidP="006662CF">
      <w:pPr>
        <w:pStyle w:val="Bullet"/>
      </w:pPr>
      <w:r>
        <w:t>A message handler that takes the place of a controller</w:t>
      </w:r>
    </w:p>
    <w:p w14:paraId="5198E31D" w14:textId="77777777" w:rsidR="006662CF" w:rsidRDefault="006662CF" w:rsidP="006662CF">
      <w:pPr>
        <w:pStyle w:val="Bullet"/>
      </w:pPr>
      <w:r>
        <w:t>Route-specific message handlers</w:t>
      </w:r>
    </w:p>
    <w:p w14:paraId="714DA267" w14:textId="77777777" w:rsidR="006662CF" w:rsidRDefault="006662CF" w:rsidP="006662CF">
      <w:pPr>
        <w:pStyle w:val="Bullet"/>
      </w:pPr>
      <w:r>
        <w:t>Mixing convention-based routing with attribute-based routing</w:t>
      </w:r>
    </w:p>
    <w:p w14:paraId="4A5C4593" w14:textId="77777777" w:rsidR="006662CF" w:rsidRDefault="006662CF" w:rsidP="006662CF">
      <w:pPr>
        <w:pStyle w:val="Bullet"/>
      </w:pPr>
      <w:r>
        <w:t>A custom formatter</w:t>
      </w:r>
    </w:p>
    <w:p w14:paraId="1916A3EC" w14:textId="59794CB1" w:rsidR="006662CF" w:rsidRDefault="000F179D" w:rsidP="000F179D">
      <w:pPr>
        <w:pStyle w:val="BodyTextCont"/>
      </w:pPr>
      <w:r>
        <w:t>Though we broke from our usual exhaustive explanation of the implementation and instead provided more of an overview, all of the source code is available on our project website for those interested in getting into the details of manipulating SOAP messages.</w:t>
      </w:r>
    </w:p>
    <w:p w14:paraId="67959844" w14:textId="28CD9AA6" w:rsidR="00D70394" w:rsidRDefault="004302E2" w:rsidP="000F179D">
      <w:pPr>
        <w:pStyle w:val="BodyTextCont"/>
      </w:pPr>
      <w:r>
        <w:t>In the next chapter we'll tie up some loose ends, so to speak, by showing you how to consume the task-management service using a Single Page Application (SPA). We'll also demonstrate how to test the functionality we've developed. Don't worry, ASP.NET Web API, and our loosely-couple architecture, will actually</w:t>
      </w:r>
      <w:r w:rsidR="00D70394">
        <w:t xml:space="preserve"> help</w:t>
      </w:r>
      <w:bookmarkStart w:id="0" w:name="_GoBack"/>
      <w:bookmarkEnd w:id="0"/>
      <w:r>
        <w:t xml:space="preserve"> mak</w:t>
      </w:r>
      <w:r w:rsidR="00D70394">
        <w:t>e testing enjoyable!</w:t>
      </w:r>
    </w:p>
    <w:sectPr w:rsidR="00D70394"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66843" w14:textId="77777777" w:rsidR="000348A4" w:rsidRDefault="000348A4">
      <w:r>
        <w:separator/>
      </w:r>
    </w:p>
  </w:endnote>
  <w:endnote w:type="continuationSeparator" w:id="0">
    <w:p w14:paraId="417EC789" w14:textId="77777777" w:rsidR="000348A4" w:rsidRDefault="00034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A2742A5-7754-4924-8469-676390F7446A}"/>
    <w:embedBold r:id="rId2" w:fontKey="{44B5D1B5-88B7-4609-907E-E4FE615B1470}"/>
    <w:embedItalic r:id="rId3" w:fontKey="{CF62D6B5-709A-49F1-91A7-6606FBC8EF23}"/>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04921FE-8C67-4A6E-8010-79B73B5116CB}"/>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FF6FAD38-0CB0-465D-80EC-D6ECFA25C37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6FF3FB8-8174-477F-9EAC-48B4E281984E}"/>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08C859A-1194-4A7A-A92A-8EA126C10C1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F096EBC-945D-479F-986F-A2425CD6108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20CC6">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20CC6">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20CC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AFDBA" w14:textId="77777777" w:rsidR="000348A4" w:rsidRDefault="000348A4">
      <w:r>
        <w:separator/>
      </w:r>
    </w:p>
  </w:footnote>
  <w:footnote w:type="continuationSeparator" w:id="0">
    <w:p w14:paraId="0A607F8F" w14:textId="77777777" w:rsidR="000348A4" w:rsidRDefault="000348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C3D"/>
    <w:rsid w:val="0001506D"/>
    <w:rsid w:val="00015721"/>
    <w:rsid w:val="00021A6B"/>
    <w:rsid w:val="000239A1"/>
    <w:rsid w:val="00023EBE"/>
    <w:rsid w:val="000259EC"/>
    <w:rsid w:val="00026058"/>
    <w:rsid w:val="00031178"/>
    <w:rsid w:val="00031D66"/>
    <w:rsid w:val="00033AEB"/>
    <w:rsid w:val="000345ED"/>
    <w:rsid w:val="000345FB"/>
    <w:rsid w:val="000348A4"/>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6548"/>
    <w:rsid w:val="00173C8B"/>
    <w:rsid w:val="001749F0"/>
    <w:rsid w:val="00174FD7"/>
    <w:rsid w:val="00175BEB"/>
    <w:rsid w:val="001770CD"/>
    <w:rsid w:val="0017725E"/>
    <w:rsid w:val="0017785E"/>
    <w:rsid w:val="00177B3B"/>
    <w:rsid w:val="001807BA"/>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83A"/>
    <w:rsid w:val="004342A1"/>
    <w:rsid w:val="00435C08"/>
    <w:rsid w:val="0043620B"/>
    <w:rsid w:val="00443636"/>
    <w:rsid w:val="00443B77"/>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20CC6"/>
    <w:rsid w:val="00624EE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2970"/>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257D"/>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670E8"/>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7829"/>
    <w:rsid w:val="009B00AB"/>
    <w:rsid w:val="009B094C"/>
    <w:rsid w:val="009B2239"/>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2254"/>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2BC1"/>
    <w:rsid w:val="00C54EAA"/>
    <w:rsid w:val="00C5712D"/>
    <w:rsid w:val="00C63D1F"/>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0D2A"/>
    <w:rsid w:val="00D37F25"/>
    <w:rsid w:val="00D40A74"/>
    <w:rsid w:val="00D45FCB"/>
    <w:rsid w:val="00D46E41"/>
    <w:rsid w:val="00D531AD"/>
    <w:rsid w:val="00D53248"/>
    <w:rsid w:val="00D53EFA"/>
    <w:rsid w:val="00D57526"/>
    <w:rsid w:val="00D57E64"/>
    <w:rsid w:val="00D62DE6"/>
    <w:rsid w:val="00D63207"/>
    <w:rsid w:val="00D63908"/>
    <w:rsid w:val="00D63B54"/>
    <w:rsid w:val="00D64B48"/>
    <w:rsid w:val="00D64F74"/>
    <w:rsid w:val="00D658B6"/>
    <w:rsid w:val="00D65B63"/>
    <w:rsid w:val="00D70394"/>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6C8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BAE"/>
    <w:rsid w:val="00F5058F"/>
    <w:rsid w:val="00F53945"/>
    <w:rsid w:val="00F568AE"/>
    <w:rsid w:val="00F568F9"/>
    <w:rsid w:val="00F56FF5"/>
    <w:rsid w:val="00F62E97"/>
    <w:rsid w:val="00F636B1"/>
    <w:rsid w:val="00F64169"/>
    <w:rsid w:val="00F703CE"/>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B6A53"/>
    <w:rsid w:val="00FC5245"/>
    <w:rsid w:val="00FC648F"/>
    <w:rsid w:val="00FC64BA"/>
    <w:rsid w:val="00FC69EC"/>
    <w:rsid w:val="00FC7C7D"/>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F179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0F179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0F179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0F179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0F179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0F179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0F179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179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0F179D"/>
    <w:pPr>
      <w:keepLines/>
      <w:numPr>
        <w:numId w:val="4"/>
      </w:numPr>
      <w:spacing w:before="120" w:after="120" w:line="240" w:lineRule="auto"/>
      <w:ind w:right="864"/>
    </w:pPr>
    <w:rPr>
      <w:rFonts w:ascii="Utopia" w:hAnsi="Utopia"/>
      <w:sz w:val="18"/>
    </w:rPr>
  </w:style>
  <w:style w:type="character" w:customStyle="1" w:styleId="CodeBold">
    <w:name w:val="Code Bold"/>
    <w:rsid w:val="000F179D"/>
    <w:rPr>
      <w:rFonts w:ascii="TheSansMonoConBlack" w:hAnsi="TheSansMonoConBlack"/>
      <w:sz w:val="18"/>
    </w:rPr>
  </w:style>
  <w:style w:type="paragraph" w:customStyle="1" w:styleId="ChapterNumber">
    <w:name w:val="Chapter Number"/>
    <w:next w:val="Normal"/>
    <w:autoRedefine/>
    <w:qFormat/>
    <w:rsid w:val="000F179D"/>
    <w:pPr>
      <w:keepNext/>
      <w:spacing w:after="240"/>
    </w:pPr>
    <w:rPr>
      <w:rFonts w:ascii="Arial" w:hAnsi="Arial"/>
      <w:b/>
      <w:caps/>
      <w:sz w:val="28"/>
      <w:szCs w:val="28"/>
    </w:rPr>
  </w:style>
  <w:style w:type="paragraph" w:customStyle="1" w:styleId="ChapterTitle">
    <w:name w:val="Chapter Title"/>
    <w:next w:val="Normal"/>
    <w:rsid w:val="000F179D"/>
    <w:pPr>
      <w:spacing w:before="240" w:after="1200"/>
    </w:pPr>
    <w:rPr>
      <w:rFonts w:ascii="Arial Narrow" w:hAnsi="Arial Narrow"/>
      <w:b/>
      <w:sz w:val="60"/>
      <w:szCs w:val="48"/>
    </w:rPr>
  </w:style>
  <w:style w:type="paragraph" w:customStyle="1" w:styleId="FigureCaption">
    <w:name w:val="Figure Caption"/>
    <w:next w:val="Normal"/>
    <w:qFormat/>
    <w:rsid w:val="000F179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0F179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0F179D"/>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F179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0F179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0F179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0F179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0F179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0F179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0F179D"/>
    <w:pPr>
      <w:spacing w:before="120" w:after="120"/>
      <w:contextualSpacing/>
    </w:pPr>
    <w:rPr>
      <w:rFonts w:ascii="Utopia" w:hAnsi="Utopia"/>
      <w:sz w:val="18"/>
    </w:rPr>
  </w:style>
  <w:style w:type="paragraph" w:customStyle="1" w:styleId="TableCaption">
    <w:name w:val="Table Caption"/>
    <w:basedOn w:val="FigureCaption"/>
    <w:next w:val="Normal"/>
    <w:qFormat/>
    <w:rsid w:val="000F179D"/>
    <w:pPr>
      <w:spacing w:after="120"/>
    </w:pPr>
  </w:style>
  <w:style w:type="paragraph" w:customStyle="1" w:styleId="TableHead">
    <w:name w:val="Table Head"/>
    <w:next w:val="Normal"/>
    <w:rsid w:val="000F179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0F179D"/>
    <w:pPr>
      <w:spacing w:before="60" w:after="240"/>
      <w:contextualSpacing/>
    </w:pPr>
    <w:rPr>
      <w:rFonts w:ascii="Utopia" w:hAnsi="Utopia"/>
      <w:i/>
      <w:sz w:val="18"/>
    </w:rPr>
  </w:style>
  <w:style w:type="table" w:styleId="TableGrid">
    <w:name w:val="Table Grid"/>
    <w:basedOn w:val="TableNormal"/>
    <w:rsid w:val="000F179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0F179D"/>
    <w:pPr>
      <w:numPr>
        <w:numId w:val="0"/>
      </w:numPr>
      <w:ind w:left="864"/>
    </w:pPr>
  </w:style>
  <w:style w:type="paragraph" w:customStyle="1" w:styleId="NumList">
    <w:name w:val="Num List"/>
    <w:basedOn w:val="Normal"/>
    <w:rsid w:val="000F179D"/>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0F179D"/>
    <w:pPr>
      <w:spacing w:before="0"/>
      <w:ind w:left="0" w:right="0"/>
      <w:jc w:val="right"/>
    </w:pPr>
    <w:rPr>
      <w:i w:val="0"/>
    </w:rPr>
  </w:style>
  <w:style w:type="paragraph" w:customStyle="1" w:styleId="ExerciseHead">
    <w:name w:val="Exercise Head"/>
    <w:basedOn w:val="Normal"/>
    <w:next w:val="Normal"/>
    <w:rsid w:val="000F179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0F179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0F179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0F179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0F179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0F179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0F179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0F179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0F179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0F179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0F179D"/>
  </w:style>
  <w:style w:type="paragraph" w:customStyle="1" w:styleId="SideBarSubhead">
    <w:name w:val="Side Bar Subhead"/>
    <w:basedOn w:val="Normal"/>
    <w:rsid w:val="000F179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0F179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0F179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0F179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0F179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0F179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0F179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0F179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0F179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0F179D"/>
    <w:pPr>
      <w:spacing w:before="120" w:after="120"/>
    </w:pPr>
    <w:rPr>
      <w:rFonts w:ascii="Arial" w:hAnsi="Arial"/>
      <w:sz w:val="18"/>
    </w:rPr>
  </w:style>
  <w:style w:type="paragraph" w:styleId="Revision">
    <w:name w:val="Revision"/>
    <w:hidden/>
    <w:uiPriority w:val="99"/>
    <w:semiHidden/>
    <w:rsid w:val="000F179D"/>
    <w:rPr>
      <w:rFonts w:ascii="Calibri" w:eastAsia="Calibri" w:hAnsi="Calibri"/>
      <w:sz w:val="22"/>
      <w:szCs w:val="22"/>
    </w:rPr>
  </w:style>
  <w:style w:type="character" w:styleId="IntenseEmphasis">
    <w:name w:val="Intense Emphasis"/>
    <w:basedOn w:val="DefaultParagraphFont"/>
    <w:uiPriority w:val="21"/>
    <w:qFormat/>
    <w:rsid w:val="000F179D"/>
    <w:rPr>
      <w:b/>
      <w:bCs/>
      <w:i/>
      <w:iCs/>
      <w:color w:val="auto"/>
    </w:rPr>
  </w:style>
  <w:style w:type="character" w:styleId="Emphasis">
    <w:name w:val="Emphasis"/>
    <w:basedOn w:val="DefaultParagraphFont"/>
    <w:qFormat/>
    <w:rsid w:val="000F179D"/>
    <w:rPr>
      <w:i/>
      <w:iCs/>
    </w:rPr>
  </w:style>
  <w:style w:type="character" w:styleId="Strong">
    <w:name w:val="Strong"/>
    <w:basedOn w:val="DefaultParagraphFont"/>
    <w:qFormat/>
    <w:rsid w:val="000F179D"/>
    <w:rPr>
      <w:b/>
      <w:bCs/>
    </w:rPr>
  </w:style>
  <w:style w:type="paragraph" w:styleId="Subtitle">
    <w:name w:val="Subtitle"/>
    <w:basedOn w:val="Normal"/>
    <w:next w:val="Normal"/>
    <w:link w:val="SubtitleChar"/>
    <w:qFormat/>
    <w:rsid w:val="000F179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0F179D"/>
    <w:rPr>
      <w:rFonts w:ascii="ZapfDingbats" w:hAnsi="ZapfDingbats"/>
      <w:color w:val="auto"/>
      <w:szCs w:val="24"/>
    </w:rPr>
  </w:style>
  <w:style w:type="paragraph" w:customStyle="1" w:styleId="Code">
    <w:name w:val="Code"/>
    <w:basedOn w:val="Normal"/>
    <w:link w:val="CodeChar"/>
    <w:qFormat/>
    <w:rsid w:val="000F179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0F179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yperlink" Target="http://www.asp.net/web-api/overview/formats-and-model-binding/content-negotiation"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22483E6-E9AC-4608-96F6-4BC9C510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1279</TotalTime>
  <Pages>13</Pages>
  <Words>3763</Words>
  <Characters>21452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67</cp:revision>
  <cp:lastPrinted>2012-09-27T18:23:00Z</cp:lastPrinted>
  <dcterms:created xsi:type="dcterms:W3CDTF">2014-05-21T00:09:00Z</dcterms:created>
  <dcterms:modified xsi:type="dcterms:W3CDTF">2014-05-30T00:50:00Z</dcterms:modified>
</cp:coreProperties>
</file>