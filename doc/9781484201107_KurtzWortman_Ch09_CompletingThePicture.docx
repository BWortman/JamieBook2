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DF762B" w14:textId="069A4F07" w:rsidR="00B44665" w:rsidRDefault="00AC3FC8" w:rsidP="002B4303">
      <w:pPr>
        <w:pStyle w:val="ChapterTitle"/>
        <w:tabs>
          <w:tab w:val="left" w:pos="1170"/>
        </w:tabs>
      </w:pPr>
      <w:r>
        <w:t>Completing the Picture</w:t>
      </w:r>
    </w:p>
    <w:p w14:paraId="56618B95" w14:textId="2FC7F8E4" w:rsidR="00542008" w:rsidRDefault="00542008" w:rsidP="00445C9F">
      <w:pPr>
        <w:pStyle w:val="BodyTextFirst"/>
      </w:pPr>
      <w:r>
        <w:t>In his must-read book, Working Effectively with Legacy Code, Michael Feathers states:</w:t>
      </w:r>
    </w:p>
    <w:p w14:paraId="3AF93679" w14:textId="2223925C" w:rsidR="00542008" w:rsidRDefault="00542008" w:rsidP="00542008">
      <w:pPr>
        <w:pStyle w:val="Quote"/>
      </w:pPr>
      <w:r>
        <w:t>Code without tests is bad code. It doesn't matter how well written it is; it doesn't matter how pretty or object-oriented or well-encapsulated it is. With tests, we can change the behavior of our code quickly and verifiably. Without them, we really don't know if our code is getting better or worse.</w:t>
      </w:r>
    </w:p>
    <w:p w14:paraId="5BEAD5DF" w14:textId="37AE5F75" w:rsidR="00D950E8" w:rsidRDefault="00D950E8" w:rsidP="00D950E8">
      <w:pPr>
        <w:pStyle w:val="BodyTextCont"/>
      </w:pPr>
      <w:r>
        <w:t xml:space="preserve">Those are strong words. However, we completely agree with him. What he calls </w:t>
      </w:r>
      <w:r w:rsidRPr="00D950E8">
        <w:t xml:space="preserve">the </w:t>
      </w:r>
      <w:r>
        <w:t>"</w:t>
      </w:r>
      <w:r w:rsidRPr="00D950E8">
        <w:rPr>
          <w:rStyle w:val="Emphasis"/>
          <w:i w:val="0"/>
          <w:iCs w:val="0"/>
        </w:rPr>
        <w:t>Cover [with tests] and Modify</w:t>
      </w:r>
      <w:r>
        <w:rPr>
          <w:rStyle w:val="Emphasis"/>
        </w:rPr>
        <w:t>"</w:t>
      </w:r>
      <w:r w:rsidRPr="00D950E8">
        <w:t xml:space="preserve"> appro</w:t>
      </w:r>
      <w:r>
        <w:t xml:space="preserve">ach is </w:t>
      </w:r>
      <w:proofErr w:type="spellStart"/>
      <w:r>
        <w:t>demonstratably</w:t>
      </w:r>
      <w:proofErr w:type="spellEnd"/>
      <w:r>
        <w:t xml:space="preserve"> more efficient than </w:t>
      </w:r>
      <w:r w:rsidRPr="00D950E8">
        <w:t xml:space="preserve">the </w:t>
      </w:r>
      <w:r>
        <w:t>"</w:t>
      </w:r>
      <w:r w:rsidRPr="00D950E8">
        <w:rPr>
          <w:rStyle w:val="Emphasis"/>
          <w:i w:val="0"/>
          <w:iCs w:val="0"/>
        </w:rPr>
        <w:t>Edit and Pray [because there are no automated tests]</w:t>
      </w:r>
      <w:r>
        <w:rPr>
          <w:rStyle w:val="Emphasis"/>
        </w:rPr>
        <w:t>"</w:t>
      </w:r>
      <w:r w:rsidRPr="00D950E8">
        <w:t xml:space="preserve"> approach. And although most of us know this, either through our formal education or through the "school of hard knocks", oftentimes we find ourselves writing what Mr. Feathers calls "</w:t>
      </w:r>
      <w:r w:rsidR="00B56069">
        <w:t>bad</w:t>
      </w:r>
      <w:r>
        <w:t xml:space="preserve"> code". The reasons vary, but typically it</w:t>
      </w:r>
      <w:r w:rsidR="00B56069">
        <w:t>'</w:t>
      </w:r>
      <w:r>
        <w:t xml:space="preserve">s because writing testable code can be difficult, especially </w:t>
      </w:r>
      <w:r w:rsidR="00B56069">
        <w:t>when developing on top of certain frameworks.</w:t>
      </w:r>
    </w:p>
    <w:p w14:paraId="5E789C7D" w14:textId="5AA1C4FC" w:rsidR="00B56069" w:rsidRDefault="00B56069" w:rsidP="00B56069">
      <w:pPr>
        <w:pStyle w:val="BodyTextCont"/>
      </w:pPr>
      <w:r>
        <w:t>The good news, in this regard, is that ASP.NET Web API was developed with testability in mind</w:t>
      </w:r>
      <w:r w:rsidR="00AC3FC8">
        <w:t>. I</w:t>
      </w:r>
      <w:r>
        <w:t xml:space="preserve">n this chapter we will demonstrate how to achieve high levels of </w:t>
      </w:r>
      <w:r w:rsidR="00857B9C">
        <w:t>code coverage relatively easily, and how to safely refactor code.</w:t>
      </w:r>
    </w:p>
    <w:p w14:paraId="53B82A29" w14:textId="314BE532" w:rsidR="002A794A" w:rsidRDefault="00AC3FC8" w:rsidP="00AC3FC8">
      <w:pPr>
        <w:pStyle w:val="BodyTextCont"/>
      </w:pPr>
      <w:r>
        <w:t>Finally, based on feedback from the previous edition of the book, we will demonstrate how to consume the task-management service using a simple ASP.NET MVC Web application.</w:t>
      </w:r>
    </w:p>
    <w:p w14:paraId="4C44E59F" w14:textId="5C4C7F1A" w:rsidR="00CD7A9D" w:rsidRDefault="00162E18" w:rsidP="00AC3FC8">
      <w:pPr>
        <w:pStyle w:val="BodyTextCont"/>
      </w:pPr>
      <w:r>
        <w:t>We're in the homestretch now, so l</w:t>
      </w:r>
      <w:r w:rsidR="00CD7A9D">
        <w:t xml:space="preserve">et's </w:t>
      </w:r>
      <w:r>
        <w:t>finish strong</w:t>
      </w:r>
      <w:r w:rsidR="00CD7A9D">
        <w:t>!</w:t>
      </w:r>
    </w:p>
    <w:p w14:paraId="5A013875" w14:textId="7BDFD337" w:rsidR="002A794A" w:rsidRDefault="002A794A" w:rsidP="00445C9F">
      <w:pPr>
        <w:pStyle w:val="Heading1"/>
      </w:pPr>
      <w:r>
        <w:t>Testing the API</w:t>
      </w:r>
    </w:p>
    <w:p w14:paraId="126C2ACD" w14:textId="5D2F4178" w:rsidR="00445C9F" w:rsidRDefault="00CD7A9D" w:rsidP="003F7329">
      <w:pPr>
        <w:pStyle w:val="BodyTextFirst"/>
      </w:pPr>
      <w:r>
        <w:t xml:space="preserve">Our </w:t>
      </w:r>
      <w:r w:rsidR="00162E18">
        <w:t xml:space="preserve">usual </w:t>
      </w:r>
      <w:r>
        <w:t>approach to automated testing employs a mix of integration tests and unit tests, with a bias towards unit tests. This is because</w:t>
      </w:r>
      <w:r w:rsidR="003F7329">
        <w:t xml:space="preserve"> though integration tests are needed to ensure everything works together, unit tests typically provide much less "friction" when trying to achieve high levels of code coverage</w:t>
      </w:r>
      <w:r w:rsidR="00E141D6">
        <w:t xml:space="preserve"> (e.g., unit tests don't require access to a database).</w:t>
      </w:r>
    </w:p>
    <w:p w14:paraId="30053C25" w14:textId="4228D7B8" w:rsidR="00162E18" w:rsidRDefault="00F8688B" w:rsidP="00162E18">
      <w:pPr>
        <w:pStyle w:val="BodyTextCont"/>
      </w:pPr>
      <w:r>
        <w:t xml:space="preserve">In this section we will test the </w:t>
      </w:r>
      <w:r w:rsidRPr="00DD031F">
        <w:rPr>
          <w:rStyle w:val="Emphasis"/>
        </w:rPr>
        <w:t>Get Tasks</w:t>
      </w:r>
      <w:r>
        <w:t xml:space="preserve"> operation. We have chosen </w:t>
      </w:r>
      <w:r w:rsidRPr="00F8688B">
        <w:rPr>
          <w:rStyle w:val="Emphasis"/>
        </w:rPr>
        <w:t>Get Tasks</w:t>
      </w:r>
      <w:r>
        <w:t xml:space="preserve"> because it represents a superset of most of the other operations; i.e., it involves paging, database access, type mapping, hypermedia links, etc. We'll begin by putting unit tests in place, and then we'll go end-to-end with an integration test.</w:t>
      </w:r>
      <w:r w:rsidR="00924D5A" w:rsidRPr="00924D5A">
        <w:t xml:space="preserve"> </w:t>
      </w:r>
      <w:r w:rsidR="00924D5A">
        <w:t xml:space="preserve">A familiarity with </w:t>
      </w:r>
      <w:proofErr w:type="spellStart"/>
      <w:r w:rsidR="00924D5A">
        <w:t>NUnit</w:t>
      </w:r>
      <w:proofErr w:type="spellEnd"/>
      <w:r w:rsidR="00924D5A">
        <w:t xml:space="preserve"> and </w:t>
      </w:r>
      <w:proofErr w:type="spellStart"/>
      <w:r w:rsidR="00924D5A">
        <w:t>Moq</w:t>
      </w:r>
      <w:proofErr w:type="spellEnd"/>
      <w:r w:rsidR="00924D5A">
        <w:t xml:space="preserve"> would be helpful at this point; however, you will still be able to benefit by following along with the test implementation, regardless of your experience with these frameworks.</w:t>
      </w:r>
    </w:p>
    <w:p w14:paraId="13CDD4B2" w14:textId="572C3313" w:rsidR="00445C9F" w:rsidRDefault="00445C9F" w:rsidP="00445C9F">
      <w:pPr>
        <w:pStyle w:val="Heading2"/>
      </w:pPr>
      <w:r>
        <w:lastRenderedPageBreak/>
        <w:t>Unit Testing</w:t>
      </w:r>
    </w:p>
    <w:p w14:paraId="561D3D92" w14:textId="21847AEB" w:rsidR="00D26E2B" w:rsidRDefault="00D26E2B" w:rsidP="00D26E2B">
      <w:pPr>
        <w:pStyle w:val="BodyTextFirst"/>
      </w:pPr>
      <w:r>
        <w:t xml:space="preserve">The first thing we need to do is add </w:t>
      </w:r>
      <w:r w:rsidR="00182F7F">
        <w:t xml:space="preserve">some </w:t>
      </w:r>
      <w:r>
        <w:t>dependencies</w:t>
      </w:r>
      <w:r w:rsidR="00182F7F">
        <w:t xml:space="preserve"> to the </w:t>
      </w:r>
      <w:r w:rsidR="00182F7F" w:rsidRPr="00D26E2B">
        <w:t>WebApi2Book.Web.Api.Tests</w:t>
      </w:r>
      <w:r w:rsidR="00182F7F">
        <w:t xml:space="preserve"> project</w:t>
      </w:r>
      <w:r>
        <w:t>. With the solution open, run the following commands in the Package Manager Console</w:t>
      </w:r>
      <w:r w:rsidR="0011067D">
        <w:t xml:space="preserve"> to install the testing and mocking frameworks that we introduced in Chapter 3, respectively</w:t>
      </w:r>
      <w:r>
        <w:t>:</w:t>
      </w:r>
    </w:p>
    <w:p w14:paraId="3ACFECCC" w14:textId="5122DD47" w:rsidR="00D26E2B" w:rsidRDefault="00D26E2B" w:rsidP="00D26E2B">
      <w:pPr>
        <w:pStyle w:val="Code"/>
      </w:pPr>
      <w:r w:rsidRPr="00D936C7">
        <w:rPr>
          <w:highlight w:val="white"/>
        </w:rPr>
        <w:t xml:space="preserve">install-package </w:t>
      </w:r>
      <w:r>
        <w:rPr>
          <w:highlight w:val="white"/>
        </w:rPr>
        <w:t>NUnit</w:t>
      </w:r>
      <w:r w:rsidRPr="00D936C7">
        <w:rPr>
          <w:highlight w:val="white"/>
        </w:rPr>
        <w:t xml:space="preserve"> </w:t>
      </w:r>
      <w:r w:rsidRPr="00D26E2B">
        <w:t>WebApi2Book.Web.Api.Tests</w:t>
      </w:r>
    </w:p>
    <w:p w14:paraId="20F006B3" w14:textId="63BDE4F5" w:rsidR="005F7AA5" w:rsidRPr="005F7AA5" w:rsidRDefault="005F7AA5" w:rsidP="005F7AA5">
      <w:pPr>
        <w:pStyle w:val="Code"/>
      </w:pPr>
      <w:r w:rsidRPr="005F7AA5">
        <w:rPr>
          <w:highlight w:val="white"/>
        </w:rPr>
        <w:t xml:space="preserve">install-package </w:t>
      </w:r>
      <w:r>
        <w:rPr>
          <w:highlight w:val="white"/>
        </w:rPr>
        <w:t>Moq</w:t>
      </w:r>
      <w:r w:rsidRPr="005F7AA5">
        <w:rPr>
          <w:highlight w:val="white"/>
        </w:rPr>
        <w:t xml:space="preserve"> </w:t>
      </w:r>
      <w:r w:rsidRPr="005F7AA5">
        <w:t>WebApi2Book.Web.Api.Tests</w:t>
      </w:r>
    </w:p>
    <w:p w14:paraId="7C276B10" w14:textId="2A1F1063" w:rsidR="005062B8" w:rsidRDefault="00182F7F" w:rsidP="005F7AA5">
      <w:pPr>
        <w:pStyle w:val="BodyTextCont"/>
      </w:pPr>
      <w:r>
        <w:t xml:space="preserve">Next, run the following commands, </w:t>
      </w:r>
      <w:r w:rsidRPr="00182F7F">
        <w:rPr>
          <w:rStyle w:val="Emphasis"/>
        </w:rPr>
        <w:t>in this order</w:t>
      </w:r>
      <w:r>
        <w:t>, in the Package Manager Console to install some ASP.NET Web API framework dependencies:</w:t>
      </w:r>
    </w:p>
    <w:p w14:paraId="08234C5F" w14:textId="52472221" w:rsidR="00A71D55" w:rsidRDefault="00A71D55" w:rsidP="00182F7F">
      <w:pPr>
        <w:pStyle w:val="Code"/>
      </w:pPr>
      <w:r w:rsidRPr="00A71D55">
        <w:t xml:space="preserve">install-package </w:t>
      </w:r>
      <w:proofErr w:type="spellStart"/>
      <w:r w:rsidRPr="00A71D55">
        <w:t>Microsoft.AspNet.WebApi.WebHost</w:t>
      </w:r>
      <w:proofErr w:type="spellEnd"/>
      <w:r w:rsidRPr="00A71D55">
        <w:t xml:space="preserve"> WebApi2Book.Web.Api.Tests</w:t>
      </w:r>
    </w:p>
    <w:p w14:paraId="0FBEF2F1" w14:textId="5074885E" w:rsidR="00A71D55" w:rsidRDefault="00A71D55" w:rsidP="00182F7F">
      <w:pPr>
        <w:pStyle w:val="Code"/>
      </w:pPr>
      <w:r w:rsidRPr="00A71D55">
        <w:t xml:space="preserve">install-package </w:t>
      </w:r>
      <w:proofErr w:type="spellStart"/>
      <w:r w:rsidRPr="00A71D55">
        <w:t>Microsoft.Net.Http</w:t>
      </w:r>
      <w:proofErr w:type="spellEnd"/>
      <w:r w:rsidRPr="00A71D55">
        <w:t xml:space="preserve"> WebApi2Book.Web.Api.Tests</w:t>
      </w:r>
    </w:p>
    <w:p w14:paraId="29E3157C" w14:textId="275BD520" w:rsidR="00182F7F" w:rsidRDefault="00BC1C3A" w:rsidP="005F7AA5">
      <w:pPr>
        <w:pStyle w:val="BodyTextCont"/>
      </w:pPr>
      <w:r>
        <w:t xml:space="preserve">Now that the external dependencies have been added, add the following project references to the </w:t>
      </w:r>
      <w:r w:rsidRPr="00BC1C3A">
        <w:rPr>
          <w:rStyle w:val="CodeInline"/>
        </w:rPr>
        <w:t>WebApi2Book.Web.Api.Tests</w:t>
      </w:r>
      <w:r>
        <w:t xml:space="preserve"> project:</w:t>
      </w:r>
    </w:p>
    <w:p w14:paraId="2B6433CF" w14:textId="51B892F6" w:rsidR="00BC1C3A" w:rsidRDefault="00BC1C3A" w:rsidP="00BC1C3A">
      <w:pPr>
        <w:pStyle w:val="Code"/>
      </w:pPr>
      <w:r w:rsidRPr="00BC1C3A">
        <w:t>WebApi2Book.Data</w:t>
      </w:r>
    </w:p>
    <w:p w14:paraId="30EACBFF" w14:textId="6935287D" w:rsidR="00BC1C3A" w:rsidRDefault="00BC1C3A" w:rsidP="00BC1C3A">
      <w:pPr>
        <w:pStyle w:val="Code"/>
      </w:pPr>
      <w:r w:rsidRPr="00BC1C3A">
        <w:t>WebApi2Book.Web.Api.Models</w:t>
      </w:r>
    </w:p>
    <w:p w14:paraId="375F3D05" w14:textId="3DED877E" w:rsidR="00BC1C3A" w:rsidRDefault="00BC1C3A" w:rsidP="00BC1C3A">
      <w:pPr>
        <w:pStyle w:val="Code"/>
      </w:pPr>
      <w:r w:rsidRPr="00BC1C3A">
        <w:t>WebApi2Book.Web.Api</w:t>
      </w:r>
    </w:p>
    <w:p w14:paraId="0A3F5D94" w14:textId="77777777" w:rsidR="00AB55A6" w:rsidRDefault="00AB55A6" w:rsidP="00AB55A6">
      <w:pPr>
        <w:pStyle w:val="Heading3"/>
      </w:pPr>
      <w:r>
        <w:t>Testing the Controller</w:t>
      </w:r>
    </w:p>
    <w:p w14:paraId="28CFDFAA" w14:textId="3BF59D34" w:rsidR="00BC1C3A" w:rsidRDefault="00BC1C3A" w:rsidP="00AB55A6">
      <w:pPr>
        <w:pStyle w:val="BodyTextFirst"/>
      </w:pPr>
      <w:r>
        <w:t xml:space="preserve">At last, we are ready to write some code. Implement the </w:t>
      </w:r>
      <w:proofErr w:type="spellStart"/>
      <w:r>
        <w:t>TasksControllerTest</w:t>
      </w:r>
      <w:proofErr w:type="spellEnd"/>
      <w:r>
        <w:t xml:space="preserve"> class as follows:</w:t>
      </w:r>
    </w:p>
    <w:p w14:paraId="73651A17" w14:textId="77777777" w:rsidR="00BC1C3A" w:rsidRPr="00BC1C3A" w:rsidRDefault="00BC1C3A" w:rsidP="00BC1C3A">
      <w:pPr>
        <w:pStyle w:val="Code"/>
      </w:pPr>
      <w:r w:rsidRPr="00BC1C3A">
        <w:t>using System;</w:t>
      </w:r>
    </w:p>
    <w:p w14:paraId="08A6D2BB" w14:textId="77777777" w:rsidR="00BC1C3A" w:rsidRPr="00BC1C3A" w:rsidRDefault="00BC1C3A" w:rsidP="00BC1C3A">
      <w:pPr>
        <w:pStyle w:val="Code"/>
      </w:pPr>
      <w:r w:rsidRPr="00BC1C3A">
        <w:t>using System.Net.Http;</w:t>
      </w:r>
    </w:p>
    <w:p w14:paraId="02EEF27B" w14:textId="77777777" w:rsidR="00BC1C3A" w:rsidRPr="00BC1C3A" w:rsidRDefault="00BC1C3A" w:rsidP="00BC1C3A">
      <w:pPr>
        <w:pStyle w:val="Code"/>
      </w:pPr>
      <w:r w:rsidRPr="00BC1C3A">
        <w:t>using System.Web.Http;</w:t>
      </w:r>
    </w:p>
    <w:p w14:paraId="23D9020C" w14:textId="77777777" w:rsidR="00BC1C3A" w:rsidRPr="00BC1C3A" w:rsidRDefault="00BC1C3A" w:rsidP="00BC1C3A">
      <w:pPr>
        <w:pStyle w:val="Code"/>
      </w:pPr>
      <w:r w:rsidRPr="00BC1C3A">
        <w:t>using Moq;</w:t>
      </w:r>
    </w:p>
    <w:p w14:paraId="57304407" w14:textId="77777777" w:rsidR="00BC1C3A" w:rsidRPr="00BC1C3A" w:rsidRDefault="00BC1C3A" w:rsidP="00BC1C3A">
      <w:pPr>
        <w:pStyle w:val="Code"/>
      </w:pPr>
      <w:r w:rsidRPr="00BC1C3A">
        <w:t>using NUnit.Framework;</w:t>
      </w:r>
    </w:p>
    <w:p w14:paraId="71AE9DD3" w14:textId="77777777" w:rsidR="00BC1C3A" w:rsidRPr="00BC1C3A" w:rsidRDefault="00BC1C3A" w:rsidP="00BC1C3A">
      <w:pPr>
        <w:pStyle w:val="Code"/>
      </w:pPr>
      <w:r w:rsidRPr="00BC1C3A">
        <w:t>using WebApi2Book.Data;</w:t>
      </w:r>
    </w:p>
    <w:p w14:paraId="52E9AD53" w14:textId="77777777" w:rsidR="00BC1C3A" w:rsidRPr="00BC1C3A" w:rsidRDefault="00BC1C3A" w:rsidP="00BC1C3A">
      <w:pPr>
        <w:pStyle w:val="Code"/>
      </w:pPr>
      <w:r w:rsidRPr="00BC1C3A">
        <w:t>using WebApi2Book.Web.Api.Controllers.V1;</w:t>
      </w:r>
    </w:p>
    <w:p w14:paraId="69AB24CA" w14:textId="77777777" w:rsidR="00BC1C3A" w:rsidRPr="00BC1C3A" w:rsidRDefault="00BC1C3A" w:rsidP="00BC1C3A">
      <w:pPr>
        <w:pStyle w:val="Code"/>
      </w:pPr>
      <w:r w:rsidRPr="00BC1C3A">
        <w:t>using WebApi2Book.Web.Api.InquiryProcessing;</w:t>
      </w:r>
    </w:p>
    <w:p w14:paraId="65AF38D7" w14:textId="77777777" w:rsidR="00BC1C3A" w:rsidRPr="00BC1C3A" w:rsidRDefault="00BC1C3A" w:rsidP="00BC1C3A">
      <w:pPr>
        <w:pStyle w:val="Code"/>
      </w:pPr>
      <w:r w:rsidRPr="00BC1C3A">
        <w:t>using WebApi2Book.Web.Api.MaintenanceProcessing;</w:t>
      </w:r>
    </w:p>
    <w:p w14:paraId="0E2479AF" w14:textId="77777777" w:rsidR="00BC1C3A" w:rsidRPr="00BC1C3A" w:rsidRDefault="00BC1C3A" w:rsidP="00BC1C3A">
      <w:pPr>
        <w:pStyle w:val="Code"/>
      </w:pPr>
      <w:r w:rsidRPr="00BC1C3A">
        <w:t>using WebApi2Book.Web.Api.Models;</w:t>
      </w:r>
    </w:p>
    <w:p w14:paraId="285CDF6E" w14:textId="77777777" w:rsidR="00BC1C3A" w:rsidRPr="00BC1C3A" w:rsidRDefault="00BC1C3A" w:rsidP="00BC1C3A">
      <w:pPr>
        <w:pStyle w:val="Code"/>
      </w:pPr>
    </w:p>
    <w:p w14:paraId="0DF442ED" w14:textId="77777777" w:rsidR="00BC1C3A" w:rsidRPr="00BC1C3A" w:rsidRDefault="00BC1C3A" w:rsidP="00BC1C3A">
      <w:pPr>
        <w:pStyle w:val="Code"/>
      </w:pPr>
      <w:r w:rsidRPr="00BC1C3A">
        <w:t>namespace WebApi2Book.Web.Api.Tests.Controllers.V1</w:t>
      </w:r>
    </w:p>
    <w:p w14:paraId="6EB827E8" w14:textId="77777777" w:rsidR="00BC1C3A" w:rsidRPr="00BC1C3A" w:rsidRDefault="00BC1C3A" w:rsidP="00BC1C3A">
      <w:pPr>
        <w:pStyle w:val="Code"/>
      </w:pPr>
      <w:r w:rsidRPr="00BC1C3A">
        <w:t>{</w:t>
      </w:r>
    </w:p>
    <w:p w14:paraId="29DFD6C2" w14:textId="77777777" w:rsidR="00BC1C3A" w:rsidRPr="00BC1C3A" w:rsidRDefault="00BC1C3A" w:rsidP="00BC1C3A">
      <w:pPr>
        <w:pStyle w:val="Code"/>
      </w:pPr>
      <w:r w:rsidRPr="00BC1C3A">
        <w:t xml:space="preserve">    [TestFixture]</w:t>
      </w:r>
    </w:p>
    <w:p w14:paraId="0B3EA47A" w14:textId="77777777" w:rsidR="00BC1C3A" w:rsidRPr="00BC1C3A" w:rsidRDefault="00BC1C3A" w:rsidP="00BC1C3A">
      <w:pPr>
        <w:pStyle w:val="Code"/>
      </w:pPr>
      <w:r w:rsidRPr="00BC1C3A">
        <w:t xml:space="preserve">    public class TasksControllerTest</w:t>
      </w:r>
    </w:p>
    <w:p w14:paraId="7D38812E" w14:textId="77777777" w:rsidR="00BC1C3A" w:rsidRPr="00BC1C3A" w:rsidRDefault="00BC1C3A" w:rsidP="00BC1C3A">
      <w:pPr>
        <w:pStyle w:val="Code"/>
      </w:pPr>
      <w:r w:rsidRPr="00BC1C3A">
        <w:t xml:space="preserve">    {</w:t>
      </w:r>
    </w:p>
    <w:p w14:paraId="7BC0CFFF" w14:textId="77777777" w:rsidR="00BC1C3A" w:rsidRPr="00BC1C3A" w:rsidRDefault="00BC1C3A" w:rsidP="00BC1C3A">
      <w:pPr>
        <w:pStyle w:val="Code"/>
      </w:pPr>
      <w:r w:rsidRPr="00BC1C3A">
        <w:t xml:space="preserve">        [SetUp]</w:t>
      </w:r>
    </w:p>
    <w:p w14:paraId="2EF86771" w14:textId="77777777" w:rsidR="00BC1C3A" w:rsidRPr="00BC1C3A" w:rsidRDefault="00BC1C3A" w:rsidP="00BC1C3A">
      <w:pPr>
        <w:pStyle w:val="Code"/>
      </w:pPr>
      <w:r w:rsidRPr="00BC1C3A">
        <w:t xml:space="preserve">        public void SetUp()</w:t>
      </w:r>
    </w:p>
    <w:p w14:paraId="0AA532FF" w14:textId="77777777" w:rsidR="00BC1C3A" w:rsidRPr="00BC1C3A" w:rsidRDefault="00BC1C3A" w:rsidP="00BC1C3A">
      <w:pPr>
        <w:pStyle w:val="Code"/>
      </w:pPr>
      <w:r w:rsidRPr="00BC1C3A">
        <w:t xml:space="preserve">        {</w:t>
      </w:r>
    </w:p>
    <w:p w14:paraId="7EA2050C" w14:textId="77777777" w:rsidR="00BC1C3A" w:rsidRPr="00BC1C3A" w:rsidRDefault="00BC1C3A" w:rsidP="00BC1C3A">
      <w:pPr>
        <w:pStyle w:val="Code"/>
      </w:pPr>
      <w:r w:rsidRPr="00BC1C3A">
        <w:t xml:space="preserve">            _</w:t>
      </w:r>
      <w:proofErr w:type="spellStart"/>
      <w:r w:rsidRPr="00BC1C3A">
        <w:t>pagedDataRequestFactoryMock</w:t>
      </w:r>
      <w:proofErr w:type="spellEnd"/>
      <w:r w:rsidRPr="00BC1C3A">
        <w:t xml:space="preserve"> = new Mock&lt;</w:t>
      </w:r>
      <w:proofErr w:type="spellStart"/>
      <w:r w:rsidRPr="00BC1C3A">
        <w:t>IPagedDataRequestFactory</w:t>
      </w:r>
      <w:proofErr w:type="spellEnd"/>
      <w:r w:rsidRPr="00BC1C3A">
        <w:t>&gt;();</w:t>
      </w:r>
    </w:p>
    <w:p w14:paraId="28A8A834" w14:textId="77777777" w:rsidR="00BC1C3A" w:rsidRPr="00BC1C3A" w:rsidRDefault="00BC1C3A" w:rsidP="00BC1C3A">
      <w:pPr>
        <w:pStyle w:val="Code"/>
      </w:pPr>
      <w:r w:rsidRPr="00BC1C3A">
        <w:t xml:space="preserve">            _</w:t>
      </w:r>
      <w:proofErr w:type="spellStart"/>
      <w:r w:rsidRPr="00BC1C3A">
        <w:t>allTasksInquiryProcessorMock</w:t>
      </w:r>
      <w:proofErr w:type="spellEnd"/>
      <w:r w:rsidRPr="00BC1C3A">
        <w:t xml:space="preserve"> = new Mock&lt;</w:t>
      </w:r>
      <w:proofErr w:type="spellStart"/>
      <w:r w:rsidRPr="00BC1C3A">
        <w:t>IAllTasksInquiryProcessor</w:t>
      </w:r>
      <w:proofErr w:type="spellEnd"/>
      <w:r w:rsidRPr="00BC1C3A">
        <w:t>&gt;();</w:t>
      </w:r>
    </w:p>
    <w:p w14:paraId="69499CB1" w14:textId="77777777" w:rsidR="00BC1C3A" w:rsidRPr="00BC1C3A" w:rsidRDefault="00BC1C3A" w:rsidP="00BC1C3A">
      <w:pPr>
        <w:pStyle w:val="Code"/>
      </w:pPr>
      <w:r w:rsidRPr="00BC1C3A">
        <w:t xml:space="preserve">            _</w:t>
      </w:r>
      <w:proofErr w:type="spellStart"/>
      <w:r w:rsidRPr="00BC1C3A">
        <w:t>taskByIdInquiryProcessorMock</w:t>
      </w:r>
      <w:proofErr w:type="spellEnd"/>
      <w:r w:rsidRPr="00BC1C3A">
        <w:t xml:space="preserve"> = new Mock&lt;</w:t>
      </w:r>
      <w:proofErr w:type="spellStart"/>
      <w:r w:rsidRPr="00BC1C3A">
        <w:t>ITaskByIdInquiryProcessor</w:t>
      </w:r>
      <w:proofErr w:type="spellEnd"/>
      <w:r w:rsidRPr="00BC1C3A">
        <w:t>&gt;();</w:t>
      </w:r>
    </w:p>
    <w:p w14:paraId="480D2F48" w14:textId="77777777" w:rsidR="00BC1C3A" w:rsidRPr="00BC1C3A" w:rsidRDefault="00BC1C3A" w:rsidP="00BC1C3A">
      <w:pPr>
        <w:pStyle w:val="Code"/>
      </w:pPr>
      <w:r w:rsidRPr="00BC1C3A">
        <w:t xml:space="preserve">            _</w:t>
      </w:r>
      <w:proofErr w:type="spellStart"/>
      <w:r w:rsidRPr="00BC1C3A">
        <w:t>addTaskMaintenanceProcessorMock</w:t>
      </w:r>
      <w:proofErr w:type="spellEnd"/>
      <w:r w:rsidRPr="00BC1C3A">
        <w:t xml:space="preserve"> = new Mock&lt;</w:t>
      </w:r>
      <w:proofErr w:type="spellStart"/>
      <w:r w:rsidRPr="00BC1C3A">
        <w:t>IAddTaskMaintenanceProcessor</w:t>
      </w:r>
      <w:proofErr w:type="spellEnd"/>
      <w:r w:rsidRPr="00BC1C3A">
        <w:t>&gt;();</w:t>
      </w:r>
    </w:p>
    <w:p w14:paraId="3CDBB619" w14:textId="77777777" w:rsidR="00BC1C3A" w:rsidRPr="00BC1C3A" w:rsidRDefault="00BC1C3A" w:rsidP="00BC1C3A">
      <w:pPr>
        <w:pStyle w:val="Code"/>
      </w:pPr>
      <w:r w:rsidRPr="00BC1C3A">
        <w:t xml:space="preserve">            _</w:t>
      </w:r>
      <w:proofErr w:type="spellStart"/>
      <w:r w:rsidRPr="00BC1C3A">
        <w:t>updateTaskMaintenanceProcessorMock</w:t>
      </w:r>
      <w:proofErr w:type="spellEnd"/>
      <w:r w:rsidRPr="00BC1C3A">
        <w:t xml:space="preserve"> = new Mock&lt;</w:t>
      </w:r>
      <w:proofErr w:type="spellStart"/>
      <w:r w:rsidRPr="00BC1C3A">
        <w:t>IUpdateTaskMaintenanceProcessor</w:t>
      </w:r>
      <w:proofErr w:type="spellEnd"/>
      <w:r w:rsidRPr="00BC1C3A">
        <w:t>&gt;();</w:t>
      </w:r>
    </w:p>
    <w:p w14:paraId="53E5A7DC" w14:textId="77777777" w:rsidR="00BC1C3A" w:rsidRPr="00BC1C3A" w:rsidRDefault="00BC1C3A" w:rsidP="00BC1C3A">
      <w:pPr>
        <w:pStyle w:val="Code"/>
      </w:pPr>
    </w:p>
    <w:p w14:paraId="2C658767" w14:textId="77777777" w:rsidR="00BC1C3A" w:rsidRPr="00BC1C3A" w:rsidRDefault="00BC1C3A" w:rsidP="00BC1C3A">
      <w:pPr>
        <w:pStyle w:val="Code"/>
      </w:pPr>
      <w:r w:rsidRPr="00BC1C3A">
        <w:t xml:space="preserve">            _controller = new </w:t>
      </w:r>
      <w:proofErr w:type="spellStart"/>
      <w:r w:rsidRPr="00BC1C3A">
        <w:t>TasksController</w:t>
      </w:r>
      <w:proofErr w:type="spellEnd"/>
      <w:r w:rsidRPr="00BC1C3A">
        <w:t>(</w:t>
      </w:r>
    </w:p>
    <w:p w14:paraId="4E084426" w14:textId="77777777" w:rsidR="00BC1C3A" w:rsidRPr="00BC1C3A" w:rsidRDefault="00BC1C3A" w:rsidP="00BC1C3A">
      <w:pPr>
        <w:pStyle w:val="Code"/>
      </w:pPr>
      <w:r w:rsidRPr="00BC1C3A">
        <w:t xml:space="preserve">                _</w:t>
      </w:r>
      <w:proofErr w:type="spellStart"/>
      <w:r w:rsidRPr="00BC1C3A">
        <w:t>addTaskMaintenanceProcessorMock.Object</w:t>
      </w:r>
      <w:proofErr w:type="spellEnd"/>
      <w:r w:rsidRPr="00BC1C3A">
        <w:t>,</w:t>
      </w:r>
    </w:p>
    <w:p w14:paraId="2E2B3574" w14:textId="77777777" w:rsidR="00BC1C3A" w:rsidRPr="00BC1C3A" w:rsidRDefault="00BC1C3A" w:rsidP="00BC1C3A">
      <w:pPr>
        <w:pStyle w:val="Code"/>
      </w:pPr>
      <w:r w:rsidRPr="00BC1C3A">
        <w:lastRenderedPageBreak/>
        <w:t xml:space="preserve">                _</w:t>
      </w:r>
      <w:proofErr w:type="spellStart"/>
      <w:r w:rsidRPr="00BC1C3A">
        <w:t>taskByIdInquiryProcessorMock.Object</w:t>
      </w:r>
      <w:proofErr w:type="spellEnd"/>
      <w:r w:rsidRPr="00BC1C3A">
        <w:t>,</w:t>
      </w:r>
    </w:p>
    <w:p w14:paraId="4AAE8034" w14:textId="77777777" w:rsidR="00BC1C3A" w:rsidRPr="00BC1C3A" w:rsidRDefault="00BC1C3A" w:rsidP="00BC1C3A">
      <w:pPr>
        <w:pStyle w:val="Code"/>
      </w:pPr>
      <w:r w:rsidRPr="00BC1C3A">
        <w:t xml:space="preserve">                _</w:t>
      </w:r>
      <w:proofErr w:type="spellStart"/>
      <w:r w:rsidRPr="00BC1C3A">
        <w:t>updateTaskMaintenanceProcessorMock.Object</w:t>
      </w:r>
      <w:proofErr w:type="spellEnd"/>
      <w:r w:rsidRPr="00BC1C3A">
        <w:t>,</w:t>
      </w:r>
    </w:p>
    <w:p w14:paraId="2379154C" w14:textId="77777777" w:rsidR="00BC1C3A" w:rsidRPr="00BC1C3A" w:rsidRDefault="00BC1C3A" w:rsidP="00BC1C3A">
      <w:pPr>
        <w:pStyle w:val="Code"/>
      </w:pPr>
      <w:r w:rsidRPr="00BC1C3A">
        <w:t xml:space="preserve">                _</w:t>
      </w:r>
      <w:proofErr w:type="spellStart"/>
      <w:r w:rsidRPr="00BC1C3A">
        <w:t>pagedDataRequestFactoryMock.Object</w:t>
      </w:r>
      <w:proofErr w:type="spellEnd"/>
      <w:r w:rsidRPr="00BC1C3A">
        <w:t>,</w:t>
      </w:r>
    </w:p>
    <w:p w14:paraId="7732C63E" w14:textId="77777777" w:rsidR="00BC1C3A" w:rsidRPr="00BC1C3A" w:rsidRDefault="00BC1C3A" w:rsidP="00BC1C3A">
      <w:pPr>
        <w:pStyle w:val="Code"/>
      </w:pPr>
      <w:r w:rsidRPr="00BC1C3A">
        <w:t xml:space="preserve">                _</w:t>
      </w:r>
      <w:proofErr w:type="spellStart"/>
      <w:r w:rsidRPr="00BC1C3A">
        <w:t>allTasksInquiryProcessorMock.Object</w:t>
      </w:r>
      <w:proofErr w:type="spellEnd"/>
      <w:r w:rsidRPr="00BC1C3A">
        <w:t>);</w:t>
      </w:r>
    </w:p>
    <w:p w14:paraId="71EC3D38" w14:textId="77777777" w:rsidR="00BC1C3A" w:rsidRPr="00BC1C3A" w:rsidRDefault="00BC1C3A" w:rsidP="00BC1C3A">
      <w:pPr>
        <w:pStyle w:val="Code"/>
      </w:pPr>
      <w:r w:rsidRPr="00BC1C3A">
        <w:t xml:space="preserve">        }</w:t>
      </w:r>
    </w:p>
    <w:p w14:paraId="0EF58190" w14:textId="77777777" w:rsidR="00BC1C3A" w:rsidRPr="00BC1C3A" w:rsidRDefault="00BC1C3A" w:rsidP="00BC1C3A">
      <w:pPr>
        <w:pStyle w:val="Code"/>
      </w:pPr>
    </w:p>
    <w:p w14:paraId="7B781A4C" w14:textId="77777777" w:rsidR="00BC1C3A" w:rsidRPr="00BC1C3A" w:rsidRDefault="00BC1C3A" w:rsidP="00BC1C3A">
      <w:pPr>
        <w:pStyle w:val="Code"/>
      </w:pPr>
      <w:r w:rsidRPr="00BC1C3A">
        <w:t xml:space="preserve">        private Mock&lt;</w:t>
      </w:r>
      <w:proofErr w:type="spellStart"/>
      <w:r w:rsidRPr="00BC1C3A">
        <w:t>IPagedDataRequestFactory</w:t>
      </w:r>
      <w:proofErr w:type="spellEnd"/>
      <w:r w:rsidRPr="00BC1C3A">
        <w:t>&gt; _</w:t>
      </w:r>
      <w:proofErr w:type="spellStart"/>
      <w:r w:rsidRPr="00BC1C3A">
        <w:t>pagedDataRequestFactoryMock</w:t>
      </w:r>
      <w:proofErr w:type="spellEnd"/>
      <w:r w:rsidRPr="00BC1C3A">
        <w:t>;</w:t>
      </w:r>
    </w:p>
    <w:p w14:paraId="4995BD29" w14:textId="77777777" w:rsidR="00BC1C3A" w:rsidRPr="00BC1C3A" w:rsidRDefault="00BC1C3A" w:rsidP="00BC1C3A">
      <w:pPr>
        <w:pStyle w:val="Code"/>
      </w:pPr>
      <w:r w:rsidRPr="00BC1C3A">
        <w:t xml:space="preserve">        private Mock&lt;</w:t>
      </w:r>
      <w:proofErr w:type="spellStart"/>
      <w:r w:rsidRPr="00BC1C3A">
        <w:t>IAllTasksInquiryProcessor</w:t>
      </w:r>
      <w:proofErr w:type="spellEnd"/>
      <w:r w:rsidRPr="00BC1C3A">
        <w:t>&gt; _</w:t>
      </w:r>
      <w:proofErr w:type="spellStart"/>
      <w:r w:rsidRPr="00BC1C3A">
        <w:t>allTasksInquiryProcessorMock</w:t>
      </w:r>
      <w:proofErr w:type="spellEnd"/>
      <w:r w:rsidRPr="00BC1C3A">
        <w:t>;</w:t>
      </w:r>
    </w:p>
    <w:p w14:paraId="1086A8F0" w14:textId="77777777" w:rsidR="00BC1C3A" w:rsidRPr="00BC1C3A" w:rsidRDefault="00BC1C3A" w:rsidP="00BC1C3A">
      <w:pPr>
        <w:pStyle w:val="Code"/>
      </w:pPr>
      <w:r w:rsidRPr="00BC1C3A">
        <w:t xml:space="preserve">        private Mock&lt;</w:t>
      </w:r>
      <w:proofErr w:type="spellStart"/>
      <w:r w:rsidRPr="00BC1C3A">
        <w:t>ITaskByIdInquiryProcessor</w:t>
      </w:r>
      <w:proofErr w:type="spellEnd"/>
      <w:r w:rsidRPr="00BC1C3A">
        <w:t>&gt; _</w:t>
      </w:r>
      <w:proofErr w:type="spellStart"/>
      <w:r w:rsidRPr="00BC1C3A">
        <w:t>taskByIdInquiryProcessorMock</w:t>
      </w:r>
      <w:proofErr w:type="spellEnd"/>
      <w:r w:rsidRPr="00BC1C3A">
        <w:t>;</w:t>
      </w:r>
    </w:p>
    <w:p w14:paraId="190BA6E7" w14:textId="77777777" w:rsidR="00BC1C3A" w:rsidRPr="00BC1C3A" w:rsidRDefault="00BC1C3A" w:rsidP="00BC1C3A">
      <w:pPr>
        <w:pStyle w:val="Code"/>
      </w:pPr>
      <w:r w:rsidRPr="00BC1C3A">
        <w:t xml:space="preserve">        private Mock&lt;</w:t>
      </w:r>
      <w:proofErr w:type="spellStart"/>
      <w:r w:rsidRPr="00BC1C3A">
        <w:t>IAddTaskMaintenanceProcessor</w:t>
      </w:r>
      <w:proofErr w:type="spellEnd"/>
      <w:r w:rsidRPr="00BC1C3A">
        <w:t>&gt; _</w:t>
      </w:r>
      <w:proofErr w:type="spellStart"/>
      <w:r w:rsidRPr="00BC1C3A">
        <w:t>addTaskMaintenanceProcessorMock</w:t>
      </w:r>
      <w:proofErr w:type="spellEnd"/>
      <w:r w:rsidRPr="00BC1C3A">
        <w:t>;</w:t>
      </w:r>
    </w:p>
    <w:p w14:paraId="6F0EA9BB" w14:textId="77777777" w:rsidR="00BC1C3A" w:rsidRPr="00BC1C3A" w:rsidRDefault="00BC1C3A" w:rsidP="00BC1C3A">
      <w:pPr>
        <w:pStyle w:val="Code"/>
      </w:pPr>
      <w:r w:rsidRPr="00BC1C3A">
        <w:t xml:space="preserve">        private Mock&lt;</w:t>
      </w:r>
      <w:proofErr w:type="spellStart"/>
      <w:r w:rsidRPr="00BC1C3A">
        <w:t>IUpdateTaskMaintenanceProcessor</w:t>
      </w:r>
      <w:proofErr w:type="spellEnd"/>
      <w:r w:rsidRPr="00BC1C3A">
        <w:t>&gt; _</w:t>
      </w:r>
      <w:proofErr w:type="spellStart"/>
      <w:r w:rsidRPr="00BC1C3A">
        <w:t>updateTaskMaintenanceProcessorMock</w:t>
      </w:r>
      <w:proofErr w:type="spellEnd"/>
      <w:r w:rsidRPr="00BC1C3A">
        <w:t>;</w:t>
      </w:r>
    </w:p>
    <w:p w14:paraId="20926585" w14:textId="77777777" w:rsidR="00BC1C3A" w:rsidRPr="00BC1C3A" w:rsidRDefault="00BC1C3A" w:rsidP="00BC1C3A">
      <w:pPr>
        <w:pStyle w:val="Code"/>
      </w:pPr>
    </w:p>
    <w:p w14:paraId="2B4D5916" w14:textId="77777777" w:rsidR="00BC1C3A" w:rsidRPr="00BC1C3A" w:rsidRDefault="00BC1C3A" w:rsidP="00BC1C3A">
      <w:pPr>
        <w:pStyle w:val="Code"/>
      </w:pPr>
      <w:r w:rsidRPr="00BC1C3A">
        <w:t xml:space="preserve">        private </w:t>
      </w:r>
      <w:proofErr w:type="spellStart"/>
      <w:r w:rsidRPr="00BC1C3A">
        <w:t>TasksController</w:t>
      </w:r>
      <w:proofErr w:type="spellEnd"/>
      <w:r w:rsidRPr="00BC1C3A">
        <w:t xml:space="preserve"> _controller;</w:t>
      </w:r>
    </w:p>
    <w:p w14:paraId="515F7C8E" w14:textId="77777777" w:rsidR="00BC1C3A" w:rsidRPr="00BC1C3A" w:rsidRDefault="00BC1C3A" w:rsidP="00BC1C3A">
      <w:pPr>
        <w:pStyle w:val="Code"/>
      </w:pPr>
    </w:p>
    <w:p w14:paraId="573A2C13" w14:textId="77777777" w:rsidR="00BC1C3A" w:rsidRPr="00BC1C3A" w:rsidRDefault="00BC1C3A" w:rsidP="00BC1C3A">
      <w:pPr>
        <w:pStyle w:val="Code"/>
      </w:pPr>
      <w:r w:rsidRPr="00BC1C3A">
        <w:t xml:space="preserve">        public </w:t>
      </w:r>
      <w:proofErr w:type="spellStart"/>
      <w:r w:rsidRPr="00BC1C3A">
        <w:t>HttpRequestMessage</w:t>
      </w:r>
      <w:proofErr w:type="spellEnd"/>
      <w:r w:rsidRPr="00BC1C3A">
        <w:t xml:space="preserve"> </w:t>
      </w:r>
      <w:proofErr w:type="spellStart"/>
      <w:r w:rsidRPr="00BC1C3A">
        <w:t>CreateRequestMessage</w:t>
      </w:r>
      <w:proofErr w:type="spellEnd"/>
      <w:r w:rsidRPr="00BC1C3A">
        <w:t>(</w:t>
      </w:r>
      <w:proofErr w:type="spellStart"/>
      <w:r w:rsidRPr="00BC1C3A">
        <w:t>HttpMethod</w:t>
      </w:r>
      <w:proofErr w:type="spellEnd"/>
      <w:r w:rsidRPr="00BC1C3A">
        <w:t xml:space="preserve"> method = null, string </w:t>
      </w:r>
      <w:proofErr w:type="spellStart"/>
      <w:r w:rsidRPr="00BC1C3A">
        <w:t>uriString</w:t>
      </w:r>
      <w:proofErr w:type="spellEnd"/>
      <w:r w:rsidRPr="00BC1C3A">
        <w:t xml:space="preserve"> = null)</w:t>
      </w:r>
    </w:p>
    <w:p w14:paraId="6DB9C298" w14:textId="77777777" w:rsidR="00BC1C3A" w:rsidRPr="00BC1C3A" w:rsidRDefault="00BC1C3A" w:rsidP="00BC1C3A">
      <w:pPr>
        <w:pStyle w:val="Code"/>
      </w:pPr>
      <w:r w:rsidRPr="00BC1C3A">
        <w:t xml:space="preserve">        {</w:t>
      </w:r>
    </w:p>
    <w:p w14:paraId="0A6B3E6D" w14:textId="77777777" w:rsidR="00BC1C3A" w:rsidRPr="00BC1C3A" w:rsidRDefault="00BC1C3A" w:rsidP="00BC1C3A">
      <w:pPr>
        <w:pStyle w:val="Code"/>
      </w:pPr>
      <w:r w:rsidRPr="00BC1C3A">
        <w:t xml:space="preserve">            method = method ?? </w:t>
      </w:r>
      <w:proofErr w:type="spellStart"/>
      <w:r w:rsidRPr="00BC1C3A">
        <w:t>HttpMethod.Get</w:t>
      </w:r>
      <w:proofErr w:type="spellEnd"/>
      <w:r w:rsidRPr="00BC1C3A">
        <w:t>;</w:t>
      </w:r>
    </w:p>
    <w:p w14:paraId="4F46A327" w14:textId="77777777" w:rsidR="00BC1C3A" w:rsidRPr="00BC1C3A" w:rsidRDefault="00BC1C3A" w:rsidP="00BC1C3A">
      <w:pPr>
        <w:pStyle w:val="Code"/>
      </w:pPr>
      <w:r w:rsidRPr="00BC1C3A">
        <w:t xml:space="preserve">            </w:t>
      </w:r>
      <w:proofErr w:type="spellStart"/>
      <w:r w:rsidRPr="00BC1C3A">
        <w:t>var</w:t>
      </w:r>
      <w:proofErr w:type="spellEnd"/>
      <w:r w:rsidRPr="00BC1C3A">
        <w:t xml:space="preserve"> </w:t>
      </w:r>
      <w:proofErr w:type="spellStart"/>
      <w:r w:rsidRPr="00BC1C3A">
        <w:t>uri</w:t>
      </w:r>
      <w:proofErr w:type="spellEnd"/>
      <w:r w:rsidRPr="00BC1C3A">
        <w:t xml:space="preserve"> = </w:t>
      </w:r>
      <w:proofErr w:type="spellStart"/>
      <w:r w:rsidRPr="00BC1C3A">
        <w:t>string.IsNullOrWhiteSpace</w:t>
      </w:r>
      <w:proofErr w:type="spellEnd"/>
      <w:r w:rsidRPr="00BC1C3A">
        <w:t>(</w:t>
      </w:r>
      <w:proofErr w:type="spellStart"/>
      <w:r w:rsidRPr="00BC1C3A">
        <w:t>uriString</w:t>
      </w:r>
      <w:proofErr w:type="spellEnd"/>
      <w:r w:rsidRPr="00BC1C3A">
        <w:t>)</w:t>
      </w:r>
    </w:p>
    <w:p w14:paraId="63EDFAEA" w14:textId="77777777" w:rsidR="00BC1C3A" w:rsidRPr="00BC1C3A" w:rsidRDefault="00BC1C3A" w:rsidP="00BC1C3A">
      <w:pPr>
        <w:pStyle w:val="Code"/>
      </w:pPr>
      <w:r w:rsidRPr="00BC1C3A">
        <w:t xml:space="preserve">                ? new Uri("http://localhost:12345/</w:t>
      </w:r>
      <w:proofErr w:type="spellStart"/>
      <w:r w:rsidRPr="00BC1C3A">
        <w:t>api</w:t>
      </w:r>
      <w:proofErr w:type="spellEnd"/>
      <w:r w:rsidRPr="00BC1C3A">
        <w:t>/whatever")</w:t>
      </w:r>
    </w:p>
    <w:p w14:paraId="3BBFC47D" w14:textId="77777777" w:rsidR="00BC1C3A" w:rsidRPr="00BC1C3A" w:rsidRDefault="00BC1C3A" w:rsidP="00BC1C3A">
      <w:pPr>
        <w:pStyle w:val="Code"/>
      </w:pPr>
      <w:r w:rsidRPr="00BC1C3A">
        <w:t xml:space="preserve">                : new Uri(</w:t>
      </w:r>
      <w:proofErr w:type="spellStart"/>
      <w:r w:rsidRPr="00BC1C3A">
        <w:t>uriString</w:t>
      </w:r>
      <w:proofErr w:type="spellEnd"/>
      <w:r w:rsidRPr="00BC1C3A">
        <w:t>);</w:t>
      </w:r>
    </w:p>
    <w:p w14:paraId="46E1D550" w14:textId="77777777" w:rsidR="00BC1C3A" w:rsidRPr="00BC1C3A" w:rsidRDefault="00BC1C3A" w:rsidP="00BC1C3A">
      <w:pPr>
        <w:pStyle w:val="Code"/>
      </w:pPr>
      <w:r w:rsidRPr="00BC1C3A">
        <w:t xml:space="preserve">            </w:t>
      </w:r>
      <w:proofErr w:type="spellStart"/>
      <w:r w:rsidRPr="00BC1C3A">
        <w:t>var</w:t>
      </w:r>
      <w:proofErr w:type="spellEnd"/>
      <w:r w:rsidRPr="00BC1C3A">
        <w:t xml:space="preserve"> </w:t>
      </w:r>
      <w:proofErr w:type="spellStart"/>
      <w:r w:rsidRPr="00BC1C3A">
        <w:t>requestMessage</w:t>
      </w:r>
      <w:proofErr w:type="spellEnd"/>
      <w:r w:rsidRPr="00BC1C3A">
        <w:t xml:space="preserve"> = new </w:t>
      </w:r>
      <w:proofErr w:type="spellStart"/>
      <w:r w:rsidRPr="00BC1C3A">
        <w:t>HttpRequestMessage</w:t>
      </w:r>
      <w:proofErr w:type="spellEnd"/>
      <w:r w:rsidRPr="00BC1C3A">
        <w:t xml:space="preserve">(method, </w:t>
      </w:r>
      <w:proofErr w:type="spellStart"/>
      <w:r w:rsidRPr="00BC1C3A">
        <w:t>uri</w:t>
      </w:r>
      <w:proofErr w:type="spellEnd"/>
      <w:r w:rsidRPr="00BC1C3A">
        <w:t>);</w:t>
      </w:r>
    </w:p>
    <w:p w14:paraId="60C13919" w14:textId="77777777" w:rsidR="00BC1C3A" w:rsidRPr="00BC1C3A" w:rsidRDefault="00BC1C3A" w:rsidP="00BC1C3A">
      <w:pPr>
        <w:pStyle w:val="Code"/>
      </w:pPr>
      <w:r w:rsidRPr="00BC1C3A">
        <w:t xml:space="preserve">            </w:t>
      </w:r>
      <w:proofErr w:type="spellStart"/>
      <w:r w:rsidRPr="00BC1C3A">
        <w:t>requestMessage.SetConfiguration</w:t>
      </w:r>
      <w:proofErr w:type="spellEnd"/>
      <w:r w:rsidRPr="00BC1C3A">
        <w:t xml:space="preserve">(new </w:t>
      </w:r>
      <w:proofErr w:type="spellStart"/>
      <w:r w:rsidRPr="00BC1C3A">
        <w:t>HttpConfiguration</w:t>
      </w:r>
      <w:proofErr w:type="spellEnd"/>
      <w:r w:rsidRPr="00BC1C3A">
        <w:t>());</w:t>
      </w:r>
    </w:p>
    <w:p w14:paraId="6FB86885" w14:textId="77777777" w:rsidR="00BC1C3A" w:rsidRPr="00BC1C3A" w:rsidRDefault="00BC1C3A" w:rsidP="00BC1C3A">
      <w:pPr>
        <w:pStyle w:val="Code"/>
      </w:pPr>
      <w:r w:rsidRPr="00BC1C3A">
        <w:t xml:space="preserve">            return </w:t>
      </w:r>
      <w:proofErr w:type="spellStart"/>
      <w:r w:rsidRPr="00BC1C3A">
        <w:t>requestMessage</w:t>
      </w:r>
      <w:proofErr w:type="spellEnd"/>
      <w:r w:rsidRPr="00BC1C3A">
        <w:t>;</w:t>
      </w:r>
    </w:p>
    <w:p w14:paraId="108E9A80" w14:textId="77777777" w:rsidR="00BC1C3A" w:rsidRPr="00BC1C3A" w:rsidRDefault="00BC1C3A" w:rsidP="00BC1C3A">
      <w:pPr>
        <w:pStyle w:val="Code"/>
      </w:pPr>
      <w:r w:rsidRPr="00BC1C3A">
        <w:t xml:space="preserve">        }</w:t>
      </w:r>
    </w:p>
    <w:p w14:paraId="49C9CE6E" w14:textId="77777777" w:rsidR="00BC1C3A" w:rsidRPr="00BC1C3A" w:rsidRDefault="00BC1C3A" w:rsidP="00BC1C3A">
      <w:pPr>
        <w:pStyle w:val="Code"/>
      </w:pPr>
    </w:p>
    <w:p w14:paraId="5E013910" w14:textId="77777777" w:rsidR="00BC1C3A" w:rsidRPr="00BC1C3A" w:rsidRDefault="00BC1C3A" w:rsidP="00BC1C3A">
      <w:pPr>
        <w:pStyle w:val="Code"/>
      </w:pPr>
      <w:r w:rsidRPr="00BC1C3A">
        <w:t xml:space="preserve">        [Test]</w:t>
      </w:r>
    </w:p>
    <w:p w14:paraId="6FF6F240" w14:textId="77777777" w:rsidR="00BC1C3A" w:rsidRPr="00BC1C3A" w:rsidRDefault="00BC1C3A" w:rsidP="00BC1C3A">
      <w:pPr>
        <w:pStyle w:val="Code"/>
      </w:pPr>
      <w:r w:rsidRPr="00BC1C3A">
        <w:t xml:space="preserve">        public void </w:t>
      </w:r>
      <w:proofErr w:type="spellStart"/>
      <w:r w:rsidRPr="00BC1C3A">
        <w:t>GetTasks_returns_correct_response</w:t>
      </w:r>
      <w:proofErr w:type="spellEnd"/>
      <w:r w:rsidRPr="00BC1C3A">
        <w:t>()</w:t>
      </w:r>
    </w:p>
    <w:p w14:paraId="6FB8807A" w14:textId="77777777" w:rsidR="00BC1C3A" w:rsidRPr="00BC1C3A" w:rsidRDefault="00BC1C3A" w:rsidP="00BC1C3A">
      <w:pPr>
        <w:pStyle w:val="Code"/>
      </w:pPr>
      <w:r w:rsidRPr="00BC1C3A">
        <w:t xml:space="preserve">        {</w:t>
      </w:r>
    </w:p>
    <w:p w14:paraId="1425B2A6" w14:textId="77777777" w:rsidR="00BC1C3A" w:rsidRPr="00BC1C3A" w:rsidRDefault="00BC1C3A" w:rsidP="00BC1C3A">
      <w:pPr>
        <w:pStyle w:val="Code"/>
      </w:pPr>
      <w:r w:rsidRPr="00BC1C3A">
        <w:t xml:space="preserve">            </w:t>
      </w:r>
      <w:proofErr w:type="spellStart"/>
      <w:r w:rsidRPr="00BC1C3A">
        <w:t>var</w:t>
      </w:r>
      <w:proofErr w:type="spellEnd"/>
      <w:r w:rsidRPr="00BC1C3A">
        <w:t xml:space="preserve"> </w:t>
      </w:r>
      <w:proofErr w:type="spellStart"/>
      <w:r w:rsidRPr="00BC1C3A">
        <w:t>requestMessage</w:t>
      </w:r>
      <w:proofErr w:type="spellEnd"/>
      <w:r w:rsidRPr="00BC1C3A">
        <w:t xml:space="preserve"> = </w:t>
      </w:r>
      <w:proofErr w:type="spellStart"/>
      <w:r w:rsidRPr="00BC1C3A">
        <w:t>CreateRequestMessage</w:t>
      </w:r>
      <w:proofErr w:type="spellEnd"/>
      <w:r w:rsidRPr="00BC1C3A">
        <w:t>();</w:t>
      </w:r>
    </w:p>
    <w:p w14:paraId="05433432" w14:textId="77777777" w:rsidR="00BC1C3A" w:rsidRPr="00BC1C3A" w:rsidRDefault="00BC1C3A" w:rsidP="00BC1C3A">
      <w:pPr>
        <w:pStyle w:val="Code"/>
      </w:pPr>
      <w:r w:rsidRPr="00BC1C3A">
        <w:t xml:space="preserve">            </w:t>
      </w:r>
      <w:proofErr w:type="spellStart"/>
      <w:r w:rsidRPr="00BC1C3A">
        <w:t>var</w:t>
      </w:r>
      <w:proofErr w:type="spellEnd"/>
      <w:r w:rsidRPr="00BC1C3A">
        <w:t xml:space="preserve"> request = new </w:t>
      </w:r>
      <w:proofErr w:type="spellStart"/>
      <w:r w:rsidRPr="00BC1C3A">
        <w:t>PagedDataRequest</w:t>
      </w:r>
      <w:proofErr w:type="spellEnd"/>
      <w:r w:rsidRPr="00BC1C3A">
        <w:t>(1, 25);</w:t>
      </w:r>
    </w:p>
    <w:p w14:paraId="7E3603E1" w14:textId="77777777" w:rsidR="00BC1C3A" w:rsidRPr="00BC1C3A" w:rsidRDefault="00BC1C3A" w:rsidP="00BC1C3A">
      <w:pPr>
        <w:pStyle w:val="Code"/>
      </w:pPr>
      <w:r w:rsidRPr="00BC1C3A">
        <w:t xml:space="preserve">            </w:t>
      </w:r>
      <w:proofErr w:type="spellStart"/>
      <w:r w:rsidRPr="00BC1C3A">
        <w:t>var</w:t>
      </w:r>
      <w:proofErr w:type="spellEnd"/>
      <w:r w:rsidRPr="00BC1C3A">
        <w:t xml:space="preserve"> response = new </w:t>
      </w:r>
      <w:proofErr w:type="spellStart"/>
      <w:r w:rsidRPr="00BC1C3A">
        <w:t>PagedDataInquiryResponse</w:t>
      </w:r>
      <w:proofErr w:type="spellEnd"/>
      <w:r w:rsidRPr="00BC1C3A">
        <w:t>&lt;Task&gt;();</w:t>
      </w:r>
    </w:p>
    <w:p w14:paraId="793FC4E6" w14:textId="77777777" w:rsidR="00BC1C3A" w:rsidRPr="00BC1C3A" w:rsidRDefault="00BC1C3A" w:rsidP="00BC1C3A">
      <w:pPr>
        <w:pStyle w:val="Code"/>
      </w:pPr>
    </w:p>
    <w:p w14:paraId="1E7196A1" w14:textId="77777777" w:rsidR="00BC1C3A" w:rsidRPr="00BC1C3A" w:rsidRDefault="00BC1C3A" w:rsidP="00BC1C3A">
      <w:pPr>
        <w:pStyle w:val="Code"/>
      </w:pPr>
      <w:r w:rsidRPr="00BC1C3A">
        <w:t xml:space="preserve">            _</w:t>
      </w:r>
      <w:proofErr w:type="spellStart"/>
      <w:r w:rsidRPr="00BC1C3A">
        <w:t>pagedDataRequestFactoryMock.Setup</w:t>
      </w:r>
      <w:proofErr w:type="spellEnd"/>
      <w:r w:rsidRPr="00BC1C3A">
        <w:t xml:space="preserve">(x =&gt; </w:t>
      </w:r>
      <w:proofErr w:type="spellStart"/>
      <w:r w:rsidRPr="00BC1C3A">
        <w:t>x.Create</w:t>
      </w:r>
      <w:proofErr w:type="spellEnd"/>
      <w:r w:rsidRPr="00BC1C3A">
        <w:t>(</w:t>
      </w:r>
      <w:proofErr w:type="spellStart"/>
      <w:r w:rsidRPr="00BC1C3A">
        <w:t>requestMessage.RequestUri</w:t>
      </w:r>
      <w:proofErr w:type="spellEnd"/>
      <w:r w:rsidRPr="00BC1C3A">
        <w:t>)).Returns(request);</w:t>
      </w:r>
    </w:p>
    <w:p w14:paraId="06AC67B2" w14:textId="77777777" w:rsidR="00BC1C3A" w:rsidRPr="00BC1C3A" w:rsidRDefault="00BC1C3A" w:rsidP="00BC1C3A">
      <w:pPr>
        <w:pStyle w:val="Code"/>
      </w:pPr>
      <w:r w:rsidRPr="00BC1C3A">
        <w:t xml:space="preserve">            _</w:t>
      </w:r>
      <w:proofErr w:type="spellStart"/>
      <w:r w:rsidRPr="00BC1C3A">
        <w:t>allTasksInquiryProcessorMock.Setup</w:t>
      </w:r>
      <w:proofErr w:type="spellEnd"/>
      <w:r w:rsidRPr="00BC1C3A">
        <w:t xml:space="preserve">(x =&gt; </w:t>
      </w:r>
      <w:proofErr w:type="spellStart"/>
      <w:r w:rsidRPr="00BC1C3A">
        <w:t>x.GetTasks</w:t>
      </w:r>
      <w:proofErr w:type="spellEnd"/>
      <w:r w:rsidRPr="00BC1C3A">
        <w:t>(request)).Returns(response);</w:t>
      </w:r>
    </w:p>
    <w:p w14:paraId="1F12DCE6" w14:textId="77777777" w:rsidR="00BC1C3A" w:rsidRPr="00BC1C3A" w:rsidRDefault="00BC1C3A" w:rsidP="00BC1C3A">
      <w:pPr>
        <w:pStyle w:val="Code"/>
      </w:pPr>
    </w:p>
    <w:p w14:paraId="31B1371A" w14:textId="77777777" w:rsidR="00BC1C3A" w:rsidRPr="00BC1C3A" w:rsidRDefault="00BC1C3A" w:rsidP="00BC1C3A">
      <w:pPr>
        <w:pStyle w:val="Code"/>
      </w:pPr>
      <w:r w:rsidRPr="00BC1C3A">
        <w:t xml:space="preserve">            </w:t>
      </w:r>
      <w:proofErr w:type="spellStart"/>
      <w:r w:rsidRPr="00BC1C3A">
        <w:t>var</w:t>
      </w:r>
      <w:proofErr w:type="spellEnd"/>
      <w:r w:rsidRPr="00BC1C3A">
        <w:t xml:space="preserve"> </w:t>
      </w:r>
      <w:proofErr w:type="spellStart"/>
      <w:r w:rsidRPr="00BC1C3A">
        <w:t>actualResponse</w:t>
      </w:r>
      <w:proofErr w:type="spellEnd"/>
      <w:r w:rsidRPr="00BC1C3A">
        <w:t xml:space="preserve"> = _</w:t>
      </w:r>
      <w:proofErr w:type="spellStart"/>
      <w:r w:rsidRPr="00BC1C3A">
        <w:t>controller.GetTasks</w:t>
      </w:r>
      <w:proofErr w:type="spellEnd"/>
      <w:r w:rsidRPr="00BC1C3A">
        <w:t>(</w:t>
      </w:r>
      <w:proofErr w:type="spellStart"/>
      <w:r w:rsidRPr="00BC1C3A">
        <w:t>requestMessage</w:t>
      </w:r>
      <w:proofErr w:type="spellEnd"/>
      <w:r w:rsidRPr="00BC1C3A">
        <w:t>);</w:t>
      </w:r>
    </w:p>
    <w:p w14:paraId="769BA839" w14:textId="77777777" w:rsidR="00BC1C3A" w:rsidRPr="00BC1C3A" w:rsidRDefault="00BC1C3A" w:rsidP="00BC1C3A">
      <w:pPr>
        <w:pStyle w:val="Code"/>
      </w:pPr>
    </w:p>
    <w:p w14:paraId="4C91935C" w14:textId="77777777" w:rsidR="00BC1C3A" w:rsidRPr="00BC1C3A" w:rsidRDefault="00BC1C3A" w:rsidP="00BC1C3A">
      <w:pPr>
        <w:pStyle w:val="Code"/>
      </w:pPr>
      <w:r w:rsidRPr="00BC1C3A">
        <w:t xml:space="preserve">            </w:t>
      </w:r>
      <w:proofErr w:type="spellStart"/>
      <w:r w:rsidRPr="00BC1C3A">
        <w:t>Assert.AreSame</w:t>
      </w:r>
      <w:proofErr w:type="spellEnd"/>
      <w:r w:rsidRPr="00BC1C3A">
        <w:t xml:space="preserve">(response, </w:t>
      </w:r>
      <w:proofErr w:type="spellStart"/>
      <w:r w:rsidRPr="00BC1C3A">
        <w:t>actualResponse</w:t>
      </w:r>
      <w:proofErr w:type="spellEnd"/>
      <w:r w:rsidRPr="00BC1C3A">
        <w:t>);</w:t>
      </w:r>
    </w:p>
    <w:p w14:paraId="07CF059E" w14:textId="77777777" w:rsidR="00BC1C3A" w:rsidRPr="00BC1C3A" w:rsidRDefault="00BC1C3A" w:rsidP="00BC1C3A">
      <w:pPr>
        <w:pStyle w:val="Code"/>
      </w:pPr>
      <w:r w:rsidRPr="00BC1C3A">
        <w:t xml:space="preserve">        }</w:t>
      </w:r>
    </w:p>
    <w:p w14:paraId="2C174608" w14:textId="77777777" w:rsidR="00BC1C3A" w:rsidRPr="00BC1C3A" w:rsidRDefault="00BC1C3A" w:rsidP="00BC1C3A">
      <w:pPr>
        <w:pStyle w:val="Code"/>
      </w:pPr>
      <w:r w:rsidRPr="00BC1C3A">
        <w:t xml:space="preserve">    }</w:t>
      </w:r>
    </w:p>
    <w:p w14:paraId="6AEDD58B" w14:textId="13E66D43" w:rsidR="00BC1C3A" w:rsidRDefault="00BC1C3A" w:rsidP="00BC1C3A">
      <w:pPr>
        <w:pStyle w:val="Code"/>
      </w:pPr>
      <w:r w:rsidRPr="00BC1C3A">
        <w:t>}</w:t>
      </w:r>
    </w:p>
    <w:p w14:paraId="412631CD" w14:textId="7D6A6704" w:rsidR="00BC1C3A" w:rsidRDefault="00916A04" w:rsidP="005F7AA5">
      <w:pPr>
        <w:pStyle w:val="BodyTextCont"/>
      </w:pPr>
      <w:r>
        <w:t>P</w:t>
      </w:r>
      <w:r w:rsidR="00AA195F">
        <w:t xml:space="preserve">aradoxically, </w:t>
      </w:r>
      <w:r>
        <w:t xml:space="preserve">it seems that this required </w:t>
      </w:r>
      <w:r w:rsidR="00AA195F">
        <w:t>a lot of code</w:t>
      </w:r>
      <w:r>
        <w:t xml:space="preserve">, and yet the test itself required very little code. Let's first talk about the test itself. It required very little code because the </w:t>
      </w:r>
      <w:proofErr w:type="spellStart"/>
      <w:r w:rsidR="00705DF2" w:rsidRPr="00705DF2">
        <w:rPr>
          <w:rStyle w:val="CodeInline"/>
        </w:rPr>
        <w:t>GetTasks</w:t>
      </w:r>
      <w:proofErr w:type="spellEnd"/>
      <w:r w:rsidR="00705DF2" w:rsidRPr="00705DF2">
        <w:t xml:space="preserve"> </w:t>
      </w:r>
      <w:r>
        <w:t xml:space="preserve">controller method is </w:t>
      </w:r>
      <w:r w:rsidR="00705DF2">
        <w:t xml:space="preserve">quite simple. We extolled the virtues of "thin" controller methods and a loosely-coupled architecture in the previous chapter, and now we are experiencing some of the benefits; namely, it makes unit testing easy to do. In the </w:t>
      </w:r>
      <w:proofErr w:type="spellStart"/>
      <w:r w:rsidR="00705DF2" w:rsidRPr="00705DF2">
        <w:rPr>
          <w:rStyle w:val="CodeInline"/>
        </w:rPr>
        <w:t>GetTasks_returns_correct_response</w:t>
      </w:r>
      <w:proofErr w:type="spellEnd"/>
      <w:r w:rsidR="00705DF2" w:rsidRPr="00705DF2">
        <w:rPr>
          <w:rStyle w:val="CodeInline"/>
        </w:rPr>
        <w:t xml:space="preserve"> test</w:t>
      </w:r>
      <w:r w:rsidR="00705DF2">
        <w:t xml:space="preserve"> method (indicated as a test by the </w:t>
      </w:r>
      <w:proofErr w:type="spellStart"/>
      <w:r w:rsidR="00705DF2">
        <w:t>NUnit</w:t>
      </w:r>
      <w:proofErr w:type="spellEnd"/>
      <w:r w:rsidR="00705DF2">
        <w:t xml:space="preserve"> </w:t>
      </w:r>
      <w:r w:rsidR="00705DF2" w:rsidRPr="00705DF2">
        <w:rPr>
          <w:rStyle w:val="CodeInline"/>
        </w:rPr>
        <w:t>Test</w:t>
      </w:r>
      <w:r w:rsidR="00705DF2">
        <w:t xml:space="preserve"> attribute), all we are doing is setting up the mocked dependencies, invoking the target method, and comparing the result with the expected value.</w:t>
      </w:r>
      <w:r w:rsidR="00857B9C">
        <w:t xml:space="preserve"> Go ahead and build and run the test; the test should pass.</w:t>
      </w:r>
    </w:p>
    <w:p w14:paraId="7C87B652" w14:textId="38868DEF" w:rsidR="00857B9C" w:rsidRDefault="00857B9C" w:rsidP="005F7AA5">
      <w:pPr>
        <w:pStyle w:val="BodyTextCont"/>
      </w:pPr>
      <w:r>
        <w:lastRenderedPageBreak/>
        <w:t xml:space="preserve">Now let's address the problem of so much </w:t>
      </w:r>
      <w:r w:rsidR="00EF2B50">
        <w:t xml:space="preserve">apparent </w:t>
      </w:r>
      <w:r>
        <w:t>"noise" code in this test class</w:t>
      </w:r>
      <w:r w:rsidR="00EF2B50">
        <w:t xml:space="preserve">. In particular, we're mocking a bunch of dependencies to satisfy the </w:t>
      </w:r>
      <w:proofErr w:type="spellStart"/>
      <w:r w:rsidR="00EF2B50" w:rsidRPr="00EF2B50">
        <w:rPr>
          <w:rStyle w:val="CodeInline"/>
        </w:rPr>
        <w:t>TasksController</w:t>
      </w:r>
      <w:proofErr w:type="spellEnd"/>
      <w:r w:rsidR="00EF2B50">
        <w:t xml:space="preserve"> constructor, and yet we're only using one of them. Well, for one thing, if we were to test all of the </w:t>
      </w:r>
      <w:proofErr w:type="spellStart"/>
      <w:r w:rsidR="00EF2B50">
        <w:t>the</w:t>
      </w:r>
      <w:proofErr w:type="spellEnd"/>
      <w:r w:rsidR="00EF2B50">
        <w:t xml:space="preserve"> controller methods we </w:t>
      </w:r>
      <w:r w:rsidR="00EF2B50" w:rsidRPr="00EF2B50">
        <w:rPr>
          <w:rStyle w:val="Emphasis"/>
        </w:rPr>
        <w:t>would</w:t>
      </w:r>
      <w:r w:rsidR="00EF2B50">
        <w:t xml:space="preserve"> be using all of the dependencies; so, in that sense, they aren't gratuitous. However, from </w:t>
      </w:r>
      <w:r w:rsidR="00E22C58">
        <w:t xml:space="preserve">a design perspective this arrangement is suboptimal; we are breaking the Open Closed </w:t>
      </w:r>
      <w:r w:rsidR="000132EC">
        <w:t>and Single Responsibility principles</w:t>
      </w:r>
      <w:r w:rsidR="00E22C58">
        <w:t xml:space="preserve">. For example, when we implement the </w:t>
      </w:r>
      <w:proofErr w:type="spellStart"/>
      <w:r w:rsidR="00E22C58" w:rsidRPr="00E22C58">
        <w:rPr>
          <w:rStyle w:val="CodeInline"/>
        </w:rPr>
        <w:t>DeleteTask</w:t>
      </w:r>
      <w:proofErr w:type="spellEnd"/>
      <w:r w:rsidR="00E22C58">
        <w:t xml:space="preserve"> action method we will need to modify the </w:t>
      </w:r>
      <w:proofErr w:type="spellStart"/>
      <w:r w:rsidR="00E22C58" w:rsidRPr="00E22C58">
        <w:rPr>
          <w:rStyle w:val="CodeInline"/>
        </w:rPr>
        <w:t>TaskController</w:t>
      </w:r>
      <w:proofErr w:type="spellEnd"/>
      <w:r w:rsidR="00E22C58">
        <w:t xml:space="preserve"> constructor to accept a parameter of type </w:t>
      </w:r>
      <w:proofErr w:type="spellStart"/>
      <w:r w:rsidR="00E22C58" w:rsidRPr="00E22C58">
        <w:rPr>
          <w:rStyle w:val="CodeInline"/>
        </w:rPr>
        <w:t>IDeleteTaskQueryProcessor</w:t>
      </w:r>
      <w:proofErr w:type="spellEnd"/>
      <w:r w:rsidR="00E22C58">
        <w:t xml:space="preserve"> (note, this method is implemented in the example code on the book's </w:t>
      </w:r>
      <w:proofErr w:type="spellStart"/>
      <w:r w:rsidR="00E22C58">
        <w:t>github</w:t>
      </w:r>
      <w:proofErr w:type="spellEnd"/>
      <w:r w:rsidR="00E22C58">
        <w:t xml:space="preserve"> site).</w:t>
      </w:r>
      <w:r w:rsidR="00246CB2">
        <w:t xml:space="preserve"> </w:t>
      </w:r>
      <w:r w:rsidR="000132EC">
        <w:t xml:space="preserve">We will also need to modify the unit test class to pass an </w:t>
      </w:r>
      <w:proofErr w:type="spellStart"/>
      <w:r w:rsidR="000132EC" w:rsidRPr="000132EC">
        <w:rPr>
          <w:rStyle w:val="CodeInline"/>
        </w:rPr>
        <w:t>IDeleteTaskQueryProcessor</w:t>
      </w:r>
      <w:proofErr w:type="spellEnd"/>
      <w:r w:rsidR="000132EC">
        <w:t xml:space="preserve"> instance to the updated constructor. </w:t>
      </w:r>
      <w:r w:rsidR="00246CB2">
        <w:t>How do we improve this design?</w:t>
      </w:r>
    </w:p>
    <w:p w14:paraId="574403C7" w14:textId="0EFCE60A" w:rsidR="00246CB2" w:rsidRDefault="00246CB2" w:rsidP="005F7AA5">
      <w:pPr>
        <w:pStyle w:val="BodyTextCont"/>
      </w:pPr>
      <w:r>
        <w:t xml:space="preserve">The good news here is that we've already made the first step towards improving, or refactoring, the code: we've </w:t>
      </w:r>
      <w:r w:rsidRPr="00246CB2">
        <w:rPr>
          <w:rStyle w:val="Emphasis"/>
        </w:rPr>
        <w:t>covered</w:t>
      </w:r>
      <w:r>
        <w:t xml:space="preserve"> the implementation with a test that passes. Now that the implementation is </w:t>
      </w:r>
      <w:r w:rsidRPr="00246CB2">
        <w:rPr>
          <w:rStyle w:val="Emphasis"/>
        </w:rPr>
        <w:t>covered</w:t>
      </w:r>
      <w:r>
        <w:t xml:space="preserve">, it can be safely </w:t>
      </w:r>
      <w:r w:rsidRPr="00246CB2">
        <w:rPr>
          <w:rStyle w:val="Emphasis"/>
        </w:rPr>
        <w:t>modified</w:t>
      </w:r>
      <w:r>
        <w:t>.</w:t>
      </w:r>
    </w:p>
    <w:p w14:paraId="1711C562" w14:textId="49245258" w:rsidR="00246CB2" w:rsidRDefault="00246CB2" w:rsidP="005F7AA5">
      <w:pPr>
        <w:pStyle w:val="BodyTextCont"/>
      </w:pPr>
      <w:r>
        <w:t>For the next step, let's fold all of these dependencies into a single dependency. Implement as follows:</w:t>
      </w:r>
    </w:p>
    <w:p w14:paraId="5E75BCB4" w14:textId="38A86129" w:rsidR="00246CB2" w:rsidRDefault="00246CB2" w:rsidP="00246CB2">
      <w:pPr>
        <w:pStyle w:val="CodeCaption"/>
      </w:pPr>
      <w:proofErr w:type="spellStart"/>
      <w:r w:rsidRPr="00246CB2">
        <w:t>ITasksControllerDependencyBlock</w:t>
      </w:r>
      <w:proofErr w:type="spellEnd"/>
      <w:r>
        <w:t xml:space="preserve"> Interface</w:t>
      </w:r>
    </w:p>
    <w:p w14:paraId="0FDDF8ED" w14:textId="77777777" w:rsidR="00246CB2" w:rsidRPr="00246CB2" w:rsidRDefault="00246CB2" w:rsidP="00246CB2">
      <w:pPr>
        <w:pStyle w:val="Code"/>
      </w:pPr>
      <w:r w:rsidRPr="00246CB2">
        <w:t>using WebApi2Book.Web.Api.InquiryProcessing;</w:t>
      </w:r>
    </w:p>
    <w:p w14:paraId="51A35F15" w14:textId="77777777" w:rsidR="00246CB2" w:rsidRPr="00246CB2" w:rsidRDefault="00246CB2" w:rsidP="00246CB2">
      <w:pPr>
        <w:pStyle w:val="Code"/>
      </w:pPr>
      <w:r w:rsidRPr="00246CB2">
        <w:t>using WebApi2Book.Web.Api.MaintenanceProcessing;</w:t>
      </w:r>
    </w:p>
    <w:p w14:paraId="0383914F" w14:textId="77777777" w:rsidR="00246CB2" w:rsidRPr="00246CB2" w:rsidRDefault="00246CB2" w:rsidP="00246CB2">
      <w:pPr>
        <w:pStyle w:val="Code"/>
      </w:pPr>
    </w:p>
    <w:p w14:paraId="696A2DA8" w14:textId="77777777" w:rsidR="00246CB2" w:rsidRPr="00246CB2" w:rsidRDefault="00246CB2" w:rsidP="00246CB2">
      <w:pPr>
        <w:pStyle w:val="Code"/>
      </w:pPr>
      <w:r w:rsidRPr="00246CB2">
        <w:t>namespace WebApi2Book.Web.Api.Controllers.V1</w:t>
      </w:r>
    </w:p>
    <w:p w14:paraId="29667B72" w14:textId="77777777" w:rsidR="00246CB2" w:rsidRPr="00246CB2" w:rsidRDefault="00246CB2" w:rsidP="00246CB2">
      <w:pPr>
        <w:pStyle w:val="Code"/>
      </w:pPr>
      <w:r w:rsidRPr="00246CB2">
        <w:t>{</w:t>
      </w:r>
    </w:p>
    <w:p w14:paraId="5B9A9017" w14:textId="77777777" w:rsidR="00246CB2" w:rsidRPr="00246CB2" w:rsidRDefault="00246CB2" w:rsidP="00246CB2">
      <w:pPr>
        <w:pStyle w:val="Code"/>
      </w:pPr>
      <w:r w:rsidRPr="00246CB2">
        <w:t xml:space="preserve">    public interface ITasksControllerDependencyBlock</w:t>
      </w:r>
    </w:p>
    <w:p w14:paraId="5396ADBA" w14:textId="77777777" w:rsidR="00246CB2" w:rsidRPr="00246CB2" w:rsidRDefault="00246CB2" w:rsidP="00246CB2">
      <w:pPr>
        <w:pStyle w:val="Code"/>
      </w:pPr>
      <w:r w:rsidRPr="00246CB2">
        <w:t xml:space="preserve">    {</w:t>
      </w:r>
    </w:p>
    <w:p w14:paraId="56939D93" w14:textId="77777777" w:rsidR="00246CB2" w:rsidRPr="00246CB2" w:rsidRDefault="00246CB2" w:rsidP="00246CB2">
      <w:pPr>
        <w:pStyle w:val="Code"/>
      </w:pPr>
      <w:r w:rsidRPr="00246CB2">
        <w:t xml:space="preserve">        IAddTaskMaintenanceProcessor AddTaskMaintenanceProcessor { get; }</w:t>
      </w:r>
    </w:p>
    <w:p w14:paraId="7810E48B" w14:textId="77777777" w:rsidR="00246CB2" w:rsidRPr="00246CB2" w:rsidRDefault="00246CB2" w:rsidP="00246CB2">
      <w:pPr>
        <w:pStyle w:val="Code"/>
      </w:pPr>
      <w:r w:rsidRPr="00246CB2">
        <w:t xml:space="preserve">        ITaskByIdInquiryProcessor TaskByIdInquiryProcessor { get; }</w:t>
      </w:r>
    </w:p>
    <w:p w14:paraId="3B1CA806" w14:textId="77777777" w:rsidR="00246CB2" w:rsidRPr="00246CB2" w:rsidRDefault="00246CB2" w:rsidP="00246CB2">
      <w:pPr>
        <w:pStyle w:val="Code"/>
      </w:pPr>
      <w:r w:rsidRPr="00246CB2">
        <w:t xml:space="preserve">        IUpdateTaskMaintenanceProcessor UpdateTaskMaintenanceProcessor { get; }</w:t>
      </w:r>
    </w:p>
    <w:p w14:paraId="5566CE03" w14:textId="77777777" w:rsidR="00246CB2" w:rsidRPr="00246CB2" w:rsidRDefault="00246CB2" w:rsidP="00246CB2">
      <w:pPr>
        <w:pStyle w:val="Code"/>
      </w:pPr>
      <w:r w:rsidRPr="00246CB2">
        <w:t xml:space="preserve">        IPagedDataRequestFactory PagedDataRequestFactory { get; }</w:t>
      </w:r>
    </w:p>
    <w:p w14:paraId="63FA2F24" w14:textId="77777777" w:rsidR="00246CB2" w:rsidRPr="00246CB2" w:rsidRDefault="00246CB2" w:rsidP="00246CB2">
      <w:pPr>
        <w:pStyle w:val="Code"/>
      </w:pPr>
      <w:r w:rsidRPr="00246CB2">
        <w:t xml:space="preserve">        IAllTasksInquiryProcessor AllTasksInquiryProcessor { get; }</w:t>
      </w:r>
    </w:p>
    <w:p w14:paraId="0FEF610E" w14:textId="77777777" w:rsidR="00246CB2" w:rsidRPr="00246CB2" w:rsidRDefault="00246CB2" w:rsidP="00246CB2">
      <w:pPr>
        <w:pStyle w:val="Code"/>
      </w:pPr>
      <w:r w:rsidRPr="00246CB2">
        <w:t xml:space="preserve">    }</w:t>
      </w:r>
    </w:p>
    <w:p w14:paraId="3E693198" w14:textId="6D6B1BEB" w:rsidR="00246CB2" w:rsidRDefault="00246CB2" w:rsidP="00246CB2">
      <w:pPr>
        <w:pStyle w:val="Code"/>
      </w:pPr>
      <w:r w:rsidRPr="00246CB2">
        <w:t>}</w:t>
      </w:r>
    </w:p>
    <w:p w14:paraId="71516C7F" w14:textId="1C54CE97" w:rsidR="00BC1C3A" w:rsidRDefault="00246CB2" w:rsidP="00246CB2">
      <w:pPr>
        <w:pStyle w:val="CodeCaption"/>
      </w:pPr>
      <w:proofErr w:type="spellStart"/>
      <w:r w:rsidRPr="00246CB2">
        <w:t>TasksControllerDependencyBlock</w:t>
      </w:r>
      <w:proofErr w:type="spellEnd"/>
      <w:r>
        <w:t xml:space="preserve"> Class</w:t>
      </w:r>
    </w:p>
    <w:p w14:paraId="6F43108A" w14:textId="77777777" w:rsidR="00246CB2" w:rsidRPr="00246CB2" w:rsidRDefault="00246CB2" w:rsidP="00246CB2">
      <w:pPr>
        <w:pStyle w:val="Code"/>
      </w:pPr>
      <w:r w:rsidRPr="00246CB2">
        <w:t>using WebApi2Book.Web.Api.InquiryProcessing;</w:t>
      </w:r>
    </w:p>
    <w:p w14:paraId="7ADE76FD" w14:textId="77777777" w:rsidR="00246CB2" w:rsidRPr="00246CB2" w:rsidRDefault="00246CB2" w:rsidP="00246CB2">
      <w:pPr>
        <w:pStyle w:val="Code"/>
      </w:pPr>
      <w:r w:rsidRPr="00246CB2">
        <w:t>using WebApi2Book.Web.Api.MaintenanceProcessing;</w:t>
      </w:r>
    </w:p>
    <w:p w14:paraId="4387C7AA" w14:textId="77777777" w:rsidR="00246CB2" w:rsidRPr="00246CB2" w:rsidRDefault="00246CB2" w:rsidP="00246CB2">
      <w:pPr>
        <w:pStyle w:val="Code"/>
      </w:pPr>
    </w:p>
    <w:p w14:paraId="4B03930F" w14:textId="77777777" w:rsidR="00246CB2" w:rsidRPr="00246CB2" w:rsidRDefault="00246CB2" w:rsidP="00246CB2">
      <w:pPr>
        <w:pStyle w:val="Code"/>
      </w:pPr>
      <w:r w:rsidRPr="00246CB2">
        <w:t>namespace WebApi2Book.Web.Api.Controllers.V1</w:t>
      </w:r>
    </w:p>
    <w:p w14:paraId="632D792B" w14:textId="77777777" w:rsidR="00246CB2" w:rsidRPr="00246CB2" w:rsidRDefault="00246CB2" w:rsidP="00246CB2">
      <w:pPr>
        <w:pStyle w:val="Code"/>
      </w:pPr>
      <w:r w:rsidRPr="00246CB2">
        <w:t>{</w:t>
      </w:r>
    </w:p>
    <w:p w14:paraId="628E54D7" w14:textId="77777777" w:rsidR="00246CB2" w:rsidRPr="00246CB2" w:rsidRDefault="00246CB2" w:rsidP="00246CB2">
      <w:pPr>
        <w:pStyle w:val="Code"/>
      </w:pPr>
      <w:r w:rsidRPr="00246CB2">
        <w:t xml:space="preserve">    public class TasksControllerDependencyBlock : ITasksControllerDependencyBlock</w:t>
      </w:r>
    </w:p>
    <w:p w14:paraId="09599D5E" w14:textId="77777777" w:rsidR="00246CB2" w:rsidRPr="00246CB2" w:rsidRDefault="00246CB2" w:rsidP="00246CB2">
      <w:pPr>
        <w:pStyle w:val="Code"/>
      </w:pPr>
      <w:r w:rsidRPr="00246CB2">
        <w:t xml:space="preserve">    {</w:t>
      </w:r>
    </w:p>
    <w:p w14:paraId="4DF6C9C8" w14:textId="77777777" w:rsidR="00246CB2" w:rsidRPr="00246CB2" w:rsidRDefault="00246CB2" w:rsidP="00246CB2">
      <w:pPr>
        <w:pStyle w:val="Code"/>
      </w:pPr>
      <w:r w:rsidRPr="00246CB2">
        <w:t xml:space="preserve">        public IAddTaskMaintenanceProcessor AddTaskMaintenanceProcessor { get; private set; }</w:t>
      </w:r>
    </w:p>
    <w:p w14:paraId="0FA7E510" w14:textId="77777777" w:rsidR="00246CB2" w:rsidRPr="00246CB2" w:rsidRDefault="00246CB2" w:rsidP="00246CB2">
      <w:pPr>
        <w:pStyle w:val="Code"/>
      </w:pPr>
      <w:r w:rsidRPr="00246CB2">
        <w:t xml:space="preserve">        public ITaskByIdInquiryProcessor TaskByIdInquiryProcessor { get; private set; }</w:t>
      </w:r>
    </w:p>
    <w:p w14:paraId="370B3D67" w14:textId="77777777" w:rsidR="00246CB2" w:rsidRPr="00246CB2" w:rsidRDefault="00246CB2" w:rsidP="00246CB2">
      <w:pPr>
        <w:pStyle w:val="Code"/>
      </w:pPr>
      <w:r w:rsidRPr="00246CB2">
        <w:t xml:space="preserve">        public IUpdateTaskMaintenanceProcessor UpdateTaskMaintenanceProcessor { get; private set; }</w:t>
      </w:r>
    </w:p>
    <w:p w14:paraId="453F60CC" w14:textId="77777777" w:rsidR="00246CB2" w:rsidRPr="00246CB2" w:rsidRDefault="00246CB2" w:rsidP="00246CB2">
      <w:pPr>
        <w:pStyle w:val="Code"/>
      </w:pPr>
      <w:r w:rsidRPr="00246CB2">
        <w:t xml:space="preserve">        public IPagedDataRequestFactory PagedDataRequestFactory { get; private set; }</w:t>
      </w:r>
    </w:p>
    <w:p w14:paraId="2B715DC8" w14:textId="77777777" w:rsidR="00246CB2" w:rsidRPr="00246CB2" w:rsidRDefault="00246CB2" w:rsidP="00246CB2">
      <w:pPr>
        <w:pStyle w:val="Code"/>
      </w:pPr>
      <w:r w:rsidRPr="00246CB2">
        <w:t xml:space="preserve">        public IAllTasksInquiryProcessor AllTasksInquiryProcessor { get; private set; }</w:t>
      </w:r>
    </w:p>
    <w:p w14:paraId="37279C2C" w14:textId="77777777" w:rsidR="00246CB2" w:rsidRPr="00246CB2" w:rsidRDefault="00246CB2" w:rsidP="00246CB2">
      <w:pPr>
        <w:pStyle w:val="Code"/>
      </w:pPr>
    </w:p>
    <w:p w14:paraId="059F07A6" w14:textId="77777777" w:rsidR="00246CB2" w:rsidRPr="00246CB2" w:rsidRDefault="00246CB2" w:rsidP="00246CB2">
      <w:pPr>
        <w:pStyle w:val="Code"/>
      </w:pPr>
      <w:r w:rsidRPr="00246CB2">
        <w:lastRenderedPageBreak/>
        <w:t xml:space="preserve">        public TasksControllerDependencyBlock(IAddTaskMaintenanceProcessor addTaskMaintenanceProcessor,</w:t>
      </w:r>
    </w:p>
    <w:p w14:paraId="40F51F9B" w14:textId="77777777" w:rsidR="00246CB2" w:rsidRPr="00246CB2" w:rsidRDefault="00246CB2" w:rsidP="00246CB2">
      <w:pPr>
        <w:pStyle w:val="Code"/>
      </w:pPr>
      <w:r w:rsidRPr="00246CB2">
        <w:t xml:space="preserve">            ITaskByIdInquiryProcessor taskByIdInquiryProcessor,</w:t>
      </w:r>
    </w:p>
    <w:p w14:paraId="16CA4EE9" w14:textId="77777777" w:rsidR="00246CB2" w:rsidRPr="00246CB2" w:rsidRDefault="00246CB2" w:rsidP="00246CB2">
      <w:pPr>
        <w:pStyle w:val="Code"/>
      </w:pPr>
      <w:r w:rsidRPr="00246CB2">
        <w:t xml:space="preserve">            IUpdateTaskMaintenanceProcessor updateTaskMaintenanceProcessor,</w:t>
      </w:r>
    </w:p>
    <w:p w14:paraId="6A41ECB3" w14:textId="77777777" w:rsidR="00246CB2" w:rsidRPr="00246CB2" w:rsidRDefault="00246CB2" w:rsidP="00246CB2">
      <w:pPr>
        <w:pStyle w:val="Code"/>
      </w:pPr>
      <w:r w:rsidRPr="00246CB2">
        <w:t xml:space="preserve">            IPagedDataRequestFactory pagedDataRequestFactory,</w:t>
      </w:r>
    </w:p>
    <w:p w14:paraId="7E2287BC" w14:textId="77777777" w:rsidR="00246CB2" w:rsidRPr="00246CB2" w:rsidRDefault="00246CB2" w:rsidP="00246CB2">
      <w:pPr>
        <w:pStyle w:val="Code"/>
      </w:pPr>
      <w:r w:rsidRPr="00246CB2">
        <w:t xml:space="preserve">            IAllTasksInquiryProcessor allTasksInquiryProcessor)</w:t>
      </w:r>
    </w:p>
    <w:p w14:paraId="0DBE290B" w14:textId="77777777" w:rsidR="00246CB2" w:rsidRPr="00246CB2" w:rsidRDefault="00246CB2" w:rsidP="00246CB2">
      <w:pPr>
        <w:pStyle w:val="Code"/>
      </w:pPr>
      <w:r w:rsidRPr="00246CB2">
        <w:t xml:space="preserve">        {</w:t>
      </w:r>
    </w:p>
    <w:p w14:paraId="53393448" w14:textId="77777777" w:rsidR="00246CB2" w:rsidRPr="00246CB2" w:rsidRDefault="00246CB2" w:rsidP="00246CB2">
      <w:pPr>
        <w:pStyle w:val="Code"/>
      </w:pPr>
      <w:r w:rsidRPr="00246CB2">
        <w:t xml:space="preserve">            </w:t>
      </w:r>
      <w:proofErr w:type="spellStart"/>
      <w:r w:rsidRPr="00246CB2">
        <w:t>AddTaskMaintenanceProcessor</w:t>
      </w:r>
      <w:proofErr w:type="spellEnd"/>
      <w:r w:rsidRPr="00246CB2">
        <w:t xml:space="preserve"> = </w:t>
      </w:r>
      <w:proofErr w:type="spellStart"/>
      <w:r w:rsidRPr="00246CB2">
        <w:t>addTaskMaintenanceProcessor</w:t>
      </w:r>
      <w:proofErr w:type="spellEnd"/>
      <w:r w:rsidRPr="00246CB2">
        <w:t>;</w:t>
      </w:r>
    </w:p>
    <w:p w14:paraId="54978B37" w14:textId="77777777" w:rsidR="00246CB2" w:rsidRPr="00246CB2" w:rsidRDefault="00246CB2" w:rsidP="00246CB2">
      <w:pPr>
        <w:pStyle w:val="Code"/>
      </w:pPr>
      <w:r w:rsidRPr="00246CB2">
        <w:t xml:space="preserve">            </w:t>
      </w:r>
      <w:proofErr w:type="spellStart"/>
      <w:r w:rsidRPr="00246CB2">
        <w:t>TaskByIdInquiryProcessor</w:t>
      </w:r>
      <w:proofErr w:type="spellEnd"/>
      <w:r w:rsidRPr="00246CB2">
        <w:t xml:space="preserve"> = </w:t>
      </w:r>
      <w:proofErr w:type="spellStart"/>
      <w:r w:rsidRPr="00246CB2">
        <w:t>taskByIdInquiryProcessor</w:t>
      </w:r>
      <w:proofErr w:type="spellEnd"/>
      <w:r w:rsidRPr="00246CB2">
        <w:t>;</w:t>
      </w:r>
    </w:p>
    <w:p w14:paraId="54C4ADBF" w14:textId="77777777" w:rsidR="00246CB2" w:rsidRPr="00246CB2" w:rsidRDefault="00246CB2" w:rsidP="00246CB2">
      <w:pPr>
        <w:pStyle w:val="Code"/>
      </w:pPr>
      <w:r w:rsidRPr="00246CB2">
        <w:t xml:space="preserve">            </w:t>
      </w:r>
      <w:proofErr w:type="spellStart"/>
      <w:r w:rsidRPr="00246CB2">
        <w:t>UpdateTaskMaintenanceProcessor</w:t>
      </w:r>
      <w:proofErr w:type="spellEnd"/>
      <w:r w:rsidRPr="00246CB2">
        <w:t xml:space="preserve"> = </w:t>
      </w:r>
      <w:proofErr w:type="spellStart"/>
      <w:r w:rsidRPr="00246CB2">
        <w:t>updateTaskMaintenanceProcessor</w:t>
      </w:r>
      <w:proofErr w:type="spellEnd"/>
      <w:r w:rsidRPr="00246CB2">
        <w:t>;</w:t>
      </w:r>
    </w:p>
    <w:p w14:paraId="184A6064" w14:textId="77777777" w:rsidR="00246CB2" w:rsidRPr="00246CB2" w:rsidRDefault="00246CB2" w:rsidP="00246CB2">
      <w:pPr>
        <w:pStyle w:val="Code"/>
      </w:pPr>
      <w:r w:rsidRPr="00246CB2">
        <w:t xml:space="preserve">            </w:t>
      </w:r>
      <w:proofErr w:type="spellStart"/>
      <w:r w:rsidRPr="00246CB2">
        <w:t>PagedDataRequestFactory</w:t>
      </w:r>
      <w:proofErr w:type="spellEnd"/>
      <w:r w:rsidRPr="00246CB2">
        <w:t xml:space="preserve"> = </w:t>
      </w:r>
      <w:proofErr w:type="spellStart"/>
      <w:r w:rsidRPr="00246CB2">
        <w:t>pagedDataRequestFactory</w:t>
      </w:r>
      <w:proofErr w:type="spellEnd"/>
      <w:r w:rsidRPr="00246CB2">
        <w:t>;</w:t>
      </w:r>
    </w:p>
    <w:p w14:paraId="7860944C" w14:textId="77777777" w:rsidR="00246CB2" w:rsidRPr="00246CB2" w:rsidRDefault="00246CB2" w:rsidP="00246CB2">
      <w:pPr>
        <w:pStyle w:val="Code"/>
      </w:pPr>
      <w:r w:rsidRPr="00246CB2">
        <w:t xml:space="preserve">            </w:t>
      </w:r>
      <w:proofErr w:type="spellStart"/>
      <w:r w:rsidRPr="00246CB2">
        <w:t>AllTasksInquiryProcessor</w:t>
      </w:r>
      <w:proofErr w:type="spellEnd"/>
      <w:r w:rsidRPr="00246CB2">
        <w:t xml:space="preserve"> = </w:t>
      </w:r>
      <w:proofErr w:type="spellStart"/>
      <w:r w:rsidRPr="00246CB2">
        <w:t>allTasksInquiryProcessor</w:t>
      </w:r>
      <w:proofErr w:type="spellEnd"/>
      <w:r w:rsidRPr="00246CB2">
        <w:t>;</w:t>
      </w:r>
    </w:p>
    <w:p w14:paraId="2C261BC0" w14:textId="77777777" w:rsidR="00246CB2" w:rsidRPr="00246CB2" w:rsidRDefault="00246CB2" w:rsidP="00246CB2">
      <w:pPr>
        <w:pStyle w:val="Code"/>
      </w:pPr>
      <w:r w:rsidRPr="00246CB2">
        <w:t xml:space="preserve">        }</w:t>
      </w:r>
    </w:p>
    <w:p w14:paraId="4D035D35" w14:textId="77777777" w:rsidR="00246CB2" w:rsidRPr="00246CB2" w:rsidRDefault="00246CB2" w:rsidP="00246CB2">
      <w:pPr>
        <w:pStyle w:val="Code"/>
      </w:pPr>
      <w:r w:rsidRPr="00246CB2">
        <w:t xml:space="preserve">    }</w:t>
      </w:r>
    </w:p>
    <w:p w14:paraId="5C58B485" w14:textId="151B8689" w:rsidR="00246CB2" w:rsidRDefault="00246CB2" w:rsidP="00246CB2">
      <w:pPr>
        <w:pStyle w:val="Code"/>
      </w:pPr>
      <w:r w:rsidRPr="00246CB2">
        <w:t>}</w:t>
      </w:r>
    </w:p>
    <w:p w14:paraId="3D997FBB" w14:textId="44C607F1" w:rsidR="00246CB2" w:rsidRDefault="00246CB2" w:rsidP="00246CB2">
      <w:pPr>
        <w:pStyle w:val="CodeCaption"/>
      </w:pPr>
      <w:r>
        <w:t xml:space="preserve">Dependency Configuration (add to </w:t>
      </w:r>
      <w:r w:rsidRPr="00E56F99">
        <w:rPr>
          <w:rStyle w:val="CodeInline"/>
        </w:rPr>
        <w:t>NinjectConfigurator.AddBindings</w:t>
      </w:r>
      <w:r>
        <w:t>)</w:t>
      </w:r>
    </w:p>
    <w:p w14:paraId="40C1B639" w14:textId="41DD2087" w:rsidR="00246CB2" w:rsidRDefault="00400502" w:rsidP="00400502">
      <w:pPr>
        <w:pStyle w:val="Code"/>
      </w:pPr>
      <w:r w:rsidRPr="00400502">
        <w:t>container.Bind&lt;ITasksControllerDependencyBlock&gt;().To&lt;TasksControllerDependencyBlock&gt;().InRequestScope();</w:t>
      </w:r>
    </w:p>
    <w:p w14:paraId="62788CF6" w14:textId="7770FB1F" w:rsidR="00246CB2" w:rsidRDefault="00400502" w:rsidP="005F7AA5">
      <w:pPr>
        <w:pStyle w:val="BodyTextCont"/>
      </w:pPr>
      <w:r>
        <w:t xml:space="preserve">Now we'll update the </w:t>
      </w:r>
      <w:proofErr w:type="spellStart"/>
      <w:r w:rsidRPr="00400502">
        <w:rPr>
          <w:rStyle w:val="CodeInline"/>
        </w:rPr>
        <w:t>TasksController</w:t>
      </w:r>
      <w:proofErr w:type="spellEnd"/>
      <w:r>
        <w:t xml:space="preserve"> implementation to make use of this new </w:t>
      </w:r>
      <w:proofErr w:type="spellStart"/>
      <w:r w:rsidRPr="00400502">
        <w:rPr>
          <w:rStyle w:val="CodeInline"/>
        </w:rPr>
        <w:t>ITasksControllerDependencyBlock</w:t>
      </w:r>
      <w:proofErr w:type="spellEnd"/>
      <w:r>
        <w:t>:</w:t>
      </w:r>
    </w:p>
    <w:p w14:paraId="3634D830" w14:textId="77777777" w:rsidR="00400502" w:rsidRPr="00400502" w:rsidRDefault="00400502" w:rsidP="00400502">
      <w:pPr>
        <w:pStyle w:val="Code"/>
      </w:pPr>
      <w:r w:rsidRPr="00400502">
        <w:t>using System.Net.Http;</w:t>
      </w:r>
    </w:p>
    <w:p w14:paraId="24567797" w14:textId="77777777" w:rsidR="00400502" w:rsidRPr="00400502" w:rsidRDefault="00400502" w:rsidP="00400502">
      <w:pPr>
        <w:pStyle w:val="Code"/>
      </w:pPr>
      <w:r w:rsidRPr="00400502">
        <w:t>using System.Web.Http;</w:t>
      </w:r>
    </w:p>
    <w:p w14:paraId="2436A0A4" w14:textId="77777777" w:rsidR="00400502" w:rsidRPr="00400502" w:rsidRDefault="00400502" w:rsidP="00400502">
      <w:pPr>
        <w:pStyle w:val="Code"/>
      </w:pPr>
      <w:r w:rsidRPr="00400502">
        <w:t>using WebApi2Book.Common;</w:t>
      </w:r>
    </w:p>
    <w:p w14:paraId="5EBD83AD" w14:textId="77777777" w:rsidR="00400502" w:rsidRPr="00400502" w:rsidRDefault="00400502" w:rsidP="00400502">
      <w:pPr>
        <w:pStyle w:val="Code"/>
      </w:pPr>
      <w:r w:rsidRPr="00400502">
        <w:t>using WebApi2Book.Web.Api.MaintenanceProcessing;</w:t>
      </w:r>
    </w:p>
    <w:p w14:paraId="2771645B" w14:textId="77777777" w:rsidR="00400502" w:rsidRPr="00400502" w:rsidRDefault="00400502" w:rsidP="00400502">
      <w:pPr>
        <w:pStyle w:val="Code"/>
      </w:pPr>
      <w:r w:rsidRPr="00400502">
        <w:t>using WebApi2Book.Web.Api.Models;</w:t>
      </w:r>
    </w:p>
    <w:p w14:paraId="4423CF19" w14:textId="77777777" w:rsidR="00400502" w:rsidRPr="00400502" w:rsidRDefault="00400502" w:rsidP="00400502">
      <w:pPr>
        <w:pStyle w:val="Code"/>
      </w:pPr>
      <w:r w:rsidRPr="00400502">
        <w:t>using WebApi2Book.Web.Common;</w:t>
      </w:r>
    </w:p>
    <w:p w14:paraId="2CCCDC55" w14:textId="77777777" w:rsidR="00400502" w:rsidRPr="00400502" w:rsidRDefault="00400502" w:rsidP="00400502">
      <w:pPr>
        <w:pStyle w:val="Code"/>
      </w:pPr>
      <w:r w:rsidRPr="00400502">
        <w:t>using WebApi2Book.Web.Common.Routing;</w:t>
      </w:r>
    </w:p>
    <w:p w14:paraId="4A2D7215" w14:textId="77777777" w:rsidR="00400502" w:rsidRPr="00400502" w:rsidRDefault="00400502" w:rsidP="00400502">
      <w:pPr>
        <w:pStyle w:val="Code"/>
      </w:pPr>
      <w:r w:rsidRPr="00400502">
        <w:t>using WebApi2Book.Web.Common.Validation;</w:t>
      </w:r>
    </w:p>
    <w:p w14:paraId="4C7E7B3A" w14:textId="77777777" w:rsidR="00400502" w:rsidRPr="00400502" w:rsidRDefault="00400502" w:rsidP="00400502">
      <w:pPr>
        <w:pStyle w:val="Code"/>
      </w:pPr>
    </w:p>
    <w:p w14:paraId="2B4A339E" w14:textId="77777777" w:rsidR="00400502" w:rsidRPr="00400502" w:rsidRDefault="00400502" w:rsidP="00400502">
      <w:pPr>
        <w:pStyle w:val="Code"/>
      </w:pPr>
      <w:r w:rsidRPr="00400502">
        <w:t>namespace WebApi2Book.Web.Api.Controllers.V1</w:t>
      </w:r>
    </w:p>
    <w:p w14:paraId="58AAFC2E" w14:textId="77777777" w:rsidR="00400502" w:rsidRPr="00400502" w:rsidRDefault="00400502" w:rsidP="00400502">
      <w:pPr>
        <w:pStyle w:val="Code"/>
      </w:pPr>
      <w:r w:rsidRPr="00400502">
        <w:t>{</w:t>
      </w:r>
    </w:p>
    <w:p w14:paraId="32994B00" w14:textId="77777777" w:rsidR="00400502" w:rsidRPr="00400502" w:rsidRDefault="00400502" w:rsidP="00400502">
      <w:pPr>
        <w:pStyle w:val="Code"/>
      </w:pPr>
      <w:r w:rsidRPr="00400502">
        <w:t xml:space="preserve">    [ApiVersion1RoutePrefix("tasks")]</w:t>
      </w:r>
    </w:p>
    <w:p w14:paraId="3DDF141E" w14:textId="77777777" w:rsidR="00400502" w:rsidRPr="00400502" w:rsidRDefault="00400502" w:rsidP="00400502">
      <w:pPr>
        <w:pStyle w:val="Code"/>
      </w:pPr>
      <w:r w:rsidRPr="00400502">
        <w:t xml:space="preserve">    [UnitOfWorkActionFilter]</w:t>
      </w:r>
    </w:p>
    <w:p w14:paraId="3213A9ED" w14:textId="77777777" w:rsidR="00400502" w:rsidRPr="00400502" w:rsidRDefault="00400502" w:rsidP="00400502">
      <w:pPr>
        <w:pStyle w:val="Code"/>
      </w:pPr>
      <w:r w:rsidRPr="00400502">
        <w:t xml:space="preserve">    [Authorize(Roles = Constants.RoleNames.JuniorWorker)]</w:t>
      </w:r>
    </w:p>
    <w:p w14:paraId="376AB992" w14:textId="77777777" w:rsidR="00400502" w:rsidRPr="00400502" w:rsidRDefault="00400502" w:rsidP="00400502">
      <w:pPr>
        <w:pStyle w:val="Code"/>
      </w:pPr>
      <w:r w:rsidRPr="00400502">
        <w:t xml:space="preserve">    public class TasksController : ApiController</w:t>
      </w:r>
    </w:p>
    <w:p w14:paraId="145DF307" w14:textId="77777777" w:rsidR="00400502" w:rsidRPr="00400502" w:rsidRDefault="00400502" w:rsidP="00400502">
      <w:pPr>
        <w:pStyle w:val="Code"/>
      </w:pPr>
      <w:r w:rsidRPr="00400502">
        <w:t xml:space="preserve">    {</w:t>
      </w:r>
    </w:p>
    <w:p w14:paraId="734116FA" w14:textId="77777777" w:rsidR="00400502" w:rsidRPr="00400502" w:rsidRDefault="00400502" w:rsidP="00400502">
      <w:pPr>
        <w:pStyle w:val="Code"/>
      </w:pPr>
      <w:r w:rsidRPr="00400502">
        <w:t xml:space="preserve">        private readonly ITasksControllerDependencyBlock _tasksControllerDependencyBlock;</w:t>
      </w:r>
    </w:p>
    <w:p w14:paraId="231B60F2" w14:textId="77777777" w:rsidR="00400502" w:rsidRPr="00400502" w:rsidRDefault="00400502" w:rsidP="00400502">
      <w:pPr>
        <w:pStyle w:val="Code"/>
      </w:pPr>
    </w:p>
    <w:p w14:paraId="6C62DB95" w14:textId="77777777" w:rsidR="00400502" w:rsidRPr="00400502" w:rsidRDefault="00400502" w:rsidP="00400502">
      <w:pPr>
        <w:pStyle w:val="Code"/>
      </w:pPr>
      <w:r w:rsidRPr="00400502">
        <w:t xml:space="preserve">        public TasksController(ITasksControllerDependencyBlock tasksControllerDependencyBlock)</w:t>
      </w:r>
    </w:p>
    <w:p w14:paraId="278EE1C2" w14:textId="77777777" w:rsidR="00400502" w:rsidRPr="00400502" w:rsidRDefault="00400502" w:rsidP="00400502">
      <w:pPr>
        <w:pStyle w:val="Code"/>
      </w:pPr>
      <w:r w:rsidRPr="00400502">
        <w:t xml:space="preserve">        {</w:t>
      </w:r>
    </w:p>
    <w:p w14:paraId="2F77A86B" w14:textId="77777777" w:rsidR="00400502" w:rsidRPr="00400502" w:rsidRDefault="00400502" w:rsidP="00400502">
      <w:pPr>
        <w:pStyle w:val="Code"/>
      </w:pPr>
      <w:r w:rsidRPr="00400502">
        <w:t xml:space="preserve">            _</w:t>
      </w:r>
      <w:proofErr w:type="spellStart"/>
      <w:r w:rsidRPr="00400502">
        <w:t>tasksControllerDependencyBlock</w:t>
      </w:r>
      <w:proofErr w:type="spellEnd"/>
      <w:r w:rsidRPr="00400502">
        <w:t xml:space="preserve"> = </w:t>
      </w:r>
      <w:proofErr w:type="spellStart"/>
      <w:r w:rsidRPr="00400502">
        <w:t>tasksControllerDependencyBlock</w:t>
      </w:r>
      <w:proofErr w:type="spellEnd"/>
      <w:r w:rsidRPr="00400502">
        <w:t>;</w:t>
      </w:r>
    </w:p>
    <w:p w14:paraId="1C84DBA7" w14:textId="77777777" w:rsidR="00400502" w:rsidRPr="00400502" w:rsidRDefault="00400502" w:rsidP="00400502">
      <w:pPr>
        <w:pStyle w:val="Code"/>
      </w:pPr>
      <w:r w:rsidRPr="00400502">
        <w:t xml:space="preserve">        }</w:t>
      </w:r>
    </w:p>
    <w:p w14:paraId="2FEB53C9" w14:textId="77777777" w:rsidR="00400502" w:rsidRPr="00400502" w:rsidRDefault="00400502" w:rsidP="00400502">
      <w:pPr>
        <w:pStyle w:val="Code"/>
      </w:pPr>
    </w:p>
    <w:p w14:paraId="71FA0FBF" w14:textId="77777777" w:rsidR="00400502" w:rsidRPr="00400502" w:rsidRDefault="00400502" w:rsidP="00400502">
      <w:pPr>
        <w:pStyle w:val="Code"/>
      </w:pPr>
      <w:r w:rsidRPr="00400502">
        <w:t xml:space="preserve">        [Route("", Name = "</w:t>
      </w:r>
      <w:proofErr w:type="spellStart"/>
      <w:r w:rsidRPr="00400502">
        <w:t>GetTasksRoute</w:t>
      </w:r>
      <w:proofErr w:type="spellEnd"/>
      <w:r w:rsidRPr="00400502">
        <w:t>")]</w:t>
      </w:r>
    </w:p>
    <w:p w14:paraId="213B0867" w14:textId="77777777" w:rsidR="00400502" w:rsidRPr="00400502" w:rsidRDefault="00400502" w:rsidP="00400502">
      <w:pPr>
        <w:pStyle w:val="Code"/>
      </w:pPr>
      <w:r w:rsidRPr="00400502">
        <w:t xml:space="preserve">        public </w:t>
      </w:r>
      <w:proofErr w:type="spellStart"/>
      <w:r w:rsidRPr="00400502">
        <w:t>PagedDataInquiryResponse</w:t>
      </w:r>
      <w:proofErr w:type="spellEnd"/>
      <w:r w:rsidRPr="00400502">
        <w:t xml:space="preserve">&lt;Task&gt; </w:t>
      </w:r>
      <w:proofErr w:type="spellStart"/>
      <w:r w:rsidRPr="00400502">
        <w:t>GetTasks</w:t>
      </w:r>
      <w:proofErr w:type="spellEnd"/>
      <w:r w:rsidRPr="00400502">
        <w:t>(</w:t>
      </w:r>
      <w:proofErr w:type="spellStart"/>
      <w:r w:rsidRPr="00400502">
        <w:t>HttpRequestMessage</w:t>
      </w:r>
      <w:proofErr w:type="spellEnd"/>
      <w:r w:rsidRPr="00400502">
        <w:t xml:space="preserve"> </w:t>
      </w:r>
      <w:proofErr w:type="spellStart"/>
      <w:r w:rsidRPr="00400502">
        <w:t>requestMessage</w:t>
      </w:r>
      <w:proofErr w:type="spellEnd"/>
      <w:r w:rsidRPr="00400502">
        <w:t>)</w:t>
      </w:r>
    </w:p>
    <w:p w14:paraId="70BE0E30" w14:textId="77777777" w:rsidR="00400502" w:rsidRPr="00400502" w:rsidRDefault="00400502" w:rsidP="00400502">
      <w:pPr>
        <w:pStyle w:val="Code"/>
      </w:pPr>
      <w:r w:rsidRPr="00400502">
        <w:t xml:space="preserve">        {</w:t>
      </w:r>
    </w:p>
    <w:p w14:paraId="46333F2C" w14:textId="77777777" w:rsidR="00400502" w:rsidRPr="00400502" w:rsidRDefault="00400502" w:rsidP="00400502">
      <w:pPr>
        <w:pStyle w:val="Code"/>
      </w:pPr>
      <w:r w:rsidRPr="00400502">
        <w:lastRenderedPageBreak/>
        <w:t xml:space="preserve">            </w:t>
      </w:r>
      <w:proofErr w:type="spellStart"/>
      <w:r w:rsidRPr="00400502">
        <w:t>var</w:t>
      </w:r>
      <w:proofErr w:type="spellEnd"/>
      <w:r w:rsidRPr="00400502">
        <w:t xml:space="preserve"> request = _tasksControllerDependencyBlock.PagedDataRequestFactory.Create(requestMessage.RequestUri);</w:t>
      </w:r>
    </w:p>
    <w:p w14:paraId="370B5F04" w14:textId="77777777" w:rsidR="00400502" w:rsidRPr="00400502" w:rsidRDefault="00400502" w:rsidP="00400502">
      <w:pPr>
        <w:pStyle w:val="Code"/>
      </w:pPr>
    </w:p>
    <w:p w14:paraId="4A48E2BC" w14:textId="77777777" w:rsidR="00400502" w:rsidRPr="00400502" w:rsidRDefault="00400502" w:rsidP="00400502">
      <w:pPr>
        <w:pStyle w:val="Code"/>
      </w:pPr>
      <w:r w:rsidRPr="00400502">
        <w:t xml:space="preserve">            </w:t>
      </w:r>
      <w:proofErr w:type="spellStart"/>
      <w:r w:rsidRPr="00400502">
        <w:t>var</w:t>
      </w:r>
      <w:proofErr w:type="spellEnd"/>
      <w:r w:rsidRPr="00400502">
        <w:t xml:space="preserve"> tasks = _tasksControllerDependencyBlock.AllTasksInquiryProcessor.GetTasks(request);</w:t>
      </w:r>
    </w:p>
    <w:p w14:paraId="692F2EAB" w14:textId="77777777" w:rsidR="00400502" w:rsidRPr="00400502" w:rsidRDefault="00400502" w:rsidP="00400502">
      <w:pPr>
        <w:pStyle w:val="Code"/>
      </w:pPr>
      <w:r w:rsidRPr="00400502">
        <w:t xml:space="preserve">            return tasks;</w:t>
      </w:r>
    </w:p>
    <w:p w14:paraId="71596D0B" w14:textId="521E574C" w:rsidR="00400502" w:rsidRDefault="00400502" w:rsidP="00400502">
      <w:pPr>
        <w:pStyle w:val="Code"/>
      </w:pPr>
      <w:r w:rsidRPr="00400502">
        <w:t xml:space="preserve">        }</w:t>
      </w:r>
    </w:p>
    <w:p w14:paraId="7107DE24" w14:textId="371DCCBF" w:rsidR="00400502" w:rsidRDefault="00400502" w:rsidP="00400502">
      <w:pPr>
        <w:pStyle w:val="Code"/>
      </w:pPr>
      <w:r>
        <w:t>etc.…</w:t>
      </w:r>
    </w:p>
    <w:p w14:paraId="42B0D406" w14:textId="6D06F773" w:rsidR="000132EC" w:rsidRDefault="00F14655" w:rsidP="000132EC">
      <w:pPr>
        <w:pStyle w:val="BodyTextCont"/>
      </w:pPr>
      <w:r>
        <w:t xml:space="preserve">This is much more </w:t>
      </w:r>
      <w:r>
        <w:t>"</w:t>
      </w:r>
      <w:r>
        <w:t>clean</w:t>
      </w:r>
      <w:r>
        <w:t>"</w:t>
      </w:r>
      <w:r>
        <w:t xml:space="preserve">. </w:t>
      </w:r>
      <w:r w:rsidR="000132EC">
        <w:t xml:space="preserve">Note how the </w:t>
      </w:r>
      <w:proofErr w:type="spellStart"/>
      <w:r w:rsidR="000132EC" w:rsidRPr="000132EC">
        <w:rPr>
          <w:rStyle w:val="CodeInline"/>
        </w:rPr>
        <w:t>ITasksControllerDependencyBlock</w:t>
      </w:r>
      <w:proofErr w:type="spellEnd"/>
      <w:r w:rsidR="000132EC">
        <w:t xml:space="preserve"> is now the only dependency required by </w:t>
      </w:r>
      <w:proofErr w:type="spellStart"/>
      <w:r w:rsidR="000132EC">
        <w:t>TasksController</w:t>
      </w:r>
      <w:proofErr w:type="spellEnd"/>
      <w:r w:rsidR="000132EC">
        <w:t xml:space="preserve">. Its single responsibility is to encapsulate the other dependencies, so new methods can be added to the </w:t>
      </w:r>
      <w:proofErr w:type="spellStart"/>
      <w:r w:rsidR="000132EC">
        <w:t>TasksController</w:t>
      </w:r>
      <w:proofErr w:type="spellEnd"/>
      <w:r w:rsidR="000132EC">
        <w:t xml:space="preserve"> without any modification to its constructor</w:t>
      </w:r>
      <w:r>
        <w:t xml:space="preserve"> (or, similarly, to the </w:t>
      </w:r>
      <w:proofErr w:type="spellStart"/>
      <w:r w:rsidRPr="00F14655">
        <w:rPr>
          <w:rStyle w:val="CodeInline"/>
        </w:rPr>
        <w:t>TasksControllerTest</w:t>
      </w:r>
      <w:proofErr w:type="spellEnd"/>
      <w:r>
        <w:t xml:space="preserve"> </w:t>
      </w:r>
      <w:proofErr w:type="spellStart"/>
      <w:r w:rsidRPr="00F14655">
        <w:rPr>
          <w:rStyle w:val="CodeInline"/>
        </w:rPr>
        <w:t>SetUp</w:t>
      </w:r>
      <w:proofErr w:type="spellEnd"/>
      <w:r>
        <w:t xml:space="preserve"> method </w:t>
      </w:r>
      <w:r w:rsidR="001C0A7C">
        <w:t xml:space="preserve">which is </w:t>
      </w:r>
      <w:r>
        <w:t xml:space="preserve">coupled to the </w:t>
      </w:r>
      <w:proofErr w:type="spellStart"/>
      <w:r w:rsidRPr="00F14655">
        <w:rPr>
          <w:rStyle w:val="CodeInline"/>
        </w:rPr>
        <w:t>TasksController</w:t>
      </w:r>
      <w:proofErr w:type="spellEnd"/>
      <w:r>
        <w:t xml:space="preserve"> constructor)</w:t>
      </w:r>
      <w:r w:rsidR="000132EC">
        <w:t xml:space="preserve">. The </w:t>
      </w:r>
      <w:proofErr w:type="spellStart"/>
      <w:r w:rsidR="000132EC" w:rsidRPr="000132EC">
        <w:rPr>
          <w:rStyle w:val="CodeInline"/>
        </w:rPr>
        <w:t>TasksControllerDependencyBlock</w:t>
      </w:r>
      <w:proofErr w:type="spellEnd"/>
      <w:r w:rsidR="000132EC">
        <w:t xml:space="preserve"> constructor will necessarily chan</w:t>
      </w:r>
      <w:r>
        <w:t xml:space="preserve">ge, but that's okay because managing dependencies is its </w:t>
      </w:r>
      <w:proofErr w:type="spellStart"/>
      <w:r>
        <w:t>responsility</w:t>
      </w:r>
      <w:proofErr w:type="spellEnd"/>
      <w:r>
        <w:t>. And, on the testing side, we don't generally test these "dependency blocks", so adding new dependencies to "block" types requires no rework in that regard.</w:t>
      </w:r>
    </w:p>
    <w:p w14:paraId="220EB86E" w14:textId="208A8A96" w:rsidR="00B64CE6" w:rsidRPr="00B64CE6" w:rsidRDefault="001C0A7C" w:rsidP="00B64CE6">
      <w:pPr>
        <w:pStyle w:val="BodyTextCont"/>
      </w:pPr>
      <w:r>
        <w:t xml:space="preserve">Before we become exhausted from patting ourselves on the back, however, </w:t>
      </w:r>
      <w:r w:rsidR="00B64CE6">
        <w:t xml:space="preserve">an attempt to build the solution will remind us that we still need to update the </w:t>
      </w:r>
      <w:proofErr w:type="spellStart"/>
      <w:r w:rsidR="00B64CE6" w:rsidRPr="00B64CE6">
        <w:rPr>
          <w:rStyle w:val="CodeInline"/>
        </w:rPr>
        <w:t>TasksControllerTest</w:t>
      </w:r>
      <w:proofErr w:type="spellEnd"/>
      <w:r w:rsidR="00B64CE6">
        <w:t>. Let's tend to that right now by updating it so it appears as follows:</w:t>
      </w:r>
    </w:p>
    <w:p w14:paraId="115CFEF2" w14:textId="77777777" w:rsidR="000A3C1C" w:rsidRPr="000A3C1C" w:rsidRDefault="000A3C1C" w:rsidP="000A3C1C">
      <w:pPr>
        <w:pStyle w:val="Code"/>
      </w:pPr>
      <w:r w:rsidRPr="000A3C1C">
        <w:t>using System.Net.Http;</w:t>
      </w:r>
    </w:p>
    <w:p w14:paraId="37AD434F" w14:textId="77777777" w:rsidR="000A3C1C" w:rsidRPr="000A3C1C" w:rsidRDefault="000A3C1C" w:rsidP="000A3C1C">
      <w:pPr>
        <w:pStyle w:val="Code"/>
      </w:pPr>
      <w:r w:rsidRPr="000A3C1C">
        <w:t>using NUnit.Framework;</w:t>
      </w:r>
    </w:p>
    <w:p w14:paraId="0CFC0CC9" w14:textId="77777777" w:rsidR="000A3C1C" w:rsidRPr="000A3C1C" w:rsidRDefault="000A3C1C" w:rsidP="000A3C1C">
      <w:pPr>
        <w:pStyle w:val="Code"/>
      </w:pPr>
      <w:r w:rsidRPr="000A3C1C">
        <w:t>using WebApi2Book.Data;</w:t>
      </w:r>
    </w:p>
    <w:p w14:paraId="3C8341C1" w14:textId="77777777" w:rsidR="000A3C1C" w:rsidRPr="000A3C1C" w:rsidRDefault="000A3C1C" w:rsidP="000A3C1C">
      <w:pPr>
        <w:pStyle w:val="Code"/>
      </w:pPr>
      <w:r w:rsidRPr="000A3C1C">
        <w:t>using WebApi2Book.Web.Api.Controllers.V1;</w:t>
      </w:r>
    </w:p>
    <w:p w14:paraId="127E4E93" w14:textId="77777777" w:rsidR="000A3C1C" w:rsidRPr="000A3C1C" w:rsidRDefault="000A3C1C" w:rsidP="000A3C1C">
      <w:pPr>
        <w:pStyle w:val="Code"/>
      </w:pPr>
      <w:r w:rsidRPr="000A3C1C">
        <w:t>using WebApi2Book.Web.Api.Models;</w:t>
      </w:r>
    </w:p>
    <w:p w14:paraId="12991F7E" w14:textId="77777777" w:rsidR="000A3C1C" w:rsidRPr="000A3C1C" w:rsidRDefault="000A3C1C" w:rsidP="000A3C1C">
      <w:pPr>
        <w:pStyle w:val="Code"/>
      </w:pPr>
    </w:p>
    <w:p w14:paraId="1759E032" w14:textId="77777777" w:rsidR="000A3C1C" w:rsidRPr="000A3C1C" w:rsidRDefault="000A3C1C" w:rsidP="000A3C1C">
      <w:pPr>
        <w:pStyle w:val="Code"/>
      </w:pPr>
      <w:r w:rsidRPr="000A3C1C">
        <w:t>namespace WebApi2Book.Web.Api.Tests.Controllers.V1</w:t>
      </w:r>
    </w:p>
    <w:p w14:paraId="6DFA9336" w14:textId="77777777" w:rsidR="000A3C1C" w:rsidRPr="000A3C1C" w:rsidRDefault="000A3C1C" w:rsidP="000A3C1C">
      <w:pPr>
        <w:pStyle w:val="Code"/>
      </w:pPr>
      <w:r w:rsidRPr="000A3C1C">
        <w:t>{</w:t>
      </w:r>
    </w:p>
    <w:p w14:paraId="40EE6F89" w14:textId="77777777" w:rsidR="000A3C1C" w:rsidRPr="000A3C1C" w:rsidRDefault="000A3C1C" w:rsidP="000A3C1C">
      <w:pPr>
        <w:pStyle w:val="Code"/>
      </w:pPr>
      <w:r w:rsidRPr="000A3C1C">
        <w:t xml:space="preserve">    [TestFixture]</w:t>
      </w:r>
    </w:p>
    <w:p w14:paraId="1639AA6C" w14:textId="77777777" w:rsidR="000A3C1C" w:rsidRPr="000A3C1C" w:rsidRDefault="000A3C1C" w:rsidP="000A3C1C">
      <w:pPr>
        <w:pStyle w:val="Code"/>
      </w:pPr>
      <w:r w:rsidRPr="000A3C1C">
        <w:t xml:space="preserve">    public class TasksControllerTest</w:t>
      </w:r>
    </w:p>
    <w:p w14:paraId="3D4BA7EF" w14:textId="77777777" w:rsidR="000A3C1C" w:rsidRPr="000A3C1C" w:rsidRDefault="000A3C1C" w:rsidP="000A3C1C">
      <w:pPr>
        <w:pStyle w:val="Code"/>
      </w:pPr>
      <w:r w:rsidRPr="000A3C1C">
        <w:t xml:space="preserve">    {</w:t>
      </w:r>
    </w:p>
    <w:p w14:paraId="1A76463B" w14:textId="77777777" w:rsidR="000A3C1C" w:rsidRPr="000A3C1C" w:rsidRDefault="000A3C1C" w:rsidP="000A3C1C">
      <w:pPr>
        <w:pStyle w:val="Code"/>
      </w:pPr>
      <w:r w:rsidRPr="000A3C1C">
        <w:t xml:space="preserve">        [SetUp]</w:t>
      </w:r>
    </w:p>
    <w:p w14:paraId="46710712" w14:textId="77777777" w:rsidR="000A3C1C" w:rsidRPr="000A3C1C" w:rsidRDefault="000A3C1C" w:rsidP="000A3C1C">
      <w:pPr>
        <w:pStyle w:val="Code"/>
      </w:pPr>
      <w:r w:rsidRPr="000A3C1C">
        <w:t xml:space="preserve">        public void SetUp()</w:t>
      </w:r>
    </w:p>
    <w:p w14:paraId="79291BDF" w14:textId="77777777" w:rsidR="000A3C1C" w:rsidRPr="000A3C1C" w:rsidRDefault="000A3C1C" w:rsidP="000A3C1C">
      <w:pPr>
        <w:pStyle w:val="Code"/>
      </w:pPr>
      <w:r w:rsidRPr="000A3C1C">
        <w:t xml:space="preserve">        {</w:t>
      </w:r>
    </w:p>
    <w:p w14:paraId="391F2E27" w14:textId="77777777" w:rsidR="000A3C1C" w:rsidRPr="000A3C1C" w:rsidRDefault="000A3C1C" w:rsidP="000A3C1C">
      <w:pPr>
        <w:pStyle w:val="Code"/>
      </w:pPr>
      <w:r w:rsidRPr="000A3C1C">
        <w:t xml:space="preserve">            _mockBlock = new TasksControllerDependencyBlockMock();</w:t>
      </w:r>
    </w:p>
    <w:p w14:paraId="7C3A569F" w14:textId="77777777" w:rsidR="000A3C1C" w:rsidRPr="000A3C1C" w:rsidRDefault="000A3C1C" w:rsidP="000A3C1C">
      <w:pPr>
        <w:pStyle w:val="Code"/>
      </w:pPr>
    </w:p>
    <w:p w14:paraId="651A0466" w14:textId="77777777" w:rsidR="000A3C1C" w:rsidRPr="000A3C1C" w:rsidRDefault="000A3C1C" w:rsidP="000A3C1C">
      <w:pPr>
        <w:pStyle w:val="Code"/>
      </w:pPr>
      <w:r w:rsidRPr="000A3C1C">
        <w:t xml:space="preserve">            _controller = new TasksController(_mockBlock.Object);</w:t>
      </w:r>
    </w:p>
    <w:p w14:paraId="3227B9F6" w14:textId="77777777" w:rsidR="000A3C1C" w:rsidRPr="000A3C1C" w:rsidRDefault="000A3C1C" w:rsidP="000A3C1C">
      <w:pPr>
        <w:pStyle w:val="Code"/>
      </w:pPr>
      <w:r w:rsidRPr="000A3C1C">
        <w:t xml:space="preserve">        }</w:t>
      </w:r>
    </w:p>
    <w:p w14:paraId="3915E457" w14:textId="77777777" w:rsidR="000A3C1C" w:rsidRPr="000A3C1C" w:rsidRDefault="000A3C1C" w:rsidP="000A3C1C">
      <w:pPr>
        <w:pStyle w:val="Code"/>
      </w:pPr>
    </w:p>
    <w:p w14:paraId="17E5AC82" w14:textId="77777777" w:rsidR="000A3C1C" w:rsidRPr="000A3C1C" w:rsidRDefault="000A3C1C" w:rsidP="000A3C1C">
      <w:pPr>
        <w:pStyle w:val="Code"/>
      </w:pPr>
      <w:r w:rsidRPr="000A3C1C">
        <w:t xml:space="preserve">        private TasksControllerDependencyBlockMock _mockBlock;</w:t>
      </w:r>
    </w:p>
    <w:p w14:paraId="6117B4F7" w14:textId="77777777" w:rsidR="000A3C1C" w:rsidRPr="000A3C1C" w:rsidRDefault="000A3C1C" w:rsidP="000A3C1C">
      <w:pPr>
        <w:pStyle w:val="Code"/>
      </w:pPr>
      <w:r w:rsidRPr="000A3C1C">
        <w:t xml:space="preserve">        private TasksController _controller;</w:t>
      </w:r>
    </w:p>
    <w:p w14:paraId="65865B58" w14:textId="77777777" w:rsidR="000A3C1C" w:rsidRPr="000A3C1C" w:rsidRDefault="000A3C1C" w:rsidP="000A3C1C">
      <w:pPr>
        <w:pStyle w:val="Code"/>
      </w:pPr>
    </w:p>
    <w:p w14:paraId="6E6B2338" w14:textId="77777777" w:rsidR="000A3C1C" w:rsidRPr="000A3C1C" w:rsidRDefault="000A3C1C" w:rsidP="000A3C1C">
      <w:pPr>
        <w:pStyle w:val="Code"/>
      </w:pPr>
      <w:r w:rsidRPr="000A3C1C">
        <w:t xml:space="preserve">        [Test]</w:t>
      </w:r>
    </w:p>
    <w:p w14:paraId="1F331CE6" w14:textId="77777777" w:rsidR="000A3C1C" w:rsidRPr="000A3C1C" w:rsidRDefault="000A3C1C" w:rsidP="000A3C1C">
      <w:pPr>
        <w:pStyle w:val="Code"/>
      </w:pPr>
      <w:r w:rsidRPr="000A3C1C">
        <w:t xml:space="preserve">        public void GetTasks_returns_correct_response()</w:t>
      </w:r>
    </w:p>
    <w:p w14:paraId="06E85948" w14:textId="77777777" w:rsidR="000A3C1C" w:rsidRPr="000A3C1C" w:rsidRDefault="000A3C1C" w:rsidP="000A3C1C">
      <w:pPr>
        <w:pStyle w:val="Code"/>
      </w:pPr>
      <w:r w:rsidRPr="000A3C1C">
        <w:t xml:space="preserve">        {</w:t>
      </w:r>
    </w:p>
    <w:p w14:paraId="1AB5DBB3" w14:textId="77777777" w:rsidR="000A3C1C" w:rsidRPr="000A3C1C" w:rsidRDefault="000A3C1C" w:rsidP="000A3C1C">
      <w:pPr>
        <w:pStyle w:val="Code"/>
      </w:pPr>
      <w:r w:rsidRPr="000A3C1C">
        <w:t xml:space="preserve">            HttpRequestMessage requestMessage = HttpRequestMessageFactory.CreateRequestMessage();</w:t>
      </w:r>
    </w:p>
    <w:p w14:paraId="4DBA32E0" w14:textId="77777777" w:rsidR="000A3C1C" w:rsidRPr="000A3C1C" w:rsidRDefault="000A3C1C" w:rsidP="000A3C1C">
      <w:pPr>
        <w:pStyle w:val="Code"/>
      </w:pPr>
      <w:r w:rsidRPr="000A3C1C">
        <w:t xml:space="preserve">            var request = new PagedDataRequest(1, 25);</w:t>
      </w:r>
    </w:p>
    <w:p w14:paraId="7B3E94D6" w14:textId="77777777" w:rsidR="000A3C1C" w:rsidRPr="000A3C1C" w:rsidRDefault="000A3C1C" w:rsidP="000A3C1C">
      <w:pPr>
        <w:pStyle w:val="Code"/>
      </w:pPr>
      <w:r w:rsidRPr="000A3C1C">
        <w:t xml:space="preserve">            var response = new PagedDataInquiryResponse&lt;Task&gt;();</w:t>
      </w:r>
    </w:p>
    <w:p w14:paraId="2AE0D14D" w14:textId="77777777" w:rsidR="000A3C1C" w:rsidRPr="000A3C1C" w:rsidRDefault="000A3C1C" w:rsidP="000A3C1C">
      <w:pPr>
        <w:pStyle w:val="Code"/>
      </w:pPr>
    </w:p>
    <w:p w14:paraId="0DCA3EAF" w14:textId="77777777" w:rsidR="000A3C1C" w:rsidRPr="000A3C1C" w:rsidRDefault="000A3C1C" w:rsidP="000A3C1C">
      <w:pPr>
        <w:pStyle w:val="Code"/>
      </w:pPr>
      <w:r w:rsidRPr="000A3C1C">
        <w:t xml:space="preserve">            _mockBlock.PagedDataRequestFactoryMock.Setup(x =&gt; x.Create(requestMessage.RequestUri)).Returns(request);</w:t>
      </w:r>
    </w:p>
    <w:p w14:paraId="22D36C89" w14:textId="77777777" w:rsidR="000A3C1C" w:rsidRPr="000A3C1C" w:rsidRDefault="000A3C1C" w:rsidP="000A3C1C">
      <w:pPr>
        <w:pStyle w:val="Code"/>
      </w:pPr>
      <w:r w:rsidRPr="000A3C1C">
        <w:t xml:space="preserve">            _mockBlock.AllTasksInquiryProcessorMock.Setup(x =&gt; x.GetTasks(request)).Returns(response);</w:t>
      </w:r>
    </w:p>
    <w:p w14:paraId="23F776A6" w14:textId="77777777" w:rsidR="000A3C1C" w:rsidRPr="000A3C1C" w:rsidRDefault="000A3C1C" w:rsidP="000A3C1C">
      <w:pPr>
        <w:pStyle w:val="Code"/>
      </w:pPr>
    </w:p>
    <w:p w14:paraId="678F7E97" w14:textId="77777777" w:rsidR="000A3C1C" w:rsidRPr="000A3C1C" w:rsidRDefault="000A3C1C" w:rsidP="000A3C1C">
      <w:pPr>
        <w:pStyle w:val="Code"/>
      </w:pPr>
      <w:r w:rsidRPr="000A3C1C">
        <w:t xml:space="preserve">            PagedDataInquiryResponse&lt;Task&gt; actualResponse = _controller.GetTasks(requestMessage);</w:t>
      </w:r>
    </w:p>
    <w:p w14:paraId="06F86138" w14:textId="77777777" w:rsidR="000A3C1C" w:rsidRPr="000A3C1C" w:rsidRDefault="000A3C1C" w:rsidP="000A3C1C">
      <w:pPr>
        <w:pStyle w:val="Code"/>
      </w:pPr>
    </w:p>
    <w:p w14:paraId="01B64636" w14:textId="77777777" w:rsidR="000A3C1C" w:rsidRPr="000A3C1C" w:rsidRDefault="000A3C1C" w:rsidP="000A3C1C">
      <w:pPr>
        <w:pStyle w:val="Code"/>
      </w:pPr>
      <w:r w:rsidRPr="000A3C1C">
        <w:t xml:space="preserve">            Assert.AreSame(response, actualResponse);</w:t>
      </w:r>
    </w:p>
    <w:p w14:paraId="48B0472E" w14:textId="77777777" w:rsidR="000A3C1C" w:rsidRPr="000A3C1C" w:rsidRDefault="000A3C1C" w:rsidP="000A3C1C">
      <w:pPr>
        <w:pStyle w:val="Code"/>
      </w:pPr>
      <w:r w:rsidRPr="000A3C1C">
        <w:t xml:space="preserve">        }</w:t>
      </w:r>
    </w:p>
    <w:p w14:paraId="2DA78715" w14:textId="77777777" w:rsidR="000A3C1C" w:rsidRPr="000A3C1C" w:rsidRDefault="000A3C1C" w:rsidP="000A3C1C">
      <w:pPr>
        <w:pStyle w:val="Code"/>
      </w:pPr>
      <w:r w:rsidRPr="000A3C1C">
        <w:t xml:space="preserve">    }</w:t>
      </w:r>
    </w:p>
    <w:p w14:paraId="6EE4827D" w14:textId="0EF5F32B" w:rsidR="00B64CE6" w:rsidRDefault="000A3C1C" w:rsidP="000A3C1C">
      <w:pPr>
        <w:pStyle w:val="Code"/>
      </w:pPr>
      <w:r w:rsidRPr="000A3C1C">
        <w:t>}</w:t>
      </w:r>
    </w:p>
    <w:p w14:paraId="6F5593D5" w14:textId="0E2F1DB5" w:rsidR="00B64CE6" w:rsidRDefault="00B64CE6" w:rsidP="000132EC">
      <w:pPr>
        <w:pStyle w:val="BodyTextCont"/>
      </w:pPr>
      <w:r>
        <w:t xml:space="preserve">Note how we've replaced all of the various mocked </w:t>
      </w:r>
      <w:proofErr w:type="spellStart"/>
      <w:r w:rsidRPr="00B64CE6">
        <w:rPr>
          <w:rStyle w:val="CodeInline"/>
        </w:rPr>
        <w:t>TasksController</w:t>
      </w:r>
      <w:proofErr w:type="spellEnd"/>
      <w:r>
        <w:t xml:space="preserve"> dependencies with a single dependency</w:t>
      </w:r>
      <w:r w:rsidR="00D54BE0">
        <w:t xml:space="preserve"> (i.e., </w:t>
      </w:r>
      <w:proofErr w:type="spellStart"/>
      <w:r w:rsidR="00D54BE0" w:rsidRPr="00D54BE0">
        <w:rPr>
          <w:rStyle w:val="CodeInline"/>
        </w:rPr>
        <w:t>TasksControllerDependencyBlockMock</w:t>
      </w:r>
      <w:proofErr w:type="spellEnd"/>
      <w:r w:rsidR="00D54BE0">
        <w:t>)</w:t>
      </w:r>
      <w:r>
        <w:t xml:space="preserve">, significantly cutting down on the "noise" in the test class. We </w:t>
      </w:r>
      <w:r w:rsidR="000A3C1C">
        <w:t xml:space="preserve">took </w:t>
      </w:r>
      <w:r>
        <w:t>things a step further and factor</w:t>
      </w:r>
      <w:r w:rsidR="000A3C1C">
        <w:t>ed</w:t>
      </w:r>
      <w:r>
        <w:t xml:space="preserve"> the </w:t>
      </w:r>
      <w:proofErr w:type="spellStart"/>
      <w:r w:rsidRPr="00B64CE6">
        <w:rPr>
          <w:rStyle w:val="CodeInline"/>
        </w:rPr>
        <w:t>CreateRequestMessage</w:t>
      </w:r>
      <w:proofErr w:type="spellEnd"/>
      <w:r>
        <w:t xml:space="preserve"> method out into</w:t>
      </w:r>
      <w:r w:rsidR="00D54BE0">
        <w:t xml:space="preserve"> a separate test utility class</w:t>
      </w:r>
      <w:r w:rsidR="00F56971">
        <w:t xml:space="preserve"> (we trust you to implement that without further explanation)</w:t>
      </w:r>
      <w:r w:rsidR="00D54BE0">
        <w:t xml:space="preserve">, because </w:t>
      </w:r>
      <w:r w:rsidR="000A3C1C">
        <w:t xml:space="preserve">we anticipate that other </w:t>
      </w:r>
      <w:r w:rsidR="00D54BE0">
        <w:t xml:space="preserve">test </w:t>
      </w:r>
      <w:r w:rsidR="000A3C1C">
        <w:t xml:space="preserve">classes will require </w:t>
      </w:r>
      <w:r w:rsidR="00D54BE0">
        <w:t xml:space="preserve">the </w:t>
      </w:r>
      <w:r w:rsidR="000A3C1C">
        <w:t xml:space="preserve">functionality provided by the </w:t>
      </w:r>
      <w:r w:rsidR="00D54BE0">
        <w:t>method</w:t>
      </w:r>
      <w:r w:rsidR="000A3C1C">
        <w:t>, and we don't want to in any way encourage a "copy and paste" coding style</w:t>
      </w:r>
      <w:r w:rsidR="00D54BE0">
        <w:t>.</w:t>
      </w:r>
    </w:p>
    <w:p w14:paraId="5571E3B4" w14:textId="007D157F" w:rsidR="00D54BE0" w:rsidRDefault="00D54BE0" w:rsidP="000132EC">
      <w:pPr>
        <w:pStyle w:val="BodyTextCont"/>
      </w:pPr>
      <w:r>
        <w:t xml:space="preserve">You've probably noticed that we have one more class to add before we can build and re-run the test, and that's the new </w:t>
      </w:r>
      <w:proofErr w:type="spellStart"/>
      <w:r w:rsidRPr="00D54BE0">
        <w:rPr>
          <w:rStyle w:val="CodeInline"/>
        </w:rPr>
        <w:t>TasksControllerDependencyBlockMock</w:t>
      </w:r>
      <w:proofErr w:type="spellEnd"/>
      <w:r>
        <w:t xml:space="preserve"> class. Let's add it as follows:</w:t>
      </w:r>
    </w:p>
    <w:p w14:paraId="4C5DBE2A" w14:textId="77777777" w:rsidR="00D54BE0" w:rsidRPr="00D54BE0" w:rsidRDefault="00D54BE0" w:rsidP="00D54BE0">
      <w:pPr>
        <w:pStyle w:val="Code"/>
      </w:pPr>
      <w:r w:rsidRPr="00D54BE0">
        <w:t xml:space="preserve">using </w:t>
      </w:r>
      <w:proofErr w:type="spellStart"/>
      <w:r w:rsidRPr="00D54BE0">
        <w:t>Moq</w:t>
      </w:r>
      <w:proofErr w:type="spellEnd"/>
      <w:r w:rsidRPr="00D54BE0">
        <w:t>;</w:t>
      </w:r>
    </w:p>
    <w:p w14:paraId="43552793" w14:textId="77777777" w:rsidR="00D54BE0" w:rsidRPr="00D54BE0" w:rsidRDefault="00D54BE0" w:rsidP="00D54BE0">
      <w:pPr>
        <w:pStyle w:val="Code"/>
      </w:pPr>
      <w:r w:rsidRPr="00D54BE0">
        <w:t>using WebApi2Book.Web.Api.Controllers.V1;</w:t>
      </w:r>
    </w:p>
    <w:p w14:paraId="34DC15D5" w14:textId="77777777" w:rsidR="00D54BE0" w:rsidRPr="00D54BE0" w:rsidRDefault="00D54BE0" w:rsidP="00D54BE0">
      <w:pPr>
        <w:pStyle w:val="Code"/>
      </w:pPr>
      <w:r w:rsidRPr="00D54BE0">
        <w:t>using WebApi2Book.Web.Api.InquiryProcessing;</w:t>
      </w:r>
    </w:p>
    <w:p w14:paraId="7A3E67A3" w14:textId="77777777" w:rsidR="00D54BE0" w:rsidRPr="00D54BE0" w:rsidRDefault="00D54BE0" w:rsidP="00D54BE0">
      <w:pPr>
        <w:pStyle w:val="Code"/>
      </w:pPr>
      <w:r w:rsidRPr="00D54BE0">
        <w:t>using WebApi2Book.Web.Api.MaintenanceProcessing;</w:t>
      </w:r>
    </w:p>
    <w:p w14:paraId="471AE18F" w14:textId="77777777" w:rsidR="00D54BE0" w:rsidRPr="00D54BE0" w:rsidRDefault="00D54BE0" w:rsidP="00D54BE0">
      <w:pPr>
        <w:pStyle w:val="Code"/>
      </w:pPr>
    </w:p>
    <w:p w14:paraId="6D4C02D6" w14:textId="77777777" w:rsidR="00D54BE0" w:rsidRPr="00D54BE0" w:rsidRDefault="00D54BE0" w:rsidP="00D54BE0">
      <w:pPr>
        <w:pStyle w:val="Code"/>
      </w:pPr>
      <w:r w:rsidRPr="00D54BE0">
        <w:t>namespace WebApi2Book.Web.Api.Tests.Controllers.V1</w:t>
      </w:r>
    </w:p>
    <w:p w14:paraId="1815CE6B" w14:textId="77777777" w:rsidR="00D54BE0" w:rsidRPr="00D54BE0" w:rsidRDefault="00D54BE0" w:rsidP="00D54BE0">
      <w:pPr>
        <w:pStyle w:val="Code"/>
      </w:pPr>
      <w:r w:rsidRPr="00D54BE0">
        <w:t>{</w:t>
      </w:r>
    </w:p>
    <w:p w14:paraId="179CB052" w14:textId="77777777" w:rsidR="00D54BE0" w:rsidRPr="00D54BE0" w:rsidRDefault="00D54BE0" w:rsidP="00D54BE0">
      <w:pPr>
        <w:pStyle w:val="Code"/>
      </w:pPr>
      <w:r w:rsidRPr="00D54BE0">
        <w:t xml:space="preserve">    public class </w:t>
      </w:r>
      <w:proofErr w:type="spellStart"/>
      <w:r w:rsidRPr="00D54BE0">
        <w:t>TasksControllerDependencyBlockMock</w:t>
      </w:r>
      <w:proofErr w:type="spellEnd"/>
      <w:r w:rsidRPr="00D54BE0">
        <w:t xml:space="preserve"> : Mock&lt;</w:t>
      </w:r>
      <w:proofErr w:type="spellStart"/>
      <w:r w:rsidRPr="00D54BE0">
        <w:t>ITasksControllerDependencyBlock</w:t>
      </w:r>
      <w:proofErr w:type="spellEnd"/>
      <w:r w:rsidRPr="00D54BE0">
        <w:t>&gt;</w:t>
      </w:r>
    </w:p>
    <w:p w14:paraId="7124FE45" w14:textId="77777777" w:rsidR="00D54BE0" w:rsidRPr="00D54BE0" w:rsidRDefault="00D54BE0" w:rsidP="00D54BE0">
      <w:pPr>
        <w:pStyle w:val="Code"/>
      </w:pPr>
      <w:r w:rsidRPr="00D54BE0">
        <w:t xml:space="preserve">    {</w:t>
      </w:r>
    </w:p>
    <w:p w14:paraId="333B9E05" w14:textId="77777777" w:rsidR="00D54BE0" w:rsidRPr="00D54BE0" w:rsidRDefault="00D54BE0" w:rsidP="00D54BE0">
      <w:pPr>
        <w:pStyle w:val="Code"/>
      </w:pPr>
      <w:r w:rsidRPr="00D54BE0">
        <w:t xml:space="preserve">        private Mock&lt;</w:t>
      </w:r>
      <w:proofErr w:type="spellStart"/>
      <w:r w:rsidRPr="00D54BE0">
        <w:t>IAddTaskMaintenanceProcessor</w:t>
      </w:r>
      <w:proofErr w:type="spellEnd"/>
      <w:r w:rsidRPr="00D54BE0">
        <w:t>&gt; _</w:t>
      </w:r>
      <w:proofErr w:type="spellStart"/>
      <w:r w:rsidRPr="00D54BE0">
        <w:t>addTaskMaintenanceProcessorMock</w:t>
      </w:r>
      <w:proofErr w:type="spellEnd"/>
      <w:r w:rsidRPr="00D54BE0">
        <w:t>;</w:t>
      </w:r>
    </w:p>
    <w:p w14:paraId="1129F086" w14:textId="77777777" w:rsidR="00D54BE0" w:rsidRPr="00D54BE0" w:rsidRDefault="00D54BE0" w:rsidP="00D54BE0">
      <w:pPr>
        <w:pStyle w:val="Code"/>
      </w:pPr>
      <w:r w:rsidRPr="00D54BE0">
        <w:t xml:space="preserve">        private Mock&lt;</w:t>
      </w:r>
      <w:proofErr w:type="spellStart"/>
      <w:r w:rsidRPr="00D54BE0">
        <w:t>ITaskByIdInquiryProcessor</w:t>
      </w:r>
      <w:proofErr w:type="spellEnd"/>
      <w:r w:rsidRPr="00D54BE0">
        <w:t>&gt; _</w:t>
      </w:r>
      <w:proofErr w:type="spellStart"/>
      <w:r w:rsidRPr="00D54BE0">
        <w:t>taskByIdInquiryProcessorMock</w:t>
      </w:r>
      <w:proofErr w:type="spellEnd"/>
      <w:r w:rsidRPr="00D54BE0">
        <w:t>;</w:t>
      </w:r>
    </w:p>
    <w:p w14:paraId="10FCFBD5" w14:textId="77777777" w:rsidR="00D54BE0" w:rsidRPr="00D54BE0" w:rsidRDefault="00D54BE0" w:rsidP="00D54BE0">
      <w:pPr>
        <w:pStyle w:val="Code"/>
      </w:pPr>
      <w:r w:rsidRPr="00D54BE0">
        <w:t xml:space="preserve">        private Mock&lt;</w:t>
      </w:r>
      <w:proofErr w:type="spellStart"/>
      <w:r w:rsidRPr="00D54BE0">
        <w:t>IUpdateTaskMaintenanceProcessor</w:t>
      </w:r>
      <w:proofErr w:type="spellEnd"/>
      <w:r w:rsidRPr="00D54BE0">
        <w:t>&gt; _</w:t>
      </w:r>
      <w:proofErr w:type="spellStart"/>
      <w:r w:rsidRPr="00D54BE0">
        <w:t>updateTaskMaintenanceProcessorMock</w:t>
      </w:r>
      <w:proofErr w:type="spellEnd"/>
      <w:r w:rsidRPr="00D54BE0">
        <w:t>;</w:t>
      </w:r>
    </w:p>
    <w:p w14:paraId="5455C1DD" w14:textId="77777777" w:rsidR="00D54BE0" w:rsidRPr="00D54BE0" w:rsidRDefault="00D54BE0" w:rsidP="00D54BE0">
      <w:pPr>
        <w:pStyle w:val="Code"/>
      </w:pPr>
      <w:r w:rsidRPr="00D54BE0">
        <w:t xml:space="preserve">        private Mock&lt;</w:t>
      </w:r>
      <w:proofErr w:type="spellStart"/>
      <w:r w:rsidRPr="00D54BE0">
        <w:t>IPagedDataRequestFactory</w:t>
      </w:r>
      <w:proofErr w:type="spellEnd"/>
      <w:r w:rsidRPr="00D54BE0">
        <w:t>&gt; _</w:t>
      </w:r>
      <w:proofErr w:type="spellStart"/>
      <w:r w:rsidRPr="00D54BE0">
        <w:t>pagedDataRequestFactoryMock</w:t>
      </w:r>
      <w:proofErr w:type="spellEnd"/>
      <w:r w:rsidRPr="00D54BE0">
        <w:t>;</w:t>
      </w:r>
    </w:p>
    <w:p w14:paraId="78FB30EB" w14:textId="77777777" w:rsidR="00D54BE0" w:rsidRPr="00D54BE0" w:rsidRDefault="00D54BE0" w:rsidP="00D54BE0">
      <w:pPr>
        <w:pStyle w:val="Code"/>
      </w:pPr>
      <w:r w:rsidRPr="00D54BE0">
        <w:t xml:space="preserve">        private Mock&lt;</w:t>
      </w:r>
      <w:proofErr w:type="spellStart"/>
      <w:r w:rsidRPr="00D54BE0">
        <w:t>IAllTasksInquiryProcessor</w:t>
      </w:r>
      <w:proofErr w:type="spellEnd"/>
      <w:r w:rsidRPr="00D54BE0">
        <w:t>&gt; _</w:t>
      </w:r>
      <w:proofErr w:type="spellStart"/>
      <w:r w:rsidRPr="00D54BE0">
        <w:t>allTasksInquiryProcessorMock</w:t>
      </w:r>
      <w:proofErr w:type="spellEnd"/>
      <w:r w:rsidRPr="00D54BE0">
        <w:t>;</w:t>
      </w:r>
    </w:p>
    <w:p w14:paraId="5790AE51" w14:textId="77777777" w:rsidR="00D54BE0" w:rsidRPr="00D54BE0" w:rsidRDefault="00D54BE0" w:rsidP="00D54BE0">
      <w:pPr>
        <w:pStyle w:val="Code"/>
      </w:pPr>
    </w:p>
    <w:p w14:paraId="647C3882" w14:textId="77777777" w:rsidR="00D54BE0" w:rsidRPr="00D54BE0" w:rsidRDefault="00D54BE0" w:rsidP="00D54BE0">
      <w:pPr>
        <w:pStyle w:val="Code"/>
      </w:pPr>
      <w:r w:rsidRPr="00D54BE0">
        <w:t xml:space="preserve">        public </w:t>
      </w:r>
      <w:proofErr w:type="spellStart"/>
      <w:r w:rsidRPr="00D54BE0">
        <w:t>TasksControllerDependencyBlockMock</w:t>
      </w:r>
      <w:proofErr w:type="spellEnd"/>
      <w:r w:rsidRPr="00D54BE0">
        <w:t>()</w:t>
      </w:r>
    </w:p>
    <w:p w14:paraId="0C90C053" w14:textId="77777777" w:rsidR="00D54BE0" w:rsidRPr="00D54BE0" w:rsidRDefault="00D54BE0" w:rsidP="00D54BE0">
      <w:pPr>
        <w:pStyle w:val="Code"/>
      </w:pPr>
      <w:r w:rsidRPr="00D54BE0">
        <w:t xml:space="preserve">        {</w:t>
      </w:r>
    </w:p>
    <w:p w14:paraId="282EF59D" w14:textId="77777777" w:rsidR="00D54BE0" w:rsidRPr="00D54BE0" w:rsidRDefault="00D54BE0" w:rsidP="00D54BE0">
      <w:pPr>
        <w:pStyle w:val="Code"/>
      </w:pPr>
      <w:r w:rsidRPr="00D54BE0">
        <w:t xml:space="preserve">            Setup(x =&gt; x.AddTaskMaintenanceProcessor).Returns(AddTaskMaintenanceProcessorMock.Object);</w:t>
      </w:r>
    </w:p>
    <w:p w14:paraId="2C914A20" w14:textId="77777777" w:rsidR="00D54BE0" w:rsidRPr="00D54BE0" w:rsidRDefault="00D54BE0" w:rsidP="00D54BE0">
      <w:pPr>
        <w:pStyle w:val="Code"/>
      </w:pPr>
      <w:r w:rsidRPr="00D54BE0">
        <w:t xml:space="preserve">            Setup(x =&gt; x.TaskByIdInquiryProcessor).Returns(TaskByIdInquiryProcessorMock.Object);</w:t>
      </w:r>
    </w:p>
    <w:p w14:paraId="5CD5690B" w14:textId="77777777" w:rsidR="00D54BE0" w:rsidRPr="00D54BE0" w:rsidRDefault="00D54BE0" w:rsidP="00D54BE0">
      <w:pPr>
        <w:pStyle w:val="Code"/>
      </w:pPr>
      <w:r w:rsidRPr="00D54BE0">
        <w:t xml:space="preserve">            Setup(x =&gt; x.UpdateTaskMaintenanceProcessor).Returns(UpdateTaskMaintenanceProcessorMock.Object);</w:t>
      </w:r>
    </w:p>
    <w:p w14:paraId="022BA66A" w14:textId="77777777" w:rsidR="00D54BE0" w:rsidRPr="00D54BE0" w:rsidRDefault="00D54BE0" w:rsidP="00D54BE0">
      <w:pPr>
        <w:pStyle w:val="Code"/>
      </w:pPr>
      <w:r w:rsidRPr="00D54BE0">
        <w:t xml:space="preserve">            Setup(x =&gt; x.PagedDataRequestFactory).Returns(PagedDataRequestFactoryMock.Object);</w:t>
      </w:r>
    </w:p>
    <w:p w14:paraId="5F9BD4B2" w14:textId="77777777" w:rsidR="00D54BE0" w:rsidRPr="00D54BE0" w:rsidRDefault="00D54BE0" w:rsidP="00D54BE0">
      <w:pPr>
        <w:pStyle w:val="Code"/>
      </w:pPr>
      <w:r w:rsidRPr="00D54BE0">
        <w:t xml:space="preserve">            Setup(x =&gt; x.AllTasksInquiryProcessor).Returns(AllTasksInquiryProcessorMock.Object);</w:t>
      </w:r>
    </w:p>
    <w:p w14:paraId="783BA69A" w14:textId="77777777" w:rsidR="00D54BE0" w:rsidRPr="00D54BE0" w:rsidRDefault="00D54BE0" w:rsidP="00D54BE0">
      <w:pPr>
        <w:pStyle w:val="Code"/>
      </w:pPr>
      <w:r w:rsidRPr="00D54BE0">
        <w:t xml:space="preserve">        }</w:t>
      </w:r>
    </w:p>
    <w:p w14:paraId="23734F0B" w14:textId="77777777" w:rsidR="00D54BE0" w:rsidRPr="00D54BE0" w:rsidRDefault="00D54BE0" w:rsidP="00D54BE0">
      <w:pPr>
        <w:pStyle w:val="Code"/>
      </w:pPr>
    </w:p>
    <w:p w14:paraId="19AC1E75" w14:textId="77777777" w:rsidR="00D54BE0" w:rsidRPr="00D54BE0" w:rsidRDefault="00D54BE0" w:rsidP="00D54BE0">
      <w:pPr>
        <w:pStyle w:val="Code"/>
      </w:pPr>
      <w:r w:rsidRPr="00D54BE0">
        <w:t xml:space="preserve">        public Mock&lt;</w:t>
      </w:r>
      <w:proofErr w:type="spellStart"/>
      <w:r w:rsidRPr="00D54BE0">
        <w:t>IAddTaskMaintenanceProcessor</w:t>
      </w:r>
      <w:proofErr w:type="spellEnd"/>
      <w:r w:rsidRPr="00D54BE0">
        <w:t xml:space="preserve">&gt; </w:t>
      </w:r>
      <w:proofErr w:type="spellStart"/>
      <w:r w:rsidRPr="00D54BE0">
        <w:t>AddTaskMaintenanceProcessorMock</w:t>
      </w:r>
      <w:proofErr w:type="spellEnd"/>
    </w:p>
    <w:p w14:paraId="7B193096" w14:textId="77777777" w:rsidR="00D54BE0" w:rsidRPr="00D54BE0" w:rsidRDefault="00D54BE0" w:rsidP="00D54BE0">
      <w:pPr>
        <w:pStyle w:val="Code"/>
      </w:pPr>
      <w:r w:rsidRPr="00D54BE0">
        <w:t xml:space="preserve">        {</w:t>
      </w:r>
    </w:p>
    <w:p w14:paraId="1069F2A4" w14:textId="77777777" w:rsidR="00D54BE0" w:rsidRPr="00D54BE0" w:rsidRDefault="00D54BE0" w:rsidP="00D54BE0">
      <w:pPr>
        <w:pStyle w:val="Code"/>
      </w:pPr>
      <w:r w:rsidRPr="00D54BE0">
        <w:t xml:space="preserve">            get { return _</w:t>
      </w:r>
      <w:proofErr w:type="spellStart"/>
      <w:r w:rsidRPr="00D54BE0">
        <w:t>addTaskMaintenanceProcessorMock</w:t>
      </w:r>
      <w:proofErr w:type="spellEnd"/>
      <w:r w:rsidRPr="00D54BE0">
        <w:t xml:space="preserve"> ??</w:t>
      </w:r>
    </w:p>
    <w:p w14:paraId="4B8E32B4" w14:textId="77777777" w:rsidR="00D54BE0" w:rsidRPr="00D54BE0" w:rsidRDefault="00D54BE0" w:rsidP="00D54BE0">
      <w:pPr>
        <w:pStyle w:val="Code"/>
      </w:pPr>
      <w:r w:rsidRPr="00D54BE0">
        <w:t xml:space="preserve">                         (_</w:t>
      </w:r>
      <w:proofErr w:type="spellStart"/>
      <w:r w:rsidRPr="00D54BE0">
        <w:t>addTaskMaintenanceProcessorMock</w:t>
      </w:r>
      <w:proofErr w:type="spellEnd"/>
      <w:r w:rsidRPr="00D54BE0">
        <w:t xml:space="preserve"> = new Mock&lt;</w:t>
      </w:r>
      <w:proofErr w:type="spellStart"/>
      <w:r w:rsidRPr="00D54BE0">
        <w:t>IAddTaskMaintenanceProcessor</w:t>
      </w:r>
      <w:proofErr w:type="spellEnd"/>
      <w:r w:rsidRPr="00D54BE0">
        <w:t>&gt;()); }</w:t>
      </w:r>
    </w:p>
    <w:p w14:paraId="293BF4EA" w14:textId="77777777" w:rsidR="00D54BE0" w:rsidRPr="00D54BE0" w:rsidRDefault="00D54BE0" w:rsidP="00D54BE0">
      <w:pPr>
        <w:pStyle w:val="Code"/>
      </w:pPr>
      <w:r w:rsidRPr="00D54BE0">
        <w:t xml:space="preserve">            set { _</w:t>
      </w:r>
      <w:proofErr w:type="spellStart"/>
      <w:r w:rsidRPr="00D54BE0">
        <w:t>addTaskMaintenanceProcessorMock</w:t>
      </w:r>
      <w:proofErr w:type="spellEnd"/>
      <w:r w:rsidRPr="00D54BE0">
        <w:t xml:space="preserve"> = value; }</w:t>
      </w:r>
    </w:p>
    <w:p w14:paraId="7C2F8075" w14:textId="77777777" w:rsidR="00D54BE0" w:rsidRPr="00D54BE0" w:rsidRDefault="00D54BE0" w:rsidP="00D54BE0">
      <w:pPr>
        <w:pStyle w:val="Code"/>
      </w:pPr>
      <w:r w:rsidRPr="00D54BE0">
        <w:t xml:space="preserve">        }</w:t>
      </w:r>
    </w:p>
    <w:p w14:paraId="45600556" w14:textId="77777777" w:rsidR="00D54BE0" w:rsidRPr="00D54BE0" w:rsidRDefault="00D54BE0" w:rsidP="00D54BE0">
      <w:pPr>
        <w:pStyle w:val="Code"/>
      </w:pPr>
    </w:p>
    <w:p w14:paraId="0FB97F66" w14:textId="77777777" w:rsidR="00D54BE0" w:rsidRPr="00D54BE0" w:rsidRDefault="00D54BE0" w:rsidP="00D54BE0">
      <w:pPr>
        <w:pStyle w:val="Code"/>
      </w:pPr>
      <w:r w:rsidRPr="00D54BE0">
        <w:t xml:space="preserve">        public Mock&lt;</w:t>
      </w:r>
      <w:proofErr w:type="spellStart"/>
      <w:r w:rsidRPr="00D54BE0">
        <w:t>ITaskByIdInquiryProcessor</w:t>
      </w:r>
      <w:proofErr w:type="spellEnd"/>
      <w:r w:rsidRPr="00D54BE0">
        <w:t xml:space="preserve">&gt; </w:t>
      </w:r>
      <w:proofErr w:type="spellStart"/>
      <w:r w:rsidRPr="00D54BE0">
        <w:t>TaskByIdInquiryProcessorMock</w:t>
      </w:r>
      <w:proofErr w:type="spellEnd"/>
    </w:p>
    <w:p w14:paraId="5A5926A6" w14:textId="77777777" w:rsidR="00D54BE0" w:rsidRPr="00D54BE0" w:rsidRDefault="00D54BE0" w:rsidP="00D54BE0">
      <w:pPr>
        <w:pStyle w:val="Code"/>
      </w:pPr>
      <w:r w:rsidRPr="00D54BE0">
        <w:t xml:space="preserve">        {</w:t>
      </w:r>
    </w:p>
    <w:p w14:paraId="292C89CB" w14:textId="77777777" w:rsidR="00D54BE0" w:rsidRPr="00D54BE0" w:rsidRDefault="00D54BE0" w:rsidP="00D54BE0">
      <w:pPr>
        <w:pStyle w:val="Code"/>
      </w:pPr>
      <w:r w:rsidRPr="00D54BE0">
        <w:lastRenderedPageBreak/>
        <w:t xml:space="preserve">            get { return _</w:t>
      </w:r>
      <w:proofErr w:type="spellStart"/>
      <w:r w:rsidRPr="00D54BE0">
        <w:t>taskByIdInquiryProcessorMock</w:t>
      </w:r>
      <w:proofErr w:type="spellEnd"/>
      <w:r w:rsidRPr="00D54BE0">
        <w:t xml:space="preserve"> ??</w:t>
      </w:r>
    </w:p>
    <w:p w14:paraId="2CAF0245" w14:textId="77777777" w:rsidR="00D54BE0" w:rsidRPr="00D54BE0" w:rsidRDefault="00D54BE0" w:rsidP="00D54BE0">
      <w:pPr>
        <w:pStyle w:val="Code"/>
      </w:pPr>
      <w:r w:rsidRPr="00D54BE0">
        <w:t xml:space="preserve">                         (_</w:t>
      </w:r>
      <w:proofErr w:type="spellStart"/>
      <w:r w:rsidRPr="00D54BE0">
        <w:t>taskByIdInquiryProcessorMock</w:t>
      </w:r>
      <w:proofErr w:type="spellEnd"/>
      <w:r w:rsidRPr="00D54BE0">
        <w:t xml:space="preserve"> = new Mock&lt;</w:t>
      </w:r>
      <w:proofErr w:type="spellStart"/>
      <w:r w:rsidRPr="00D54BE0">
        <w:t>ITaskByIdInquiryProcessor</w:t>
      </w:r>
      <w:proofErr w:type="spellEnd"/>
      <w:r w:rsidRPr="00D54BE0">
        <w:t>&gt;()); }</w:t>
      </w:r>
    </w:p>
    <w:p w14:paraId="50F6DC85" w14:textId="77777777" w:rsidR="00D54BE0" w:rsidRPr="00D54BE0" w:rsidRDefault="00D54BE0" w:rsidP="00D54BE0">
      <w:pPr>
        <w:pStyle w:val="Code"/>
      </w:pPr>
      <w:r w:rsidRPr="00D54BE0">
        <w:t xml:space="preserve">            set { _</w:t>
      </w:r>
      <w:proofErr w:type="spellStart"/>
      <w:r w:rsidRPr="00D54BE0">
        <w:t>taskByIdInquiryProcessorMock</w:t>
      </w:r>
      <w:proofErr w:type="spellEnd"/>
      <w:r w:rsidRPr="00D54BE0">
        <w:t xml:space="preserve"> = value; }</w:t>
      </w:r>
    </w:p>
    <w:p w14:paraId="2976B0C9" w14:textId="77777777" w:rsidR="00D54BE0" w:rsidRPr="00D54BE0" w:rsidRDefault="00D54BE0" w:rsidP="00D54BE0">
      <w:pPr>
        <w:pStyle w:val="Code"/>
      </w:pPr>
      <w:r w:rsidRPr="00D54BE0">
        <w:t xml:space="preserve">        }</w:t>
      </w:r>
    </w:p>
    <w:p w14:paraId="4968DA06" w14:textId="77777777" w:rsidR="00D54BE0" w:rsidRPr="00D54BE0" w:rsidRDefault="00D54BE0" w:rsidP="00D54BE0">
      <w:pPr>
        <w:pStyle w:val="Code"/>
      </w:pPr>
    </w:p>
    <w:p w14:paraId="5680EB33" w14:textId="77777777" w:rsidR="00D54BE0" w:rsidRPr="00D54BE0" w:rsidRDefault="00D54BE0" w:rsidP="00D54BE0">
      <w:pPr>
        <w:pStyle w:val="Code"/>
      </w:pPr>
      <w:r w:rsidRPr="00D54BE0">
        <w:t xml:space="preserve">        public Mock&lt;</w:t>
      </w:r>
      <w:proofErr w:type="spellStart"/>
      <w:r w:rsidRPr="00D54BE0">
        <w:t>IUpdateTaskMaintenanceProcessor</w:t>
      </w:r>
      <w:proofErr w:type="spellEnd"/>
      <w:r w:rsidRPr="00D54BE0">
        <w:t xml:space="preserve">&gt; </w:t>
      </w:r>
      <w:proofErr w:type="spellStart"/>
      <w:r w:rsidRPr="00D54BE0">
        <w:t>UpdateTaskMaintenanceProcessorMock</w:t>
      </w:r>
      <w:proofErr w:type="spellEnd"/>
    </w:p>
    <w:p w14:paraId="2ACBE742" w14:textId="77777777" w:rsidR="00D54BE0" w:rsidRPr="00D54BE0" w:rsidRDefault="00D54BE0" w:rsidP="00D54BE0">
      <w:pPr>
        <w:pStyle w:val="Code"/>
      </w:pPr>
      <w:r w:rsidRPr="00D54BE0">
        <w:t xml:space="preserve">        {</w:t>
      </w:r>
    </w:p>
    <w:p w14:paraId="6B739FBF" w14:textId="77777777" w:rsidR="00D54BE0" w:rsidRPr="00D54BE0" w:rsidRDefault="00D54BE0" w:rsidP="00D54BE0">
      <w:pPr>
        <w:pStyle w:val="Code"/>
      </w:pPr>
      <w:r w:rsidRPr="00D54BE0">
        <w:t xml:space="preserve">            get { return _</w:t>
      </w:r>
      <w:proofErr w:type="spellStart"/>
      <w:r w:rsidRPr="00D54BE0">
        <w:t>updateTaskMaintenanceProcessorMock</w:t>
      </w:r>
      <w:proofErr w:type="spellEnd"/>
      <w:r w:rsidRPr="00D54BE0">
        <w:t xml:space="preserve"> ??</w:t>
      </w:r>
    </w:p>
    <w:p w14:paraId="4DC45B3F" w14:textId="77777777" w:rsidR="00D54BE0" w:rsidRPr="00D54BE0" w:rsidRDefault="00D54BE0" w:rsidP="00D54BE0">
      <w:pPr>
        <w:pStyle w:val="Code"/>
      </w:pPr>
      <w:r w:rsidRPr="00D54BE0">
        <w:t xml:space="preserve">                         (_</w:t>
      </w:r>
      <w:proofErr w:type="spellStart"/>
      <w:r w:rsidRPr="00D54BE0">
        <w:t>updateTaskMaintenanceProcessorMock</w:t>
      </w:r>
      <w:proofErr w:type="spellEnd"/>
      <w:r w:rsidRPr="00D54BE0">
        <w:t xml:space="preserve"> = new Mock&lt;</w:t>
      </w:r>
      <w:proofErr w:type="spellStart"/>
      <w:r w:rsidRPr="00D54BE0">
        <w:t>IUpdateTaskMaintenanceProcessor</w:t>
      </w:r>
      <w:proofErr w:type="spellEnd"/>
      <w:r w:rsidRPr="00D54BE0">
        <w:t>&gt;()); }</w:t>
      </w:r>
    </w:p>
    <w:p w14:paraId="00ED5948" w14:textId="77777777" w:rsidR="00D54BE0" w:rsidRPr="00D54BE0" w:rsidRDefault="00D54BE0" w:rsidP="00D54BE0">
      <w:pPr>
        <w:pStyle w:val="Code"/>
      </w:pPr>
      <w:r w:rsidRPr="00D54BE0">
        <w:t xml:space="preserve">            set { _</w:t>
      </w:r>
      <w:proofErr w:type="spellStart"/>
      <w:r w:rsidRPr="00D54BE0">
        <w:t>updateTaskMaintenanceProcessorMock</w:t>
      </w:r>
      <w:proofErr w:type="spellEnd"/>
      <w:r w:rsidRPr="00D54BE0">
        <w:t xml:space="preserve"> = value; }</w:t>
      </w:r>
    </w:p>
    <w:p w14:paraId="2C86C705" w14:textId="77777777" w:rsidR="00D54BE0" w:rsidRPr="00D54BE0" w:rsidRDefault="00D54BE0" w:rsidP="00D54BE0">
      <w:pPr>
        <w:pStyle w:val="Code"/>
      </w:pPr>
      <w:r w:rsidRPr="00D54BE0">
        <w:t xml:space="preserve">        }</w:t>
      </w:r>
    </w:p>
    <w:p w14:paraId="498DD692" w14:textId="77777777" w:rsidR="00D54BE0" w:rsidRPr="00D54BE0" w:rsidRDefault="00D54BE0" w:rsidP="00D54BE0">
      <w:pPr>
        <w:pStyle w:val="Code"/>
      </w:pPr>
    </w:p>
    <w:p w14:paraId="616D7684" w14:textId="77777777" w:rsidR="00D54BE0" w:rsidRPr="00D54BE0" w:rsidRDefault="00D54BE0" w:rsidP="00D54BE0">
      <w:pPr>
        <w:pStyle w:val="Code"/>
      </w:pPr>
      <w:r w:rsidRPr="00D54BE0">
        <w:t xml:space="preserve">        public Mock&lt;</w:t>
      </w:r>
      <w:proofErr w:type="spellStart"/>
      <w:r w:rsidRPr="00D54BE0">
        <w:t>IPagedDataRequestFactory</w:t>
      </w:r>
      <w:proofErr w:type="spellEnd"/>
      <w:r w:rsidRPr="00D54BE0">
        <w:t xml:space="preserve">&gt; </w:t>
      </w:r>
      <w:proofErr w:type="spellStart"/>
      <w:r w:rsidRPr="00D54BE0">
        <w:t>PagedDataRequestFactoryMock</w:t>
      </w:r>
      <w:proofErr w:type="spellEnd"/>
    </w:p>
    <w:p w14:paraId="3F689572" w14:textId="77777777" w:rsidR="00D54BE0" w:rsidRPr="00D54BE0" w:rsidRDefault="00D54BE0" w:rsidP="00D54BE0">
      <w:pPr>
        <w:pStyle w:val="Code"/>
      </w:pPr>
      <w:r w:rsidRPr="00D54BE0">
        <w:t xml:space="preserve">        {</w:t>
      </w:r>
    </w:p>
    <w:p w14:paraId="2A3A1B0B" w14:textId="77777777" w:rsidR="00D54BE0" w:rsidRPr="00D54BE0" w:rsidRDefault="00D54BE0" w:rsidP="00D54BE0">
      <w:pPr>
        <w:pStyle w:val="Code"/>
      </w:pPr>
      <w:r w:rsidRPr="00D54BE0">
        <w:t xml:space="preserve">            get { return _</w:t>
      </w:r>
      <w:proofErr w:type="spellStart"/>
      <w:r w:rsidRPr="00D54BE0">
        <w:t>pagedDataRequestFactoryMock</w:t>
      </w:r>
      <w:proofErr w:type="spellEnd"/>
      <w:r w:rsidRPr="00D54BE0">
        <w:t xml:space="preserve"> ??</w:t>
      </w:r>
    </w:p>
    <w:p w14:paraId="122C4CAA" w14:textId="77777777" w:rsidR="00D54BE0" w:rsidRPr="00D54BE0" w:rsidRDefault="00D54BE0" w:rsidP="00D54BE0">
      <w:pPr>
        <w:pStyle w:val="Code"/>
      </w:pPr>
      <w:r w:rsidRPr="00D54BE0">
        <w:t xml:space="preserve">                         (_</w:t>
      </w:r>
      <w:proofErr w:type="spellStart"/>
      <w:r w:rsidRPr="00D54BE0">
        <w:t>pagedDataRequestFactoryMock</w:t>
      </w:r>
      <w:proofErr w:type="spellEnd"/>
      <w:r w:rsidRPr="00D54BE0">
        <w:t xml:space="preserve"> = new Mock&lt;</w:t>
      </w:r>
      <w:proofErr w:type="spellStart"/>
      <w:r w:rsidRPr="00D54BE0">
        <w:t>IPagedDataRequestFactory</w:t>
      </w:r>
      <w:proofErr w:type="spellEnd"/>
      <w:r w:rsidRPr="00D54BE0">
        <w:t>&gt;()); }</w:t>
      </w:r>
    </w:p>
    <w:p w14:paraId="4885DD2A" w14:textId="77777777" w:rsidR="00D54BE0" w:rsidRPr="00D54BE0" w:rsidRDefault="00D54BE0" w:rsidP="00D54BE0">
      <w:pPr>
        <w:pStyle w:val="Code"/>
      </w:pPr>
      <w:r w:rsidRPr="00D54BE0">
        <w:t xml:space="preserve">            set { _</w:t>
      </w:r>
      <w:proofErr w:type="spellStart"/>
      <w:r w:rsidRPr="00D54BE0">
        <w:t>pagedDataRequestFactoryMock</w:t>
      </w:r>
      <w:proofErr w:type="spellEnd"/>
      <w:r w:rsidRPr="00D54BE0">
        <w:t xml:space="preserve"> = value; }</w:t>
      </w:r>
    </w:p>
    <w:p w14:paraId="52827211" w14:textId="77777777" w:rsidR="00D54BE0" w:rsidRPr="00D54BE0" w:rsidRDefault="00D54BE0" w:rsidP="00D54BE0">
      <w:pPr>
        <w:pStyle w:val="Code"/>
      </w:pPr>
      <w:r w:rsidRPr="00D54BE0">
        <w:t xml:space="preserve">        }</w:t>
      </w:r>
    </w:p>
    <w:p w14:paraId="715EDFE6" w14:textId="77777777" w:rsidR="00D54BE0" w:rsidRPr="00D54BE0" w:rsidRDefault="00D54BE0" w:rsidP="00D54BE0">
      <w:pPr>
        <w:pStyle w:val="Code"/>
      </w:pPr>
    </w:p>
    <w:p w14:paraId="5FC05FB5" w14:textId="77777777" w:rsidR="00D54BE0" w:rsidRPr="00D54BE0" w:rsidRDefault="00D54BE0" w:rsidP="00D54BE0">
      <w:pPr>
        <w:pStyle w:val="Code"/>
      </w:pPr>
      <w:r w:rsidRPr="00D54BE0">
        <w:t xml:space="preserve">        public Mock&lt;</w:t>
      </w:r>
      <w:proofErr w:type="spellStart"/>
      <w:r w:rsidRPr="00D54BE0">
        <w:t>IAllTasksInquiryProcessor</w:t>
      </w:r>
      <w:proofErr w:type="spellEnd"/>
      <w:r w:rsidRPr="00D54BE0">
        <w:t xml:space="preserve">&gt; </w:t>
      </w:r>
      <w:proofErr w:type="spellStart"/>
      <w:r w:rsidRPr="00D54BE0">
        <w:t>AllTasksInquiryProcessorMock</w:t>
      </w:r>
      <w:proofErr w:type="spellEnd"/>
    </w:p>
    <w:p w14:paraId="722484FB" w14:textId="77777777" w:rsidR="00D54BE0" w:rsidRPr="00D54BE0" w:rsidRDefault="00D54BE0" w:rsidP="00D54BE0">
      <w:pPr>
        <w:pStyle w:val="Code"/>
      </w:pPr>
      <w:r w:rsidRPr="00D54BE0">
        <w:t xml:space="preserve">        {</w:t>
      </w:r>
    </w:p>
    <w:p w14:paraId="7E0E9667" w14:textId="77777777" w:rsidR="00D54BE0" w:rsidRPr="00D54BE0" w:rsidRDefault="00D54BE0" w:rsidP="00D54BE0">
      <w:pPr>
        <w:pStyle w:val="Code"/>
      </w:pPr>
      <w:r w:rsidRPr="00D54BE0">
        <w:t xml:space="preserve">            get { return _</w:t>
      </w:r>
      <w:proofErr w:type="spellStart"/>
      <w:r w:rsidRPr="00D54BE0">
        <w:t>allTasksInquiryProcessorMock</w:t>
      </w:r>
      <w:proofErr w:type="spellEnd"/>
      <w:r w:rsidRPr="00D54BE0">
        <w:t xml:space="preserve"> ??</w:t>
      </w:r>
    </w:p>
    <w:p w14:paraId="10ACEC20" w14:textId="77777777" w:rsidR="00D54BE0" w:rsidRPr="00D54BE0" w:rsidRDefault="00D54BE0" w:rsidP="00D54BE0">
      <w:pPr>
        <w:pStyle w:val="Code"/>
      </w:pPr>
      <w:r w:rsidRPr="00D54BE0">
        <w:t xml:space="preserve">                         (_</w:t>
      </w:r>
      <w:proofErr w:type="spellStart"/>
      <w:r w:rsidRPr="00D54BE0">
        <w:t>allTasksInquiryProcessorMock</w:t>
      </w:r>
      <w:proofErr w:type="spellEnd"/>
      <w:r w:rsidRPr="00D54BE0">
        <w:t xml:space="preserve"> = new Mock&lt;</w:t>
      </w:r>
      <w:proofErr w:type="spellStart"/>
      <w:r w:rsidRPr="00D54BE0">
        <w:t>IAllTasksInquiryProcessor</w:t>
      </w:r>
      <w:proofErr w:type="spellEnd"/>
      <w:r w:rsidRPr="00D54BE0">
        <w:t>&gt;()); }</w:t>
      </w:r>
    </w:p>
    <w:p w14:paraId="54EB4118" w14:textId="77777777" w:rsidR="00D54BE0" w:rsidRPr="00D54BE0" w:rsidRDefault="00D54BE0" w:rsidP="00D54BE0">
      <w:pPr>
        <w:pStyle w:val="Code"/>
      </w:pPr>
      <w:r w:rsidRPr="00D54BE0">
        <w:t xml:space="preserve">            set { _</w:t>
      </w:r>
      <w:proofErr w:type="spellStart"/>
      <w:r w:rsidRPr="00D54BE0">
        <w:t>allTasksInquiryProcessorMock</w:t>
      </w:r>
      <w:proofErr w:type="spellEnd"/>
      <w:r w:rsidRPr="00D54BE0">
        <w:t xml:space="preserve"> = value; }</w:t>
      </w:r>
    </w:p>
    <w:p w14:paraId="602D1BC5" w14:textId="77777777" w:rsidR="00D54BE0" w:rsidRPr="00D54BE0" w:rsidRDefault="00D54BE0" w:rsidP="00D54BE0">
      <w:pPr>
        <w:pStyle w:val="Code"/>
      </w:pPr>
      <w:r w:rsidRPr="00D54BE0">
        <w:t xml:space="preserve">        }</w:t>
      </w:r>
    </w:p>
    <w:p w14:paraId="3D8F3D8B" w14:textId="77777777" w:rsidR="00D54BE0" w:rsidRPr="00D54BE0" w:rsidRDefault="00D54BE0" w:rsidP="00D54BE0">
      <w:pPr>
        <w:pStyle w:val="Code"/>
      </w:pPr>
      <w:r w:rsidRPr="00D54BE0">
        <w:t xml:space="preserve">    }</w:t>
      </w:r>
    </w:p>
    <w:p w14:paraId="411534FC" w14:textId="3B38C354" w:rsidR="00B64CE6" w:rsidRDefault="00D54BE0" w:rsidP="00D54BE0">
      <w:pPr>
        <w:pStyle w:val="Code"/>
      </w:pPr>
      <w:r w:rsidRPr="00D54BE0">
        <w:t>}</w:t>
      </w:r>
    </w:p>
    <w:p w14:paraId="136A004E" w14:textId="1F93DFBE" w:rsidR="00D54BE0" w:rsidRDefault="00D54BE0" w:rsidP="000132EC">
      <w:pPr>
        <w:pStyle w:val="BodyTextCont"/>
      </w:pPr>
      <w:r>
        <w:t xml:space="preserve">This simple class is </w:t>
      </w:r>
      <w:r w:rsidR="009A6A56">
        <w:t>simply</w:t>
      </w:r>
      <w:r>
        <w:t xml:space="preserve"> a mock of mocks, encapsulating all of the mocked dependencies required by the </w:t>
      </w:r>
      <w:proofErr w:type="spellStart"/>
      <w:r>
        <w:t>TasksController</w:t>
      </w:r>
      <w:proofErr w:type="spellEnd"/>
      <w:r>
        <w:t>.</w:t>
      </w:r>
      <w:r w:rsidR="009A6A56">
        <w:t xml:space="preserve"> And now, with that in place, we are ready to build and re-run the </w:t>
      </w:r>
      <w:proofErr w:type="spellStart"/>
      <w:r w:rsidR="009A6A56" w:rsidRPr="009A6A56">
        <w:rPr>
          <w:rStyle w:val="CodeInline"/>
        </w:rPr>
        <w:t>GetTasks_returns_correct_response</w:t>
      </w:r>
      <w:proofErr w:type="spellEnd"/>
      <w:r w:rsidR="009A6A56">
        <w:t xml:space="preserve"> test. It should pass. Congratulations, you have tested and safely refactored some code. </w:t>
      </w:r>
      <w:r w:rsidR="00172305">
        <w:t>Go ahead and p</w:t>
      </w:r>
      <w:r w:rsidR="009A6A56">
        <w:t xml:space="preserve">at yourself on the back, but make it quick because </w:t>
      </w:r>
      <w:r w:rsidR="00172305">
        <w:t>no</w:t>
      </w:r>
      <w:r w:rsidR="009A6A56">
        <w:t xml:space="preserve">w we've got to test the dependencies </w:t>
      </w:r>
      <w:r w:rsidR="00172305">
        <w:t xml:space="preserve">that were used in the </w:t>
      </w:r>
      <w:proofErr w:type="spellStart"/>
      <w:r w:rsidR="00172305" w:rsidRPr="00172305">
        <w:rPr>
          <w:rStyle w:val="CodeInline"/>
        </w:rPr>
        <w:t>GetTasks</w:t>
      </w:r>
      <w:proofErr w:type="spellEnd"/>
      <w:r w:rsidR="00172305">
        <w:t xml:space="preserve"> implementation</w:t>
      </w:r>
      <w:r w:rsidR="000A3C1C">
        <w:t>.</w:t>
      </w:r>
    </w:p>
    <w:p w14:paraId="649A6FCC" w14:textId="589CB4B2" w:rsidR="00D54BE0" w:rsidRDefault="00AB55A6" w:rsidP="00AB55A6">
      <w:pPr>
        <w:pStyle w:val="Heading3"/>
      </w:pPr>
      <w:r>
        <w:t>Testing the Dependencies</w:t>
      </w:r>
    </w:p>
    <w:p w14:paraId="2EA76489" w14:textId="587ADCB0" w:rsidR="00AB55A6" w:rsidRDefault="00AB55A6" w:rsidP="00AB55A6">
      <w:pPr>
        <w:pStyle w:val="BodyTextFirst"/>
      </w:pPr>
      <w:r>
        <w:t xml:space="preserve">The first thing we need to do is add some </w:t>
      </w:r>
      <w:r>
        <w:t xml:space="preserve">more </w:t>
      </w:r>
      <w:r>
        <w:t xml:space="preserve">dependencies to the </w:t>
      </w:r>
      <w:r w:rsidRPr="00D26E2B">
        <w:t>WebApi2Book.Web.Api.Tests</w:t>
      </w:r>
      <w:r>
        <w:t xml:space="preserve"> project. With the solution open, run the following commands in the Package Manager Console to install the </w:t>
      </w:r>
      <w:r>
        <w:t>logging framework</w:t>
      </w:r>
      <w:r>
        <w:t xml:space="preserve"> that we introduced in Chapter 3:</w:t>
      </w:r>
    </w:p>
    <w:p w14:paraId="66C8A246" w14:textId="4A66187E" w:rsidR="00AB55A6" w:rsidRDefault="00AB55A6" w:rsidP="00AB55A6">
      <w:pPr>
        <w:pStyle w:val="Code"/>
      </w:pPr>
      <w:r w:rsidRPr="00D936C7">
        <w:rPr>
          <w:highlight w:val="white"/>
        </w:rPr>
        <w:t xml:space="preserve">install-package </w:t>
      </w:r>
      <w:r w:rsidRPr="00AB55A6">
        <w:t>log4net</w:t>
      </w:r>
      <w:r w:rsidRPr="00D936C7">
        <w:rPr>
          <w:highlight w:val="white"/>
        </w:rPr>
        <w:t xml:space="preserve"> </w:t>
      </w:r>
      <w:r w:rsidRPr="00D26E2B">
        <w:t>WebApi2Book.Web.Api.Tests</w:t>
      </w:r>
    </w:p>
    <w:p w14:paraId="7F833890" w14:textId="7556F8A2" w:rsidR="00AB55A6" w:rsidRDefault="00AB55A6" w:rsidP="00AB55A6">
      <w:pPr>
        <w:pStyle w:val="BodyTextCont"/>
      </w:pPr>
      <w:r>
        <w:t>N</w:t>
      </w:r>
      <w:r>
        <w:t xml:space="preserve">ext, reference </w:t>
      </w:r>
      <w:proofErr w:type="spellStart"/>
      <w:r w:rsidRPr="00AB55A6">
        <w:rPr>
          <w:rStyle w:val="CodeInline"/>
        </w:rPr>
        <w:t>System.Web</w:t>
      </w:r>
      <w:proofErr w:type="spellEnd"/>
      <w:r>
        <w:t xml:space="preserve"> and the </w:t>
      </w:r>
      <w:r w:rsidRPr="00AB55A6">
        <w:rPr>
          <w:rStyle w:val="CodeInline"/>
        </w:rPr>
        <w:t>WebApi2Book.Common</w:t>
      </w:r>
      <w:r>
        <w:t xml:space="preserve"> </w:t>
      </w:r>
      <w:r>
        <w:t xml:space="preserve">project </w:t>
      </w:r>
      <w:r>
        <w:t xml:space="preserve">from </w:t>
      </w:r>
      <w:r>
        <w:t xml:space="preserve">the </w:t>
      </w:r>
      <w:r w:rsidRPr="00BC1C3A">
        <w:rPr>
          <w:rStyle w:val="CodeInline"/>
        </w:rPr>
        <w:t>WebApi2Book.Web.Api.Tests</w:t>
      </w:r>
      <w:r>
        <w:t xml:space="preserve"> project</w:t>
      </w:r>
      <w:r>
        <w:t xml:space="preserve">. With that complete, we are now ready to test the first dependency that we used in the </w:t>
      </w:r>
      <w:proofErr w:type="spellStart"/>
      <w:r w:rsidRPr="00AB55A6">
        <w:rPr>
          <w:rStyle w:val="CodeInline"/>
        </w:rPr>
        <w:t>GetTasks</w:t>
      </w:r>
      <w:proofErr w:type="spellEnd"/>
      <w:r>
        <w:t xml:space="preserve"> method; namely, </w:t>
      </w:r>
      <w:proofErr w:type="spellStart"/>
      <w:r w:rsidRPr="00AB55A6">
        <w:rPr>
          <w:rStyle w:val="CodeInline"/>
        </w:rPr>
        <w:t>PagedDataRequestFactory</w:t>
      </w:r>
      <w:proofErr w:type="spellEnd"/>
      <w:r>
        <w:t xml:space="preserve">. Therefore, let's add a new test, </w:t>
      </w:r>
      <w:proofErr w:type="spellStart"/>
      <w:r w:rsidRPr="00AB55A6">
        <w:rPr>
          <w:rStyle w:val="CodeInline"/>
        </w:rPr>
        <w:t>PagedDataRequestFactoryTest</w:t>
      </w:r>
      <w:proofErr w:type="spellEnd"/>
      <w:r>
        <w:t>, as follows:</w:t>
      </w:r>
    </w:p>
    <w:p w14:paraId="1BA4065C" w14:textId="77777777" w:rsidR="006F3F2A" w:rsidRPr="006F3F2A" w:rsidRDefault="006F3F2A" w:rsidP="006F3F2A">
      <w:pPr>
        <w:pStyle w:val="Code"/>
      </w:pPr>
      <w:r w:rsidRPr="006F3F2A">
        <w:t>using System;</w:t>
      </w:r>
    </w:p>
    <w:p w14:paraId="7E94B5AF" w14:textId="77777777" w:rsidR="006F3F2A" w:rsidRPr="006F3F2A" w:rsidRDefault="006F3F2A" w:rsidP="006F3F2A">
      <w:pPr>
        <w:pStyle w:val="Code"/>
      </w:pPr>
      <w:r w:rsidRPr="006F3F2A">
        <w:t>using System.Net;</w:t>
      </w:r>
    </w:p>
    <w:p w14:paraId="2A0AF89B" w14:textId="77777777" w:rsidR="006F3F2A" w:rsidRPr="006F3F2A" w:rsidRDefault="006F3F2A" w:rsidP="006F3F2A">
      <w:pPr>
        <w:pStyle w:val="Code"/>
      </w:pPr>
      <w:r w:rsidRPr="006F3F2A">
        <w:t xml:space="preserve">using </w:t>
      </w:r>
      <w:proofErr w:type="spellStart"/>
      <w:r w:rsidRPr="006F3F2A">
        <w:t>System.Net.Http</w:t>
      </w:r>
      <w:proofErr w:type="spellEnd"/>
      <w:r w:rsidRPr="006F3F2A">
        <w:t>;</w:t>
      </w:r>
    </w:p>
    <w:p w14:paraId="01F019DF" w14:textId="77777777" w:rsidR="006F3F2A" w:rsidRPr="006F3F2A" w:rsidRDefault="006F3F2A" w:rsidP="006F3F2A">
      <w:pPr>
        <w:pStyle w:val="Code"/>
      </w:pPr>
      <w:r w:rsidRPr="006F3F2A">
        <w:lastRenderedPageBreak/>
        <w:t xml:space="preserve">using </w:t>
      </w:r>
      <w:proofErr w:type="spellStart"/>
      <w:r w:rsidRPr="006F3F2A">
        <w:t>System.Web</w:t>
      </w:r>
      <w:proofErr w:type="spellEnd"/>
      <w:r w:rsidRPr="006F3F2A">
        <w:t>;</w:t>
      </w:r>
    </w:p>
    <w:p w14:paraId="731D1F07" w14:textId="77777777" w:rsidR="006F3F2A" w:rsidRPr="006F3F2A" w:rsidRDefault="006F3F2A" w:rsidP="006F3F2A">
      <w:pPr>
        <w:pStyle w:val="Code"/>
      </w:pPr>
      <w:r w:rsidRPr="006F3F2A">
        <w:t>using log4net;</w:t>
      </w:r>
    </w:p>
    <w:p w14:paraId="3F3C5764" w14:textId="77777777" w:rsidR="006F3F2A" w:rsidRPr="006F3F2A" w:rsidRDefault="006F3F2A" w:rsidP="006F3F2A">
      <w:pPr>
        <w:pStyle w:val="Code"/>
      </w:pPr>
      <w:r w:rsidRPr="006F3F2A">
        <w:t xml:space="preserve">using </w:t>
      </w:r>
      <w:proofErr w:type="spellStart"/>
      <w:r w:rsidRPr="006F3F2A">
        <w:t>Moq</w:t>
      </w:r>
      <w:proofErr w:type="spellEnd"/>
      <w:r w:rsidRPr="006F3F2A">
        <w:t>;</w:t>
      </w:r>
    </w:p>
    <w:p w14:paraId="08F16DE0" w14:textId="77777777" w:rsidR="006F3F2A" w:rsidRPr="006F3F2A" w:rsidRDefault="006F3F2A" w:rsidP="006F3F2A">
      <w:pPr>
        <w:pStyle w:val="Code"/>
      </w:pPr>
      <w:r w:rsidRPr="006F3F2A">
        <w:t xml:space="preserve">using </w:t>
      </w:r>
      <w:proofErr w:type="spellStart"/>
      <w:r w:rsidRPr="006F3F2A">
        <w:t>NUnit.Framework</w:t>
      </w:r>
      <w:proofErr w:type="spellEnd"/>
      <w:r w:rsidRPr="006F3F2A">
        <w:t>;</w:t>
      </w:r>
    </w:p>
    <w:p w14:paraId="3110D5FC" w14:textId="77777777" w:rsidR="006F3F2A" w:rsidRPr="006F3F2A" w:rsidRDefault="006F3F2A" w:rsidP="006F3F2A">
      <w:pPr>
        <w:pStyle w:val="Code"/>
      </w:pPr>
      <w:r w:rsidRPr="006F3F2A">
        <w:t>using WebApi2Book.Common.Logging;</w:t>
      </w:r>
    </w:p>
    <w:p w14:paraId="6DEDF372" w14:textId="77777777" w:rsidR="006F3F2A" w:rsidRPr="006F3F2A" w:rsidRDefault="006F3F2A" w:rsidP="006F3F2A">
      <w:pPr>
        <w:pStyle w:val="Code"/>
      </w:pPr>
      <w:r w:rsidRPr="006F3F2A">
        <w:t>using WebApi2Book.Web.Api.InquiryProcessing;</w:t>
      </w:r>
    </w:p>
    <w:p w14:paraId="5CA14084" w14:textId="77777777" w:rsidR="006F3F2A" w:rsidRPr="006F3F2A" w:rsidRDefault="006F3F2A" w:rsidP="006F3F2A">
      <w:pPr>
        <w:pStyle w:val="Code"/>
      </w:pPr>
    </w:p>
    <w:p w14:paraId="3134FB92" w14:textId="77777777" w:rsidR="006F3F2A" w:rsidRPr="006F3F2A" w:rsidRDefault="006F3F2A" w:rsidP="006F3F2A">
      <w:pPr>
        <w:pStyle w:val="Code"/>
      </w:pPr>
      <w:r w:rsidRPr="006F3F2A">
        <w:t>namespace WebApi2Book.Web.Api.Tests.InquiryProcessing</w:t>
      </w:r>
    </w:p>
    <w:p w14:paraId="58A3CDEE" w14:textId="77777777" w:rsidR="006F3F2A" w:rsidRPr="006F3F2A" w:rsidRDefault="006F3F2A" w:rsidP="006F3F2A">
      <w:pPr>
        <w:pStyle w:val="Code"/>
      </w:pPr>
      <w:r w:rsidRPr="006F3F2A">
        <w:t>{</w:t>
      </w:r>
    </w:p>
    <w:p w14:paraId="1F1FFEA7" w14:textId="77777777" w:rsidR="006F3F2A" w:rsidRPr="006F3F2A" w:rsidRDefault="006F3F2A" w:rsidP="006F3F2A">
      <w:pPr>
        <w:pStyle w:val="Code"/>
      </w:pPr>
      <w:r w:rsidRPr="006F3F2A">
        <w:t xml:space="preserve">    [</w:t>
      </w:r>
      <w:proofErr w:type="spellStart"/>
      <w:r w:rsidRPr="006F3F2A">
        <w:t>TestFixture</w:t>
      </w:r>
      <w:proofErr w:type="spellEnd"/>
      <w:r w:rsidRPr="006F3F2A">
        <w:t>]</w:t>
      </w:r>
    </w:p>
    <w:p w14:paraId="29790251" w14:textId="77777777" w:rsidR="006F3F2A" w:rsidRPr="006F3F2A" w:rsidRDefault="006F3F2A" w:rsidP="006F3F2A">
      <w:pPr>
        <w:pStyle w:val="Code"/>
      </w:pPr>
      <w:r w:rsidRPr="006F3F2A">
        <w:t xml:space="preserve">    public class </w:t>
      </w:r>
      <w:proofErr w:type="spellStart"/>
      <w:r w:rsidRPr="006F3F2A">
        <w:t>PagedDataRequestFactoryTest</w:t>
      </w:r>
      <w:proofErr w:type="spellEnd"/>
    </w:p>
    <w:p w14:paraId="225AB95D" w14:textId="77777777" w:rsidR="006F3F2A" w:rsidRPr="006F3F2A" w:rsidRDefault="006F3F2A" w:rsidP="006F3F2A">
      <w:pPr>
        <w:pStyle w:val="Code"/>
      </w:pPr>
      <w:r w:rsidRPr="006F3F2A">
        <w:t xml:space="preserve">    {</w:t>
      </w:r>
    </w:p>
    <w:p w14:paraId="0D85F9C2" w14:textId="77777777" w:rsidR="006F3F2A" w:rsidRPr="006F3F2A" w:rsidRDefault="006F3F2A" w:rsidP="006F3F2A">
      <w:pPr>
        <w:pStyle w:val="Code"/>
      </w:pPr>
      <w:r w:rsidRPr="006F3F2A">
        <w:t xml:space="preserve">        [</w:t>
      </w:r>
      <w:proofErr w:type="spellStart"/>
      <w:r w:rsidRPr="006F3F2A">
        <w:t>SetUp</w:t>
      </w:r>
      <w:proofErr w:type="spellEnd"/>
      <w:r w:rsidRPr="006F3F2A">
        <w:t>]</w:t>
      </w:r>
    </w:p>
    <w:p w14:paraId="67CB3A33" w14:textId="77777777" w:rsidR="006F3F2A" w:rsidRPr="006F3F2A" w:rsidRDefault="006F3F2A" w:rsidP="006F3F2A">
      <w:pPr>
        <w:pStyle w:val="Code"/>
      </w:pPr>
      <w:r w:rsidRPr="006F3F2A">
        <w:t xml:space="preserve">        public void </w:t>
      </w:r>
      <w:proofErr w:type="spellStart"/>
      <w:r w:rsidRPr="006F3F2A">
        <w:t>SetUp</w:t>
      </w:r>
      <w:proofErr w:type="spellEnd"/>
      <w:r w:rsidRPr="006F3F2A">
        <w:t>()</w:t>
      </w:r>
    </w:p>
    <w:p w14:paraId="7A84B59A" w14:textId="77777777" w:rsidR="006F3F2A" w:rsidRPr="006F3F2A" w:rsidRDefault="006F3F2A" w:rsidP="006F3F2A">
      <w:pPr>
        <w:pStyle w:val="Code"/>
      </w:pPr>
      <w:r w:rsidRPr="006F3F2A">
        <w:t xml:space="preserve">        {</w:t>
      </w:r>
    </w:p>
    <w:p w14:paraId="5037D78B" w14:textId="77777777" w:rsidR="006F3F2A" w:rsidRPr="006F3F2A" w:rsidRDefault="006F3F2A" w:rsidP="006F3F2A">
      <w:pPr>
        <w:pStyle w:val="Code"/>
      </w:pPr>
      <w:r w:rsidRPr="006F3F2A">
        <w:t xml:space="preserve">            _</w:t>
      </w:r>
      <w:proofErr w:type="spellStart"/>
      <w:r w:rsidRPr="006F3F2A">
        <w:t>logMock</w:t>
      </w:r>
      <w:proofErr w:type="spellEnd"/>
      <w:r w:rsidRPr="006F3F2A">
        <w:t xml:space="preserve"> = new Mock&lt;</w:t>
      </w:r>
      <w:proofErr w:type="spellStart"/>
      <w:r w:rsidRPr="006F3F2A">
        <w:t>ILog</w:t>
      </w:r>
      <w:proofErr w:type="spellEnd"/>
      <w:r w:rsidRPr="006F3F2A">
        <w:t>&gt;();</w:t>
      </w:r>
    </w:p>
    <w:p w14:paraId="0954E06B" w14:textId="77777777" w:rsidR="006F3F2A" w:rsidRPr="006F3F2A" w:rsidRDefault="006F3F2A" w:rsidP="006F3F2A">
      <w:pPr>
        <w:pStyle w:val="Code"/>
      </w:pPr>
      <w:r w:rsidRPr="006F3F2A">
        <w:t xml:space="preserve">            _</w:t>
      </w:r>
      <w:proofErr w:type="spellStart"/>
      <w:r w:rsidRPr="006F3F2A">
        <w:t>logManagerMock</w:t>
      </w:r>
      <w:proofErr w:type="spellEnd"/>
      <w:r w:rsidRPr="006F3F2A">
        <w:t xml:space="preserve"> = new Mock&lt;</w:t>
      </w:r>
      <w:proofErr w:type="spellStart"/>
      <w:r w:rsidRPr="006F3F2A">
        <w:t>ILogManager</w:t>
      </w:r>
      <w:proofErr w:type="spellEnd"/>
      <w:r w:rsidRPr="006F3F2A">
        <w:t>&gt;();</w:t>
      </w:r>
    </w:p>
    <w:p w14:paraId="18321216" w14:textId="77777777" w:rsidR="006F3F2A" w:rsidRPr="006F3F2A" w:rsidRDefault="006F3F2A" w:rsidP="006F3F2A">
      <w:pPr>
        <w:pStyle w:val="Code"/>
      </w:pPr>
    </w:p>
    <w:p w14:paraId="53EC85B8" w14:textId="77777777" w:rsidR="006F3F2A" w:rsidRPr="006F3F2A" w:rsidRDefault="006F3F2A" w:rsidP="006F3F2A">
      <w:pPr>
        <w:pStyle w:val="Code"/>
      </w:pPr>
      <w:r w:rsidRPr="006F3F2A">
        <w:t xml:space="preserve">            _</w:t>
      </w:r>
      <w:proofErr w:type="spellStart"/>
      <w:r w:rsidRPr="006F3F2A">
        <w:t>logManagerMock.Setup</w:t>
      </w:r>
      <w:proofErr w:type="spellEnd"/>
      <w:r w:rsidRPr="006F3F2A">
        <w:t xml:space="preserve">(x =&gt; </w:t>
      </w:r>
      <w:proofErr w:type="spellStart"/>
      <w:r w:rsidRPr="006F3F2A">
        <w:t>x.GetLog</w:t>
      </w:r>
      <w:proofErr w:type="spellEnd"/>
      <w:r w:rsidRPr="006F3F2A">
        <w:t>(</w:t>
      </w:r>
      <w:proofErr w:type="spellStart"/>
      <w:r w:rsidRPr="006F3F2A">
        <w:t>It.IsAny</w:t>
      </w:r>
      <w:proofErr w:type="spellEnd"/>
      <w:r w:rsidRPr="006F3F2A">
        <w:t>&lt;Type&gt;())).Returns(_</w:t>
      </w:r>
      <w:proofErr w:type="spellStart"/>
      <w:r w:rsidRPr="006F3F2A">
        <w:t>logMock.Object</w:t>
      </w:r>
      <w:proofErr w:type="spellEnd"/>
      <w:r w:rsidRPr="006F3F2A">
        <w:t>);</w:t>
      </w:r>
    </w:p>
    <w:p w14:paraId="33D2D8BC" w14:textId="77777777" w:rsidR="006F3F2A" w:rsidRPr="006F3F2A" w:rsidRDefault="006F3F2A" w:rsidP="006F3F2A">
      <w:pPr>
        <w:pStyle w:val="Code"/>
      </w:pPr>
    </w:p>
    <w:p w14:paraId="3AD1658F" w14:textId="77777777" w:rsidR="006F3F2A" w:rsidRPr="006F3F2A" w:rsidRDefault="006F3F2A" w:rsidP="006F3F2A">
      <w:pPr>
        <w:pStyle w:val="Code"/>
      </w:pPr>
      <w:r w:rsidRPr="006F3F2A">
        <w:t xml:space="preserve">            _</w:t>
      </w:r>
      <w:proofErr w:type="spellStart"/>
      <w:r w:rsidRPr="006F3F2A">
        <w:t>requestFactory</w:t>
      </w:r>
      <w:proofErr w:type="spellEnd"/>
      <w:r w:rsidRPr="006F3F2A">
        <w:t xml:space="preserve"> = new </w:t>
      </w:r>
      <w:proofErr w:type="spellStart"/>
      <w:r w:rsidRPr="006F3F2A">
        <w:t>PagedDataRequestFactory</w:t>
      </w:r>
      <w:proofErr w:type="spellEnd"/>
      <w:r w:rsidRPr="006F3F2A">
        <w:t>(_</w:t>
      </w:r>
      <w:proofErr w:type="spellStart"/>
      <w:r w:rsidRPr="006F3F2A">
        <w:t>logManagerMock.Object</w:t>
      </w:r>
      <w:proofErr w:type="spellEnd"/>
      <w:r w:rsidRPr="006F3F2A">
        <w:t>);</w:t>
      </w:r>
    </w:p>
    <w:p w14:paraId="0E3200CF" w14:textId="77777777" w:rsidR="006F3F2A" w:rsidRPr="006F3F2A" w:rsidRDefault="006F3F2A" w:rsidP="006F3F2A">
      <w:pPr>
        <w:pStyle w:val="Code"/>
      </w:pPr>
      <w:r w:rsidRPr="006F3F2A">
        <w:t xml:space="preserve">        }</w:t>
      </w:r>
    </w:p>
    <w:p w14:paraId="2F55C138" w14:textId="77777777" w:rsidR="006F3F2A" w:rsidRPr="006F3F2A" w:rsidRDefault="006F3F2A" w:rsidP="006F3F2A">
      <w:pPr>
        <w:pStyle w:val="Code"/>
      </w:pPr>
    </w:p>
    <w:p w14:paraId="07E247C8" w14:textId="77777777" w:rsidR="006F3F2A" w:rsidRPr="006F3F2A" w:rsidRDefault="006F3F2A" w:rsidP="006F3F2A">
      <w:pPr>
        <w:pStyle w:val="Code"/>
      </w:pPr>
      <w:r w:rsidRPr="006F3F2A">
        <w:t xml:space="preserve">        private </w:t>
      </w:r>
      <w:proofErr w:type="spellStart"/>
      <w:r w:rsidRPr="006F3F2A">
        <w:t>const</w:t>
      </w:r>
      <w:proofErr w:type="spellEnd"/>
      <w:r w:rsidRPr="006F3F2A">
        <w:t xml:space="preserve"> </w:t>
      </w:r>
      <w:proofErr w:type="spellStart"/>
      <w:r w:rsidRPr="006F3F2A">
        <w:t>int</w:t>
      </w:r>
      <w:proofErr w:type="spellEnd"/>
      <w:r w:rsidRPr="006F3F2A">
        <w:t xml:space="preserve"> </w:t>
      </w:r>
      <w:proofErr w:type="spellStart"/>
      <w:r w:rsidRPr="006F3F2A">
        <w:t>DefaultPageNumber</w:t>
      </w:r>
      <w:proofErr w:type="spellEnd"/>
      <w:r w:rsidRPr="006F3F2A">
        <w:t xml:space="preserve"> = 1;</w:t>
      </w:r>
    </w:p>
    <w:p w14:paraId="0EE86D3F" w14:textId="77777777" w:rsidR="006F3F2A" w:rsidRPr="006F3F2A" w:rsidRDefault="006F3F2A" w:rsidP="006F3F2A">
      <w:pPr>
        <w:pStyle w:val="Code"/>
      </w:pPr>
      <w:r w:rsidRPr="006F3F2A">
        <w:t xml:space="preserve">        private </w:t>
      </w:r>
      <w:proofErr w:type="spellStart"/>
      <w:r w:rsidRPr="006F3F2A">
        <w:t>const</w:t>
      </w:r>
      <w:proofErr w:type="spellEnd"/>
      <w:r w:rsidRPr="006F3F2A">
        <w:t xml:space="preserve"> </w:t>
      </w:r>
      <w:proofErr w:type="spellStart"/>
      <w:r w:rsidRPr="006F3F2A">
        <w:t>int</w:t>
      </w:r>
      <w:proofErr w:type="spellEnd"/>
      <w:r w:rsidRPr="006F3F2A">
        <w:t xml:space="preserve"> </w:t>
      </w:r>
      <w:proofErr w:type="spellStart"/>
      <w:r w:rsidRPr="006F3F2A">
        <w:t>MaxPageSize</w:t>
      </w:r>
      <w:proofErr w:type="spellEnd"/>
      <w:r w:rsidRPr="006F3F2A">
        <w:t xml:space="preserve"> = 50;</w:t>
      </w:r>
    </w:p>
    <w:p w14:paraId="05B3B619" w14:textId="77777777" w:rsidR="006F3F2A" w:rsidRPr="006F3F2A" w:rsidRDefault="006F3F2A" w:rsidP="006F3F2A">
      <w:pPr>
        <w:pStyle w:val="Code"/>
      </w:pPr>
      <w:r w:rsidRPr="006F3F2A">
        <w:t xml:space="preserve">        private </w:t>
      </w:r>
      <w:proofErr w:type="spellStart"/>
      <w:r w:rsidRPr="006F3F2A">
        <w:t>const</w:t>
      </w:r>
      <w:proofErr w:type="spellEnd"/>
      <w:r w:rsidRPr="006F3F2A">
        <w:t xml:space="preserve"> </w:t>
      </w:r>
      <w:proofErr w:type="spellStart"/>
      <w:r w:rsidRPr="006F3F2A">
        <w:t>int</w:t>
      </w:r>
      <w:proofErr w:type="spellEnd"/>
      <w:r w:rsidRPr="006F3F2A">
        <w:t xml:space="preserve"> </w:t>
      </w:r>
      <w:proofErr w:type="spellStart"/>
      <w:r w:rsidRPr="006F3F2A">
        <w:t>DefaultPageSize</w:t>
      </w:r>
      <w:proofErr w:type="spellEnd"/>
      <w:r w:rsidRPr="006F3F2A">
        <w:t xml:space="preserve"> = 25;</w:t>
      </w:r>
    </w:p>
    <w:p w14:paraId="5A5D9700" w14:textId="77777777" w:rsidR="006F3F2A" w:rsidRPr="006F3F2A" w:rsidRDefault="006F3F2A" w:rsidP="006F3F2A">
      <w:pPr>
        <w:pStyle w:val="Code"/>
      </w:pPr>
    </w:p>
    <w:p w14:paraId="5376C480" w14:textId="77777777" w:rsidR="006F3F2A" w:rsidRPr="006F3F2A" w:rsidRDefault="006F3F2A" w:rsidP="006F3F2A">
      <w:pPr>
        <w:pStyle w:val="Code"/>
      </w:pPr>
      <w:r w:rsidRPr="006F3F2A">
        <w:t xml:space="preserve">        private Mock&lt;</w:t>
      </w:r>
      <w:proofErr w:type="spellStart"/>
      <w:r w:rsidRPr="006F3F2A">
        <w:t>ILog</w:t>
      </w:r>
      <w:proofErr w:type="spellEnd"/>
      <w:r w:rsidRPr="006F3F2A">
        <w:t>&gt; _</w:t>
      </w:r>
      <w:proofErr w:type="spellStart"/>
      <w:r w:rsidRPr="006F3F2A">
        <w:t>logMock</w:t>
      </w:r>
      <w:proofErr w:type="spellEnd"/>
      <w:r w:rsidRPr="006F3F2A">
        <w:t>;</w:t>
      </w:r>
    </w:p>
    <w:p w14:paraId="0E5D32C0" w14:textId="77777777" w:rsidR="006F3F2A" w:rsidRPr="006F3F2A" w:rsidRDefault="006F3F2A" w:rsidP="006F3F2A">
      <w:pPr>
        <w:pStyle w:val="Code"/>
      </w:pPr>
      <w:r w:rsidRPr="006F3F2A">
        <w:t xml:space="preserve">        private Mock&lt;</w:t>
      </w:r>
      <w:proofErr w:type="spellStart"/>
      <w:r w:rsidRPr="006F3F2A">
        <w:t>ILogManager</w:t>
      </w:r>
      <w:proofErr w:type="spellEnd"/>
      <w:r w:rsidRPr="006F3F2A">
        <w:t>&gt; _</w:t>
      </w:r>
      <w:proofErr w:type="spellStart"/>
      <w:r w:rsidRPr="006F3F2A">
        <w:t>logManagerMock</w:t>
      </w:r>
      <w:proofErr w:type="spellEnd"/>
      <w:r w:rsidRPr="006F3F2A">
        <w:t>;</w:t>
      </w:r>
    </w:p>
    <w:p w14:paraId="2870B7D5" w14:textId="77777777" w:rsidR="006F3F2A" w:rsidRPr="006F3F2A" w:rsidRDefault="006F3F2A" w:rsidP="006F3F2A">
      <w:pPr>
        <w:pStyle w:val="Code"/>
      </w:pPr>
    </w:p>
    <w:p w14:paraId="0749362E" w14:textId="77777777" w:rsidR="006F3F2A" w:rsidRPr="006F3F2A" w:rsidRDefault="006F3F2A" w:rsidP="006F3F2A">
      <w:pPr>
        <w:pStyle w:val="Code"/>
      </w:pPr>
      <w:r w:rsidRPr="006F3F2A">
        <w:t xml:space="preserve">        private </w:t>
      </w:r>
      <w:proofErr w:type="spellStart"/>
      <w:r w:rsidRPr="006F3F2A">
        <w:t>PagedDataRequestFactory</w:t>
      </w:r>
      <w:proofErr w:type="spellEnd"/>
      <w:r w:rsidRPr="006F3F2A">
        <w:t xml:space="preserve"> _</w:t>
      </w:r>
      <w:proofErr w:type="spellStart"/>
      <w:r w:rsidRPr="006F3F2A">
        <w:t>requestFactory</w:t>
      </w:r>
      <w:proofErr w:type="spellEnd"/>
      <w:r w:rsidRPr="006F3F2A">
        <w:t>;</w:t>
      </w:r>
    </w:p>
    <w:p w14:paraId="1EB04759" w14:textId="77777777" w:rsidR="006F3F2A" w:rsidRPr="006F3F2A" w:rsidRDefault="006F3F2A" w:rsidP="006F3F2A">
      <w:pPr>
        <w:pStyle w:val="Code"/>
      </w:pPr>
    </w:p>
    <w:p w14:paraId="6BADE37E" w14:textId="77777777" w:rsidR="006F3F2A" w:rsidRPr="006F3F2A" w:rsidRDefault="006F3F2A" w:rsidP="006F3F2A">
      <w:pPr>
        <w:pStyle w:val="Code"/>
      </w:pPr>
      <w:r w:rsidRPr="006F3F2A">
        <w:t xml:space="preserve">        [Test]</w:t>
      </w:r>
    </w:p>
    <w:p w14:paraId="08FD4187" w14:textId="77777777" w:rsidR="006F3F2A" w:rsidRPr="006F3F2A" w:rsidRDefault="006F3F2A" w:rsidP="006F3F2A">
      <w:pPr>
        <w:pStyle w:val="Code"/>
      </w:pPr>
      <w:r w:rsidRPr="006F3F2A">
        <w:t xml:space="preserve">        public void </w:t>
      </w:r>
      <w:proofErr w:type="spellStart"/>
      <w:r w:rsidRPr="006F3F2A">
        <w:t>Create_throws_HttpException_when_given_invalid_query_string</w:t>
      </w:r>
      <w:proofErr w:type="spellEnd"/>
      <w:r w:rsidRPr="006F3F2A">
        <w:t>()</w:t>
      </w:r>
    </w:p>
    <w:p w14:paraId="76C7891E" w14:textId="77777777" w:rsidR="006F3F2A" w:rsidRPr="006F3F2A" w:rsidRDefault="006F3F2A" w:rsidP="006F3F2A">
      <w:pPr>
        <w:pStyle w:val="Code"/>
      </w:pPr>
      <w:r w:rsidRPr="006F3F2A">
        <w:t xml:space="preserve">        {</w:t>
      </w:r>
    </w:p>
    <w:p w14:paraId="5FE44320" w14:textId="77777777" w:rsidR="006F3F2A" w:rsidRPr="006F3F2A" w:rsidRDefault="006F3F2A" w:rsidP="006F3F2A">
      <w:pPr>
        <w:pStyle w:val="Code"/>
      </w:pPr>
      <w:r w:rsidRPr="006F3F2A">
        <w:t xml:space="preserve">            </w:t>
      </w:r>
      <w:proofErr w:type="spellStart"/>
      <w:r w:rsidRPr="006F3F2A">
        <w:t>var</w:t>
      </w:r>
      <w:proofErr w:type="spellEnd"/>
      <w:r w:rsidRPr="006F3F2A">
        <w:t xml:space="preserve"> </w:t>
      </w:r>
      <w:proofErr w:type="spellStart"/>
      <w:r w:rsidRPr="006F3F2A">
        <w:t>requestMessage</w:t>
      </w:r>
      <w:proofErr w:type="spellEnd"/>
      <w:r w:rsidRPr="006F3F2A">
        <w:t xml:space="preserve"> = </w:t>
      </w:r>
      <w:proofErr w:type="spellStart"/>
      <w:r w:rsidRPr="006F3F2A">
        <w:t>HttpRequestMessageFactory.CreateRequestMessage</w:t>
      </w:r>
      <w:proofErr w:type="spellEnd"/>
      <w:r w:rsidRPr="006F3F2A">
        <w:t>(</w:t>
      </w:r>
      <w:proofErr w:type="spellStart"/>
      <w:r w:rsidRPr="006F3F2A">
        <w:t>HttpMethod.Get</w:t>
      </w:r>
      <w:proofErr w:type="spellEnd"/>
      <w:r w:rsidRPr="006F3F2A">
        <w:t>,</w:t>
      </w:r>
    </w:p>
    <w:p w14:paraId="52F00CF3" w14:textId="77777777" w:rsidR="006F3F2A" w:rsidRPr="006F3F2A" w:rsidRDefault="006F3F2A" w:rsidP="006F3F2A">
      <w:pPr>
        <w:pStyle w:val="Code"/>
      </w:pPr>
      <w:r w:rsidRPr="006F3F2A">
        <w:t xml:space="preserve">                "http://www.foo.com/bar?pageNumber=2&amp;pageSize=10&amp;pageNumber=50");</w:t>
      </w:r>
    </w:p>
    <w:p w14:paraId="5E2D9673" w14:textId="77777777" w:rsidR="006F3F2A" w:rsidRPr="006F3F2A" w:rsidRDefault="006F3F2A" w:rsidP="006F3F2A">
      <w:pPr>
        <w:pStyle w:val="Code"/>
      </w:pPr>
    </w:p>
    <w:p w14:paraId="15F1A142" w14:textId="77777777" w:rsidR="006F3F2A" w:rsidRPr="006F3F2A" w:rsidRDefault="006F3F2A" w:rsidP="006F3F2A">
      <w:pPr>
        <w:pStyle w:val="Code"/>
      </w:pPr>
      <w:r w:rsidRPr="006F3F2A">
        <w:t xml:space="preserve">            try</w:t>
      </w:r>
    </w:p>
    <w:p w14:paraId="71C40E88" w14:textId="77777777" w:rsidR="006F3F2A" w:rsidRPr="006F3F2A" w:rsidRDefault="006F3F2A" w:rsidP="006F3F2A">
      <w:pPr>
        <w:pStyle w:val="Code"/>
      </w:pPr>
      <w:r w:rsidRPr="006F3F2A">
        <w:t xml:space="preserve">            {</w:t>
      </w:r>
    </w:p>
    <w:p w14:paraId="096E6208" w14:textId="77777777" w:rsidR="006F3F2A" w:rsidRPr="006F3F2A" w:rsidRDefault="006F3F2A" w:rsidP="006F3F2A">
      <w:pPr>
        <w:pStyle w:val="Code"/>
      </w:pPr>
      <w:r w:rsidRPr="006F3F2A">
        <w:t xml:space="preserve">                _</w:t>
      </w:r>
      <w:proofErr w:type="spellStart"/>
      <w:r w:rsidRPr="006F3F2A">
        <w:t>requestFactory.Create</w:t>
      </w:r>
      <w:proofErr w:type="spellEnd"/>
      <w:r w:rsidRPr="006F3F2A">
        <w:t>(</w:t>
      </w:r>
      <w:proofErr w:type="spellStart"/>
      <w:r w:rsidRPr="006F3F2A">
        <w:t>requestMessage.RequestUri</w:t>
      </w:r>
      <w:proofErr w:type="spellEnd"/>
      <w:r w:rsidRPr="006F3F2A">
        <w:t>);</w:t>
      </w:r>
    </w:p>
    <w:p w14:paraId="6AB392AA" w14:textId="77777777" w:rsidR="006F3F2A" w:rsidRPr="006F3F2A" w:rsidRDefault="006F3F2A" w:rsidP="006F3F2A">
      <w:pPr>
        <w:pStyle w:val="Code"/>
      </w:pPr>
      <w:r w:rsidRPr="006F3F2A">
        <w:t xml:space="preserve">                </w:t>
      </w:r>
      <w:proofErr w:type="spellStart"/>
      <w:r w:rsidRPr="006F3F2A">
        <w:t>Assert.Fail</w:t>
      </w:r>
      <w:proofErr w:type="spellEnd"/>
      <w:r w:rsidRPr="006F3F2A">
        <w:t>();</w:t>
      </w:r>
    </w:p>
    <w:p w14:paraId="060E61B9" w14:textId="77777777" w:rsidR="006F3F2A" w:rsidRPr="006F3F2A" w:rsidRDefault="006F3F2A" w:rsidP="006F3F2A">
      <w:pPr>
        <w:pStyle w:val="Code"/>
      </w:pPr>
      <w:r w:rsidRPr="006F3F2A">
        <w:t xml:space="preserve">            }</w:t>
      </w:r>
    </w:p>
    <w:p w14:paraId="70C7A123" w14:textId="77777777" w:rsidR="006F3F2A" w:rsidRPr="006F3F2A" w:rsidRDefault="006F3F2A" w:rsidP="006F3F2A">
      <w:pPr>
        <w:pStyle w:val="Code"/>
      </w:pPr>
      <w:r w:rsidRPr="006F3F2A">
        <w:t xml:space="preserve">            catch (</w:t>
      </w:r>
      <w:proofErr w:type="spellStart"/>
      <w:r w:rsidRPr="006F3F2A">
        <w:t>HttpException</w:t>
      </w:r>
      <w:proofErr w:type="spellEnd"/>
      <w:r w:rsidRPr="006F3F2A">
        <w:t xml:space="preserve"> e)</w:t>
      </w:r>
    </w:p>
    <w:p w14:paraId="357DBEFD" w14:textId="77777777" w:rsidR="006F3F2A" w:rsidRPr="006F3F2A" w:rsidRDefault="006F3F2A" w:rsidP="006F3F2A">
      <w:pPr>
        <w:pStyle w:val="Code"/>
      </w:pPr>
      <w:r w:rsidRPr="006F3F2A">
        <w:t xml:space="preserve">            {</w:t>
      </w:r>
    </w:p>
    <w:p w14:paraId="3414D2BE" w14:textId="77777777" w:rsidR="006F3F2A" w:rsidRPr="006F3F2A" w:rsidRDefault="006F3F2A" w:rsidP="006F3F2A">
      <w:pPr>
        <w:pStyle w:val="Code"/>
      </w:pPr>
      <w:r w:rsidRPr="006F3F2A">
        <w:t xml:space="preserve">                </w:t>
      </w:r>
      <w:proofErr w:type="spellStart"/>
      <w:r w:rsidRPr="006F3F2A">
        <w:t>Assert.AreEqual</w:t>
      </w:r>
      <w:proofErr w:type="spellEnd"/>
      <w:r w:rsidRPr="006F3F2A">
        <w:t>((</w:t>
      </w:r>
      <w:proofErr w:type="spellStart"/>
      <w:r w:rsidRPr="006F3F2A">
        <w:t>int</w:t>
      </w:r>
      <w:proofErr w:type="spellEnd"/>
      <w:r w:rsidRPr="006F3F2A">
        <w:t xml:space="preserve">) </w:t>
      </w:r>
      <w:proofErr w:type="spellStart"/>
      <w:r w:rsidRPr="006F3F2A">
        <w:t>HttpStatusCode.BadRequest</w:t>
      </w:r>
      <w:proofErr w:type="spellEnd"/>
      <w:r w:rsidRPr="006F3F2A">
        <w:t xml:space="preserve">, </w:t>
      </w:r>
      <w:proofErr w:type="spellStart"/>
      <w:r w:rsidRPr="006F3F2A">
        <w:t>e.GetHttpCode</w:t>
      </w:r>
      <w:proofErr w:type="spellEnd"/>
      <w:r w:rsidRPr="006F3F2A">
        <w:t>());</w:t>
      </w:r>
    </w:p>
    <w:p w14:paraId="1DE58CE8" w14:textId="77777777" w:rsidR="006F3F2A" w:rsidRPr="006F3F2A" w:rsidRDefault="006F3F2A" w:rsidP="006F3F2A">
      <w:pPr>
        <w:pStyle w:val="Code"/>
      </w:pPr>
      <w:r w:rsidRPr="006F3F2A">
        <w:t xml:space="preserve">            }</w:t>
      </w:r>
    </w:p>
    <w:p w14:paraId="0A5B5782" w14:textId="77777777" w:rsidR="006F3F2A" w:rsidRPr="006F3F2A" w:rsidRDefault="006F3F2A" w:rsidP="006F3F2A">
      <w:pPr>
        <w:pStyle w:val="Code"/>
      </w:pPr>
      <w:r w:rsidRPr="006F3F2A">
        <w:t xml:space="preserve">        }</w:t>
      </w:r>
    </w:p>
    <w:p w14:paraId="6D38C4AE" w14:textId="77777777" w:rsidR="006F3F2A" w:rsidRPr="006F3F2A" w:rsidRDefault="006F3F2A" w:rsidP="006F3F2A">
      <w:pPr>
        <w:pStyle w:val="Code"/>
      </w:pPr>
    </w:p>
    <w:p w14:paraId="35DE38BA" w14:textId="77777777" w:rsidR="006F3F2A" w:rsidRPr="006F3F2A" w:rsidRDefault="006F3F2A" w:rsidP="006F3F2A">
      <w:pPr>
        <w:pStyle w:val="Code"/>
      </w:pPr>
      <w:r w:rsidRPr="006F3F2A">
        <w:t xml:space="preserve">        [Test]</w:t>
      </w:r>
    </w:p>
    <w:p w14:paraId="2933189B" w14:textId="77777777" w:rsidR="006F3F2A" w:rsidRPr="006F3F2A" w:rsidRDefault="006F3F2A" w:rsidP="006F3F2A">
      <w:pPr>
        <w:pStyle w:val="Code"/>
      </w:pPr>
      <w:r w:rsidRPr="006F3F2A">
        <w:t xml:space="preserve">        public void </w:t>
      </w:r>
      <w:proofErr w:type="spellStart"/>
      <w:r w:rsidRPr="006F3F2A">
        <w:t>Create_uses_corrected_supplied_pageNumber</w:t>
      </w:r>
      <w:proofErr w:type="spellEnd"/>
      <w:r w:rsidRPr="006F3F2A">
        <w:t>()</w:t>
      </w:r>
    </w:p>
    <w:p w14:paraId="2843AE67" w14:textId="77777777" w:rsidR="006F3F2A" w:rsidRPr="006F3F2A" w:rsidRDefault="006F3F2A" w:rsidP="006F3F2A">
      <w:pPr>
        <w:pStyle w:val="Code"/>
      </w:pPr>
      <w:r w:rsidRPr="006F3F2A">
        <w:t xml:space="preserve">        {</w:t>
      </w:r>
    </w:p>
    <w:p w14:paraId="478672D2" w14:textId="77777777" w:rsidR="006F3F2A" w:rsidRPr="006F3F2A" w:rsidRDefault="006F3F2A" w:rsidP="006F3F2A">
      <w:pPr>
        <w:pStyle w:val="Code"/>
      </w:pPr>
      <w:r w:rsidRPr="006F3F2A">
        <w:lastRenderedPageBreak/>
        <w:t xml:space="preserve">            </w:t>
      </w:r>
      <w:proofErr w:type="spellStart"/>
      <w:r w:rsidRPr="006F3F2A">
        <w:t>const</w:t>
      </w:r>
      <w:proofErr w:type="spellEnd"/>
      <w:r w:rsidRPr="006F3F2A">
        <w:t xml:space="preserve"> </w:t>
      </w:r>
      <w:proofErr w:type="spellStart"/>
      <w:r w:rsidRPr="006F3F2A">
        <w:t>int</w:t>
      </w:r>
      <w:proofErr w:type="spellEnd"/>
      <w:r w:rsidRPr="006F3F2A">
        <w:t xml:space="preserve"> </w:t>
      </w:r>
      <w:proofErr w:type="spellStart"/>
      <w:r w:rsidRPr="006F3F2A">
        <w:t>pageNumber</w:t>
      </w:r>
      <w:proofErr w:type="spellEnd"/>
      <w:r w:rsidRPr="006F3F2A">
        <w:t xml:space="preserve"> = 0;</w:t>
      </w:r>
    </w:p>
    <w:p w14:paraId="0BEFAE1F" w14:textId="77777777" w:rsidR="006F3F2A" w:rsidRPr="006F3F2A" w:rsidRDefault="006F3F2A" w:rsidP="006F3F2A">
      <w:pPr>
        <w:pStyle w:val="Code"/>
      </w:pPr>
    </w:p>
    <w:p w14:paraId="04F787D9" w14:textId="77777777" w:rsidR="006F3F2A" w:rsidRPr="006F3F2A" w:rsidRDefault="006F3F2A" w:rsidP="006F3F2A">
      <w:pPr>
        <w:pStyle w:val="Code"/>
      </w:pPr>
      <w:r w:rsidRPr="006F3F2A">
        <w:t xml:space="preserve">            </w:t>
      </w:r>
      <w:proofErr w:type="spellStart"/>
      <w:r w:rsidRPr="006F3F2A">
        <w:t>var</w:t>
      </w:r>
      <w:proofErr w:type="spellEnd"/>
      <w:r w:rsidRPr="006F3F2A">
        <w:t xml:space="preserve"> </w:t>
      </w:r>
      <w:proofErr w:type="spellStart"/>
      <w:r w:rsidRPr="006F3F2A">
        <w:t>requestMessage</w:t>
      </w:r>
      <w:proofErr w:type="spellEnd"/>
      <w:r w:rsidRPr="006F3F2A">
        <w:t xml:space="preserve"> = </w:t>
      </w:r>
      <w:proofErr w:type="spellStart"/>
      <w:r w:rsidRPr="006F3F2A">
        <w:t>HttpRequestMessageFactory.CreateRequestMessage</w:t>
      </w:r>
      <w:proofErr w:type="spellEnd"/>
      <w:r w:rsidRPr="006F3F2A">
        <w:t>(</w:t>
      </w:r>
      <w:proofErr w:type="spellStart"/>
      <w:r w:rsidRPr="006F3F2A">
        <w:t>HttpMethod.Get</w:t>
      </w:r>
      <w:proofErr w:type="spellEnd"/>
      <w:r w:rsidRPr="006F3F2A">
        <w:t>,</w:t>
      </w:r>
    </w:p>
    <w:p w14:paraId="2723463B" w14:textId="77777777" w:rsidR="006F3F2A" w:rsidRPr="006F3F2A" w:rsidRDefault="006F3F2A" w:rsidP="006F3F2A">
      <w:pPr>
        <w:pStyle w:val="Code"/>
      </w:pPr>
      <w:r w:rsidRPr="006F3F2A">
        <w:t xml:space="preserve">                </w:t>
      </w:r>
      <w:proofErr w:type="spellStart"/>
      <w:r w:rsidRPr="006F3F2A">
        <w:t>string.Format</w:t>
      </w:r>
      <w:proofErr w:type="spellEnd"/>
      <w:r w:rsidRPr="006F3F2A">
        <w:t xml:space="preserve">("http://www.foo.com/bar?pageNumber={0}", </w:t>
      </w:r>
      <w:proofErr w:type="spellStart"/>
      <w:r w:rsidRPr="006F3F2A">
        <w:t>pageNumber</w:t>
      </w:r>
      <w:proofErr w:type="spellEnd"/>
      <w:r w:rsidRPr="006F3F2A">
        <w:t>));</w:t>
      </w:r>
    </w:p>
    <w:p w14:paraId="0F4A1A55" w14:textId="77777777" w:rsidR="006F3F2A" w:rsidRPr="006F3F2A" w:rsidRDefault="006F3F2A" w:rsidP="006F3F2A">
      <w:pPr>
        <w:pStyle w:val="Code"/>
      </w:pPr>
    </w:p>
    <w:p w14:paraId="28E0DAA4" w14:textId="77777777" w:rsidR="006F3F2A" w:rsidRPr="006F3F2A" w:rsidRDefault="006F3F2A" w:rsidP="006F3F2A">
      <w:pPr>
        <w:pStyle w:val="Code"/>
      </w:pPr>
      <w:r w:rsidRPr="006F3F2A">
        <w:t xml:space="preserve">            </w:t>
      </w:r>
      <w:proofErr w:type="spellStart"/>
      <w:r w:rsidRPr="006F3F2A">
        <w:t>var</w:t>
      </w:r>
      <w:proofErr w:type="spellEnd"/>
      <w:r w:rsidRPr="006F3F2A">
        <w:t xml:space="preserve"> </w:t>
      </w:r>
      <w:proofErr w:type="spellStart"/>
      <w:r w:rsidRPr="006F3F2A">
        <w:t>inquiryRequestData</w:t>
      </w:r>
      <w:proofErr w:type="spellEnd"/>
      <w:r w:rsidRPr="006F3F2A">
        <w:t xml:space="preserve"> = _</w:t>
      </w:r>
      <w:proofErr w:type="spellStart"/>
      <w:r w:rsidRPr="006F3F2A">
        <w:t>requestFactory.Create</w:t>
      </w:r>
      <w:proofErr w:type="spellEnd"/>
      <w:r w:rsidRPr="006F3F2A">
        <w:t>(</w:t>
      </w:r>
      <w:proofErr w:type="spellStart"/>
      <w:r w:rsidRPr="006F3F2A">
        <w:t>requestMessage.RequestUri</w:t>
      </w:r>
      <w:proofErr w:type="spellEnd"/>
      <w:r w:rsidRPr="006F3F2A">
        <w:t>);</w:t>
      </w:r>
    </w:p>
    <w:p w14:paraId="55307C0D" w14:textId="77777777" w:rsidR="006F3F2A" w:rsidRPr="006F3F2A" w:rsidRDefault="006F3F2A" w:rsidP="006F3F2A">
      <w:pPr>
        <w:pStyle w:val="Code"/>
      </w:pPr>
    </w:p>
    <w:p w14:paraId="4013DA96" w14:textId="77777777" w:rsidR="006F3F2A" w:rsidRPr="006F3F2A" w:rsidRDefault="006F3F2A" w:rsidP="006F3F2A">
      <w:pPr>
        <w:pStyle w:val="Code"/>
      </w:pPr>
      <w:r w:rsidRPr="006F3F2A">
        <w:t xml:space="preserve">            </w:t>
      </w:r>
      <w:proofErr w:type="spellStart"/>
      <w:r w:rsidRPr="006F3F2A">
        <w:t>Assert.AreEqual</w:t>
      </w:r>
      <w:proofErr w:type="spellEnd"/>
      <w:r w:rsidRPr="006F3F2A">
        <w:t>(</w:t>
      </w:r>
      <w:proofErr w:type="spellStart"/>
      <w:r w:rsidRPr="006F3F2A">
        <w:t>DefaultPageNumber</w:t>
      </w:r>
      <w:proofErr w:type="spellEnd"/>
      <w:r w:rsidRPr="006F3F2A">
        <w:t xml:space="preserve">, </w:t>
      </w:r>
      <w:proofErr w:type="spellStart"/>
      <w:r w:rsidRPr="006F3F2A">
        <w:t>inquiryRequestData.PageNumber</w:t>
      </w:r>
      <w:proofErr w:type="spellEnd"/>
      <w:r w:rsidRPr="006F3F2A">
        <w:t>);</w:t>
      </w:r>
    </w:p>
    <w:p w14:paraId="54B57A7E" w14:textId="77777777" w:rsidR="006F3F2A" w:rsidRPr="006F3F2A" w:rsidRDefault="006F3F2A" w:rsidP="006F3F2A">
      <w:pPr>
        <w:pStyle w:val="Code"/>
      </w:pPr>
      <w:r w:rsidRPr="006F3F2A">
        <w:t xml:space="preserve">        }</w:t>
      </w:r>
    </w:p>
    <w:p w14:paraId="512910FC" w14:textId="77777777" w:rsidR="006F3F2A" w:rsidRPr="006F3F2A" w:rsidRDefault="006F3F2A" w:rsidP="006F3F2A">
      <w:pPr>
        <w:pStyle w:val="Code"/>
      </w:pPr>
    </w:p>
    <w:p w14:paraId="2F7D6BE3" w14:textId="77777777" w:rsidR="006F3F2A" w:rsidRPr="006F3F2A" w:rsidRDefault="006F3F2A" w:rsidP="006F3F2A">
      <w:pPr>
        <w:pStyle w:val="Code"/>
      </w:pPr>
      <w:r w:rsidRPr="006F3F2A">
        <w:t xml:space="preserve">        [Test]</w:t>
      </w:r>
    </w:p>
    <w:p w14:paraId="79A0C338" w14:textId="77777777" w:rsidR="006F3F2A" w:rsidRPr="006F3F2A" w:rsidRDefault="006F3F2A" w:rsidP="006F3F2A">
      <w:pPr>
        <w:pStyle w:val="Code"/>
      </w:pPr>
      <w:r w:rsidRPr="006F3F2A">
        <w:t xml:space="preserve">        public void </w:t>
      </w:r>
      <w:proofErr w:type="spellStart"/>
      <w:r w:rsidRPr="006F3F2A">
        <w:t>Create_uses_corrected_supplied_pageSize</w:t>
      </w:r>
      <w:proofErr w:type="spellEnd"/>
      <w:r w:rsidRPr="006F3F2A">
        <w:t>()</w:t>
      </w:r>
    </w:p>
    <w:p w14:paraId="276E40CB" w14:textId="77777777" w:rsidR="006F3F2A" w:rsidRPr="006F3F2A" w:rsidRDefault="006F3F2A" w:rsidP="006F3F2A">
      <w:pPr>
        <w:pStyle w:val="Code"/>
      </w:pPr>
      <w:r w:rsidRPr="006F3F2A">
        <w:t xml:space="preserve">        {</w:t>
      </w:r>
    </w:p>
    <w:p w14:paraId="4BB8728E" w14:textId="77777777" w:rsidR="006F3F2A" w:rsidRPr="006F3F2A" w:rsidRDefault="006F3F2A" w:rsidP="006F3F2A">
      <w:pPr>
        <w:pStyle w:val="Code"/>
      </w:pPr>
      <w:r w:rsidRPr="006F3F2A">
        <w:t xml:space="preserve">            </w:t>
      </w:r>
      <w:proofErr w:type="spellStart"/>
      <w:r w:rsidRPr="006F3F2A">
        <w:t>const</w:t>
      </w:r>
      <w:proofErr w:type="spellEnd"/>
      <w:r w:rsidRPr="006F3F2A">
        <w:t xml:space="preserve"> </w:t>
      </w:r>
      <w:proofErr w:type="spellStart"/>
      <w:r w:rsidRPr="006F3F2A">
        <w:t>int</w:t>
      </w:r>
      <w:proofErr w:type="spellEnd"/>
      <w:r w:rsidRPr="006F3F2A">
        <w:t xml:space="preserve"> </w:t>
      </w:r>
      <w:proofErr w:type="spellStart"/>
      <w:r w:rsidRPr="006F3F2A">
        <w:t>pageSize</w:t>
      </w:r>
      <w:proofErr w:type="spellEnd"/>
      <w:r w:rsidRPr="006F3F2A">
        <w:t xml:space="preserve"> = 2000;</w:t>
      </w:r>
    </w:p>
    <w:p w14:paraId="7E0F7E02" w14:textId="77777777" w:rsidR="006F3F2A" w:rsidRPr="006F3F2A" w:rsidRDefault="006F3F2A" w:rsidP="006F3F2A">
      <w:pPr>
        <w:pStyle w:val="Code"/>
      </w:pPr>
    </w:p>
    <w:p w14:paraId="33621D6C" w14:textId="77777777" w:rsidR="006F3F2A" w:rsidRPr="006F3F2A" w:rsidRDefault="006F3F2A" w:rsidP="006F3F2A">
      <w:pPr>
        <w:pStyle w:val="Code"/>
      </w:pPr>
      <w:r w:rsidRPr="006F3F2A">
        <w:t xml:space="preserve">            </w:t>
      </w:r>
      <w:proofErr w:type="spellStart"/>
      <w:r w:rsidRPr="006F3F2A">
        <w:t>var</w:t>
      </w:r>
      <w:proofErr w:type="spellEnd"/>
      <w:r w:rsidRPr="006F3F2A">
        <w:t xml:space="preserve"> </w:t>
      </w:r>
      <w:proofErr w:type="spellStart"/>
      <w:r w:rsidRPr="006F3F2A">
        <w:t>requestMessage</w:t>
      </w:r>
      <w:proofErr w:type="spellEnd"/>
      <w:r w:rsidRPr="006F3F2A">
        <w:t xml:space="preserve"> = </w:t>
      </w:r>
      <w:proofErr w:type="spellStart"/>
      <w:r w:rsidRPr="006F3F2A">
        <w:t>HttpRequestMessageFactory.CreateRequestMessage</w:t>
      </w:r>
      <w:proofErr w:type="spellEnd"/>
      <w:r w:rsidRPr="006F3F2A">
        <w:t>(</w:t>
      </w:r>
      <w:proofErr w:type="spellStart"/>
      <w:r w:rsidRPr="006F3F2A">
        <w:t>HttpMethod.Get</w:t>
      </w:r>
      <w:proofErr w:type="spellEnd"/>
      <w:r w:rsidRPr="006F3F2A">
        <w:t>,</w:t>
      </w:r>
    </w:p>
    <w:p w14:paraId="560F741A" w14:textId="77777777" w:rsidR="006F3F2A" w:rsidRPr="006F3F2A" w:rsidRDefault="006F3F2A" w:rsidP="006F3F2A">
      <w:pPr>
        <w:pStyle w:val="Code"/>
      </w:pPr>
      <w:r w:rsidRPr="006F3F2A">
        <w:t xml:space="preserve">                </w:t>
      </w:r>
      <w:proofErr w:type="spellStart"/>
      <w:r w:rsidRPr="006F3F2A">
        <w:t>string.Format</w:t>
      </w:r>
      <w:proofErr w:type="spellEnd"/>
      <w:r w:rsidRPr="006F3F2A">
        <w:t xml:space="preserve">("http://www.foo.com/bar?pageSize={0}", </w:t>
      </w:r>
      <w:proofErr w:type="spellStart"/>
      <w:r w:rsidRPr="006F3F2A">
        <w:t>pageSize</w:t>
      </w:r>
      <w:proofErr w:type="spellEnd"/>
      <w:r w:rsidRPr="006F3F2A">
        <w:t>));</w:t>
      </w:r>
    </w:p>
    <w:p w14:paraId="29E5E84E" w14:textId="77777777" w:rsidR="006F3F2A" w:rsidRPr="006F3F2A" w:rsidRDefault="006F3F2A" w:rsidP="006F3F2A">
      <w:pPr>
        <w:pStyle w:val="Code"/>
      </w:pPr>
    </w:p>
    <w:p w14:paraId="740DD086" w14:textId="77777777" w:rsidR="006F3F2A" w:rsidRPr="006F3F2A" w:rsidRDefault="006F3F2A" w:rsidP="006F3F2A">
      <w:pPr>
        <w:pStyle w:val="Code"/>
      </w:pPr>
      <w:r w:rsidRPr="006F3F2A">
        <w:t xml:space="preserve">            </w:t>
      </w:r>
      <w:proofErr w:type="spellStart"/>
      <w:r w:rsidRPr="006F3F2A">
        <w:t>var</w:t>
      </w:r>
      <w:proofErr w:type="spellEnd"/>
      <w:r w:rsidRPr="006F3F2A">
        <w:t xml:space="preserve"> </w:t>
      </w:r>
      <w:proofErr w:type="spellStart"/>
      <w:r w:rsidRPr="006F3F2A">
        <w:t>inquiryRequestData</w:t>
      </w:r>
      <w:proofErr w:type="spellEnd"/>
      <w:r w:rsidRPr="006F3F2A">
        <w:t xml:space="preserve"> = _</w:t>
      </w:r>
      <w:proofErr w:type="spellStart"/>
      <w:r w:rsidRPr="006F3F2A">
        <w:t>requestFactory.Create</w:t>
      </w:r>
      <w:proofErr w:type="spellEnd"/>
      <w:r w:rsidRPr="006F3F2A">
        <w:t>(</w:t>
      </w:r>
      <w:proofErr w:type="spellStart"/>
      <w:r w:rsidRPr="006F3F2A">
        <w:t>requestMessage.RequestUri</w:t>
      </w:r>
      <w:proofErr w:type="spellEnd"/>
      <w:r w:rsidRPr="006F3F2A">
        <w:t>);</w:t>
      </w:r>
    </w:p>
    <w:p w14:paraId="51059CDD" w14:textId="77777777" w:rsidR="006F3F2A" w:rsidRPr="006F3F2A" w:rsidRDefault="006F3F2A" w:rsidP="006F3F2A">
      <w:pPr>
        <w:pStyle w:val="Code"/>
      </w:pPr>
    </w:p>
    <w:p w14:paraId="5F5FB19C" w14:textId="77777777" w:rsidR="006F3F2A" w:rsidRPr="006F3F2A" w:rsidRDefault="006F3F2A" w:rsidP="006F3F2A">
      <w:pPr>
        <w:pStyle w:val="Code"/>
      </w:pPr>
      <w:r w:rsidRPr="006F3F2A">
        <w:t xml:space="preserve">            </w:t>
      </w:r>
      <w:proofErr w:type="spellStart"/>
      <w:r w:rsidRPr="006F3F2A">
        <w:t>Assert.AreEqual</w:t>
      </w:r>
      <w:proofErr w:type="spellEnd"/>
      <w:r w:rsidRPr="006F3F2A">
        <w:t>(</w:t>
      </w:r>
      <w:proofErr w:type="spellStart"/>
      <w:r w:rsidRPr="006F3F2A">
        <w:t>MaxPageSize</w:t>
      </w:r>
      <w:proofErr w:type="spellEnd"/>
      <w:r w:rsidRPr="006F3F2A">
        <w:t xml:space="preserve">, </w:t>
      </w:r>
      <w:proofErr w:type="spellStart"/>
      <w:r w:rsidRPr="006F3F2A">
        <w:t>inquiryRequestData.PageSize</w:t>
      </w:r>
      <w:proofErr w:type="spellEnd"/>
      <w:r w:rsidRPr="006F3F2A">
        <w:t>);</w:t>
      </w:r>
    </w:p>
    <w:p w14:paraId="752D9A04" w14:textId="77777777" w:rsidR="006F3F2A" w:rsidRPr="006F3F2A" w:rsidRDefault="006F3F2A" w:rsidP="006F3F2A">
      <w:pPr>
        <w:pStyle w:val="Code"/>
      </w:pPr>
      <w:r w:rsidRPr="006F3F2A">
        <w:t xml:space="preserve">        }</w:t>
      </w:r>
    </w:p>
    <w:p w14:paraId="717A7E51" w14:textId="77777777" w:rsidR="006F3F2A" w:rsidRPr="006F3F2A" w:rsidRDefault="006F3F2A" w:rsidP="006F3F2A">
      <w:pPr>
        <w:pStyle w:val="Code"/>
      </w:pPr>
    </w:p>
    <w:p w14:paraId="034CD4CD" w14:textId="77777777" w:rsidR="006F3F2A" w:rsidRPr="006F3F2A" w:rsidRDefault="006F3F2A" w:rsidP="006F3F2A">
      <w:pPr>
        <w:pStyle w:val="Code"/>
      </w:pPr>
      <w:r w:rsidRPr="006F3F2A">
        <w:t xml:space="preserve">        [Test]</w:t>
      </w:r>
    </w:p>
    <w:p w14:paraId="358C7B30" w14:textId="77777777" w:rsidR="006F3F2A" w:rsidRPr="006F3F2A" w:rsidRDefault="006F3F2A" w:rsidP="006F3F2A">
      <w:pPr>
        <w:pStyle w:val="Code"/>
      </w:pPr>
      <w:r w:rsidRPr="006F3F2A">
        <w:t xml:space="preserve">        public void </w:t>
      </w:r>
      <w:proofErr w:type="spellStart"/>
      <w:r w:rsidRPr="006F3F2A">
        <w:t>Create_uses_default_pageNumber</w:t>
      </w:r>
      <w:proofErr w:type="spellEnd"/>
      <w:r w:rsidRPr="006F3F2A">
        <w:t>()</w:t>
      </w:r>
    </w:p>
    <w:p w14:paraId="695EBB8D" w14:textId="77777777" w:rsidR="006F3F2A" w:rsidRPr="006F3F2A" w:rsidRDefault="006F3F2A" w:rsidP="006F3F2A">
      <w:pPr>
        <w:pStyle w:val="Code"/>
      </w:pPr>
      <w:r w:rsidRPr="006F3F2A">
        <w:t xml:space="preserve">        {</w:t>
      </w:r>
    </w:p>
    <w:p w14:paraId="724DFC44" w14:textId="77777777" w:rsidR="006F3F2A" w:rsidRPr="006F3F2A" w:rsidRDefault="006F3F2A" w:rsidP="006F3F2A">
      <w:pPr>
        <w:pStyle w:val="Code"/>
      </w:pPr>
      <w:r w:rsidRPr="006F3F2A">
        <w:t xml:space="preserve">            </w:t>
      </w:r>
      <w:proofErr w:type="spellStart"/>
      <w:r w:rsidRPr="006F3F2A">
        <w:t>var</w:t>
      </w:r>
      <w:proofErr w:type="spellEnd"/>
      <w:r w:rsidRPr="006F3F2A">
        <w:t xml:space="preserve"> </w:t>
      </w:r>
      <w:proofErr w:type="spellStart"/>
      <w:r w:rsidRPr="006F3F2A">
        <w:t>requestMessage</w:t>
      </w:r>
      <w:proofErr w:type="spellEnd"/>
      <w:r w:rsidRPr="006F3F2A">
        <w:t xml:space="preserve"> = </w:t>
      </w:r>
      <w:proofErr w:type="spellStart"/>
      <w:r w:rsidRPr="006F3F2A">
        <w:t>HttpRequestMessageFactory.CreateRequestMessage</w:t>
      </w:r>
      <w:proofErr w:type="spellEnd"/>
      <w:r w:rsidRPr="006F3F2A">
        <w:t>();</w:t>
      </w:r>
    </w:p>
    <w:p w14:paraId="34D3BA0F" w14:textId="77777777" w:rsidR="006F3F2A" w:rsidRPr="006F3F2A" w:rsidRDefault="006F3F2A" w:rsidP="006F3F2A">
      <w:pPr>
        <w:pStyle w:val="Code"/>
      </w:pPr>
      <w:r w:rsidRPr="006F3F2A">
        <w:t xml:space="preserve">            </w:t>
      </w:r>
      <w:proofErr w:type="spellStart"/>
      <w:r w:rsidRPr="006F3F2A">
        <w:t>var</w:t>
      </w:r>
      <w:proofErr w:type="spellEnd"/>
      <w:r w:rsidRPr="006F3F2A">
        <w:t xml:space="preserve"> </w:t>
      </w:r>
      <w:proofErr w:type="spellStart"/>
      <w:r w:rsidRPr="006F3F2A">
        <w:t>inquiryRequestData</w:t>
      </w:r>
      <w:proofErr w:type="spellEnd"/>
      <w:r w:rsidRPr="006F3F2A">
        <w:t xml:space="preserve"> = _</w:t>
      </w:r>
      <w:proofErr w:type="spellStart"/>
      <w:r w:rsidRPr="006F3F2A">
        <w:t>requestFactory.Create</w:t>
      </w:r>
      <w:proofErr w:type="spellEnd"/>
      <w:r w:rsidRPr="006F3F2A">
        <w:t>(</w:t>
      </w:r>
      <w:proofErr w:type="spellStart"/>
      <w:r w:rsidRPr="006F3F2A">
        <w:t>requestMessage.RequestUri</w:t>
      </w:r>
      <w:proofErr w:type="spellEnd"/>
      <w:r w:rsidRPr="006F3F2A">
        <w:t>);</w:t>
      </w:r>
    </w:p>
    <w:p w14:paraId="3995A6F1" w14:textId="77777777" w:rsidR="006F3F2A" w:rsidRPr="006F3F2A" w:rsidRDefault="006F3F2A" w:rsidP="006F3F2A">
      <w:pPr>
        <w:pStyle w:val="Code"/>
      </w:pPr>
    </w:p>
    <w:p w14:paraId="3D324F0E" w14:textId="77777777" w:rsidR="006F3F2A" w:rsidRPr="006F3F2A" w:rsidRDefault="006F3F2A" w:rsidP="006F3F2A">
      <w:pPr>
        <w:pStyle w:val="Code"/>
      </w:pPr>
      <w:r w:rsidRPr="006F3F2A">
        <w:t xml:space="preserve">            </w:t>
      </w:r>
      <w:proofErr w:type="spellStart"/>
      <w:r w:rsidRPr="006F3F2A">
        <w:t>Assert.AreEqual</w:t>
      </w:r>
      <w:proofErr w:type="spellEnd"/>
      <w:r w:rsidRPr="006F3F2A">
        <w:t>(</w:t>
      </w:r>
      <w:proofErr w:type="spellStart"/>
      <w:r w:rsidRPr="006F3F2A">
        <w:t>DefaultPageNumber</w:t>
      </w:r>
      <w:proofErr w:type="spellEnd"/>
      <w:r w:rsidRPr="006F3F2A">
        <w:t xml:space="preserve">, </w:t>
      </w:r>
      <w:proofErr w:type="spellStart"/>
      <w:r w:rsidRPr="006F3F2A">
        <w:t>inquiryRequestData.PageNumber</w:t>
      </w:r>
      <w:proofErr w:type="spellEnd"/>
      <w:r w:rsidRPr="006F3F2A">
        <w:t>);</w:t>
      </w:r>
    </w:p>
    <w:p w14:paraId="4E0FAE51" w14:textId="77777777" w:rsidR="006F3F2A" w:rsidRPr="006F3F2A" w:rsidRDefault="006F3F2A" w:rsidP="006F3F2A">
      <w:pPr>
        <w:pStyle w:val="Code"/>
      </w:pPr>
      <w:r w:rsidRPr="006F3F2A">
        <w:t xml:space="preserve">        }</w:t>
      </w:r>
    </w:p>
    <w:p w14:paraId="4A9F3849" w14:textId="77777777" w:rsidR="006F3F2A" w:rsidRPr="006F3F2A" w:rsidRDefault="006F3F2A" w:rsidP="006F3F2A">
      <w:pPr>
        <w:pStyle w:val="Code"/>
      </w:pPr>
    </w:p>
    <w:p w14:paraId="593F20B5" w14:textId="77777777" w:rsidR="006F3F2A" w:rsidRPr="006F3F2A" w:rsidRDefault="006F3F2A" w:rsidP="006F3F2A">
      <w:pPr>
        <w:pStyle w:val="Code"/>
      </w:pPr>
      <w:r w:rsidRPr="006F3F2A">
        <w:t xml:space="preserve">        [Test]</w:t>
      </w:r>
    </w:p>
    <w:p w14:paraId="65D6B7F0" w14:textId="77777777" w:rsidR="006F3F2A" w:rsidRPr="006F3F2A" w:rsidRDefault="006F3F2A" w:rsidP="006F3F2A">
      <w:pPr>
        <w:pStyle w:val="Code"/>
      </w:pPr>
      <w:r w:rsidRPr="006F3F2A">
        <w:t xml:space="preserve">        public void </w:t>
      </w:r>
      <w:proofErr w:type="spellStart"/>
      <w:r w:rsidRPr="006F3F2A">
        <w:t>Create_uses_default_pageSize</w:t>
      </w:r>
      <w:proofErr w:type="spellEnd"/>
      <w:r w:rsidRPr="006F3F2A">
        <w:t>()</w:t>
      </w:r>
    </w:p>
    <w:p w14:paraId="795B5983" w14:textId="77777777" w:rsidR="006F3F2A" w:rsidRPr="006F3F2A" w:rsidRDefault="006F3F2A" w:rsidP="006F3F2A">
      <w:pPr>
        <w:pStyle w:val="Code"/>
      </w:pPr>
      <w:r w:rsidRPr="006F3F2A">
        <w:t xml:space="preserve">        {</w:t>
      </w:r>
    </w:p>
    <w:p w14:paraId="4085E2F0" w14:textId="77777777" w:rsidR="006F3F2A" w:rsidRPr="006F3F2A" w:rsidRDefault="006F3F2A" w:rsidP="006F3F2A">
      <w:pPr>
        <w:pStyle w:val="Code"/>
      </w:pPr>
      <w:r w:rsidRPr="006F3F2A">
        <w:t xml:space="preserve">            </w:t>
      </w:r>
      <w:proofErr w:type="spellStart"/>
      <w:r w:rsidRPr="006F3F2A">
        <w:t>var</w:t>
      </w:r>
      <w:proofErr w:type="spellEnd"/>
      <w:r w:rsidRPr="006F3F2A">
        <w:t xml:space="preserve"> </w:t>
      </w:r>
      <w:proofErr w:type="spellStart"/>
      <w:r w:rsidRPr="006F3F2A">
        <w:t>requestMessage</w:t>
      </w:r>
      <w:proofErr w:type="spellEnd"/>
      <w:r w:rsidRPr="006F3F2A">
        <w:t xml:space="preserve"> = </w:t>
      </w:r>
      <w:proofErr w:type="spellStart"/>
      <w:r w:rsidRPr="006F3F2A">
        <w:t>HttpRequestMessageFactory.CreateRequestMessage</w:t>
      </w:r>
      <w:proofErr w:type="spellEnd"/>
      <w:r w:rsidRPr="006F3F2A">
        <w:t>();</w:t>
      </w:r>
    </w:p>
    <w:p w14:paraId="6B5FDDD6" w14:textId="77777777" w:rsidR="006F3F2A" w:rsidRPr="006F3F2A" w:rsidRDefault="006F3F2A" w:rsidP="006F3F2A">
      <w:pPr>
        <w:pStyle w:val="Code"/>
      </w:pPr>
      <w:r w:rsidRPr="006F3F2A">
        <w:t xml:space="preserve">            </w:t>
      </w:r>
      <w:proofErr w:type="spellStart"/>
      <w:r w:rsidRPr="006F3F2A">
        <w:t>var</w:t>
      </w:r>
      <w:proofErr w:type="spellEnd"/>
      <w:r w:rsidRPr="006F3F2A">
        <w:t xml:space="preserve"> </w:t>
      </w:r>
      <w:proofErr w:type="spellStart"/>
      <w:r w:rsidRPr="006F3F2A">
        <w:t>inquiryRequestData</w:t>
      </w:r>
      <w:proofErr w:type="spellEnd"/>
      <w:r w:rsidRPr="006F3F2A">
        <w:t xml:space="preserve"> = _</w:t>
      </w:r>
      <w:proofErr w:type="spellStart"/>
      <w:r w:rsidRPr="006F3F2A">
        <w:t>requestFactory.Create</w:t>
      </w:r>
      <w:proofErr w:type="spellEnd"/>
      <w:r w:rsidRPr="006F3F2A">
        <w:t>(</w:t>
      </w:r>
      <w:proofErr w:type="spellStart"/>
      <w:r w:rsidRPr="006F3F2A">
        <w:t>requestMessage.RequestUri</w:t>
      </w:r>
      <w:proofErr w:type="spellEnd"/>
      <w:r w:rsidRPr="006F3F2A">
        <w:t>);</w:t>
      </w:r>
    </w:p>
    <w:p w14:paraId="57CE53FA" w14:textId="77777777" w:rsidR="006F3F2A" w:rsidRPr="006F3F2A" w:rsidRDefault="006F3F2A" w:rsidP="006F3F2A">
      <w:pPr>
        <w:pStyle w:val="Code"/>
      </w:pPr>
    </w:p>
    <w:p w14:paraId="217873C4" w14:textId="77777777" w:rsidR="006F3F2A" w:rsidRPr="006F3F2A" w:rsidRDefault="006F3F2A" w:rsidP="006F3F2A">
      <w:pPr>
        <w:pStyle w:val="Code"/>
      </w:pPr>
      <w:r w:rsidRPr="006F3F2A">
        <w:t xml:space="preserve">            </w:t>
      </w:r>
      <w:proofErr w:type="spellStart"/>
      <w:r w:rsidRPr="006F3F2A">
        <w:t>Assert.AreEqual</w:t>
      </w:r>
      <w:proofErr w:type="spellEnd"/>
      <w:r w:rsidRPr="006F3F2A">
        <w:t>(</w:t>
      </w:r>
      <w:proofErr w:type="spellStart"/>
      <w:r w:rsidRPr="006F3F2A">
        <w:t>DefaultPageSize</w:t>
      </w:r>
      <w:proofErr w:type="spellEnd"/>
      <w:r w:rsidRPr="006F3F2A">
        <w:t xml:space="preserve">, </w:t>
      </w:r>
      <w:proofErr w:type="spellStart"/>
      <w:r w:rsidRPr="006F3F2A">
        <w:t>inquiryRequestData.PageSize</w:t>
      </w:r>
      <w:proofErr w:type="spellEnd"/>
      <w:r w:rsidRPr="006F3F2A">
        <w:t>);</w:t>
      </w:r>
    </w:p>
    <w:p w14:paraId="24FDE6CB" w14:textId="77777777" w:rsidR="006F3F2A" w:rsidRPr="006F3F2A" w:rsidRDefault="006F3F2A" w:rsidP="006F3F2A">
      <w:pPr>
        <w:pStyle w:val="Code"/>
      </w:pPr>
      <w:r w:rsidRPr="006F3F2A">
        <w:t xml:space="preserve">        }</w:t>
      </w:r>
    </w:p>
    <w:p w14:paraId="3B8BC340" w14:textId="77777777" w:rsidR="006F3F2A" w:rsidRPr="006F3F2A" w:rsidRDefault="006F3F2A" w:rsidP="006F3F2A">
      <w:pPr>
        <w:pStyle w:val="Code"/>
      </w:pPr>
    </w:p>
    <w:p w14:paraId="7BCE4F5B" w14:textId="77777777" w:rsidR="006F3F2A" w:rsidRPr="006F3F2A" w:rsidRDefault="006F3F2A" w:rsidP="006F3F2A">
      <w:pPr>
        <w:pStyle w:val="Code"/>
      </w:pPr>
      <w:r w:rsidRPr="006F3F2A">
        <w:t xml:space="preserve">        [Test]</w:t>
      </w:r>
    </w:p>
    <w:p w14:paraId="34C73F7C" w14:textId="77777777" w:rsidR="006F3F2A" w:rsidRPr="006F3F2A" w:rsidRDefault="006F3F2A" w:rsidP="006F3F2A">
      <w:pPr>
        <w:pStyle w:val="Code"/>
      </w:pPr>
      <w:r w:rsidRPr="006F3F2A">
        <w:t xml:space="preserve">        public void </w:t>
      </w:r>
      <w:proofErr w:type="spellStart"/>
      <w:r w:rsidRPr="006F3F2A">
        <w:t>Create_uses_supplied_pageNumber</w:t>
      </w:r>
      <w:proofErr w:type="spellEnd"/>
      <w:r w:rsidRPr="006F3F2A">
        <w:t>()</w:t>
      </w:r>
    </w:p>
    <w:p w14:paraId="5ADB4166" w14:textId="77777777" w:rsidR="006F3F2A" w:rsidRPr="006F3F2A" w:rsidRDefault="006F3F2A" w:rsidP="006F3F2A">
      <w:pPr>
        <w:pStyle w:val="Code"/>
      </w:pPr>
      <w:r w:rsidRPr="006F3F2A">
        <w:t xml:space="preserve">        {</w:t>
      </w:r>
    </w:p>
    <w:p w14:paraId="2868DF97" w14:textId="77777777" w:rsidR="006F3F2A" w:rsidRPr="006F3F2A" w:rsidRDefault="006F3F2A" w:rsidP="006F3F2A">
      <w:pPr>
        <w:pStyle w:val="Code"/>
      </w:pPr>
      <w:r w:rsidRPr="006F3F2A">
        <w:t xml:space="preserve">            </w:t>
      </w:r>
      <w:proofErr w:type="spellStart"/>
      <w:r w:rsidRPr="006F3F2A">
        <w:t>const</w:t>
      </w:r>
      <w:proofErr w:type="spellEnd"/>
      <w:r w:rsidRPr="006F3F2A">
        <w:t xml:space="preserve"> </w:t>
      </w:r>
      <w:proofErr w:type="spellStart"/>
      <w:r w:rsidRPr="006F3F2A">
        <w:t>int</w:t>
      </w:r>
      <w:proofErr w:type="spellEnd"/>
      <w:r w:rsidRPr="006F3F2A">
        <w:t xml:space="preserve"> </w:t>
      </w:r>
      <w:proofErr w:type="spellStart"/>
      <w:r w:rsidRPr="006F3F2A">
        <w:t>pageNumber</w:t>
      </w:r>
      <w:proofErr w:type="spellEnd"/>
      <w:r w:rsidRPr="006F3F2A">
        <w:t xml:space="preserve"> = 1;</w:t>
      </w:r>
    </w:p>
    <w:p w14:paraId="5A566F28" w14:textId="77777777" w:rsidR="006F3F2A" w:rsidRPr="006F3F2A" w:rsidRDefault="006F3F2A" w:rsidP="006F3F2A">
      <w:pPr>
        <w:pStyle w:val="Code"/>
      </w:pPr>
    </w:p>
    <w:p w14:paraId="40F3406D" w14:textId="77777777" w:rsidR="006F3F2A" w:rsidRPr="006F3F2A" w:rsidRDefault="006F3F2A" w:rsidP="006F3F2A">
      <w:pPr>
        <w:pStyle w:val="Code"/>
      </w:pPr>
      <w:r w:rsidRPr="006F3F2A">
        <w:t xml:space="preserve">            </w:t>
      </w:r>
      <w:proofErr w:type="spellStart"/>
      <w:r w:rsidRPr="006F3F2A">
        <w:t>var</w:t>
      </w:r>
      <w:proofErr w:type="spellEnd"/>
      <w:r w:rsidRPr="006F3F2A">
        <w:t xml:space="preserve"> </w:t>
      </w:r>
      <w:proofErr w:type="spellStart"/>
      <w:r w:rsidRPr="006F3F2A">
        <w:t>requestMessage</w:t>
      </w:r>
      <w:proofErr w:type="spellEnd"/>
      <w:r w:rsidRPr="006F3F2A">
        <w:t xml:space="preserve"> = </w:t>
      </w:r>
      <w:proofErr w:type="spellStart"/>
      <w:r w:rsidRPr="006F3F2A">
        <w:t>HttpRequestMessageFactory.CreateRequestMessage</w:t>
      </w:r>
      <w:proofErr w:type="spellEnd"/>
      <w:r w:rsidRPr="006F3F2A">
        <w:t>(</w:t>
      </w:r>
      <w:proofErr w:type="spellStart"/>
      <w:r w:rsidRPr="006F3F2A">
        <w:t>HttpMethod.Get</w:t>
      </w:r>
      <w:proofErr w:type="spellEnd"/>
      <w:r w:rsidRPr="006F3F2A">
        <w:t>,</w:t>
      </w:r>
    </w:p>
    <w:p w14:paraId="4EFB68D8" w14:textId="77777777" w:rsidR="006F3F2A" w:rsidRPr="006F3F2A" w:rsidRDefault="006F3F2A" w:rsidP="006F3F2A">
      <w:pPr>
        <w:pStyle w:val="Code"/>
      </w:pPr>
      <w:r w:rsidRPr="006F3F2A">
        <w:t xml:space="preserve">                </w:t>
      </w:r>
      <w:proofErr w:type="spellStart"/>
      <w:r w:rsidRPr="006F3F2A">
        <w:t>string.Format</w:t>
      </w:r>
      <w:proofErr w:type="spellEnd"/>
      <w:r w:rsidRPr="006F3F2A">
        <w:t>(</w:t>
      </w:r>
    </w:p>
    <w:p w14:paraId="1DF1F8BE" w14:textId="77777777" w:rsidR="006F3F2A" w:rsidRPr="006F3F2A" w:rsidRDefault="006F3F2A" w:rsidP="006F3F2A">
      <w:pPr>
        <w:pStyle w:val="Code"/>
      </w:pPr>
      <w:r w:rsidRPr="006F3F2A">
        <w:t xml:space="preserve">                    "http://www.foo.com/bar?pageNumber={0}", </w:t>
      </w:r>
      <w:proofErr w:type="spellStart"/>
      <w:r w:rsidRPr="006F3F2A">
        <w:t>pageNumber</w:t>
      </w:r>
      <w:proofErr w:type="spellEnd"/>
      <w:r w:rsidRPr="006F3F2A">
        <w:t>));</w:t>
      </w:r>
    </w:p>
    <w:p w14:paraId="66E0556E" w14:textId="77777777" w:rsidR="006F3F2A" w:rsidRPr="006F3F2A" w:rsidRDefault="006F3F2A" w:rsidP="006F3F2A">
      <w:pPr>
        <w:pStyle w:val="Code"/>
      </w:pPr>
    </w:p>
    <w:p w14:paraId="473A56F2" w14:textId="77777777" w:rsidR="006F3F2A" w:rsidRPr="006F3F2A" w:rsidRDefault="006F3F2A" w:rsidP="006F3F2A">
      <w:pPr>
        <w:pStyle w:val="Code"/>
      </w:pPr>
      <w:r w:rsidRPr="006F3F2A">
        <w:t xml:space="preserve">            </w:t>
      </w:r>
      <w:proofErr w:type="spellStart"/>
      <w:r w:rsidRPr="006F3F2A">
        <w:t>var</w:t>
      </w:r>
      <w:proofErr w:type="spellEnd"/>
      <w:r w:rsidRPr="006F3F2A">
        <w:t xml:space="preserve"> </w:t>
      </w:r>
      <w:proofErr w:type="spellStart"/>
      <w:r w:rsidRPr="006F3F2A">
        <w:t>inquiryRequestData</w:t>
      </w:r>
      <w:proofErr w:type="spellEnd"/>
      <w:r w:rsidRPr="006F3F2A">
        <w:t xml:space="preserve"> = _</w:t>
      </w:r>
      <w:proofErr w:type="spellStart"/>
      <w:r w:rsidRPr="006F3F2A">
        <w:t>requestFactory.Create</w:t>
      </w:r>
      <w:proofErr w:type="spellEnd"/>
      <w:r w:rsidRPr="006F3F2A">
        <w:t>(</w:t>
      </w:r>
      <w:proofErr w:type="spellStart"/>
      <w:r w:rsidRPr="006F3F2A">
        <w:t>requestMessage.RequestUri</w:t>
      </w:r>
      <w:proofErr w:type="spellEnd"/>
      <w:r w:rsidRPr="006F3F2A">
        <w:t>);</w:t>
      </w:r>
    </w:p>
    <w:p w14:paraId="242650AA" w14:textId="77777777" w:rsidR="006F3F2A" w:rsidRPr="006F3F2A" w:rsidRDefault="006F3F2A" w:rsidP="006F3F2A">
      <w:pPr>
        <w:pStyle w:val="Code"/>
      </w:pPr>
    </w:p>
    <w:p w14:paraId="6CF15FEC" w14:textId="77777777" w:rsidR="006F3F2A" w:rsidRPr="006F3F2A" w:rsidRDefault="006F3F2A" w:rsidP="006F3F2A">
      <w:pPr>
        <w:pStyle w:val="Code"/>
      </w:pPr>
      <w:r w:rsidRPr="006F3F2A">
        <w:lastRenderedPageBreak/>
        <w:t xml:space="preserve">            </w:t>
      </w:r>
      <w:proofErr w:type="spellStart"/>
      <w:r w:rsidRPr="006F3F2A">
        <w:t>Assert.AreEqual</w:t>
      </w:r>
      <w:proofErr w:type="spellEnd"/>
      <w:r w:rsidRPr="006F3F2A">
        <w:t>(</w:t>
      </w:r>
      <w:proofErr w:type="spellStart"/>
      <w:r w:rsidRPr="006F3F2A">
        <w:t>pageNumber</w:t>
      </w:r>
      <w:proofErr w:type="spellEnd"/>
      <w:r w:rsidRPr="006F3F2A">
        <w:t xml:space="preserve">, </w:t>
      </w:r>
      <w:proofErr w:type="spellStart"/>
      <w:r w:rsidRPr="006F3F2A">
        <w:t>inquiryRequestData.PageNumber</w:t>
      </w:r>
      <w:proofErr w:type="spellEnd"/>
      <w:r w:rsidRPr="006F3F2A">
        <w:t>);</w:t>
      </w:r>
    </w:p>
    <w:p w14:paraId="02F9DC98" w14:textId="77777777" w:rsidR="006F3F2A" w:rsidRPr="006F3F2A" w:rsidRDefault="006F3F2A" w:rsidP="006F3F2A">
      <w:pPr>
        <w:pStyle w:val="Code"/>
      </w:pPr>
      <w:r w:rsidRPr="006F3F2A">
        <w:t xml:space="preserve">        }</w:t>
      </w:r>
    </w:p>
    <w:p w14:paraId="4690706F" w14:textId="77777777" w:rsidR="006F3F2A" w:rsidRPr="006F3F2A" w:rsidRDefault="006F3F2A" w:rsidP="006F3F2A">
      <w:pPr>
        <w:pStyle w:val="Code"/>
      </w:pPr>
    </w:p>
    <w:p w14:paraId="2E363B87" w14:textId="77777777" w:rsidR="006F3F2A" w:rsidRPr="006F3F2A" w:rsidRDefault="006F3F2A" w:rsidP="006F3F2A">
      <w:pPr>
        <w:pStyle w:val="Code"/>
      </w:pPr>
      <w:r w:rsidRPr="006F3F2A">
        <w:t xml:space="preserve">        [Test]</w:t>
      </w:r>
    </w:p>
    <w:p w14:paraId="7196756B" w14:textId="77777777" w:rsidR="006F3F2A" w:rsidRPr="006F3F2A" w:rsidRDefault="006F3F2A" w:rsidP="006F3F2A">
      <w:pPr>
        <w:pStyle w:val="Code"/>
      </w:pPr>
      <w:r w:rsidRPr="006F3F2A">
        <w:t xml:space="preserve">        public void </w:t>
      </w:r>
      <w:proofErr w:type="spellStart"/>
      <w:r w:rsidRPr="006F3F2A">
        <w:t>Create_uses_supplied_pageSize</w:t>
      </w:r>
      <w:proofErr w:type="spellEnd"/>
      <w:r w:rsidRPr="006F3F2A">
        <w:t>()</w:t>
      </w:r>
    </w:p>
    <w:p w14:paraId="34237FBC" w14:textId="77777777" w:rsidR="006F3F2A" w:rsidRPr="006F3F2A" w:rsidRDefault="006F3F2A" w:rsidP="006F3F2A">
      <w:pPr>
        <w:pStyle w:val="Code"/>
      </w:pPr>
      <w:r w:rsidRPr="006F3F2A">
        <w:t xml:space="preserve">        {</w:t>
      </w:r>
    </w:p>
    <w:p w14:paraId="50E81E7F" w14:textId="77777777" w:rsidR="006F3F2A" w:rsidRPr="006F3F2A" w:rsidRDefault="006F3F2A" w:rsidP="006F3F2A">
      <w:pPr>
        <w:pStyle w:val="Code"/>
      </w:pPr>
      <w:r w:rsidRPr="006F3F2A">
        <w:t xml:space="preserve">            </w:t>
      </w:r>
      <w:proofErr w:type="spellStart"/>
      <w:r w:rsidRPr="006F3F2A">
        <w:t>const</w:t>
      </w:r>
      <w:proofErr w:type="spellEnd"/>
      <w:r w:rsidRPr="006F3F2A">
        <w:t xml:space="preserve"> </w:t>
      </w:r>
      <w:proofErr w:type="spellStart"/>
      <w:r w:rsidRPr="006F3F2A">
        <w:t>int</w:t>
      </w:r>
      <w:proofErr w:type="spellEnd"/>
      <w:r w:rsidRPr="006F3F2A">
        <w:t xml:space="preserve"> </w:t>
      </w:r>
      <w:proofErr w:type="spellStart"/>
      <w:r w:rsidRPr="006F3F2A">
        <w:t>pageSize</w:t>
      </w:r>
      <w:proofErr w:type="spellEnd"/>
      <w:r w:rsidRPr="006F3F2A">
        <w:t xml:space="preserve"> = 20;</w:t>
      </w:r>
    </w:p>
    <w:p w14:paraId="73E6C7C0" w14:textId="77777777" w:rsidR="006F3F2A" w:rsidRPr="006F3F2A" w:rsidRDefault="006F3F2A" w:rsidP="006F3F2A">
      <w:pPr>
        <w:pStyle w:val="Code"/>
      </w:pPr>
    </w:p>
    <w:p w14:paraId="7789F3E1" w14:textId="77777777" w:rsidR="006F3F2A" w:rsidRPr="006F3F2A" w:rsidRDefault="006F3F2A" w:rsidP="006F3F2A">
      <w:pPr>
        <w:pStyle w:val="Code"/>
      </w:pPr>
      <w:r w:rsidRPr="006F3F2A">
        <w:t xml:space="preserve">            </w:t>
      </w:r>
      <w:proofErr w:type="spellStart"/>
      <w:r w:rsidRPr="006F3F2A">
        <w:t>var</w:t>
      </w:r>
      <w:proofErr w:type="spellEnd"/>
      <w:r w:rsidRPr="006F3F2A">
        <w:t xml:space="preserve"> </w:t>
      </w:r>
      <w:proofErr w:type="spellStart"/>
      <w:r w:rsidRPr="006F3F2A">
        <w:t>requestMessage</w:t>
      </w:r>
      <w:proofErr w:type="spellEnd"/>
      <w:r w:rsidRPr="006F3F2A">
        <w:t xml:space="preserve"> = </w:t>
      </w:r>
      <w:proofErr w:type="spellStart"/>
      <w:r w:rsidRPr="006F3F2A">
        <w:t>HttpRequestMessageFactory.CreateRequestMessage</w:t>
      </w:r>
      <w:proofErr w:type="spellEnd"/>
      <w:r w:rsidRPr="006F3F2A">
        <w:t>(</w:t>
      </w:r>
      <w:proofErr w:type="spellStart"/>
      <w:r w:rsidRPr="006F3F2A">
        <w:t>HttpMethod.Get</w:t>
      </w:r>
      <w:proofErr w:type="spellEnd"/>
      <w:r w:rsidRPr="006F3F2A">
        <w:t>,</w:t>
      </w:r>
    </w:p>
    <w:p w14:paraId="025DE492" w14:textId="77777777" w:rsidR="006F3F2A" w:rsidRPr="006F3F2A" w:rsidRDefault="006F3F2A" w:rsidP="006F3F2A">
      <w:pPr>
        <w:pStyle w:val="Code"/>
      </w:pPr>
      <w:r w:rsidRPr="006F3F2A">
        <w:t xml:space="preserve">                </w:t>
      </w:r>
      <w:proofErr w:type="spellStart"/>
      <w:r w:rsidRPr="006F3F2A">
        <w:t>string.Format</w:t>
      </w:r>
      <w:proofErr w:type="spellEnd"/>
      <w:r w:rsidRPr="006F3F2A">
        <w:t>(</w:t>
      </w:r>
    </w:p>
    <w:p w14:paraId="671662D1" w14:textId="77777777" w:rsidR="006F3F2A" w:rsidRPr="006F3F2A" w:rsidRDefault="006F3F2A" w:rsidP="006F3F2A">
      <w:pPr>
        <w:pStyle w:val="Code"/>
      </w:pPr>
      <w:r w:rsidRPr="006F3F2A">
        <w:t xml:space="preserve">                    "http://www.foo.com/bar?pageSize={0}", </w:t>
      </w:r>
      <w:proofErr w:type="spellStart"/>
      <w:r w:rsidRPr="006F3F2A">
        <w:t>pageSize</w:t>
      </w:r>
      <w:proofErr w:type="spellEnd"/>
      <w:r w:rsidRPr="006F3F2A">
        <w:t>));</w:t>
      </w:r>
    </w:p>
    <w:p w14:paraId="60D9EB74" w14:textId="77777777" w:rsidR="006F3F2A" w:rsidRPr="006F3F2A" w:rsidRDefault="006F3F2A" w:rsidP="006F3F2A">
      <w:pPr>
        <w:pStyle w:val="Code"/>
      </w:pPr>
    </w:p>
    <w:p w14:paraId="232AB7D4" w14:textId="77777777" w:rsidR="006F3F2A" w:rsidRPr="006F3F2A" w:rsidRDefault="006F3F2A" w:rsidP="006F3F2A">
      <w:pPr>
        <w:pStyle w:val="Code"/>
      </w:pPr>
      <w:r w:rsidRPr="006F3F2A">
        <w:t xml:space="preserve">            </w:t>
      </w:r>
      <w:proofErr w:type="spellStart"/>
      <w:r w:rsidRPr="006F3F2A">
        <w:t>var</w:t>
      </w:r>
      <w:proofErr w:type="spellEnd"/>
      <w:r w:rsidRPr="006F3F2A">
        <w:t xml:space="preserve"> </w:t>
      </w:r>
      <w:proofErr w:type="spellStart"/>
      <w:r w:rsidRPr="006F3F2A">
        <w:t>inquiryRequestData</w:t>
      </w:r>
      <w:proofErr w:type="spellEnd"/>
      <w:r w:rsidRPr="006F3F2A">
        <w:t xml:space="preserve"> = _</w:t>
      </w:r>
      <w:proofErr w:type="spellStart"/>
      <w:r w:rsidRPr="006F3F2A">
        <w:t>requestFactory.Create</w:t>
      </w:r>
      <w:proofErr w:type="spellEnd"/>
      <w:r w:rsidRPr="006F3F2A">
        <w:t>(</w:t>
      </w:r>
      <w:proofErr w:type="spellStart"/>
      <w:r w:rsidRPr="006F3F2A">
        <w:t>requestMessage.RequestUri</w:t>
      </w:r>
      <w:proofErr w:type="spellEnd"/>
      <w:r w:rsidRPr="006F3F2A">
        <w:t>);</w:t>
      </w:r>
    </w:p>
    <w:p w14:paraId="38DB0F11" w14:textId="77777777" w:rsidR="006F3F2A" w:rsidRPr="006F3F2A" w:rsidRDefault="006F3F2A" w:rsidP="006F3F2A">
      <w:pPr>
        <w:pStyle w:val="Code"/>
      </w:pPr>
    </w:p>
    <w:p w14:paraId="46DDCADA" w14:textId="77777777" w:rsidR="006F3F2A" w:rsidRPr="006F3F2A" w:rsidRDefault="006F3F2A" w:rsidP="006F3F2A">
      <w:pPr>
        <w:pStyle w:val="Code"/>
      </w:pPr>
      <w:r w:rsidRPr="006F3F2A">
        <w:t xml:space="preserve">            </w:t>
      </w:r>
      <w:proofErr w:type="spellStart"/>
      <w:r w:rsidRPr="006F3F2A">
        <w:t>Assert.AreEqual</w:t>
      </w:r>
      <w:proofErr w:type="spellEnd"/>
      <w:r w:rsidRPr="006F3F2A">
        <w:t>(</w:t>
      </w:r>
      <w:proofErr w:type="spellStart"/>
      <w:r w:rsidRPr="006F3F2A">
        <w:t>pageSize</w:t>
      </w:r>
      <w:proofErr w:type="spellEnd"/>
      <w:r w:rsidRPr="006F3F2A">
        <w:t xml:space="preserve">, </w:t>
      </w:r>
      <w:proofErr w:type="spellStart"/>
      <w:r w:rsidRPr="006F3F2A">
        <w:t>inquiryRequestData.PageSize</w:t>
      </w:r>
      <w:proofErr w:type="spellEnd"/>
      <w:r w:rsidRPr="006F3F2A">
        <w:t>);</w:t>
      </w:r>
    </w:p>
    <w:p w14:paraId="45BBF891" w14:textId="77777777" w:rsidR="006F3F2A" w:rsidRPr="006F3F2A" w:rsidRDefault="006F3F2A" w:rsidP="006F3F2A">
      <w:pPr>
        <w:pStyle w:val="Code"/>
      </w:pPr>
      <w:r w:rsidRPr="006F3F2A">
        <w:t xml:space="preserve">        }</w:t>
      </w:r>
    </w:p>
    <w:p w14:paraId="573BB7AE" w14:textId="77777777" w:rsidR="006F3F2A" w:rsidRPr="006F3F2A" w:rsidRDefault="006F3F2A" w:rsidP="006F3F2A">
      <w:pPr>
        <w:pStyle w:val="Code"/>
      </w:pPr>
      <w:r w:rsidRPr="006F3F2A">
        <w:t xml:space="preserve">    }</w:t>
      </w:r>
    </w:p>
    <w:p w14:paraId="45C4948E" w14:textId="2902625B" w:rsidR="00246CB2" w:rsidRDefault="006F3F2A" w:rsidP="006F3F2A">
      <w:pPr>
        <w:pStyle w:val="Code"/>
      </w:pPr>
      <w:r w:rsidRPr="006F3F2A">
        <w:t>}</w:t>
      </w:r>
    </w:p>
    <w:p w14:paraId="3ABBC57B" w14:textId="60EFAC96" w:rsidR="00AB55A6" w:rsidRDefault="006F3F2A" w:rsidP="006F3F2A">
      <w:pPr>
        <w:pStyle w:val="BodyTextCont"/>
      </w:pPr>
      <w:r>
        <w:t xml:space="preserve">If this test class does not appear to be very interesting, consider this: we have achieved </w:t>
      </w:r>
      <w:r w:rsidR="00DD2DFF">
        <w:t xml:space="preserve">virtually </w:t>
      </w:r>
      <w:r>
        <w:t xml:space="preserve">one hundred percent code coverage of the </w:t>
      </w:r>
      <w:proofErr w:type="spellStart"/>
      <w:r w:rsidRPr="006F3F2A">
        <w:rPr>
          <w:rStyle w:val="CodeInline"/>
        </w:rPr>
        <w:t>PagedDataRequestFactory</w:t>
      </w:r>
      <w:proofErr w:type="spellEnd"/>
      <w:r>
        <w:t xml:space="preserve"> class. </w:t>
      </w:r>
      <w:r w:rsidR="00DD2DFF">
        <w:t xml:space="preserve">The </w:t>
      </w:r>
      <w:proofErr w:type="spellStart"/>
      <w:r w:rsidR="00DD2DFF" w:rsidRPr="00DD2DFF">
        <w:rPr>
          <w:rStyle w:val="CodeInline"/>
        </w:rPr>
        <w:t>CreateRequestMessage</w:t>
      </w:r>
      <w:proofErr w:type="spellEnd"/>
      <w:r w:rsidR="00DD2DFF">
        <w:t xml:space="preserve"> utility that we introduced in the previous section helped make this relatively easy to accomplish. And, with the </w:t>
      </w:r>
      <w:proofErr w:type="spellStart"/>
      <w:r w:rsidR="00DD2DFF" w:rsidRPr="008733D0">
        <w:rPr>
          <w:rStyle w:val="CodeInline"/>
        </w:rPr>
        <w:t>TasksController</w:t>
      </w:r>
      <w:proofErr w:type="spellEnd"/>
      <w:r w:rsidR="00DD2DFF">
        <w:t xml:space="preserve"> and </w:t>
      </w:r>
      <w:proofErr w:type="spellStart"/>
      <w:r w:rsidR="00DD2DFF" w:rsidRPr="008733D0">
        <w:rPr>
          <w:rStyle w:val="CodeInline"/>
        </w:rPr>
        <w:t>PagedDataRequestFactory</w:t>
      </w:r>
      <w:proofErr w:type="spellEnd"/>
      <w:r w:rsidR="00DD2DFF">
        <w:t xml:space="preserve"> tests now out of the way, we are finished dealing with classes that have any dependency on the ASP.NET Web API</w:t>
      </w:r>
      <w:r w:rsidR="008733D0">
        <w:t>; it's all just plain old C# from here on out, which is really nice from a testing (and code reuse) perspective.</w:t>
      </w:r>
    </w:p>
    <w:p w14:paraId="5B0E9B4E" w14:textId="77777777" w:rsidR="008733D0" w:rsidRDefault="008733D0" w:rsidP="006F3F2A">
      <w:pPr>
        <w:pStyle w:val="BodyTextCont"/>
      </w:pPr>
      <w:r>
        <w:t xml:space="preserve">The last class that we're going to unit test in this section is </w:t>
      </w:r>
      <w:proofErr w:type="spellStart"/>
      <w:r w:rsidRPr="008733D0">
        <w:t>AllTasksInquiryProcessor</w:t>
      </w:r>
      <w:proofErr w:type="spellEnd"/>
      <w:r>
        <w:t>.</w:t>
      </w:r>
    </w:p>
    <w:p w14:paraId="30BF3BA3" w14:textId="77777777" w:rsidR="008733D0" w:rsidRDefault="008733D0" w:rsidP="006F3F2A">
      <w:pPr>
        <w:pStyle w:val="BodyTextCont"/>
      </w:pPr>
    </w:p>
    <w:p w14:paraId="335FA2F3" w14:textId="2451B6B9" w:rsidR="008733D0" w:rsidRDefault="003C7879" w:rsidP="006F3F2A">
      <w:pPr>
        <w:pStyle w:val="BodyTextCont"/>
      </w:pPr>
      <w:proofErr w:type="spellStart"/>
      <w:r>
        <w:t>T</w:t>
      </w:r>
      <w:r w:rsidR="008733D0">
        <w:t>odo</w:t>
      </w:r>
      <w:proofErr w:type="spellEnd"/>
      <w:r>
        <w:t xml:space="preserve"> - the test</w:t>
      </w:r>
    </w:p>
    <w:p w14:paraId="054BEEE9" w14:textId="77777777" w:rsidR="008733D0" w:rsidRDefault="008733D0" w:rsidP="006F3F2A">
      <w:pPr>
        <w:pStyle w:val="BodyTextCont"/>
      </w:pPr>
    </w:p>
    <w:p w14:paraId="2183E79A" w14:textId="6CB64C9D" w:rsidR="00246CB2" w:rsidRDefault="008733D0" w:rsidP="005F7AA5">
      <w:pPr>
        <w:pStyle w:val="BodyTextCont"/>
      </w:pPr>
      <w:r>
        <w:t xml:space="preserve">In a production situation you would also </w:t>
      </w:r>
      <w:r>
        <w:t xml:space="preserve">need </w:t>
      </w:r>
      <w:r>
        <w:t xml:space="preserve">to test all of the other dependencies, including the ones we didn't cover here (e.g., </w:t>
      </w:r>
      <w:proofErr w:type="spellStart"/>
      <w:r w:rsidRPr="008733D0">
        <w:rPr>
          <w:rStyle w:val="CodeInline"/>
        </w:rPr>
        <w:t>PrimitiveTypeParser</w:t>
      </w:r>
      <w:proofErr w:type="spellEnd"/>
      <w:r>
        <w:t xml:space="preserve">, </w:t>
      </w:r>
      <w:proofErr w:type="spellStart"/>
      <w:r w:rsidRPr="008733D0">
        <w:rPr>
          <w:rStyle w:val="CodeInline"/>
        </w:rPr>
        <w:t>TaskLinkService</w:t>
      </w:r>
      <w:proofErr w:type="spellEnd"/>
      <w:r>
        <w:t>, the various extension methods)</w:t>
      </w:r>
      <w:r w:rsidR="003C7879">
        <w:t>. However, for the sake of keeping our readers engaged (are you still with us?), we will now move on to the integration tests. At this point we trust that we've provided the basic foundation, and some helpful techniques, needed to provide unit test coverage to an ASP.NET Web API-based application.</w:t>
      </w:r>
    </w:p>
    <w:p w14:paraId="5B365257" w14:textId="55B04E0C" w:rsidR="002A794A" w:rsidRDefault="00445C9F" w:rsidP="00445C9F">
      <w:pPr>
        <w:pStyle w:val="Heading2"/>
      </w:pPr>
      <w:r>
        <w:t>Integration Testing</w:t>
      </w:r>
      <w:bookmarkStart w:id="0" w:name="_GoBack"/>
      <w:bookmarkEnd w:id="0"/>
    </w:p>
    <w:p w14:paraId="65BCED2D" w14:textId="1BE3CCC3" w:rsidR="008733D0" w:rsidRPr="008733D0" w:rsidRDefault="008733D0" w:rsidP="008733D0">
      <w:r>
        <w:t>Test the query processor and the site.</w:t>
      </w:r>
    </w:p>
    <w:p w14:paraId="4E01BF94" w14:textId="77777777" w:rsidR="002A794A" w:rsidRDefault="002A794A" w:rsidP="002A794A">
      <w:pPr>
        <w:pStyle w:val="BodyTextFirst"/>
      </w:pPr>
    </w:p>
    <w:p w14:paraId="346B0D26" w14:textId="67AEFCA5" w:rsidR="002A794A" w:rsidRDefault="00445C9F" w:rsidP="00445C9F">
      <w:pPr>
        <w:pStyle w:val="Heading1"/>
      </w:pPr>
      <w:r>
        <w:t>Going Live!</w:t>
      </w:r>
    </w:p>
    <w:p w14:paraId="09E44459" w14:textId="6BA075A8" w:rsidR="002A794A" w:rsidRPr="00445C9F" w:rsidRDefault="00445C9F" w:rsidP="00445C9F">
      <w:pPr>
        <w:pStyle w:val="BodyTextFirst"/>
      </w:pPr>
      <w:r>
        <w:t>TODO - Jamie's section on the UI, CORS, CSRF…</w:t>
      </w:r>
    </w:p>
    <w:p w14:paraId="151EC022" w14:textId="77777777" w:rsidR="002A794A" w:rsidRDefault="002A794A" w:rsidP="002A794A">
      <w:pPr>
        <w:pStyle w:val="BodyTextFirst"/>
      </w:pPr>
    </w:p>
    <w:p w14:paraId="57BD9BDC" w14:textId="77777777" w:rsidR="002A794A" w:rsidRDefault="002A794A" w:rsidP="002A794A">
      <w:pPr>
        <w:pStyle w:val="BodyTextFirst"/>
      </w:pPr>
    </w:p>
    <w:p w14:paraId="4E0CEEE4" w14:textId="77777777" w:rsidR="00AC3FC8" w:rsidRDefault="00AC3FC8" w:rsidP="002A794A">
      <w:pPr>
        <w:pStyle w:val="BodyTextFirst"/>
      </w:pPr>
    </w:p>
    <w:p w14:paraId="61358229" w14:textId="77777777" w:rsidR="00AC3FC8" w:rsidRDefault="00AC3FC8" w:rsidP="002A794A">
      <w:pPr>
        <w:pStyle w:val="BodyTextFirst"/>
      </w:pPr>
    </w:p>
    <w:p w14:paraId="0BFD7E01" w14:textId="77777777" w:rsidR="00CC548C" w:rsidRDefault="00CC548C" w:rsidP="002A794A">
      <w:pPr>
        <w:pStyle w:val="BodyTextFirst"/>
      </w:pPr>
    </w:p>
    <w:p w14:paraId="16D793DA" w14:textId="7E89992C" w:rsidR="00CC548C" w:rsidRDefault="00CC548C" w:rsidP="00CC548C">
      <w:pPr>
        <w:pStyle w:val="Heading1"/>
      </w:pPr>
      <w:r>
        <w:t>Summary</w:t>
      </w:r>
    </w:p>
    <w:p w14:paraId="674FE178" w14:textId="77777777" w:rsidR="00CC548C" w:rsidRDefault="00CC548C" w:rsidP="002A794A">
      <w:pPr>
        <w:pStyle w:val="BodyTextFirst"/>
      </w:pPr>
    </w:p>
    <w:p w14:paraId="2858B532" w14:textId="28ABFC5F" w:rsidR="00F8688B" w:rsidRDefault="00F8688B" w:rsidP="002A794A">
      <w:pPr>
        <w:pStyle w:val="BodyTextFirst"/>
      </w:pPr>
    </w:p>
    <w:sectPr w:rsidR="00F8688B" w:rsidSect="003173BC">
      <w:headerReference w:type="even" r:id="rId11"/>
      <w:headerReference w:type="default" r:id="rId12"/>
      <w:footerReference w:type="even" r:id="rId13"/>
      <w:footerReference w:type="default" r:id="rId14"/>
      <w:headerReference w:type="first" r:id="rId15"/>
      <w:footerReference w:type="first" r:id="rId16"/>
      <w:pgSz w:w="10800" w:h="13320" w:code="64"/>
      <w:pgMar w:top="540" w:right="1080" w:bottom="540" w:left="1080" w:header="540" w:footer="54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BCB8E3" w14:textId="77777777" w:rsidR="003D0959" w:rsidRDefault="003D0959">
      <w:r>
        <w:separator/>
      </w:r>
    </w:p>
  </w:endnote>
  <w:endnote w:type="continuationSeparator" w:id="0">
    <w:p w14:paraId="732B110F" w14:textId="77777777" w:rsidR="003D0959" w:rsidRDefault="003D09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EDC85DF2-1B71-4163-9765-4D7CFE109C34}"/>
    <w:embedBold r:id="rId2" w:fontKey="{FF65DCCB-CCBC-4567-AFB6-F4199FECCA49}"/>
    <w:embedItalic r:id="rId3" w:fontKey="{40374CDF-371E-4506-B538-39E855940849}"/>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4B003145-37C7-4856-82A6-EF07255FAC76}"/>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9B0D1D8E-B44E-40E1-8FBB-61EAFEBCF21A}"/>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50704F72-4453-4414-8235-3F5A915E49FF}"/>
  </w:font>
  <w:font w:name="TheSansMonoConNormal">
    <w:altName w:val="Ari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CAD4E20D-F8D1-4E2B-8ED2-670A86C7AFAB}"/>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A5600CE9-8968-4EC8-8D92-515DE8BA9174}"/>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93775" w14:textId="77777777" w:rsidR="00CC3195" w:rsidRPr="00222F70" w:rsidRDefault="00CC3195">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69573C">
      <w:rPr>
        <w:rStyle w:val="PageNumber"/>
        <w:noProof/>
      </w:rPr>
      <w:t>12</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0D4FC" w14:textId="77777777" w:rsidR="00CC3195" w:rsidRPr="00222F70" w:rsidRDefault="00CC3195"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69573C">
      <w:rPr>
        <w:rStyle w:val="PageNumber"/>
        <w:noProof/>
      </w:rPr>
      <w:t>11</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45B4E9AF" w14:textId="77777777" w:rsidR="00CC3195" w:rsidRDefault="00CC3195"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AB55A6">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E961BE" w14:textId="77777777" w:rsidR="003D0959" w:rsidRDefault="003D0959">
      <w:r>
        <w:separator/>
      </w:r>
    </w:p>
  </w:footnote>
  <w:footnote w:type="continuationSeparator" w:id="0">
    <w:p w14:paraId="72E3DDBA" w14:textId="77777777" w:rsidR="003D0959" w:rsidRDefault="003D095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11D48" w14:textId="0890FB44" w:rsidR="00CC3195" w:rsidRPr="003C7D0E" w:rsidRDefault="00CC3195" w:rsidP="00F62E97">
    <w:pPr>
      <w:pStyle w:val="Header"/>
      <w:rPr>
        <w:sz w:val="14"/>
        <w:szCs w:val="16"/>
      </w:rPr>
    </w:pPr>
    <w:r w:rsidRPr="00225E9A">
      <w:t xml:space="preserve">CHAPTER </w:t>
    </w:r>
    <w:r w:rsidR="002A794A">
      <w:t>9</w:t>
    </w:r>
    <w:r w:rsidRPr="003C7D0E">
      <w:t xml:space="preserve"> </w:t>
    </w:r>
    <w:r w:rsidRPr="00EB773D">
      <w:rPr>
        <w:rStyle w:val="GrayDingbat"/>
      </w:rPr>
      <w:t>n</w:t>
    </w:r>
    <w:r w:rsidRPr="00225E9A">
      <w:t xml:space="preserve"> </w:t>
    </w:r>
    <w:r w:rsidR="00AC3FC8">
      <w:t>Completing the Picture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26E11" w14:textId="14787934" w:rsidR="00CC3195" w:rsidRPr="002A45BE" w:rsidRDefault="00CC3195" w:rsidP="00463BAE">
    <w:pPr>
      <w:pStyle w:val="Header"/>
      <w:ind w:left="-450"/>
      <w:jc w:val="right"/>
      <w:rPr>
        <w:sz w:val="16"/>
        <w:szCs w:val="16"/>
      </w:rPr>
    </w:pPr>
    <w:r>
      <w:t xml:space="preserve">CHAPTER </w:t>
    </w:r>
    <w:r w:rsidR="002A794A">
      <w:t>9</w:t>
    </w:r>
    <w:r>
      <w:rPr>
        <w:color w:val="BFBFBF"/>
        <w:szCs w:val="16"/>
      </w:rPr>
      <w:t xml:space="preserve"> </w:t>
    </w:r>
    <w:r w:rsidRPr="00EB773D">
      <w:rPr>
        <w:rStyle w:val="GrayDingbat"/>
      </w:rPr>
      <w:t>n</w:t>
    </w:r>
    <w:r>
      <w:rPr>
        <w:color w:val="BFBFBF"/>
        <w:sz w:val="16"/>
        <w:szCs w:val="16"/>
      </w:rPr>
      <w:t xml:space="preserve"> </w:t>
    </w:r>
    <w:r w:rsidR="00AC3FC8">
      <w:t>Completing the Picture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FBE2C" w14:textId="7DE7CE6A" w:rsidR="00CC3195" w:rsidRDefault="00CC3195" w:rsidP="007C48CB">
    <w:pPr>
      <w:pStyle w:val="ChapterNumber"/>
    </w:pPr>
    <w:r>
      <w:rPr>
        <w:noProof/>
      </w:rPr>
      <mc:AlternateContent>
        <mc:Choice Requires="wps">
          <w:drawing>
            <wp:anchor distT="0" distB="0" distL="114300" distR="114300" simplePos="0" relativeHeight="251657728" behindDoc="1" locked="0" layoutInCell="1" allowOverlap="1" wp14:anchorId="7D4202C3" wp14:editId="6870F85C">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76454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R </w:t>
    </w:r>
    <w:r w:rsidR="002A794A">
      <w:t>9</w:t>
    </w:r>
  </w:p>
  <w:p w14:paraId="221F7DE5" w14:textId="77777777" w:rsidR="00CC3195" w:rsidRPr="00B44665" w:rsidRDefault="00CC3195"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lvlOverride w:ilvl="0">
      <w:startOverride w:val="1"/>
    </w:lvlOverride>
  </w:num>
  <w:num w:numId="8">
    <w:abstractNumId w:val="22"/>
  </w:num>
  <w:num w:numId="9">
    <w:abstractNumId w:val="16"/>
  </w:num>
  <w:num w:numId="10">
    <w:abstractNumId w:val="24"/>
  </w:num>
  <w:num w:numId="11">
    <w:abstractNumId w:val="27"/>
  </w:num>
  <w:num w:numId="12">
    <w:abstractNumId w:val="21"/>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8"/>
  </w:num>
  <w:num w:numId="21">
    <w:abstractNumId w:val="3"/>
  </w:num>
  <w:num w:numId="22">
    <w:abstractNumId w:val="2"/>
  </w:num>
  <w:num w:numId="23">
    <w:abstractNumId w:val="1"/>
  </w:num>
  <w:num w:numId="24">
    <w:abstractNumId w:val="0"/>
  </w:num>
  <w:num w:numId="25">
    <w:abstractNumId w:val="12"/>
  </w:num>
  <w:num w:numId="26">
    <w:abstractNumId w:val="10"/>
  </w:num>
  <w:num w:numId="27">
    <w:abstractNumId w:val="30"/>
  </w:num>
  <w:num w:numId="28">
    <w:abstractNumId w:val="11"/>
  </w:num>
  <w:num w:numId="29">
    <w:abstractNumId w:val="25"/>
  </w:num>
  <w:num w:numId="30">
    <w:abstractNumId w:val="10"/>
    <w:lvlOverride w:ilvl="0">
      <w:startOverride w:val="1"/>
    </w:lvlOverride>
  </w:num>
  <w:num w:numId="31">
    <w:abstractNumId w:val="18"/>
  </w:num>
  <w:num w:numId="32">
    <w:abstractNumId w:val="24"/>
    <w:lvlOverride w:ilvl="0">
      <w:startOverride w:val="1"/>
    </w:lvlOverride>
  </w:num>
  <w:num w:numId="33">
    <w:abstractNumId w:val="19"/>
  </w:num>
  <w:num w:numId="34">
    <w:abstractNumId w:val="1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C99"/>
    <w:rsid w:val="000005B3"/>
    <w:rsid w:val="00000C0F"/>
    <w:rsid w:val="00002570"/>
    <w:rsid w:val="0000329B"/>
    <w:rsid w:val="00004E1C"/>
    <w:rsid w:val="0000546D"/>
    <w:rsid w:val="00005973"/>
    <w:rsid w:val="00006EC0"/>
    <w:rsid w:val="00010427"/>
    <w:rsid w:val="00010FBF"/>
    <w:rsid w:val="00011461"/>
    <w:rsid w:val="000132EC"/>
    <w:rsid w:val="00013C3D"/>
    <w:rsid w:val="0001506D"/>
    <w:rsid w:val="00015721"/>
    <w:rsid w:val="00021A6B"/>
    <w:rsid w:val="000239A1"/>
    <w:rsid w:val="00023EBE"/>
    <w:rsid w:val="000259EC"/>
    <w:rsid w:val="00026058"/>
    <w:rsid w:val="00031178"/>
    <w:rsid w:val="00031D66"/>
    <w:rsid w:val="00033AEB"/>
    <w:rsid w:val="000345ED"/>
    <w:rsid w:val="000345FB"/>
    <w:rsid w:val="000348A4"/>
    <w:rsid w:val="000406D2"/>
    <w:rsid w:val="00041B40"/>
    <w:rsid w:val="00042176"/>
    <w:rsid w:val="000442E8"/>
    <w:rsid w:val="00046B10"/>
    <w:rsid w:val="00047C74"/>
    <w:rsid w:val="0005135B"/>
    <w:rsid w:val="00061D2C"/>
    <w:rsid w:val="00064306"/>
    <w:rsid w:val="000644A7"/>
    <w:rsid w:val="000654FD"/>
    <w:rsid w:val="00071A28"/>
    <w:rsid w:val="00074D79"/>
    <w:rsid w:val="00081227"/>
    <w:rsid w:val="00082B8F"/>
    <w:rsid w:val="000847CC"/>
    <w:rsid w:val="00086F89"/>
    <w:rsid w:val="000911BB"/>
    <w:rsid w:val="000912A2"/>
    <w:rsid w:val="0009547A"/>
    <w:rsid w:val="00095660"/>
    <w:rsid w:val="00096521"/>
    <w:rsid w:val="00096E80"/>
    <w:rsid w:val="00097B94"/>
    <w:rsid w:val="000A0F0B"/>
    <w:rsid w:val="000A3C1C"/>
    <w:rsid w:val="000A6731"/>
    <w:rsid w:val="000B0E13"/>
    <w:rsid w:val="000B18A4"/>
    <w:rsid w:val="000B202B"/>
    <w:rsid w:val="000B3D68"/>
    <w:rsid w:val="000B50EE"/>
    <w:rsid w:val="000B5475"/>
    <w:rsid w:val="000C0458"/>
    <w:rsid w:val="000C3E09"/>
    <w:rsid w:val="000C59CA"/>
    <w:rsid w:val="000C6E91"/>
    <w:rsid w:val="000C7418"/>
    <w:rsid w:val="000D0AA2"/>
    <w:rsid w:val="000D5030"/>
    <w:rsid w:val="000D5E2C"/>
    <w:rsid w:val="000D620C"/>
    <w:rsid w:val="000D7C18"/>
    <w:rsid w:val="000E1D25"/>
    <w:rsid w:val="000E3A99"/>
    <w:rsid w:val="000F179D"/>
    <w:rsid w:val="000F2A76"/>
    <w:rsid w:val="000F32AF"/>
    <w:rsid w:val="00100B19"/>
    <w:rsid w:val="00102A9A"/>
    <w:rsid w:val="0010365F"/>
    <w:rsid w:val="00104E86"/>
    <w:rsid w:val="00106531"/>
    <w:rsid w:val="0011067D"/>
    <w:rsid w:val="00110A08"/>
    <w:rsid w:val="00111A42"/>
    <w:rsid w:val="00114845"/>
    <w:rsid w:val="001176CB"/>
    <w:rsid w:val="001208AB"/>
    <w:rsid w:val="00121B39"/>
    <w:rsid w:val="0012387C"/>
    <w:rsid w:val="00125CC5"/>
    <w:rsid w:val="00130520"/>
    <w:rsid w:val="00130F30"/>
    <w:rsid w:val="00131826"/>
    <w:rsid w:val="00131BD2"/>
    <w:rsid w:val="00132F74"/>
    <w:rsid w:val="0013529E"/>
    <w:rsid w:val="00135785"/>
    <w:rsid w:val="00135EE6"/>
    <w:rsid w:val="0013691A"/>
    <w:rsid w:val="00143798"/>
    <w:rsid w:val="001442B5"/>
    <w:rsid w:val="001504F6"/>
    <w:rsid w:val="001508DE"/>
    <w:rsid w:val="00150B91"/>
    <w:rsid w:val="00150DAA"/>
    <w:rsid w:val="00151E68"/>
    <w:rsid w:val="00152E88"/>
    <w:rsid w:val="001550D3"/>
    <w:rsid w:val="00157FA4"/>
    <w:rsid w:val="00160653"/>
    <w:rsid w:val="001623DA"/>
    <w:rsid w:val="00162E18"/>
    <w:rsid w:val="00166548"/>
    <w:rsid w:val="00171658"/>
    <w:rsid w:val="00172305"/>
    <w:rsid w:val="00173C8B"/>
    <w:rsid w:val="001749F0"/>
    <w:rsid w:val="00174FD7"/>
    <w:rsid w:val="00175BEB"/>
    <w:rsid w:val="001770CD"/>
    <w:rsid w:val="0017725E"/>
    <w:rsid w:val="0017785E"/>
    <w:rsid w:val="00177B3B"/>
    <w:rsid w:val="001807BA"/>
    <w:rsid w:val="00182F7F"/>
    <w:rsid w:val="001837D3"/>
    <w:rsid w:val="00184D83"/>
    <w:rsid w:val="00185550"/>
    <w:rsid w:val="00186BEC"/>
    <w:rsid w:val="00192A8B"/>
    <w:rsid w:val="00192F92"/>
    <w:rsid w:val="0019452D"/>
    <w:rsid w:val="00195810"/>
    <w:rsid w:val="00197107"/>
    <w:rsid w:val="0019783E"/>
    <w:rsid w:val="00197DBB"/>
    <w:rsid w:val="001A05D6"/>
    <w:rsid w:val="001A072C"/>
    <w:rsid w:val="001A214F"/>
    <w:rsid w:val="001A2DD2"/>
    <w:rsid w:val="001A348E"/>
    <w:rsid w:val="001A57A5"/>
    <w:rsid w:val="001A57E0"/>
    <w:rsid w:val="001A6B17"/>
    <w:rsid w:val="001B0BF7"/>
    <w:rsid w:val="001B1D98"/>
    <w:rsid w:val="001B2458"/>
    <w:rsid w:val="001B28D0"/>
    <w:rsid w:val="001B4BB4"/>
    <w:rsid w:val="001B5784"/>
    <w:rsid w:val="001C0A7C"/>
    <w:rsid w:val="001C173C"/>
    <w:rsid w:val="001C314C"/>
    <w:rsid w:val="001C5451"/>
    <w:rsid w:val="001C5E70"/>
    <w:rsid w:val="001C64A5"/>
    <w:rsid w:val="001D12E2"/>
    <w:rsid w:val="001D37CE"/>
    <w:rsid w:val="001D4B3F"/>
    <w:rsid w:val="001D4DF3"/>
    <w:rsid w:val="001D64E9"/>
    <w:rsid w:val="001E2041"/>
    <w:rsid w:val="001E2E80"/>
    <w:rsid w:val="001E317E"/>
    <w:rsid w:val="001E4425"/>
    <w:rsid w:val="001E561E"/>
    <w:rsid w:val="001E5C5B"/>
    <w:rsid w:val="001E636A"/>
    <w:rsid w:val="001F0AEC"/>
    <w:rsid w:val="001F0E09"/>
    <w:rsid w:val="001F2486"/>
    <w:rsid w:val="001F4B5D"/>
    <w:rsid w:val="00200FF4"/>
    <w:rsid w:val="00202B5E"/>
    <w:rsid w:val="00203F38"/>
    <w:rsid w:val="0020588C"/>
    <w:rsid w:val="002058F5"/>
    <w:rsid w:val="00214962"/>
    <w:rsid w:val="002151B9"/>
    <w:rsid w:val="002155A3"/>
    <w:rsid w:val="00216981"/>
    <w:rsid w:val="002213E2"/>
    <w:rsid w:val="00222109"/>
    <w:rsid w:val="00222F70"/>
    <w:rsid w:val="00223B6D"/>
    <w:rsid w:val="002242CF"/>
    <w:rsid w:val="00225E9A"/>
    <w:rsid w:val="00226774"/>
    <w:rsid w:val="00226D92"/>
    <w:rsid w:val="0023002B"/>
    <w:rsid w:val="0023066E"/>
    <w:rsid w:val="0023208D"/>
    <w:rsid w:val="0023262B"/>
    <w:rsid w:val="00235756"/>
    <w:rsid w:val="00235823"/>
    <w:rsid w:val="0023597C"/>
    <w:rsid w:val="00236A6E"/>
    <w:rsid w:val="002409A2"/>
    <w:rsid w:val="00240F96"/>
    <w:rsid w:val="002419E0"/>
    <w:rsid w:val="0024356E"/>
    <w:rsid w:val="00243E16"/>
    <w:rsid w:val="00245D21"/>
    <w:rsid w:val="00246CB2"/>
    <w:rsid w:val="002504DD"/>
    <w:rsid w:val="00253200"/>
    <w:rsid w:val="00253536"/>
    <w:rsid w:val="00253B76"/>
    <w:rsid w:val="0025410B"/>
    <w:rsid w:val="00256940"/>
    <w:rsid w:val="002612C6"/>
    <w:rsid w:val="002620F5"/>
    <w:rsid w:val="002630E7"/>
    <w:rsid w:val="00263452"/>
    <w:rsid w:val="00263F56"/>
    <w:rsid w:val="00264A56"/>
    <w:rsid w:val="00264AC3"/>
    <w:rsid w:val="00270490"/>
    <w:rsid w:val="00276081"/>
    <w:rsid w:val="00276249"/>
    <w:rsid w:val="002779A8"/>
    <w:rsid w:val="0028311F"/>
    <w:rsid w:val="00283215"/>
    <w:rsid w:val="0028433F"/>
    <w:rsid w:val="00286880"/>
    <w:rsid w:val="00291480"/>
    <w:rsid w:val="0029354A"/>
    <w:rsid w:val="002945EA"/>
    <w:rsid w:val="00296926"/>
    <w:rsid w:val="002972EC"/>
    <w:rsid w:val="00297C33"/>
    <w:rsid w:val="00297E79"/>
    <w:rsid w:val="002A2369"/>
    <w:rsid w:val="002A2819"/>
    <w:rsid w:val="002A3080"/>
    <w:rsid w:val="002A337D"/>
    <w:rsid w:val="002A45BE"/>
    <w:rsid w:val="002A731E"/>
    <w:rsid w:val="002A794A"/>
    <w:rsid w:val="002B30DB"/>
    <w:rsid w:val="002B4303"/>
    <w:rsid w:val="002B4527"/>
    <w:rsid w:val="002C1AA4"/>
    <w:rsid w:val="002C2B5B"/>
    <w:rsid w:val="002C3EE6"/>
    <w:rsid w:val="002C4DC1"/>
    <w:rsid w:val="002C54C2"/>
    <w:rsid w:val="002C55CF"/>
    <w:rsid w:val="002C5BE2"/>
    <w:rsid w:val="002C70EB"/>
    <w:rsid w:val="002D03B5"/>
    <w:rsid w:val="002D1119"/>
    <w:rsid w:val="002D1F8F"/>
    <w:rsid w:val="002D6B58"/>
    <w:rsid w:val="002E1850"/>
    <w:rsid w:val="002E1AAB"/>
    <w:rsid w:val="002E3EC2"/>
    <w:rsid w:val="002E66FE"/>
    <w:rsid w:val="002E6B83"/>
    <w:rsid w:val="002E753B"/>
    <w:rsid w:val="002F2370"/>
    <w:rsid w:val="002F52EF"/>
    <w:rsid w:val="002F5EC7"/>
    <w:rsid w:val="002F699D"/>
    <w:rsid w:val="002F69D4"/>
    <w:rsid w:val="0030021E"/>
    <w:rsid w:val="003009E7"/>
    <w:rsid w:val="00301763"/>
    <w:rsid w:val="003036A3"/>
    <w:rsid w:val="003038F1"/>
    <w:rsid w:val="00307C8A"/>
    <w:rsid w:val="003112C8"/>
    <w:rsid w:val="00314188"/>
    <w:rsid w:val="00314AE6"/>
    <w:rsid w:val="00314E71"/>
    <w:rsid w:val="00315E06"/>
    <w:rsid w:val="00316A8F"/>
    <w:rsid w:val="00316FFE"/>
    <w:rsid w:val="003173BC"/>
    <w:rsid w:val="00320981"/>
    <w:rsid w:val="0032195F"/>
    <w:rsid w:val="00321CDB"/>
    <w:rsid w:val="003223CF"/>
    <w:rsid w:val="0032277C"/>
    <w:rsid w:val="0032358D"/>
    <w:rsid w:val="0032369B"/>
    <w:rsid w:val="0033208D"/>
    <w:rsid w:val="00332FB0"/>
    <w:rsid w:val="00333269"/>
    <w:rsid w:val="00333954"/>
    <w:rsid w:val="0033797F"/>
    <w:rsid w:val="00342FBD"/>
    <w:rsid w:val="00354515"/>
    <w:rsid w:val="003600E3"/>
    <w:rsid w:val="003605C3"/>
    <w:rsid w:val="00360C2D"/>
    <w:rsid w:val="00362B38"/>
    <w:rsid w:val="00362F56"/>
    <w:rsid w:val="00364665"/>
    <w:rsid w:val="003656A8"/>
    <w:rsid w:val="00371909"/>
    <w:rsid w:val="00373B8A"/>
    <w:rsid w:val="0037694C"/>
    <w:rsid w:val="00376E76"/>
    <w:rsid w:val="003772CD"/>
    <w:rsid w:val="00380D6A"/>
    <w:rsid w:val="00384472"/>
    <w:rsid w:val="00384E5F"/>
    <w:rsid w:val="0038668A"/>
    <w:rsid w:val="00386CDD"/>
    <w:rsid w:val="00392B2A"/>
    <w:rsid w:val="00395577"/>
    <w:rsid w:val="0039662C"/>
    <w:rsid w:val="0039765A"/>
    <w:rsid w:val="00397CE8"/>
    <w:rsid w:val="003A49F4"/>
    <w:rsid w:val="003A5FCF"/>
    <w:rsid w:val="003A7043"/>
    <w:rsid w:val="003A7DD3"/>
    <w:rsid w:val="003B211C"/>
    <w:rsid w:val="003B44EB"/>
    <w:rsid w:val="003C0B77"/>
    <w:rsid w:val="003C29C7"/>
    <w:rsid w:val="003C5AA3"/>
    <w:rsid w:val="003C5E6C"/>
    <w:rsid w:val="003C700B"/>
    <w:rsid w:val="003C7879"/>
    <w:rsid w:val="003C7D0E"/>
    <w:rsid w:val="003D0959"/>
    <w:rsid w:val="003D2445"/>
    <w:rsid w:val="003D2BBB"/>
    <w:rsid w:val="003D2D14"/>
    <w:rsid w:val="003D3182"/>
    <w:rsid w:val="003D64F5"/>
    <w:rsid w:val="003E1B62"/>
    <w:rsid w:val="003E371C"/>
    <w:rsid w:val="003E4FE3"/>
    <w:rsid w:val="003E635C"/>
    <w:rsid w:val="003E7D81"/>
    <w:rsid w:val="003F147C"/>
    <w:rsid w:val="003F6F94"/>
    <w:rsid w:val="003F7329"/>
    <w:rsid w:val="00400502"/>
    <w:rsid w:val="00404202"/>
    <w:rsid w:val="00404F85"/>
    <w:rsid w:val="00406240"/>
    <w:rsid w:val="00406E5D"/>
    <w:rsid w:val="00410582"/>
    <w:rsid w:val="00410D2C"/>
    <w:rsid w:val="00413271"/>
    <w:rsid w:val="004211F2"/>
    <w:rsid w:val="0042172C"/>
    <w:rsid w:val="00421C44"/>
    <w:rsid w:val="00426E61"/>
    <w:rsid w:val="00427A84"/>
    <w:rsid w:val="00427AE3"/>
    <w:rsid w:val="004302E2"/>
    <w:rsid w:val="0043063D"/>
    <w:rsid w:val="0043083A"/>
    <w:rsid w:val="004342A1"/>
    <w:rsid w:val="00435C08"/>
    <w:rsid w:val="0043620B"/>
    <w:rsid w:val="00443636"/>
    <w:rsid w:val="00443B77"/>
    <w:rsid w:val="00445C9F"/>
    <w:rsid w:val="0044656B"/>
    <w:rsid w:val="00446E3D"/>
    <w:rsid w:val="004472EE"/>
    <w:rsid w:val="004479EB"/>
    <w:rsid w:val="00450049"/>
    <w:rsid w:val="00450B6D"/>
    <w:rsid w:val="00451C8C"/>
    <w:rsid w:val="004524A9"/>
    <w:rsid w:val="00455930"/>
    <w:rsid w:val="00457123"/>
    <w:rsid w:val="00460161"/>
    <w:rsid w:val="00460223"/>
    <w:rsid w:val="0046039E"/>
    <w:rsid w:val="00462937"/>
    <w:rsid w:val="004632CD"/>
    <w:rsid w:val="00463BAE"/>
    <w:rsid w:val="00464170"/>
    <w:rsid w:val="004710D4"/>
    <w:rsid w:val="0047409C"/>
    <w:rsid w:val="004740F9"/>
    <w:rsid w:val="00476566"/>
    <w:rsid w:val="00476FD2"/>
    <w:rsid w:val="0048129C"/>
    <w:rsid w:val="00482FAE"/>
    <w:rsid w:val="00482FE8"/>
    <w:rsid w:val="004833B9"/>
    <w:rsid w:val="0048376C"/>
    <w:rsid w:val="00485A74"/>
    <w:rsid w:val="0048611C"/>
    <w:rsid w:val="0048663D"/>
    <w:rsid w:val="00486C40"/>
    <w:rsid w:val="00493541"/>
    <w:rsid w:val="004940D0"/>
    <w:rsid w:val="00496522"/>
    <w:rsid w:val="004A2256"/>
    <w:rsid w:val="004A3D15"/>
    <w:rsid w:val="004A504B"/>
    <w:rsid w:val="004A50F1"/>
    <w:rsid w:val="004A5621"/>
    <w:rsid w:val="004A6112"/>
    <w:rsid w:val="004A7381"/>
    <w:rsid w:val="004A73A7"/>
    <w:rsid w:val="004A73DB"/>
    <w:rsid w:val="004B3C4D"/>
    <w:rsid w:val="004B4991"/>
    <w:rsid w:val="004B49C8"/>
    <w:rsid w:val="004B5B88"/>
    <w:rsid w:val="004B64A1"/>
    <w:rsid w:val="004B778E"/>
    <w:rsid w:val="004C0C48"/>
    <w:rsid w:val="004C4D3D"/>
    <w:rsid w:val="004C5422"/>
    <w:rsid w:val="004D0ECC"/>
    <w:rsid w:val="004D1789"/>
    <w:rsid w:val="004D3B62"/>
    <w:rsid w:val="004D4E0A"/>
    <w:rsid w:val="004D63A6"/>
    <w:rsid w:val="004D7E20"/>
    <w:rsid w:val="004E2A10"/>
    <w:rsid w:val="004E5A26"/>
    <w:rsid w:val="004E5C1C"/>
    <w:rsid w:val="004E7B53"/>
    <w:rsid w:val="004F2DBD"/>
    <w:rsid w:val="004F2EB5"/>
    <w:rsid w:val="004F3E98"/>
    <w:rsid w:val="004F5B7B"/>
    <w:rsid w:val="004F70F2"/>
    <w:rsid w:val="00500E7E"/>
    <w:rsid w:val="00501098"/>
    <w:rsid w:val="005014AC"/>
    <w:rsid w:val="0050239F"/>
    <w:rsid w:val="00503D81"/>
    <w:rsid w:val="00504C1F"/>
    <w:rsid w:val="00505501"/>
    <w:rsid w:val="005062B8"/>
    <w:rsid w:val="00514ACD"/>
    <w:rsid w:val="00517ED2"/>
    <w:rsid w:val="005211CC"/>
    <w:rsid w:val="00521A2D"/>
    <w:rsid w:val="00525744"/>
    <w:rsid w:val="005341CA"/>
    <w:rsid w:val="005409CE"/>
    <w:rsid w:val="00542008"/>
    <w:rsid w:val="00544D61"/>
    <w:rsid w:val="00546287"/>
    <w:rsid w:val="00550895"/>
    <w:rsid w:val="00550937"/>
    <w:rsid w:val="00552476"/>
    <w:rsid w:val="00553A64"/>
    <w:rsid w:val="005548BD"/>
    <w:rsid w:val="00555135"/>
    <w:rsid w:val="00556BD1"/>
    <w:rsid w:val="00560A46"/>
    <w:rsid w:val="00561D41"/>
    <w:rsid w:val="00562FAE"/>
    <w:rsid w:val="00566F48"/>
    <w:rsid w:val="00566F68"/>
    <w:rsid w:val="00570213"/>
    <w:rsid w:val="00570574"/>
    <w:rsid w:val="0057079B"/>
    <w:rsid w:val="00575C9A"/>
    <w:rsid w:val="00577A7F"/>
    <w:rsid w:val="0058099B"/>
    <w:rsid w:val="00581B8D"/>
    <w:rsid w:val="005856B4"/>
    <w:rsid w:val="005862A4"/>
    <w:rsid w:val="005937AD"/>
    <w:rsid w:val="005A055B"/>
    <w:rsid w:val="005A18B5"/>
    <w:rsid w:val="005A38C9"/>
    <w:rsid w:val="005A6973"/>
    <w:rsid w:val="005B1E58"/>
    <w:rsid w:val="005B20ED"/>
    <w:rsid w:val="005B300D"/>
    <w:rsid w:val="005B3DC7"/>
    <w:rsid w:val="005C16F5"/>
    <w:rsid w:val="005C22BA"/>
    <w:rsid w:val="005C35C4"/>
    <w:rsid w:val="005C40BF"/>
    <w:rsid w:val="005C5E69"/>
    <w:rsid w:val="005D500D"/>
    <w:rsid w:val="005D588E"/>
    <w:rsid w:val="005D5C62"/>
    <w:rsid w:val="005E22AF"/>
    <w:rsid w:val="005E3D28"/>
    <w:rsid w:val="005E4564"/>
    <w:rsid w:val="005E4591"/>
    <w:rsid w:val="005E7C99"/>
    <w:rsid w:val="005F2464"/>
    <w:rsid w:val="005F2534"/>
    <w:rsid w:val="005F5464"/>
    <w:rsid w:val="005F7AA5"/>
    <w:rsid w:val="005F7F62"/>
    <w:rsid w:val="00600037"/>
    <w:rsid w:val="00602133"/>
    <w:rsid w:val="00604727"/>
    <w:rsid w:val="00606A22"/>
    <w:rsid w:val="00606ED2"/>
    <w:rsid w:val="006110B2"/>
    <w:rsid w:val="00611638"/>
    <w:rsid w:val="00617E8D"/>
    <w:rsid w:val="00620030"/>
    <w:rsid w:val="00620892"/>
    <w:rsid w:val="00620CC6"/>
    <w:rsid w:val="00624EE3"/>
    <w:rsid w:val="006353BD"/>
    <w:rsid w:val="00636410"/>
    <w:rsid w:val="006401CD"/>
    <w:rsid w:val="00640817"/>
    <w:rsid w:val="00640B8D"/>
    <w:rsid w:val="006435CF"/>
    <w:rsid w:val="00643CFD"/>
    <w:rsid w:val="006460F9"/>
    <w:rsid w:val="0064610E"/>
    <w:rsid w:val="006531B6"/>
    <w:rsid w:val="00655908"/>
    <w:rsid w:val="00657A60"/>
    <w:rsid w:val="0066017D"/>
    <w:rsid w:val="00664204"/>
    <w:rsid w:val="006662CF"/>
    <w:rsid w:val="00667ECD"/>
    <w:rsid w:val="006703EE"/>
    <w:rsid w:val="0067172E"/>
    <w:rsid w:val="00672BDB"/>
    <w:rsid w:val="00675C0E"/>
    <w:rsid w:val="00676C24"/>
    <w:rsid w:val="00676CC9"/>
    <w:rsid w:val="00677123"/>
    <w:rsid w:val="0068050F"/>
    <w:rsid w:val="00680CA1"/>
    <w:rsid w:val="006836CC"/>
    <w:rsid w:val="00684A46"/>
    <w:rsid w:val="00686711"/>
    <w:rsid w:val="00691813"/>
    <w:rsid w:val="0069183D"/>
    <w:rsid w:val="006929E5"/>
    <w:rsid w:val="006940AA"/>
    <w:rsid w:val="00694989"/>
    <w:rsid w:val="0069573C"/>
    <w:rsid w:val="006968ED"/>
    <w:rsid w:val="00697FE0"/>
    <w:rsid w:val="006A2A95"/>
    <w:rsid w:val="006A4B5F"/>
    <w:rsid w:val="006B2177"/>
    <w:rsid w:val="006B5972"/>
    <w:rsid w:val="006C2970"/>
    <w:rsid w:val="006C4383"/>
    <w:rsid w:val="006C4ABD"/>
    <w:rsid w:val="006C4BF3"/>
    <w:rsid w:val="006C6578"/>
    <w:rsid w:val="006C7326"/>
    <w:rsid w:val="006C7806"/>
    <w:rsid w:val="006C7C1F"/>
    <w:rsid w:val="006D16E6"/>
    <w:rsid w:val="006D360C"/>
    <w:rsid w:val="006D776F"/>
    <w:rsid w:val="006D7E14"/>
    <w:rsid w:val="006D7F10"/>
    <w:rsid w:val="006E0374"/>
    <w:rsid w:val="006E0F50"/>
    <w:rsid w:val="006E11D9"/>
    <w:rsid w:val="006E1BE6"/>
    <w:rsid w:val="006E257D"/>
    <w:rsid w:val="006E5ECB"/>
    <w:rsid w:val="006F2A37"/>
    <w:rsid w:val="006F3F2A"/>
    <w:rsid w:val="006F47DB"/>
    <w:rsid w:val="006F66A5"/>
    <w:rsid w:val="006F7A11"/>
    <w:rsid w:val="007008F2"/>
    <w:rsid w:val="0070157A"/>
    <w:rsid w:val="007020D2"/>
    <w:rsid w:val="007032C6"/>
    <w:rsid w:val="007034B1"/>
    <w:rsid w:val="007040B8"/>
    <w:rsid w:val="007048E8"/>
    <w:rsid w:val="00705DF2"/>
    <w:rsid w:val="00706E79"/>
    <w:rsid w:val="00707E2E"/>
    <w:rsid w:val="00710053"/>
    <w:rsid w:val="00711209"/>
    <w:rsid w:val="00717E6B"/>
    <w:rsid w:val="00720074"/>
    <w:rsid w:val="0072182A"/>
    <w:rsid w:val="007228DB"/>
    <w:rsid w:val="00722D66"/>
    <w:rsid w:val="00733E5F"/>
    <w:rsid w:val="00737623"/>
    <w:rsid w:val="007422CC"/>
    <w:rsid w:val="00743905"/>
    <w:rsid w:val="00746246"/>
    <w:rsid w:val="00750B64"/>
    <w:rsid w:val="00750BFB"/>
    <w:rsid w:val="00751A8C"/>
    <w:rsid w:val="00751D62"/>
    <w:rsid w:val="007550CE"/>
    <w:rsid w:val="0075627A"/>
    <w:rsid w:val="0075694A"/>
    <w:rsid w:val="00756DF5"/>
    <w:rsid w:val="00761097"/>
    <w:rsid w:val="00762C22"/>
    <w:rsid w:val="00764BD5"/>
    <w:rsid w:val="00765265"/>
    <w:rsid w:val="007710CE"/>
    <w:rsid w:val="00771182"/>
    <w:rsid w:val="00773E24"/>
    <w:rsid w:val="0077420F"/>
    <w:rsid w:val="00774F26"/>
    <w:rsid w:val="00775392"/>
    <w:rsid w:val="007757E7"/>
    <w:rsid w:val="0078024F"/>
    <w:rsid w:val="00780F1A"/>
    <w:rsid w:val="00781206"/>
    <w:rsid w:val="00782496"/>
    <w:rsid w:val="00784799"/>
    <w:rsid w:val="0078486E"/>
    <w:rsid w:val="00785A42"/>
    <w:rsid w:val="00787183"/>
    <w:rsid w:val="007872AA"/>
    <w:rsid w:val="00787C30"/>
    <w:rsid w:val="00791357"/>
    <w:rsid w:val="0079171C"/>
    <w:rsid w:val="00791EDE"/>
    <w:rsid w:val="00793799"/>
    <w:rsid w:val="00793F9E"/>
    <w:rsid w:val="00795795"/>
    <w:rsid w:val="007964ED"/>
    <w:rsid w:val="00796812"/>
    <w:rsid w:val="007A0F7B"/>
    <w:rsid w:val="007A1D5F"/>
    <w:rsid w:val="007A1EE0"/>
    <w:rsid w:val="007A45FC"/>
    <w:rsid w:val="007B1B33"/>
    <w:rsid w:val="007B5258"/>
    <w:rsid w:val="007B6624"/>
    <w:rsid w:val="007B6661"/>
    <w:rsid w:val="007C0564"/>
    <w:rsid w:val="007C4370"/>
    <w:rsid w:val="007C48CB"/>
    <w:rsid w:val="007C6AE0"/>
    <w:rsid w:val="007C78A7"/>
    <w:rsid w:val="007D0BC3"/>
    <w:rsid w:val="007D0D6D"/>
    <w:rsid w:val="007D252A"/>
    <w:rsid w:val="007D2B10"/>
    <w:rsid w:val="007E07FF"/>
    <w:rsid w:val="007E11AC"/>
    <w:rsid w:val="007E22B0"/>
    <w:rsid w:val="007E2359"/>
    <w:rsid w:val="007E3906"/>
    <w:rsid w:val="007E51F5"/>
    <w:rsid w:val="007E5956"/>
    <w:rsid w:val="007E5F6F"/>
    <w:rsid w:val="007E7262"/>
    <w:rsid w:val="007F07EF"/>
    <w:rsid w:val="007F0CA0"/>
    <w:rsid w:val="007F3E5F"/>
    <w:rsid w:val="007F5FAE"/>
    <w:rsid w:val="007F65D7"/>
    <w:rsid w:val="007F791A"/>
    <w:rsid w:val="0080064E"/>
    <w:rsid w:val="0080232D"/>
    <w:rsid w:val="00803173"/>
    <w:rsid w:val="00803D57"/>
    <w:rsid w:val="00805556"/>
    <w:rsid w:val="0080614D"/>
    <w:rsid w:val="008074D7"/>
    <w:rsid w:val="0081408F"/>
    <w:rsid w:val="00815D99"/>
    <w:rsid w:val="008203A5"/>
    <w:rsid w:val="00820F26"/>
    <w:rsid w:val="00824DE5"/>
    <w:rsid w:val="00825B28"/>
    <w:rsid w:val="008268BF"/>
    <w:rsid w:val="00827DD6"/>
    <w:rsid w:val="00830029"/>
    <w:rsid w:val="008302C8"/>
    <w:rsid w:val="00831914"/>
    <w:rsid w:val="008322A3"/>
    <w:rsid w:val="00835A30"/>
    <w:rsid w:val="00836373"/>
    <w:rsid w:val="0083657F"/>
    <w:rsid w:val="008372FD"/>
    <w:rsid w:val="0083785D"/>
    <w:rsid w:val="008400B9"/>
    <w:rsid w:val="00840CCF"/>
    <w:rsid w:val="008426DE"/>
    <w:rsid w:val="00846DC2"/>
    <w:rsid w:val="0085090A"/>
    <w:rsid w:val="008518C6"/>
    <w:rsid w:val="00851DE0"/>
    <w:rsid w:val="00855359"/>
    <w:rsid w:val="00857164"/>
    <w:rsid w:val="00857B9C"/>
    <w:rsid w:val="00862E8C"/>
    <w:rsid w:val="008649B2"/>
    <w:rsid w:val="008670E8"/>
    <w:rsid w:val="00870670"/>
    <w:rsid w:val="00870CA9"/>
    <w:rsid w:val="00871273"/>
    <w:rsid w:val="00871B46"/>
    <w:rsid w:val="00871D19"/>
    <w:rsid w:val="00872127"/>
    <w:rsid w:val="0087215E"/>
    <w:rsid w:val="00872ADC"/>
    <w:rsid w:val="00872CB8"/>
    <w:rsid w:val="008733D0"/>
    <w:rsid w:val="0087482B"/>
    <w:rsid w:val="00876398"/>
    <w:rsid w:val="00880459"/>
    <w:rsid w:val="008846F8"/>
    <w:rsid w:val="0088600D"/>
    <w:rsid w:val="00886615"/>
    <w:rsid w:val="00886653"/>
    <w:rsid w:val="00891583"/>
    <w:rsid w:val="00892FC6"/>
    <w:rsid w:val="00894821"/>
    <w:rsid w:val="008A0899"/>
    <w:rsid w:val="008A1EC2"/>
    <w:rsid w:val="008A22B4"/>
    <w:rsid w:val="008A5609"/>
    <w:rsid w:val="008A7258"/>
    <w:rsid w:val="008A78BA"/>
    <w:rsid w:val="008B054C"/>
    <w:rsid w:val="008B2A5E"/>
    <w:rsid w:val="008B6EE0"/>
    <w:rsid w:val="008B7FE5"/>
    <w:rsid w:val="008C1563"/>
    <w:rsid w:val="008C15EB"/>
    <w:rsid w:val="008C3800"/>
    <w:rsid w:val="008C56E7"/>
    <w:rsid w:val="008D259C"/>
    <w:rsid w:val="008D2619"/>
    <w:rsid w:val="008D2937"/>
    <w:rsid w:val="008D4691"/>
    <w:rsid w:val="008D5C58"/>
    <w:rsid w:val="008D7EFF"/>
    <w:rsid w:val="008E382E"/>
    <w:rsid w:val="008E429D"/>
    <w:rsid w:val="008E467B"/>
    <w:rsid w:val="008E4B66"/>
    <w:rsid w:val="008E653C"/>
    <w:rsid w:val="008E7F9D"/>
    <w:rsid w:val="008F06DC"/>
    <w:rsid w:val="008F182A"/>
    <w:rsid w:val="008F1A20"/>
    <w:rsid w:val="00902422"/>
    <w:rsid w:val="00905BD3"/>
    <w:rsid w:val="00913B12"/>
    <w:rsid w:val="0091457F"/>
    <w:rsid w:val="0091525F"/>
    <w:rsid w:val="00916A04"/>
    <w:rsid w:val="0091773F"/>
    <w:rsid w:val="00920825"/>
    <w:rsid w:val="00920874"/>
    <w:rsid w:val="00920B46"/>
    <w:rsid w:val="009228E2"/>
    <w:rsid w:val="00923EF4"/>
    <w:rsid w:val="00924D5A"/>
    <w:rsid w:val="00924DA6"/>
    <w:rsid w:val="0093035B"/>
    <w:rsid w:val="00930EE0"/>
    <w:rsid w:val="00930FCA"/>
    <w:rsid w:val="00931925"/>
    <w:rsid w:val="0093218D"/>
    <w:rsid w:val="00935FDF"/>
    <w:rsid w:val="009448E5"/>
    <w:rsid w:val="00945E1D"/>
    <w:rsid w:val="009519AA"/>
    <w:rsid w:val="009537A3"/>
    <w:rsid w:val="009550D6"/>
    <w:rsid w:val="009600DD"/>
    <w:rsid w:val="0096431A"/>
    <w:rsid w:val="009670D3"/>
    <w:rsid w:val="00970914"/>
    <w:rsid w:val="00970EF0"/>
    <w:rsid w:val="009724A9"/>
    <w:rsid w:val="0097431C"/>
    <w:rsid w:val="00976A10"/>
    <w:rsid w:val="00977446"/>
    <w:rsid w:val="009829F1"/>
    <w:rsid w:val="00982C29"/>
    <w:rsid w:val="00984691"/>
    <w:rsid w:val="00985C7D"/>
    <w:rsid w:val="00986445"/>
    <w:rsid w:val="00986E76"/>
    <w:rsid w:val="00991674"/>
    <w:rsid w:val="00992731"/>
    <w:rsid w:val="0099344D"/>
    <w:rsid w:val="009935D7"/>
    <w:rsid w:val="009936E3"/>
    <w:rsid w:val="009940F2"/>
    <w:rsid w:val="00994841"/>
    <w:rsid w:val="009974A8"/>
    <w:rsid w:val="009A0064"/>
    <w:rsid w:val="009A0C00"/>
    <w:rsid w:val="009A2B34"/>
    <w:rsid w:val="009A3502"/>
    <w:rsid w:val="009A3656"/>
    <w:rsid w:val="009A4879"/>
    <w:rsid w:val="009A4AF5"/>
    <w:rsid w:val="009A501F"/>
    <w:rsid w:val="009A6454"/>
    <w:rsid w:val="009A6A56"/>
    <w:rsid w:val="009A7829"/>
    <w:rsid w:val="009B00AB"/>
    <w:rsid w:val="009B094C"/>
    <w:rsid w:val="009B2239"/>
    <w:rsid w:val="009B27A4"/>
    <w:rsid w:val="009B4A21"/>
    <w:rsid w:val="009B4DE1"/>
    <w:rsid w:val="009B534D"/>
    <w:rsid w:val="009B7F49"/>
    <w:rsid w:val="009C0183"/>
    <w:rsid w:val="009C1D53"/>
    <w:rsid w:val="009C4AF0"/>
    <w:rsid w:val="009C5680"/>
    <w:rsid w:val="009D0233"/>
    <w:rsid w:val="009D04EF"/>
    <w:rsid w:val="009D12CE"/>
    <w:rsid w:val="009E161B"/>
    <w:rsid w:val="009E25E5"/>
    <w:rsid w:val="009E328D"/>
    <w:rsid w:val="009E3A84"/>
    <w:rsid w:val="009F3A12"/>
    <w:rsid w:val="009F789C"/>
    <w:rsid w:val="009F7910"/>
    <w:rsid w:val="00A012BB"/>
    <w:rsid w:val="00A0272F"/>
    <w:rsid w:val="00A028ED"/>
    <w:rsid w:val="00A0412C"/>
    <w:rsid w:val="00A05111"/>
    <w:rsid w:val="00A053AA"/>
    <w:rsid w:val="00A05A33"/>
    <w:rsid w:val="00A06DA0"/>
    <w:rsid w:val="00A06DF9"/>
    <w:rsid w:val="00A10ADC"/>
    <w:rsid w:val="00A13844"/>
    <w:rsid w:val="00A157E3"/>
    <w:rsid w:val="00A16795"/>
    <w:rsid w:val="00A16881"/>
    <w:rsid w:val="00A1759E"/>
    <w:rsid w:val="00A2141D"/>
    <w:rsid w:val="00A22926"/>
    <w:rsid w:val="00A241A4"/>
    <w:rsid w:val="00A24CEF"/>
    <w:rsid w:val="00A250D7"/>
    <w:rsid w:val="00A25560"/>
    <w:rsid w:val="00A2592C"/>
    <w:rsid w:val="00A261DE"/>
    <w:rsid w:val="00A26FA8"/>
    <w:rsid w:val="00A27DC4"/>
    <w:rsid w:val="00A340F4"/>
    <w:rsid w:val="00A34D6D"/>
    <w:rsid w:val="00A35F82"/>
    <w:rsid w:val="00A36B91"/>
    <w:rsid w:val="00A401D6"/>
    <w:rsid w:val="00A426E6"/>
    <w:rsid w:val="00A43023"/>
    <w:rsid w:val="00A44D2A"/>
    <w:rsid w:val="00A45F26"/>
    <w:rsid w:val="00A5023D"/>
    <w:rsid w:val="00A511AB"/>
    <w:rsid w:val="00A5164C"/>
    <w:rsid w:val="00A51FD5"/>
    <w:rsid w:val="00A53A3B"/>
    <w:rsid w:val="00A544F2"/>
    <w:rsid w:val="00A55822"/>
    <w:rsid w:val="00A642AC"/>
    <w:rsid w:val="00A65DC4"/>
    <w:rsid w:val="00A6708A"/>
    <w:rsid w:val="00A7151D"/>
    <w:rsid w:val="00A7161C"/>
    <w:rsid w:val="00A71D55"/>
    <w:rsid w:val="00A72037"/>
    <w:rsid w:val="00A724E1"/>
    <w:rsid w:val="00A725EC"/>
    <w:rsid w:val="00A739DF"/>
    <w:rsid w:val="00A761F1"/>
    <w:rsid w:val="00A7778C"/>
    <w:rsid w:val="00A778B4"/>
    <w:rsid w:val="00A80F6B"/>
    <w:rsid w:val="00A8140E"/>
    <w:rsid w:val="00A82F6A"/>
    <w:rsid w:val="00A84890"/>
    <w:rsid w:val="00A865C1"/>
    <w:rsid w:val="00A86C97"/>
    <w:rsid w:val="00A921B5"/>
    <w:rsid w:val="00A9353D"/>
    <w:rsid w:val="00A94AEC"/>
    <w:rsid w:val="00A96826"/>
    <w:rsid w:val="00AA195F"/>
    <w:rsid w:val="00AA2229"/>
    <w:rsid w:val="00AA2CCB"/>
    <w:rsid w:val="00AA3225"/>
    <w:rsid w:val="00AA3A12"/>
    <w:rsid w:val="00AA4AB4"/>
    <w:rsid w:val="00AA57C6"/>
    <w:rsid w:val="00AA59AC"/>
    <w:rsid w:val="00AA5FB8"/>
    <w:rsid w:val="00AA72CC"/>
    <w:rsid w:val="00AA7385"/>
    <w:rsid w:val="00AA7DD1"/>
    <w:rsid w:val="00AB0CB5"/>
    <w:rsid w:val="00AB10F4"/>
    <w:rsid w:val="00AB2D62"/>
    <w:rsid w:val="00AB2E5E"/>
    <w:rsid w:val="00AB4F2B"/>
    <w:rsid w:val="00AB55A6"/>
    <w:rsid w:val="00AC069C"/>
    <w:rsid w:val="00AC1727"/>
    <w:rsid w:val="00AC1A84"/>
    <w:rsid w:val="00AC2116"/>
    <w:rsid w:val="00AC3FC8"/>
    <w:rsid w:val="00AC427A"/>
    <w:rsid w:val="00AD3471"/>
    <w:rsid w:val="00AD3769"/>
    <w:rsid w:val="00AD3A0F"/>
    <w:rsid w:val="00AD48F0"/>
    <w:rsid w:val="00AD7520"/>
    <w:rsid w:val="00AE0FB5"/>
    <w:rsid w:val="00AE1D0F"/>
    <w:rsid w:val="00AE2678"/>
    <w:rsid w:val="00AE382C"/>
    <w:rsid w:val="00AF0E23"/>
    <w:rsid w:val="00AF0FAB"/>
    <w:rsid w:val="00AF4E9F"/>
    <w:rsid w:val="00AF6B31"/>
    <w:rsid w:val="00B01715"/>
    <w:rsid w:val="00B01A3D"/>
    <w:rsid w:val="00B01E6E"/>
    <w:rsid w:val="00B032B1"/>
    <w:rsid w:val="00B04967"/>
    <w:rsid w:val="00B06F2C"/>
    <w:rsid w:val="00B10189"/>
    <w:rsid w:val="00B10A1F"/>
    <w:rsid w:val="00B116CC"/>
    <w:rsid w:val="00B14E66"/>
    <w:rsid w:val="00B15DF0"/>
    <w:rsid w:val="00B1648B"/>
    <w:rsid w:val="00B16D8D"/>
    <w:rsid w:val="00B179A0"/>
    <w:rsid w:val="00B17FE6"/>
    <w:rsid w:val="00B20D55"/>
    <w:rsid w:val="00B21835"/>
    <w:rsid w:val="00B21B1F"/>
    <w:rsid w:val="00B2523B"/>
    <w:rsid w:val="00B3039C"/>
    <w:rsid w:val="00B30B8A"/>
    <w:rsid w:val="00B3143D"/>
    <w:rsid w:val="00B32E58"/>
    <w:rsid w:val="00B33183"/>
    <w:rsid w:val="00B3338D"/>
    <w:rsid w:val="00B34417"/>
    <w:rsid w:val="00B35FF2"/>
    <w:rsid w:val="00B44665"/>
    <w:rsid w:val="00B473B0"/>
    <w:rsid w:val="00B52589"/>
    <w:rsid w:val="00B5480E"/>
    <w:rsid w:val="00B56069"/>
    <w:rsid w:val="00B578BA"/>
    <w:rsid w:val="00B61616"/>
    <w:rsid w:val="00B623DD"/>
    <w:rsid w:val="00B63063"/>
    <w:rsid w:val="00B63657"/>
    <w:rsid w:val="00B63FFE"/>
    <w:rsid w:val="00B64CE6"/>
    <w:rsid w:val="00B64DC8"/>
    <w:rsid w:val="00B65059"/>
    <w:rsid w:val="00B65252"/>
    <w:rsid w:val="00B657FB"/>
    <w:rsid w:val="00B66266"/>
    <w:rsid w:val="00B66E32"/>
    <w:rsid w:val="00B678F8"/>
    <w:rsid w:val="00B67F21"/>
    <w:rsid w:val="00B708BD"/>
    <w:rsid w:val="00B72653"/>
    <w:rsid w:val="00B72B53"/>
    <w:rsid w:val="00B75EDD"/>
    <w:rsid w:val="00B77AE0"/>
    <w:rsid w:val="00B77B07"/>
    <w:rsid w:val="00B81173"/>
    <w:rsid w:val="00B811C7"/>
    <w:rsid w:val="00B81D92"/>
    <w:rsid w:val="00B82894"/>
    <w:rsid w:val="00B8598C"/>
    <w:rsid w:val="00B86380"/>
    <w:rsid w:val="00B87E7F"/>
    <w:rsid w:val="00B90572"/>
    <w:rsid w:val="00B90942"/>
    <w:rsid w:val="00B92412"/>
    <w:rsid w:val="00B925C9"/>
    <w:rsid w:val="00B93B6A"/>
    <w:rsid w:val="00B94B59"/>
    <w:rsid w:val="00B9594E"/>
    <w:rsid w:val="00B97190"/>
    <w:rsid w:val="00BA0674"/>
    <w:rsid w:val="00BA0C6F"/>
    <w:rsid w:val="00BA316C"/>
    <w:rsid w:val="00BA3D26"/>
    <w:rsid w:val="00BB0A51"/>
    <w:rsid w:val="00BB3359"/>
    <w:rsid w:val="00BB3373"/>
    <w:rsid w:val="00BB623E"/>
    <w:rsid w:val="00BB69D9"/>
    <w:rsid w:val="00BB6C29"/>
    <w:rsid w:val="00BB7862"/>
    <w:rsid w:val="00BC1C3A"/>
    <w:rsid w:val="00BC2254"/>
    <w:rsid w:val="00BC4331"/>
    <w:rsid w:val="00BC437D"/>
    <w:rsid w:val="00BC5060"/>
    <w:rsid w:val="00BC6DE3"/>
    <w:rsid w:val="00BD14AB"/>
    <w:rsid w:val="00BD1EB4"/>
    <w:rsid w:val="00BD26D6"/>
    <w:rsid w:val="00BD44B4"/>
    <w:rsid w:val="00BD551E"/>
    <w:rsid w:val="00BD5585"/>
    <w:rsid w:val="00BD5C3C"/>
    <w:rsid w:val="00BD5DBB"/>
    <w:rsid w:val="00BE38DD"/>
    <w:rsid w:val="00BF1E23"/>
    <w:rsid w:val="00BF32F9"/>
    <w:rsid w:val="00BF4A28"/>
    <w:rsid w:val="00BF5614"/>
    <w:rsid w:val="00C02305"/>
    <w:rsid w:val="00C02CDA"/>
    <w:rsid w:val="00C02DC5"/>
    <w:rsid w:val="00C04309"/>
    <w:rsid w:val="00C106D4"/>
    <w:rsid w:val="00C10794"/>
    <w:rsid w:val="00C10FAD"/>
    <w:rsid w:val="00C110A0"/>
    <w:rsid w:val="00C146D1"/>
    <w:rsid w:val="00C151CE"/>
    <w:rsid w:val="00C1561C"/>
    <w:rsid w:val="00C16CBF"/>
    <w:rsid w:val="00C20438"/>
    <w:rsid w:val="00C2235D"/>
    <w:rsid w:val="00C245E1"/>
    <w:rsid w:val="00C258E7"/>
    <w:rsid w:val="00C25FAE"/>
    <w:rsid w:val="00C330FF"/>
    <w:rsid w:val="00C332FD"/>
    <w:rsid w:val="00C33B02"/>
    <w:rsid w:val="00C358D1"/>
    <w:rsid w:val="00C40754"/>
    <w:rsid w:val="00C4186C"/>
    <w:rsid w:val="00C42BE8"/>
    <w:rsid w:val="00C441C9"/>
    <w:rsid w:val="00C4458D"/>
    <w:rsid w:val="00C456A1"/>
    <w:rsid w:val="00C47A19"/>
    <w:rsid w:val="00C5159F"/>
    <w:rsid w:val="00C52124"/>
    <w:rsid w:val="00C52BC1"/>
    <w:rsid w:val="00C54EAA"/>
    <w:rsid w:val="00C5712D"/>
    <w:rsid w:val="00C6181F"/>
    <w:rsid w:val="00C63D1F"/>
    <w:rsid w:val="00C65D51"/>
    <w:rsid w:val="00C66915"/>
    <w:rsid w:val="00C71F4F"/>
    <w:rsid w:val="00C73297"/>
    <w:rsid w:val="00C7374E"/>
    <w:rsid w:val="00C7732B"/>
    <w:rsid w:val="00C81D7B"/>
    <w:rsid w:val="00C84793"/>
    <w:rsid w:val="00C8552B"/>
    <w:rsid w:val="00C9118F"/>
    <w:rsid w:val="00C911EE"/>
    <w:rsid w:val="00C9324F"/>
    <w:rsid w:val="00C943F8"/>
    <w:rsid w:val="00C951D2"/>
    <w:rsid w:val="00C95940"/>
    <w:rsid w:val="00C96771"/>
    <w:rsid w:val="00C96D09"/>
    <w:rsid w:val="00CA0087"/>
    <w:rsid w:val="00CA0239"/>
    <w:rsid w:val="00CA0C8E"/>
    <w:rsid w:val="00CA1DC3"/>
    <w:rsid w:val="00CA1FD3"/>
    <w:rsid w:val="00CA2221"/>
    <w:rsid w:val="00CA23EE"/>
    <w:rsid w:val="00CA3DCC"/>
    <w:rsid w:val="00CA4649"/>
    <w:rsid w:val="00CA4AFB"/>
    <w:rsid w:val="00CA5C8E"/>
    <w:rsid w:val="00CA60FB"/>
    <w:rsid w:val="00CB0A19"/>
    <w:rsid w:val="00CB0D65"/>
    <w:rsid w:val="00CB47A6"/>
    <w:rsid w:val="00CB491B"/>
    <w:rsid w:val="00CB5F5D"/>
    <w:rsid w:val="00CB7253"/>
    <w:rsid w:val="00CC2E60"/>
    <w:rsid w:val="00CC3195"/>
    <w:rsid w:val="00CC4221"/>
    <w:rsid w:val="00CC548C"/>
    <w:rsid w:val="00CC7BC5"/>
    <w:rsid w:val="00CC7C8A"/>
    <w:rsid w:val="00CD185C"/>
    <w:rsid w:val="00CD22B6"/>
    <w:rsid w:val="00CD2FF9"/>
    <w:rsid w:val="00CD3109"/>
    <w:rsid w:val="00CD37A1"/>
    <w:rsid w:val="00CD3EBE"/>
    <w:rsid w:val="00CD6007"/>
    <w:rsid w:val="00CD7A9D"/>
    <w:rsid w:val="00CE2806"/>
    <w:rsid w:val="00CE28C2"/>
    <w:rsid w:val="00CE3F55"/>
    <w:rsid w:val="00CE448C"/>
    <w:rsid w:val="00CE65B2"/>
    <w:rsid w:val="00CE7DB6"/>
    <w:rsid w:val="00CF0CDF"/>
    <w:rsid w:val="00CF2379"/>
    <w:rsid w:val="00CF2453"/>
    <w:rsid w:val="00CF568D"/>
    <w:rsid w:val="00D00EF5"/>
    <w:rsid w:val="00D05330"/>
    <w:rsid w:val="00D054FE"/>
    <w:rsid w:val="00D071E5"/>
    <w:rsid w:val="00D0722D"/>
    <w:rsid w:val="00D07884"/>
    <w:rsid w:val="00D11F66"/>
    <w:rsid w:val="00D1212D"/>
    <w:rsid w:val="00D1221A"/>
    <w:rsid w:val="00D12D77"/>
    <w:rsid w:val="00D1427B"/>
    <w:rsid w:val="00D159F8"/>
    <w:rsid w:val="00D1669C"/>
    <w:rsid w:val="00D21FA0"/>
    <w:rsid w:val="00D2536D"/>
    <w:rsid w:val="00D2564E"/>
    <w:rsid w:val="00D265F1"/>
    <w:rsid w:val="00D26E2B"/>
    <w:rsid w:val="00D30931"/>
    <w:rsid w:val="00D30D2A"/>
    <w:rsid w:val="00D34190"/>
    <w:rsid w:val="00D37F25"/>
    <w:rsid w:val="00D40A74"/>
    <w:rsid w:val="00D45FCB"/>
    <w:rsid w:val="00D46E41"/>
    <w:rsid w:val="00D52E67"/>
    <w:rsid w:val="00D531AD"/>
    <w:rsid w:val="00D53248"/>
    <w:rsid w:val="00D53EFA"/>
    <w:rsid w:val="00D54BE0"/>
    <w:rsid w:val="00D57526"/>
    <w:rsid w:val="00D57E64"/>
    <w:rsid w:val="00D62DE6"/>
    <w:rsid w:val="00D63207"/>
    <w:rsid w:val="00D63908"/>
    <w:rsid w:val="00D63B54"/>
    <w:rsid w:val="00D64B48"/>
    <w:rsid w:val="00D64F74"/>
    <w:rsid w:val="00D658B6"/>
    <w:rsid w:val="00D65B63"/>
    <w:rsid w:val="00D70394"/>
    <w:rsid w:val="00D70FE9"/>
    <w:rsid w:val="00D74D68"/>
    <w:rsid w:val="00D76B41"/>
    <w:rsid w:val="00D77159"/>
    <w:rsid w:val="00D80366"/>
    <w:rsid w:val="00D80D85"/>
    <w:rsid w:val="00D821E9"/>
    <w:rsid w:val="00D83D1F"/>
    <w:rsid w:val="00D8405F"/>
    <w:rsid w:val="00D847F8"/>
    <w:rsid w:val="00D84E02"/>
    <w:rsid w:val="00D8657E"/>
    <w:rsid w:val="00D907F1"/>
    <w:rsid w:val="00D90FE9"/>
    <w:rsid w:val="00D922CD"/>
    <w:rsid w:val="00D950E8"/>
    <w:rsid w:val="00D951E7"/>
    <w:rsid w:val="00D97F9F"/>
    <w:rsid w:val="00DA28D3"/>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031F"/>
    <w:rsid w:val="00DD1B5A"/>
    <w:rsid w:val="00DD2DFF"/>
    <w:rsid w:val="00DD38CD"/>
    <w:rsid w:val="00DD5715"/>
    <w:rsid w:val="00DD7BE7"/>
    <w:rsid w:val="00DE04C2"/>
    <w:rsid w:val="00DE0C5E"/>
    <w:rsid w:val="00DE1788"/>
    <w:rsid w:val="00DE20D1"/>
    <w:rsid w:val="00DE2C9B"/>
    <w:rsid w:val="00DE46DC"/>
    <w:rsid w:val="00DE503F"/>
    <w:rsid w:val="00DE77DA"/>
    <w:rsid w:val="00DF05C5"/>
    <w:rsid w:val="00DF0CFD"/>
    <w:rsid w:val="00DF10DD"/>
    <w:rsid w:val="00DF3AB3"/>
    <w:rsid w:val="00DF5243"/>
    <w:rsid w:val="00DF6242"/>
    <w:rsid w:val="00DF66CE"/>
    <w:rsid w:val="00E023C9"/>
    <w:rsid w:val="00E068B4"/>
    <w:rsid w:val="00E11AAD"/>
    <w:rsid w:val="00E12A94"/>
    <w:rsid w:val="00E141D6"/>
    <w:rsid w:val="00E14B33"/>
    <w:rsid w:val="00E17AE0"/>
    <w:rsid w:val="00E20600"/>
    <w:rsid w:val="00E20C9E"/>
    <w:rsid w:val="00E2145B"/>
    <w:rsid w:val="00E223FA"/>
    <w:rsid w:val="00E22C58"/>
    <w:rsid w:val="00E2362C"/>
    <w:rsid w:val="00E2493D"/>
    <w:rsid w:val="00E26224"/>
    <w:rsid w:val="00E263D8"/>
    <w:rsid w:val="00E349C4"/>
    <w:rsid w:val="00E34DE2"/>
    <w:rsid w:val="00E3592E"/>
    <w:rsid w:val="00E423F5"/>
    <w:rsid w:val="00E42641"/>
    <w:rsid w:val="00E434D9"/>
    <w:rsid w:val="00E4435F"/>
    <w:rsid w:val="00E468FC"/>
    <w:rsid w:val="00E50540"/>
    <w:rsid w:val="00E5119A"/>
    <w:rsid w:val="00E54184"/>
    <w:rsid w:val="00E55003"/>
    <w:rsid w:val="00E559F3"/>
    <w:rsid w:val="00E70697"/>
    <w:rsid w:val="00E70B2F"/>
    <w:rsid w:val="00E713EB"/>
    <w:rsid w:val="00E72C09"/>
    <w:rsid w:val="00E7633E"/>
    <w:rsid w:val="00E766B3"/>
    <w:rsid w:val="00E77615"/>
    <w:rsid w:val="00E8137B"/>
    <w:rsid w:val="00E8370C"/>
    <w:rsid w:val="00E8444B"/>
    <w:rsid w:val="00E90C32"/>
    <w:rsid w:val="00E918EF"/>
    <w:rsid w:val="00E91A69"/>
    <w:rsid w:val="00E931D5"/>
    <w:rsid w:val="00E9387B"/>
    <w:rsid w:val="00E95D36"/>
    <w:rsid w:val="00E97353"/>
    <w:rsid w:val="00E979F1"/>
    <w:rsid w:val="00EA077F"/>
    <w:rsid w:val="00EA1F3F"/>
    <w:rsid w:val="00EA3AE7"/>
    <w:rsid w:val="00EA640B"/>
    <w:rsid w:val="00EA6608"/>
    <w:rsid w:val="00EA773B"/>
    <w:rsid w:val="00EB0D16"/>
    <w:rsid w:val="00EB3C44"/>
    <w:rsid w:val="00EB564F"/>
    <w:rsid w:val="00EB6D80"/>
    <w:rsid w:val="00EB773D"/>
    <w:rsid w:val="00EC0DBE"/>
    <w:rsid w:val="00EC2A38"/>
    <w:rsid w:val="00EC36A8"/>
    <w:rsid w:val="00EC509C"/>
    <w:rsid w:val="00ED0529"/>
    <w:rsid w:val="00ED272E"/>
    <w:rsid w:val="00ED7B4E"/>
    <w:rsid w:val="00EE1FFD"/>
    <w:rsid w:val="00EE2A9F"/>
    <w:rsid w:val="00EE7386"/>
    <w:rsid w:val="00EE7B41"/>
    <w:rsid w:val="00EF2B50"/>
    <w:rsid w:val="00EF6C81"/>
    <w:rsid w:val="00F002F7"/>
    <w:rsid w:val="00F0170C"/>
    <w:rsid w:val="00F074B0"/>
    <w:rsid w:val="00F10361"/>
    <w:rsid w:val="00F128F9"/>
    <w:rsid w:val="00F13537"/>
    <w:rsid w:val="00F13B57"/>
    <w:rsid w:val="00F14655"/>
    <w:rsid w:val="00F158BE"/>
    <w:rsid w:val="00F17080"/>
    <w:rsid w:val="00F21A1D"/>
    <w:rsid w:val="00F224C2"/>
    <w:rsid w:val="00F232E2"/>
    <w:rsid w:val="00F24420"/>
    <w:rsid w:val="00F247F5"/>
    <w:rsid w:val="00F26624"/>
    <w:rsid w:val="00F266AC"/>
    <w:rsid w:val="00F269BA"/>
    <w:rsid w:val="00F30A66"/>
    <w:rsid w:val="00F324C8"/>
    <w:rsid w:val="00F33689"/>
    <w:rsid w:val="00F3712D"/>
    <w:rsid w:val="00F37DE9"/>
    <w:rsid w:val="00F37E70"/>
    <w:rsid w:val="00F401F9"/>
    <w:rsid w:val="00F428B0"/>
    <w:rsid w:val="00F43B70"/>
    <w:rsid w:val="00F45D59"/>
    <w:rsid w:val="00F4697F"/>
    <w:rsid w:val="00F46BAE"/>
    <w:rsid w:val="00F5058F"/>
    <w:rsid w:val="00F53945"/>
    <w:rsid w:val="00F568AE"/>
    <w:rsid w:val="00F568F9"/>
    <w:rsid w:val="00F56971"/>
    <w:rsid w:val="00F56FF5"/>
    <w:rsid w:val="00F62E97"/>
    <w:rsid w:val="00F636B1"/>
    <w:rsid w:val="00F64169"/>
    <w:rsid w:val="00F703CE"/>
    <w:rsid w:val="00F70DCC"/>
    <w:rsid w:val="00F820E2"/>
    <w:rsid w:val="00F83EB3"/>
    <w:rsid w:val="00F85F58"/>
    <w:rsid w:val="00F8688B"/>
    <w:rsid w:val="00F86EC4"/>
    <w:rsid w:val="00F91973"/>
    <w:rsid w:val="00F9344C"/>
    <w:rsid w:val="00F93774"/>
    <w:rsid w:val="00FA02AF"/>
    <w:rsid w:val="00FA121A"/>
    <w:rsid w:val="00FA18E5"/>
    <w:rsid w:val="00FA5FAA"/>
    <w:rsid w:val="00FB1E87"/>
    <w:rsid w:val="00FB3145"/>
    <w:rsid w:val="00FB3450"/>
    <w:rsid w:val="00FB3DD7"/>
    <w:rsid w:val="00FB6A53"/>
    <w:rsid w:val="00FC5245"/>
    <w:rsid w:val="00FC648F"/>
    <w:rsid w:val="00FC64BA"/>
    <w:rsid w:val="00FC69EC"/>
    <w:rsid w:val="00FC7C7D"/>
    <w:rsid w:val="00FD343E"/>
    <w:rsid w:val="00FD3AC2"/>
    <w:rsid w:val="00FD5693"/>
    <w:rsid w:val="00FD638A"/>
    <w:rsid w:val="00FD6BB1"/>
    <w:rsid w:val="00FD7AC0"/>
    <w:rsid w:val="00FE311C"/>
    <w:rsid w:val="00FE3FB4"/>
    <w:rsid w:val="00FE62D7"/>
    <w:rsid w:val="00FF03E1"/>
    <w:rsid w:val="00FF1C4D"/>
    <w:rsid w:val="00FF2F09"/>
    <w:rsid w:val="00FF4178"/>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B49D7D"/>
  <w15:docId w15:val="{0A34DD21-4CF0-446F-98B9-4B0AA3AC0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A71D55"/>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A71D55"/>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A71D55"/>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A71D55"/>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A71D55"/>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A71D55"/>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A71D5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71D55"/>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after="120"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A71D55"/>
    <w:pPr>
      <w:keepLines/>
      <w:numPr>
        <w:numId w:val="4"/>
      </w:numPr>
      <w:spacing w:before="120" w:after="120" w:line="240" w:lineRule="auto"/>
      <w:ind w:right="864"/>
    </w:pPr>
    <w:rPr>
      <w:rFonts w:ascii="Utopia" w:hAnsi="Utopia"/>
      <w:sz w:val="18"/>
    </w:rPr>
  </w:style>
  <w:style w:type="character" w:customStyle="1" w:styleId="CodeBold">
    <w:name w:val="Code Bold"/>
    <w:rsid w:val="00A71D55"/>
    <w:rPr>
      <w:rFonts w:ascii="TheSansMonoConBlack" w:hAnsi="TheSansMonoConBlack"/>
      <w:sz w:val="18"/>
    </w:rPr>
  </w:style>
  <w:style w:type="paragraph" w:customStyle="1" w:styleId="ChapterNumber">
    <w:name w:val="Chapter Number"/>
    <w:next w:val="Normal"/>
    <w:autoRedefine/>
    <w:qFormat/>
    <w:rsid w:val="00A71D55"/>
    <w:pPr>
      <w:keepNext/>
      <w:spacing w:after="240"/>
    </w:pPr>
    <w:rPr>
      <w:rFonts w:ascii="Arial" w:hAnsi="Arial"/>
      <w:b/>
      <w:caps/>
      <w:sz w:val="28"/>
      <w:szCs w:val="28"/>
    </w:rPr>
  </w:style>
  <w:style w:type="paragraph" w:customStyle="1" w:styleId="ChapterTitle">
    <w:name w:val="Chapter Title"/>
    <w:next w:val="Normal"/>
    <w:rsid w:val="00A71D55"/>
    <w:pPr>
      <w:spacing w:before="240" w:after="1200"/>
    </w:pPr>
    <w:rPr>
      <w:rFonts w:ascii="Arial Narrow" w:hAnsi="Arial Narrow"/>
      <w:b/>
      <w:sz w:val="60"/>
      <w:szCs w:val="48"/>
    </w:rPr>
  </w:style>
  <w:style w:type="paragraph" w:customStyle="1" w:styleId="FigureCaption">
    <w:name w:val="Figure Caption"/>
    <w:next w:val="Normal"/>
    <w:qFormat/>
    <w:rsid w:val="00A71D55"/>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A71D55"/>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A71D55"/>
    <w:pPr>
      <w:numPr>
        <w:numId w:val="8"/>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A71D55"/>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A71D55"/>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A71D55"/>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A71D55"/>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A71D55"/>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A71D55"/>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A71D55"/>
    <w:pPr>
      <w:spacing w:before="120" w:after="120"/>
      <w:contextualSpacing/>
    </w:pPr>
    <w:rPr>
      <w:rFonts w:ascii="Utopia" w:hAnsi="Utopia"/>
      <w:sz w:val="18"/>
    </w:rPr>
  </w:style>
  <w:style w:type="paragraph" w:customStyle="1" w:styleId="TableCaption">
    <w:name w:val="Table Caption"/>
    <w:basedOn w:val="FigureCaption"/>
    <w:next w:val="Normal"/>
    <w:qFormat/>
    <w:rsid w:val="00A71D55"/>
    <w:pPr>
      <w:spacing w:after="120"/>
    </w:pPr>
  </w:style>
  <w:style w:type="paragraph" w:customStyle="1" w:styleId="TableHead">
    <w:name w:val="Table Head"/>
    <w:next w:val="Normal"/>
    <w:rsid w:val="00A71D55"/>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A71D55"/>
    <w:pPr>
      <w:spacing w:before="60" w:after="240"/>
      <w:contextualSpacing/>
    </w:pPr>
    <w:rPr>
      <w:rFonts w:ascii="Utopia" w:hAnsi="Utopia"/>
      <w:i/>
      <w:sz w:val="18"/>
    </w:rPr>
  </w:style>
  <w:style w:type="table" w:styleId="TableGrid">
    <w:name w:val="Table Grid"/>
    <w:basedOn w:val="TableNormal"/>
    <w:rsid w:val="00A71D55"/>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A71D55"/>
    <w:pPr>
      <w:numPr>
        <w:numId w:val="0"/>
      </w:numPr>
      <w:ind w:left="864"/>
    </w:pPr>
  </w:style>
  <w:style w:type="paragraph" w:customStyle="1" w:styleId="NumList">
    <w:name w:val="Num List"/>
    <w:basedOn w:val="Normal"/>
    <w:rsid w:val="00A71D55"/>
    <w:pPr>
      <w:keepLines/>
      <w:numPr>
        <w:numId w:val="7"/>
      </w:numPr>
      <w:spacing w:before="120"/>
      <w:ind w:right="1152"/>
    </w:pPr>
    <w:rPr>
      <w:rFonts w:ascii="Utopia" w:hAnsi="Utopia"/>
      <w:sz w:val="18"/>
    </w:rPr>
  </w:style>
  <w:style w:type="paragraph" w:customStyle="1" w:styleId="QuoteSource">
    <w:name w:val="Quote Source"/>
    <w:basedOn w:val="Quote"/>
    <w:next w:val="Normal"/>
    <w:qFormat/>
    <w:rsid w:val="00A71D55"/>
    <w:pPr>
      <w:spacing w:before="0"/>
      <w:ind w:left="0" w:right="0"/>
      <w:jc w:val="right"/>
    </w:pPr>
    <w:rPr>
      <w:i w:val="0"/>
    </w:rPr>
  </w:style>
  <w:style w:type="paragraph" w:customStyle="1" w:styleId="ExerciseHead">
    <w:name w:val="Exercise Head"/>
    <w:basedOn w:val="Normal"/>
    <w:next w:val="Normal"/>
    <w:rsid w:val="00A71D55"/>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line="240" w:lineRule="auto"/>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A71D55"/>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A71D55"/>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A71D55"/>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A71D55"/>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A71D55"/>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A71D55"/>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A71D55"/>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A71D55"/>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A71D55"/>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A71D55"/>
  </w:style>
  <w:style w:type="paragraph" w:customStyle="1" w:styleId="SideBarSubhead">
    <w:name w:val="Side Bar Subhead"/>
    <w:basedOn w:val="Normal"/>
    <w:rsid w:val="00A71D55"/>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A71D55"/>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A71D55"/>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A71D55"/>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A71D55"/>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A71D55"/>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A71D55"/>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A71D55"/>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A71D55"/>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A71D55"/>
    <w:pPr>
      <w:spacing w:before="120" w:after="120"/>
    </w:pPr>
    <w:rPr>
      <w:rFonts w:ascii="Arial" w:hAnsi="Arial"/>
      <w:sz w:val="18"/>
    </w:rPr>
  </w:style>
  <w:style w:type="paragraph" w:styleId="Revision">
    <w:name w:val="Revision"/>
    <w:hidden/>
    <w:uiPriority w:val="99"/>
    <w:semiHidden/>
    <w:rsid w:val="00A71D55"/>
    <w:rPr>
      <w:rFonts w:ascii="Calibri" w:eastAsia="Calibri" w:hAnsi="Calibri"/>
      <w:sz w:val="22"/>
      <w:szCs w:val="22"/>
    </w:rPr>
  </w:style>
  <w:style w:type="character" w:styleId="IntenseEmphasis">
    <w:name w:val="Intense Emphasis"/>
    <w:basedOn w:val="DefaultParagraphFont"/>
    <w:uiPriority w:val="21"/>
    <w:qFormat/>
    <w:rsid w:val="00A71D55"/>
    <w:rPr>
      <w:b/>
      <w:bCs/>
      <w:i/>
      <w:iCs/>
      <w:color w:val="auto"/>
    </w:rPr>
  </w:style>
  <w:style w:type="character" w:styleId="Emphasis">
    <w:name w:val="Emphasis"/>
    <w:basedOn w:val="DefaultParagraphFont"/>
    <w:qFormat/>
    <w:rsid w:val="00A71D55"/>
    <w:rPr>
      <w:i/>
      <w:iCs/>
    </w:rPr>
  </w:style>
  <w:style w:type="character" w:styleId="Strong">
    <w:name w:val="Strong"/>
    <w:basedOn w:val="DefaultParagraphFont"/>
    <w:qFormat/>
    <w:rsid w:val="00A71D55"/>
    <w:rPr>
      <w:b/>
      <w:bCs/>
    </w:rPr>
  </w:style>
  <w:style w:type="paragraph" w:styleId="Subtitle">
    <w:name w:val="Subtitle"/>
    <w:basedOn w:val="Normal"/>
    <w:next w:val="Normal"/>
    <w:link w:val="SubtitleChar"/>
    <w:qFormat/>
    <w:rsid w:val="00A71D55"/>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A71D55"/>
    <w:rPr>
      <w:rFonts w:ascii="ZapfDingbats" w:hAnsi="ZapfDingbats"/>
      <w:color w:val="auto"/>
      <w:szCs w:val="24"/>
    </w:rPr>
  </w:style>
  <w:style w:type="paragraph" w:customStyle="1" w:styleId="Code">
    <w:name w:val="Code"/>
    <w:basedOn w:val="Normal"/>
    <w:link w:val="CodeChar"/>
    <w:qFormat/>
    <w:rsid w:val="00A71D55"/>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A71D55"/>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EB773D"/>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CommentReference">
    <w:name w:val="annotation reference"/>
    <w:basedOn w:val="DefaultParagraphFont"/>
    <w:semiHidden/>
    <w:unhideWhenUsed/>
    <w:locked/>
    <w:rsid w:val="009519AA"/>
    <w:rPr>
      <w:sz w:val="16"/>
      <w:szCs w:val="16"/>
    </w:rPr>
  </w:style>
  <w:style w:type="paragraph" w:styleId="CommentText">
    <w:name w:val="annotation text"/>
    <w:basedOn w:val="Normal"/>
    <w:link w:val="CommentTextChar"/>
    <w:semiHidden/>
    <w:unhideWhenUsed/>
    <w:locked/>
    <w:rsid w:val="009519AA"/>
    <w:pPr>
      <w:spacing w:line="240" w:lineRule="auto"/>
    </w:pPr>
    <w:rPr>
      <w:sz w:val="20"/>
      <w:szCs w:val="20"/>
    </w:rPr>
  </w:style>
  <w:style w:type="character" w:customStyle="1" w:styleId="CommentTextChar">
    <w:name w:val="Comment Text Char"/>
    <w:basedOn w:val="DefaultParagraphFont"/>
    <w:link w:val="CommentText"/>
    <w:semiHidden/>
    <w:rsid w:val="009519AA"/>
    <w:rPr>
      <w:rFonts w:asciiTheme="minorHAnsi" w:eastAsiaTheme="minorHAnsi" w:hAnsiTheme="minorHAnsi" w:cstheme="minorBidi"/>
    </w:rPr>
  </w:style>
  <w:style w:type="paragraph" w:styleId="CommentSubject">
    <w:name w:val="annotation subject"/>
    <w:basedOn w:val="CommentText"/>
    <w:next w:val="CommentText"/>
    <w:link w:val="CommentSubjectChar"/>
    <w:semiHidden/>
    <w:unhideWhenUsed/>
    <w:locked/>
    <w:rsid w:val="009519AA"/>
    <w:rPr>
      <w:b/>
      <w:bCs/>
    </w:rPr>
  </w:style>
  <w:style w:type="character" w:customStyle="1" w:styleId="CommentSubjectChar">
    <w:name w:val="Comment Subject Char"/>
    <w:basedOn w:val="CommentTextChar"/>
    <w:link w:val="CommentSubject"/>
    <w:semiHidden/>
    <w:rsid w:val="009519AA"/>
    <w:rPr>
      <w:rFonts w:asciiTheme="minorHAnsi" w:eastAsiaTheme="minorHAnsi" w:hAnsiTheme="minorHAnsi" w:cstheme="minorBidi"/>
      <w:b/>
      <w:bCs/>
    </w:rPr>
  </w:style>
  <w:style w:type="paragraph" w:styleId="ListParagraph">
    <w:name w:val="List Paragraph"/>
    <w:basedOn w:val="Normal"/>
    <w:uiPriority w:val="34"/>
    <w:qFormat/>
    <w:locked/>
    <w:rsid w:val="006C4A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6178405">
      <w:bodyDiv w:val="1"/>
      <w:marLeft w:val="0"/>
      <w:marRight w:val="0"/>
      <w:marTop w:val="0"/>
      <w:marBottom w:val="0"/>
      <w:divBdr>
        <w:top w:val="none" w:sz="0" w:space="0" w:color="auto"/>
        <w:left w:val="none" w:sz="0" w:space="0" w:color="auto"/>
        <w:bottom w:val="none" w:sz="0" w:space="0" w:color="auto"/>
        <w:right w:val="none" w:sz="0" w:space="0" w:color="auto"/>
      </w:divBdr>
      <w:divsChild>
        <w:div w:id="1938831986">
          <w:marLeft w:val="0"/>
          <w:marRight w:val="0"/>
          <w:marTop w:val="0"/>
          <w:marBottom w:val="0"/>
          <w:divBdr>
            <w:top w:val="none" w:sz="0" w:space="0" w:color="auto"/>
            <w:left w:val="none" w:sz="0" w:space="0" w:color="auto"/>
            <w:bottom w:val="none" w:sz="0" w:space="0" w:color="auto"/>
            <w:right w:val="none" w:sz="0" w:space="0" w:color="auto"/>
          </w:divBdr>
          <w:divsChild>
            <w:div w:id="956525528">
              <w:marLeft w:val="0"/>
              <w:marRight w:val="0"/>
              <w:marTop w:val="0"/>
              <w:marBottom w:val="0"/>
              <w:divBdr>
                <w:top w:val="none" w:sz="0" w:space="0" w:color="auto"/>
                <w:left w:val="none" w:sz="0" w:space="0" w:color="auto"/>
                <w:bottom w:val="none" w:sz="0" w:space="0" w:color="auto"/>
                <w:right w:val="none" w:sz="0" w:space="0" w:color="auto"/>
              </w:divBdr>
              <w:divsChild>
                <w:div w:id="1112363535">
                  <w:marLeft w:val="0"/>
                  <w:marRight w:val="0"/>
                  <w:marTop w:val="0"/>
                  <w:marBottom w:val="0"/>
                  <w:divBdr>
                    <w:top w:val="none" w:sz="0" w:space="0" w:color="auto"/>
                    <w:left w:val="single" w:sz="6" w:space="31" w:color="D2D2D2"/>
                    <w:bottom w:val="none" w:sz="0" w:space="0" w:color="auto"/>
                    <w:right w:val="none" w:sz="0" w:space="0" w:color="auto"/>
                  </w:divBdr>
                </w:div>
              </w:divsChild>
            </w:div>
          </w:divsChild>
        </w:div>
      </w:divsChild>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3.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4.xml><?xml version="1.0" encoding="utf-8"?>
<ds:datastoreItem xmlns:ds="http://schemas.openxmlformats.org/officeDocument/2006/customXml" ds:itemID="{1B0AFB64-BB90-4D40-9C9C-3D460E9E2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2013</TotalTime>
  <Pages>12</Pages>
  <Words>3591</Words>
  <Characters>20470</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24013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92</cp:revision>
  <cp:lastPrinted>2012-09-27T18:23:00Z</cp:lastPrinted>
  <dcterms:created xsi:type="dcterms:W3CDTF">2014-05-21T00:09:00Z</dcterms:created>
  <dcterms:modified xsi:type="dcterms:W3CDTF">2014-06-04T22:27:00Z</dcterms:modified>
</cp:coreProperties>
</file>