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5AB07BC5" w:rsidR="00C503D6" w:rsidRDefault="00C503D6" w:rsidP="00562486">
      <w:pPr>
        <w:pStyle w:val="BodyTextFirst"/>
      </w:pPr>
      <w:r>
        <w:t>Ah, security.</w:t>
      </w:r>
      <w:r w:rsidR="00562486">
        <w:t xml:space="preserve"> </w:t>
      </w:r>
      <w:r>
        <w:t>You knew you’d get here eventually. Security is one of those areas in the architecture that can become wildly complex before you know it. People are counting on you to get it right</w:t>
      </w:r>
      <w:r w:rsidR="00562486">
        <w:t xml:space="preserve">, </w:t>
      </w:r>
      <w:r>
        <w:t>with no margin for error. Lawsuits happen and companies go under when security is implemented poorly. You simply can’t afford to mess it up!</w:t>
      </w:r>
    </w:p>
    <w:p w14:paraId="1F892F8E" w14:textId="3634EA25" w:rsidR="006D183D" w:rsidRDefault="00C503D6" w:rsidP="00E31FD8">
      <w:pPr>
        <w:pStyle w:val="BodyTextCont"/>
      </w:pPr>
      <w:r>
        <w:t xml:space="preserve">Fortunately, because </w:t>
      </w:r>
      <w:r w:rsidR="00562486">
        <w:t xml:space="preserve">we </w:t>
      </w:r>
      <w:r>
        <w:t xml:space="preserve">are dealing with a </w:t>
      </w:r>
      <w:proofErr w:type="spellStart"/>
      <w:r>
        <w:t>RESTful</w:t>
      </w:r>
      <w:proofErr w:type="spellEnd"/>
      <w:r>
        <w:t xml:space="preserve">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p>
    <w:p w14:paraId="4A308803" w14:textId="77777777" w:rsidR="00C503D6" w:rsidRDefault="00C503D6" w:rsidP="00C503D6">
      <w:pPr>
        <w:pStyle w:val="Heading1"/>
      </w:pPr>
      <w:r>
        <w:t>The Main Idea</w:t>
      </w:r>
    </w:p>
    <w:p w14:paraId="44861054" w14:textId="346D6C3F"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two more scenarios so that we can more fully illustrate the design and implementation of security in the context of a service built using ASP.NET Web </w:t>
      </w:r>
      <w:proofErr w:type="spellStart"/>
      <w:proofErr w:type="gramStart"/>
      <w:r>
        <w:t>Api</w:t>
      </w:r>
      <w:proofErr w:type="spellEnd"/>
      <w:proofErr w:type="gramEnd"/>
      <w:r>
        <w:t>. Table 6-1 summarizes the scenarios we will cover in this chapter:</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77777777" w:rsidR="006228F4" w:rsidRPr="006228F4" w:rsidRDefault="006228F4" w:rsidP="006228F4">
            <w:pPr>
              <w:pStyle w:val="TableText"/>
              <w:rPr>
                <w:rStyle w:val="CodeInline"/>
              </w:rPr>
            </w:pPr>
            <w:r w:rsidRPr="006228F4">
              <w:rPr>
                <w:rStyle w:val="CodeInline"/>
              </w:rPr>
              <w:t>Start, complete, or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lastRenderedPageBreak/>
        <w:t>Authentication</w:t>
      </w:r>
    </w:p>
    <w:p w14:paraId="48752909" w14:textId="542AEC24"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t xml:space="preserve"> credentials. </w:t>
      </w:r>
      <w:r w:rsidR="00FD446F">
        <w:t>In order to do so,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66DD828E" w:rsidR="00C503D6" w:rsidRPr="00C503D6" w:rsidRDefault="00C503D6" w:rsidP="00D921B2">
            <w:pPr>
              <w:pStyle w:val="TableText"/>
            </w:pPr>
            <w:r>
              <w:t xml:space="preserve">Relies on </w:t>
            </w:r>
            <w:r w:rsidRPr="00C503D6">
              <w:t>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7777777"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w:t>
            </w:r>
            <w:proofErr w:type="spellStart"/>
            <w:r w:rsidRPr="00C503D6">
              <w:t>OpenID</w:t>
            </w:r>
            <w:proofErr w:type="spellEnd"/>
            <w:r w:rsidRPr="00C503D6">
              <w:t xml:space="preserve">).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132AA691" w:rsidR="00876E72" w:rsidRDefault="00876E72" w:rsidP="001C06DF">
            <w:pPr>
              <w:pStyle w:val="TableText"/>
            </w:pPr>
            <w:r>
              <w:t>Here's how it works:</w:t>
            </w:r>
          </w:p>
          <w:p w14:paraId="666B4F4E" w14:textId="77777777" w:rsidR="00876E72" w:rsidRDefault="00876E72" w:rsidP="001C06DF">
            <w:pPr>
              <w:pStyle w:val="TableText"/>
            </w:pPr>
          </w:p>
          <w:p w14:paraId="3F4071D5" w14:textId="0E4ED7D2" w:rsidR="00C503D6" w:rsidRPr="00C503D6" w:rsidRDefault="00C503D6" w:rsidP="00876E72">
            <w:pPr>
              <w:pStyle w:val="TableText"/>
            </w:pPr>
            <w:r w:rsidRPr="00C503D6">
              <w:t xml:space="preserve">The caller first </w:t>
            </w:r>
            <w:r w:rsidR="006059D8">
              <w:t>verifies</w:t>
            </w:r>
            <w:r w:rsidRPr="00C503D6">
              <w:t xml:space="preserve"> their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ccessful verification, the 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3650BC88"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proofErr w:type="gramStart"/>
      <w:r w:rsidR="00640A38">
        <w:t>None</w:t>
      </w:r>
      <w:proofErr w:type="gramEnd"/>
      <w:r w:rsidR="00640A38">
        <w:t xml:space="preserve"> option</w:t>
      </w:r>
      <w:r w:rsidR="00525BDC">
        <w:t xml:space="preserve"> </w:t>
      </w:r>
      <w:r w:rsidR="00640A38">
        <w:t>because we need to identify the caller and enforce permissions.</w:t>
      </w:r>
    </w:p>
    <w:p w14:paraId="231CA305" w14:textId="561D0F1F" w:rsidR="00640A38" w:rsidRDefault="00640A38" w:rsidP="00640A38">
      <w:pPr>
        <w:pStyle w:val="BodyTextCont"/>
      </w:pPr>
      <w:r>
        <w:lastRenderedPageBreak/>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A5ED925"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configuring SSL transport security is outside the scope of this book</w:t>
      </w:r>
      <w:r w:rsidRPr="00C503D6">
        <w:fldChar w:fldCharType="begin"/>
      </w:r>
      <w:r>
        <w:instrText xml:space="preserve"> XE "</w:instrText>
      </w:r>
      <w:r w:rsidRPr="00C503D6">
        <w:instrText>Security:authentication:utilize transport security</w:instrText>
      </w:r>
      <w:r>
        <w:instrText xml:space="preserve">" </w:instrText>
      </w:r>
      <w:r w:rsidRPr="00C503D6">
        <w:fldChar w:fldCharType="end"/>
      </w:r>
      <w:r w:rsidR="00AB2343">
        <w:t>, because we are striving to keep the focus on ASP.NET Web API.</w:t>
      </w:r>
    </w:p>
    <w:p w14:paraId="10341132" w14:textId="770F068B"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 xml:space="preserve">ou've probably heard of </w:t>
      </w:r>
      <w:proofErr w:type="spellStart"/>
      <w:r w:rsidR="008310D6">
        <w:t>OpenID</w:t>
      </w:r>
      <w:proofErr w:type="spellEnd"/>
      <w:r w:rsidR="00193DF1">
        <w:t xml:space="preserve"> and</w:t>
      </w:r>
      <w:r w:rsidR="007C2764">
        <w:t>/or</w:t>
      </w:r>
      <w:r w:rsidR="00193DF1">
        <w:t xml:space="preserve"> </w:t>
      </w:r>
      <w:proofErr w:type="spellStart"/>
      <w:r w:rsidR="00193DF1">
        <w:t>OAth</w:t>
      </w:r>
      <w:proofErr w:type="spellEnd"/>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7236D7E1"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caller,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5E3FBB"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proofErr w:type="spellStart"/>
            <w:r w:rsidRPr="002A7ECD">
              <w:rPr>
                <w:rStyle w:val="CodeInline"/>
              </w:rPr>
              <w:t>UserId</w:t>
            </w:r>
            <w:proofErr w:type="spellEnd"/>
          </w:p>
        </w:tc>
        <w:tc>
          <w:tcPr>
            <w:tcW w:w="6750" w:type="dxa"/>
          </w:tcPr>
          <w:p w14:paraId="231283ED" w14:textId="77777777" w:rsidR="00C503D6" w:rsidRPr="00C503D6" w:rsidRDefault="00C503D6" w:rsidP="00C503D6">
            <w:pPr>
              <w:pStyle w:val="TableText"/>
            </w:pPr>
            <w:proofErr w:type="spellStart"/>
            <w:r>
              <w:t>B</w:t>
            </w:r>
            <w:r w:rsidRPr="00C503D6">
              <w:t>Smith</w:t>
            </w:r>
            <w:proofErr w:type="spellEnd"/>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proofErr w:type="spellStart"/>
            <w:r w:rsidRPr="002A7ECD">
              <w:rPr>
                <w:rStyle w:val="CodeInline"/>
              </w:rPr>
              <w:t>Givenname</w:t>
            </w:r>
            <w:proofErr w:type="spellEnd"/>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24A8345E" w:rsidR="00C503D6" w:rsidRPr="00C503D6" w:rsidRDefault="003E6AA1" w:rsidP="00C503D6">
            <w:pPr>
              <w:pStyle w:val="TableText"/>
            </w:pPr>
            <w:proofErr w:type="spellStart"/>
            <w:r>
              <w:t>SeniorWorker</w:t>
            </w:r>
            <w:proofErr w:type="spellEnd"/>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lastRenderedPageBreak/>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F3568">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A42715">
      <w:pPr>
        <w:pStyle w:val="NumList"/>
      </w:pPr>
      <w:r>
        <w:t xml:space="preserve">The </w:t>
      </w:r>
      <w:r w:rsidR="001C06DF">
        <w:t xml:space="preserve">service verifies the </w:t>
      </w:r>
      <w:r>
        <w:t>user information.</w:t>
      </w:r>
      <w:r w:rsidR="001C06DF">
        <w:t xml:space="preserve"> </w:t>
      </w:r>
      <w:r w:rsidR="005C3EAB">
        <w:t>Note, h</w:t>
      </w:r>
      <w:r w:rsidR="001C06DF">
        <w:t xml:space="preserve">owever, in the case of token-based authentication, the trusted token </w:t>
      </w:r>
      <w:proofErr w:type="spellStart"/>
      <w:r w:rsidR="001C06DF">
        <w:t>isssuer</w:t>
      </w:r>
      <w:proofErr w:type="spellEnd"/>
      <w:r w:rsidR="001C06DF">
        <w:t xml:space="preserve">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755327AD" w:rsidR="00AF409C" w:rsidRDefault="00AF409C" w:rsidP="008C048D">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thread that contains the current user’s identity and associated claims (e.g., </w:t>
      </w:r>
      <w:proofErr w:type="spellStart"/>
      <w:r w:rsidR="002F6183" w:rsidRPr="00C503D6">
        <w:t>userId</w:t>
      </w:r>
      <w:proofErr w:type="spellEnd"/>
      <w:r w:rsidR="002F6183" w:rsidRPr="00C503D6">
        <w:t xml:space="preserve">, email, </w:t>
      </w:r>
      <w:proofErr w:type="spellStart"/>
      <w:r w:rsidR="002F6183" w:rsidRPr="00C503D6">
        <w:t>firstname</w:t>
      </w:r>
      <w:proofErr w:type="spellEnd"/>
      <w:r w:rsidR="002F6183" w:rsidRPr="00C503D6">
        <w:t xml:space="preserve">, </w:t>
      </w:r>
      <w:proofErr w:type="spellStart"/>
      <w:r w:rsidR="002F6183" w:rsidRPr="00C503D6">
        <w:t>lastname</w:t>
      </w:r>
      <w:proofErr w:type="spellEnd"/>
      <w:r w:rsidR="002F6183" w:rsidRPr="00C503D6">
        <w:t>, and roles).</w:t>
      </w:r>
      <w:r>
        <w:t xml:space="preserve"> Each web request executes on its own thread, so each request will execute within the con</w:t>
      </w:r>
      <w:r w:rsidR="005C3EAB">
        <w:t>text of the caller’s principal.</w:t>
      </w:r>
    </w:p>
    <w:p w14:paraId="553015F7" w14:textId="58649444" w:rsidR="002F6183" w:rsidRDefault="005C3EAB" w:rsidP="008C048D">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thread’s principal to determine if/how processing is allowed to continue. If processing is not allowed to continue, then the service will throw a security exception</w:t>
      </w:r>
      <w:r w:rsidR="009528C1">
        <w:t xml:space="preserve">. The security exception </w:t>
      </w:r>
      <w:r>
        <w:t xml:space="preserve">will be </w:t>
      </w:r>
      <w:r w:rsidR="009528C1">
        <w:t>communicated</w:t>
      </w:r>
      <w:r>
        <w:t xml:space="preserve"> 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proofErr w:type="spellStart"/>
      <w:r w:rsidRPr="00D53B4F">
        <w:rPr>
          <w:rStyle w:val="CodeInline"/>
        </w:rPr>
        <w:t>TasksController</w:t>
      </w:r>
      <w:proofErr w:type="spellEnd"/>
      <w:r>
        <w:t xml:space="preserve"> class' </w:t>
      </w:r>
      <w:proofErr w:type="spellStart"/>
      <w:r w:rsidRPr="00D53B4F">
        <w:rPr>
          <w:rStyle w:val="CodeInline"/>
        </w:rPr>
        <w:t>AddTask</w:t>
      </w:r>
      <w:proofErr w:type="spellEnd"/>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31467D7C" w:rsidR="00D53B4F" w:rsidRDefault="00526A58" w:rsidP="00D53B4F">
      <w:pPr>
        <w:pStyle w:val="BodyTextFirst"/>
      </w:pPr>
      <w:r>
        <w:t xml:space="preserve">Let's secure </w:t>
      </w:r>
      <w:proofErr w:type="spellStart"/>
      <w:r w:rsidRPr="00526A58">
        <w:rPr>
          <w:rStyle w:val="CodeInline"/>
        </w:rPr>
        <w:t>AddTask</w:t>
      </w:r>
      <w:proofErr w:type="spellEnd"/>
      <w:r>
        <w:t xml:space="preserve"> </w:t>
      </w:r>
      <w:r w:rsidR="00AD5253">
        <w:t xml:space="preserve">by </w:t>
      </w:r>
      <w:r w:rsidR="00D53B4F">
        <w:t>add</w:t>
      </w:r>
      <w:r w:rsidR="00AD5253">
        <w:t>ing</w:t>
      </w:r>
      <w:r w:rsidR="00D53B4F">
        <w:t xml:space="preserve"> an Authorize attribute</w:t>
      </w:r>
      <w:r>
        <w:t xml:space="preserve"> (i.e., an "authorization filter")</w:t>
      </w:r>
      <w:r w:rsidR="00D53B4F">
        <w:t xml:space="preserve"> to it as follows</w:t>
      </w:r>
      <w:r w:rsidR="00CA6E6E">
        <w:t>. Note that we are using the attribute to specify that the user must have a Manager role</w:t>
      </w:r>
      <w:r w:rsidR="00D53B4F">
        <w:t>:</w:t>
      </w: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00BAB5A7" w14:textId="7331442E" w:rsidR="0049757A" w:rsidRDefault="00AD5253" w:rsidP="00526A58">
      <w:pPr>
        <w:pStyle w:val="BodyTextCont"/>
      </w:pPr>
      <w:r>
        <w:t>Now, we'll repeat the POST demo from Chapter 5, just to see if anything has changed by this:</w:t>
      </w:r>
    </w:p>
    <w:p w14:paraId="5743C8B3" w14:textId="7212E0A2" w:rsidR="00AD5253" w:rsidRDefault="00AD5253" w:rsidP="00AD5253">
      <w:pPr>
        <w:pStyle w:val="CodeCaption"/>
      </w:pPr>
      <w:r>
        <w:lastRenderedPageBreak/>
        <w:t>POST</w:t>
      </w:r>
      <w:r>
        <w:t xml:space="preserve"> Request</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w:t>
      </w:r>
      <w:r>
        <w:t xml:space="preserve">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02CD228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proofErr w:type="spellStart"/>
      <w:proofErr w:type="gramStart"/>
      <w:r>
        <w:t>Api</w:t>
      </w:r>
      <w:proofErr w:type="spellEnd"/>
      <w:proofErr w:type="gramEnd"/>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t xml:space="preserve">attribute </w:t>
      </w:r>
      <w:r w:rsidR="006B2188">
        <w:t xml:space="preserve">on the </w:t>
      </w:r>
      <w:proofErr w:type="spellStart"/>
      <w:r w:rsidR="006B2188" w:rsidRPr="006B2188">
        <w:rPr>
          <w:rStyle w:val="CodeInline"/>
        </w:rPr>
        <w:t>AddTask</w:t>
      </w:r>
      <w:proofErr w:type="spellEnd"/>
      <w:r w:rsidR="006B2188">
        <w:t xml:space="preserve"> method.</w:t>
      </w:r>
      <w:r>
        <w:t xml:space="preserve"> </w:t>
      </w:r>
      <w:r w:rsidR="006B2188">
        <w:t xml:space="preserve">This causes it to ensure that a security principal containing a Manager role has been established on the thread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proofErr w:type="spellStart"/>
      <w:r w:rsidR="006A1E23" w:rsidRPr="006A1E23">
        <w:rPr>
          <w:rStyle w:val="CodeInline"/>
        </w:rPr>
        <w:t>AddTask</w:t>
      </w:r>
      <w:proofErr w:type="spellEnd"/>
      <w:r w:rsidR="00526A58">
        <w:t xml:space="preserve"> method,</w:t>
      </w:r>
      <w:r w:rsidR="006A1E23">
        <w:t xml:space="preserve"> it creates an error response (complete with the correct HTTP status code!), which it returns to the caller.</w:t>
      </w:r>
    </w:p>
    <w:p w14:paraId="764C16C7" w14:textId="627FF10A" w:rsidR="0049757A" w:rsidRDefault="006A1E23" w:rsidP="005957E5">
      <w:pPr>
        <w:pStyle w:val="BodyTextCont"/>
      </w:pPr>
      <w:r>
        <w:t>So now we've secured our action method</w:t>
      </w:r>
      <w:r w:rsidR="00526A58">
        <w:t xml:space="preserve">, but </w:t>
      </w:r>
      <w:r w:rsidR="00CA6E6E">
        <w:t xml:space="preserve">POST requests will always fail until </w:t>
      </w:r>
      <w:r w:rsidR="005957E5">
        <w:t xml:space="preserve">1) </w:t>
      </w:r>
      <w:r w:rsidR="00CA6E6E">
        <w:t xml:space="preserve">they contain information necessary to establish a principal with the Manager role, and </w:t>
      </w:r>
      <w:r w:rsidR="005957E5">
        <w:t xml:space="preserve">2) </w:t>
      </w:r>
      <w:r w:rsidR="00CA6E6E">
        <w:t xml:space="preserve">until we implement the code that actually uses that information to </w:t>
      </w:r>
      <w:r w:rsidR="005957E5">
        <w:t>build a principal and associate it with the current thread</w:t>
      </w:r>
      <w:r w:rsidR="00CA6E6E">
        <w:t>.</w:t>
      </w:r>
      <w:r w:rsidR="005957E5">
        <w:t xml:space="preserve"> Let's address this next…</w:t>
      </w:r>
    </w:p>
    <w:p w14:paraId="3E961DBC" w14:textId="77777777" w:rsidR="00C503D6" w:rsidRDefault="00C503D6" w:rsidP="00C503D6">
      <w:pPr>
        <w:pStyle w:val="Heading2"/>
      </w:pPr>
      <w:r>
        <w:t xml:space="preserve">The </w:t>
      </w:r>
      <w:r>
        <w:fldChar w:fldCharType="begin"/>
      </w:r>
      <w:r>
        <w:instrText xml:space="preserve"> XE "Security:</w:instrText>
      </w:r>
      <w:r w:rsidRPr="009416DC">
        <w:instrText>process setting:message handler</w:instrText>
      </w:r>
      <w:r>
        <w:instrText>" \t "</w:instrText>
      </w:r>
      <w:r w:rsidRPr="00C503D6">
        <w:instrText>See Message handler</w:instrText>
      </w:r>
      <w:r>
        <w:instrText xml:space="preserve">" </w:instrText>
      </w:r>
      <w:r>
        <w:fldChar w:fldCharType="end"/>
      </w:r>
      <w:r>
        <w:t>Message Handler</w:t>
      </w:r>
    </w:p>
    <w:p w14:paraId="614EE785" w14:textId="426D648D" w:rsidR="005957E5" w:rsidRDefault="005957E5" w:rsidP="008F4F9E">
      <w:pPr>
        <w:pStyle w:val="BodyTextFirst"/>
      </w:pPr>
      <w:r>
        <w:t xml:space="preserve">If you </w:t>
      </w:r>
      <w:r w:rsidR="008F4F9E">
        <w:t xml:space="preserve">review </w:t>
      </w:r>
      <w:r>
        <w:t xml:space="preserve">the simplified ASP.NET Web </w:t>
      </w:r>
      <w:proofErr w:type="spellStart"/>
      <w:proofErr w:type="gramStart"/>
      <w:r>
        <w:t>Api</w:t>
      </w:r>
      <w:proofErr w:type="spellEnd"/>
      <w:proofErr w:type="gramEnd"/>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it with the current thread.</w:t>
      </w:r>
      <w:r w:rsidR="008F4F9E">
        <w:t xml:space="preserve"> Remember, the principal must be established on the current thread before the authorization filter is hit, or else the request will be rejected (as we saw earlier).</w:t>
      </w:r>
    </w:p>
    <w:p w14:paraId="357263FA" w14:textId="49AEA6BC" w:rsidR="00F45CBC" w:rsidRDefault="00F45CBC" w:rsidP="00646FDB">
      <w:pPr>
        <w:pStyle w:val="BodyTextCont"/>
      </w:pPr>
      <w:r>
        <w:t xml:space="preserve">Before we implement our message handler, we need to add </w:t>
      </w:r>
      <w:r w:rsidR="00646FDB">
        <w:t>the security service that it delegates some of its principal-building responsibilities to (add the following types):</w:t>
      </w:r>
    </w:p>
    <w:p w14:paraId="4C3F56FC" w14:textId="47521FFD" w:rsidR="00646FDB" w:rsidRDefault="00646FDB" w:rsidP="00646FDB">
      <w:pPr>
        <w:pStyle w:val="CodeCaption"/>
      </w:pPr>
      <w:proofErr w:type="spellStart"/>
      <w:r>
        <w:t>ISecurityService</w:t>
      </w:r>
      <w:proofErr w:type="spellEnd"/>
      <w:r>
        <w:t xml:space="preserv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77777777" w:rsidR="00646FDB" w:rsidRPr="00646FDB" w:rsidRDefault="00646FDB" w:rsidP="00646FDB">
      <w:pPr>
        <w:pStyle w:val="Code"/>
      </w:pPr>
      <w:r w:rsidRPr="00646FDB">
        <w:t xml:space="preserve">    public interface </w:t>
      </w:r>
      <w:proofErr w:type="spellStart"/>
      <w:r w:rsidRPr="00646FDB">
        <w:t>ISecurityService</w:t>
      </w:r>
      <w:proofErr w:type="spellEnd"/>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w:t>
      </w:r>
      <w:proofErr w:type="spellStart"/>
      <w:r w:rsidRPr="00646FDB">
        <w:t>bool</w:t>
      </w:r>
      <w:proofErr w:type="spellEnd"/>
      <w:r w:rsidRPr="00646FDB">
        <w:t xml:space="preserve"> </w:t>
      </w:r>
      <w:proofErr w:type="spellStart"/>
      <w:r w:rsidRPr="00646FDB">
        <w:t>SetPrincipal</w:t>
      </w:r>
      <w:proofErr w:type="spellEnd"/>
      <w:r w:rsidRPr="00646FDB">
        <w:t>(string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63C70498" w:rsidR="00646FDB" w:rsidRDefault="00646FDB" w:rsidP="00646FDB">
      <w:pPr>
        <w:pStyle w:val="CodeCaption"/>
      </w:pPr>
      <w:proofErr w:type="spellStart"/>
      <w:r>
        <w:lastRenderedPageBreak/>
        <w:t>SecurityService</w:t>
      </w:r>
      <w:proofErr w:type="spellEnd"/>
      <w:r>
        <w:t xml:space="preserve"> Class</w:t>
      </w:r>
    </w:p>
    <w:p w14:paraId="21CAA305" w14:textId="77777777" w:rsidR="00646FDB" w:rsidRPr="00646FDB" w:rsidRDefault="00646FDB" w:rsidP="00646FDB">
      <w:pPr>
        <w:pStyle w:val="Code"/>
      </w:pPr>
      <w:r w:rsidRPr="00646FDB">
        <w:t xml:space="preserve">using </w:t>
      </w:r>
      <w:proofErr w:type="spellStart"/>
      <w:r w:rsidRPr="00646FDB">
        <w:t>System.Security.Claims</w:t>
      </w:r>
      <w:proofErr w:type="spellEnd"/>
      <w:r w:rsidRPr="00646FDB">
        <w:t>;</w:t>
      </w:r>
    </w:p>
    <w:p w14:paraId="75DCCDE1" w14:textId="77777777" w:rsidR="00646FDB" w:rsidRPr="00646FDB" w:rsidRDefault="00646FDB" w:rsidP="00646FDB">
      <w:pPr>
        <w:pStyle w:val="Code"/>
      </w:pPr>
      <w:r w:rsidRPr="00646FDB">
        <w:t xml:space="preserve">using </w:t>
      </w:r>
      <w:proofErr w:type="spellStart"/>
      <w:r w:rsidRPr="00646FDB">
        <w:t>System.Security.Principal</w:t>
      </w:r>
      <w:proofErr w:type="spellEnd"/>
      <w:r w:rsidRPr="00646FDB">
        <w:t>;</w:t>
      </w:r>
    </w:p>
    <w:p w14:paraId="32D3337D" w14:textId="77777777" w:rsidR="00646FDB" w:rsidRPr="00646FDB" w:rsidRDefault="00646FDB" w:rsidP="00646FDB">
      <w:pPr>
        <w:pStyle w:val="Code"/>
      </w:pPr>
      <w:r w:rsidRPr="00646FDB">
        <w:t xml:space="preserve">using </w:t>
      </w:r>
      <w:proofErr w:type="spellStart"/>
      <w:r w:rsidRPr="00646FDB">
        <w:t>System.Threading</w:t>
      </w:r>
      <w:proofErr w:type="spellEnd"/>
      <w:r w:rsidRPr="00646FDB">
        <w:t>;</w:t>
      </w:r>
    </w:p>
    <w:p w14:paraId="6B6B1AE6" w14:textId="77777777" w:rsidR="00646FDB" w:rsidRPr="00646FDB" w:rsidRDefault="00646FDB" w:rsidP="00646FDB">
      <w:pPr>
        <w:pStyle w:val="Code"/>
      </w:pPr>
      <w:r w:rsidRPr="00646FDB">
        <w:t xml:space="preserve">using </w:t>
      </w:r>
      <w:proofErr w:type="spellStart"/>
      <w:r w:rsidRPr="00646FDB">
        <w:t>System.Web</w:t>
      </w:r>
      <w:proofErr w:type="spellEnd"/>
      <w:r w:rsidRPr="00646FDB">
        <w:t>;</w:t>
      </w:r>
    </w:p>
    <w:p w14:paraId="06F3D741" w14:textId="77777777" w:rsidR="00646FDB" w:rsidRPr="00646FDB" w:rsidRDefault="00646FDB" w:rsidP="00646FDB">
      <w:pPr>
        <w:pStyle w:val="Code"/>
      </w:pPr>
      <w:r w:rsidRPr="00646FDB">
        <w:t>using log4net;</w:t>
      </w:r>
    </w:p>
    <w:p w14:paraId="53958917" w14:textId="77777777" w:rsidR="00646FDB" w:rsidRPr="00646FDB" w:rsidRDefault="00646FDB" w:rsidP="00646FDB">
      <w:pPr>
        <w:pStyle w:val="Code"/>
      </w:pPr>
      <w:r w:rsidRPr="00646FDB">
        <w:t xml:space="preserve">using </w:t>
      </w:r>
      <w:proofErr w:type="spellStart"/>
      <w:r w:rsidRPr="00646FDB">
        <w:t>NHibernate</w:t>
      </w:r>
      <w:proofErr w:type="spellEnd"/>
      <w:r w:rsidRPr="00646FDB">
        <w:t>;</w:t>
      </w:r>
    </w:p>
    <w:p w14:paraId="2AB92534" w14:textId="77777777" w:rsidR="00646FDB" w:rsidRPr="00646FDB" w:rsidRDefault="00646FDB" w:rsidP="00646FDB">
      <w:pPr>
        <w:pStyle w:val="Code"/>
      </w:pPr>
      <w:r w:rsidRPr="00646FDB">
        <w:t>using WebApi2Book.Common;</w:t>
      </w:r>
    </w:p>
    <w:p w14:paraId="1BD4FA4F" w14:textId="77777777" w:rsidR="00646FDB" w:rsidRPr="00646FDB" w:rsidRDefault="00646FDB" w:rsidP="00646FDB">
      <w:pPr>
        <w:pStyle w:val="Code"/>
      </w:pPr>
      <w:r w:rsidRPr="00646FDB">
        <w:t>using WebApi2Book.Common.Logging;</w:t>
      </w:r>
    </w:p>
    <w:p w14:paraId="549367F0" w14:textId="77777777" w:rsidR="00646FDB" w:rsidRPr="00646FDB" w:rsidRDefault="00646FDB" w:rsidP="00646FDB">
      <w:pPr>
        <w:pStyle w:val="Code"/>
      </w:pPr>
      <w:r w:rsidRPr="00646FDB">
        <w:t>using WebApi2Book.Data.Entities;</w:t>
      </w:r>
    </w:p>
    <w:p w14:paraId="360747B7" w14:textId="77777777" w:rsidR="00646FDB" w:rsidRPr="00646FDB" w:rsidRDefault="00646FDB" w:rsidP="00646FDB">
      <w:pPr>
        <w:pStyle w:val="Code"/>
      </w:pPr>
      <w:r w:rsidRPr="00646FDB">
        <w:t>using WebApi2Book.Web.Common;</w:t>
      </w:r>
    </w:p>
    <w:p w14:paraId="5057160A" w14:textId="77777777" w:rsidR="00646FDB" w:rsidRPr="00646FDB" w:rsidRDefault="00646FDB" w:rsidP="00646FDB">
      <w:pPr>
        <w:pStyle w:val="Code"/>
      </w:pPr>
    </w:p>
    <w:p w14:paraId="37F56050" w14:textId="77777777" w:rsidR="00646FDB" w:rsidRPr="00646FDB" w:rsidRDefault="00646FDB" w:rsidP="00646FDB">
      <w:pPr>
        <w:pStyle w:val="Code"/>
      </w:pPr>
      <w:r w:rsidRPr="00646FDB">
        <w:t>namespace WebApi2Book.Web.Api.Security</w:t>
      </w:r>
    </w:p>
    <w:p w14:paraId="5B7CBF5E" w14:textId="77777777" w:rsidR="00646FDB" w:rsidRPr="00646FDB" w:rsidRDefault="00646FDB" w:rsidP="00646FDB">
      <w:pPr>
        <w:pStyle w:val="Code"/>
      </w:pPr>
      <w:r w:rsidRPr="00646FDB">
        <w:t>{</w:t>
      </w:r>
    </w:p>
    <w:p w14:paraId="5BC65EFA" w14:textId="77777777" w:rsidR="00646FDB" w:rsidRPr="00646FDB" w:rsidRDefault="00646FDB" w:rsidP="00646FDB">
      <w:pPr>
        <w:pStyle w:val="Code"/>
      </w:pPr>
      <w:r w:rsidRPr="00646FDB">
        <w:t xml:space="preserve">    public class </w:t>
      </w:r>
      <w:proofErr w:type="spellStart"/>
      <w:r w:rsidRPr="00646FDB">
        <w:t>SecurityService</w:t>
      </w:r>
      <w:proofErr w:type="spellEnd"/>
      <w:r w:rsidRPr="00646FDB">
        <w:t xml:space="preserve"> : </w:t>
      </w:r>
      <w:proofErr w:type="spellStart"/>
      <w:r w:rsidRPr="00646FDB">
        <w:t>ISecurityService</w:t>
      </w:r>
      <w:proofErr w:type="spellEnd"/>
    </w:p>
    <w:p w14:paraId="643670E3" w14:textId="77777777" w:rsidR="00646FDB" w:rsidRPr="00646FDB" w:rsidRDefault="00646FDB" w:rsidP="00646FDB">
      <w:pPr>
        <w:pStyle w:val="Code"/>
      </w:pPr>
      <w:r w:rsidRPr="00646FDB">
        <w:t xml:space="preserve">    {</w:t>
      </w:r>
    </w:p>
    <w:p w14:paraId="1795AD07" w14:textId="77777777" w:rsidR="00646FDB" w:rsidRPr="00646FDB" w:rsidRDefault="00646FDB" w:rsidP="00646FDB">
      <w:pPr>
        <w:pStyle w:val="Code"/>
      </w:pPr>
      <w:r w:rsidRPr="00646FDB">
        <w:t xml:space="preserve">        private </w:t>
      </w:r>
      <w:proofErr w:type="spellStart"/>
      <w:r w:rsidRPr="00646FDB">
        <w:t>readonly</w:t>
      </w:r>
      <w:proofErr w:type="spellEnd"/>
      <w:r w:rsidRPr="00646FDB">
        <w:t xml:space="preserve"> </w:t>
      </w:r>
      <w:proofErr w:type="spellStart"/>
      <w:r w:rsidRPr="00646FDB">
        <w:t>ILog</w:t>
      </w:r>
      <w:proofErr w:type="spellEnd"/>
      <w:r w:rsidRPr="00646FDB">
        <w:t xml:space="preserve"> _log;</w:t>
      </w:r>
    </w:p>
    <w:p w14:paraId="641BA2FB" w14:textId="77777777" w:rsidR="00646FDB" w:rsidRPr="00646FDB" w:rsidRDefault="00646FDB" w:rsidP="00646FDB">
      <w:pPr>
        <w:pStyle w:val="Code"/>
      </w:pPr>
    </w:p>
    <w:p w14:paraId="1348754A" w14:textId="77777777" w:rsidR="00646FDB" w:rsidRPr="00646FDB" w:rsidRDefault="00646FDB" w:rsidP="00646FDB">
      <w:pPr>
        <w:pStyle w:val="Code"/>
      </w:pPr>
      <w:r w:rsidRPr="00646FDB">
        <w:t xml:space="preserve">        public </w:t>
      </w:r>
      <w:proofErr w:type="spellStart"/>
      <w:r w:rsidRPr="00646FDB">
        <w:t>SecurityService</w:t>
      </w:r>
      <w:proofErr w:type="spellEnd"/>
      <w:r w:rsidRPr="00646FDB">
        <w:t>(</w:t>
      </w:r>
      <w:proofErr w:type="spellStart"/>
      <w:r w:rsidRPr="00646FDB">
        <w:t>ILogManager</w:t>
      </w:r>
      <w:proofErr w:type="spellEnd"/>
      <w:r w:rsidRPr="00646FDB">
        <w:t xml:space="preserve"> </w:t>
      </w:r>
      <w:proofErr w:type="spellStart"/>
      <w:r w:rsidRPr="00646FDB">
        <w:t>logManager</w:t>
      </w:r>
      <w:proofErr w:type="spellEnd"/>
      <w:r w:rsidRPr="00646FDB">
        <w:t>)</w:t>
      </w:r>
    </w:p>
    <w:p w14:paraId="5DC86642" w14:textId="77777777" w:rsidR="00646FDB" w:rsidRPr="00646FDB" w:rsidRDefault="00646FDB" w:rsidP="00646FDB">
      <w:pPr>
        <w:pStyle w:val="Code"/>
      </w:pPr>
      <w:r w:rsidRPr="00646FDB">
        <w:t xml:space="preserve">        {</w:t>
      </w:r>
    </w:p>
    <w:p w14:paraId="6C07CBAA" w14:textId="77777777" w:rsidR="00646FDB" w:rsidRPr="00646FDB" w:rsidRDefault="00646FDB" w:rsidP="00646FDB">
      <w:pPr>
        <w:pStyle w:val="Code"/>
      </w:pPr>
      <w:r w:rsidRPr="00646FDB">
        <w:t xml:space="preserve">            _log = </w:t>
      </w:r>
      <w:proofErr w:type="spellStart"/>
      <w:r w:rsidRPr="00646FDB">
        <w:t>logManager.GetLog</w:t>
      </w:r>
      <w:proofErr w:type="spellEnd"/>
      <w:r w:rsidRPr="00646FDB">
        <w:t>(</w:t>
      </w:r>
      <w:proofErr w:type="spellStart"/>
      <w:r w:rsidRPr="00646FDB">
        <w:t>typeof</w:t>
      </w:r>
      <w:proofErr w:type="spellEnd"/>
      <w:r w:rsidRPr="00646FDB">
        <w:t xml:space="preserve"> (</w:t>
      </w:r>
      <w:proofErr w:type="spellStart"/>
      <w:r w:rsidRPr="00646FDB">
        <w:t>SecurityService</w:t>
      </w:r>
      <w:proofErr w:type="spellEnd"/>
      <w:r w:rsidRPr="00646FDB">
        <w:t>));</w:t>
      </w:r>
    </w:p>
    <w:p w14:paraId="021D22DC" w14:textId="77777777" w:rsidR="00646FDB" w:rsidRPr="00646FDB" w:rsidRDefault="00646FDB" w:rsidP="00646FDB">
      <w:pPr>
        <w:pStyle w:val="Code"/>
      </w:pPr>
      <w:r w:rsidRPr="00646FDB">
        <w:t xml:space="preserve">        }</w:t>
      </w:r>
    </w:p>
    <w:p w14:paraId="32CF0D31" w14:textId="77777777" w:rsidR="00646FDB" w:rsidRPr="00646FDB" w:rsidRDefault="00646FDB" w:rsidP="00646FDB">
      <w:pPr>
        <w:pStyle w:val="Code"/>
      </w:pPr>
    </w:p>
    <w:p w14:paraId="4C39DE47" w14:textId="77777777" w:rsidR="00646FDB" w:rsidRPr="00646FDB" w:rsidRDefault="00646FDB" w:rsidP="00646FDB">
      <w:pPr>
        <w:pStyle w:val="Code"/>
      </w:pPr>
      <w:r w:rsidRPr="00646FDB">
        <w:t xml:space="preserve">        public virtual </w:t>
      </w:r>
      <w:proofErr w:type="spellStart"/>
      <w:r w:rsidRPr="00646FDB">
        <w:t>ISession</w:t>
      </w:r>
      <w:proofErr w:type="spellEnd"/>
      <w:r w:rsidRPr="00646FDB">
        <w:t xml:space="preserve"> Session</w:t>
      </w:r>
    </w:p>
    <w:p w14:paraId="63113397" w14:textId="77777777" w:rsidR="00646FDB" w:rsidRPr="00646FDB" w:rsidRDefault="00646FDB" w:rsidP="00646FDB">
      <w:pPr>
        <w:pStyle w:val="Code"/>
      </w:pPr>
      <w:r w:rsidRPr="00646FDB">
        <w:t xml:space="preserve">        {</w:t>
      </w:r>
    </w:p>
    <w:p w14:paraId="25F513FB" w14:textId="77777777" w:rsidR="00646FDB" w:rsidRPr="00646FDB" w:rsidRDefault="00646FDB" w:rsidP="00646FDB">
      <w:pPr>
        <w:pStyle w:val="Code"/>
      </w:pPr>
      <w:r w:rsidRPr="00646FDB">
        <w:t xml:space="preserve">            get { return </w:t>
      </w:r>
      <w:proofErr w:type="spellStart"/>
      <w:r w:rsidRPr="00646FDB">
        <w:t>WebContainerManager.Get</w:t>
      </w:r>
      <w:proofErr w:type="spellEnd"/>
      <w:r w:rsidRPr="00646FDB">
        <w:t>&lt;</w:t>
      </w:r>
      <w:proofErr w:type="spellStart"/>
      <w:r w:rsidRPr="00646FDB">
        <w:t>ISession</w:t>
      </w:r>
      <w:proofErr w:type="spellEnd"/>
      <w:r w:rsidRPr="00646FDB">
        <w:t>&gt;(); }</w:t>
      </w:r>
    </w:p>
    <w:p w14:paraId="460C3BC8" w14:textId="77777777" w:rsidR="00646FDB" w:rsidRPr="00646FDB" w:rsidRDefault="00646FDB" w:rsidP="00646FDB">
      <w:pPr>
        <w:pStyle w:val="Code"/>
      </w:pPr>
      <w:r w:rsidRPr="00646FDB">
        <w:t xml:space="preserve">        }</w:t>
      </w:r>
    </w:p>
    <w:p w14:paraId="5E5E38F4" w14:textId="77777777" w:rsidR="00646FDB" w:rsidRPr="00646FDB" w:rsidRDefault="00646FDB" w:rsidP="00646FDB">
      <w:pPr>
        <w:pStyle w:val="Code"/>
      </w:pPr>
    </w:p>
    <w:p w14:paraId="5FBBC58D" w14:textId="77777777" w:rsidR="00646FDB" w:rsidRPr="00646FDB" w:rsidRDefault="00646FDB" w:rsidP="00646FDB">
      <w:pPr>
        <w:pStyle w:val="Code"/>
      </w:pPr>
      <w:r w:rsidRPr="00646FDB">
        <w:t xml:space="preserve">        /// &lt;summary&gt;</w:t>
      </w:r>
    </w:p>
    <w:p w14:paraId="4196950E" w14:textId="77777777" w:rsidR="00646FDB" w:rsidRPr="00646FDB" w:rsidRDefault="00646FDB" w:rsidP="00646FDB">
      <w:pPr>
        <w:pStyle w:val="Code"/>
      </w:pPr>
      <w:r w:rsidRPr="00646FDB">
        <w:t xml:space="preserve">        ///     An over-simplified method to validate the credentials and set the principal.</w:t>
      </w:r>
    </w:p>
    <w:p w14:paraId="48E103F7" w14:textId="77777777" w:rsidR="00646FDB" w:rsidRPr="00646FDB" w:rsidRDefault="00646FDB" w:rsidP="00646FDB">
      <w:pPr>
        <w:pStyle w:val="Code"/>
      </w:pPr>
      <w:r w:rsidRPr="00646FDB">
        <w:t xml:space="preserve">        /// &lt;/summary&gt;</w:t>
      </w:r>
    </w:p>
    <w:p w14:paraId="7B61F850" w14:textId="77777777" w:rsidR="00646FDB" w:rsidRPr="00646FDB" w:rsidRDefault="00646FDB" w:rsidP="00646FDB">
      <w:pPr>
        <w:pStyle w:val="Code"/>
      </w:pPr>
      <w:r w:rsidRPr="00646FDB">
        <w:t xml:space="preserve">        /// &lt;</w:t>
      </w:r>
      <w:proofErr w:type="spellStart"/>
      <w:r w:rsidRPr="00646FDB">
        <w:t>param</w:t>
      </w:r>
      <w:proofErr w:type="spellEnd"/>
      <w:r w:rsidRPr="00646FDB">
        <w:t xml:space="preserve"> name="username"&gt;The username.&lt;/</w:t>
      </w:r>
      <w:proofErr w:type="spellStart"/>
      <w:r w:rsidRPr="00646FDB">
        <w:t>param</w:t>
      </w:r>
      <w:proofErr w:type="spellEnd"/>
      <w:r w:rsidRPr="00646FDB">
        <w:t>&gt;</w:t>
      </w:r>
    </w:p>
    <w:p w14:paraId="7880103E" w14:textId="77777777" w:rsidR="00646FDB" w:rsidRPr="00646FDB" w:rsidRDefault="00646FDB" w:rsidP="00646FDB">
      <w:pPr>
        <w:pStyle w:val="Code"/>
      </w:pPr>
      <w:r w:rsidRPr="00646FDB">
        <w:t xml:space="preserve">        /// &lt;</w:t>
      </w:r>
      <w:proofErr w:type="spellStart"/>
      <w:r w:rsidRPr="00646FDB">
        <w:t>param</w:t>
      </w:r>
      <w:proofErr w:type="spellEnd"/>
      <w:r w:rsidRPr="00646FDB">
        <w:t xml:space="preserve"> name="password"&gt;Ignored in this implementation.&lt;/</w:t>
      </w:r>
      <w:proofErr w:type="spellStart"/>
      <w:r w:rsidRPr="00646FDB">
        <w:t>param</w:t>
      </w:r>
      <w:proofErr w:type="spellEnd"/>
      <w:r w:rsidRPr="00646FDB">
        <w:t>&gt;</w:t>
      </w:r>
    </w:p>
    <w:p w14:paraId="63FC0C0A" w14:textId="77777777" w:rsidR="00646FDB" w:rsidRPr="00646FDB" w:rsidRDefault="00646FDB" w:rsidP="00646FDB">
      <w:pPr>
        <w:pStyle w:val="Code"/>
      </w:pPr>
      <w:r w:rsidRPr="00646FDB">
        <w:t xml:space="preserve">        /// &lt;returns&gt;true if the user was found; otherwise, false&lt;/returns&gt;</w:t>
      </w:r>
    </w:p>
    <w:p w14:paraId="5766BCAA" w14:textId="77777777" w:rsidR="00646FDB" w:rsidRPr="00646FDB" w:rsidRDefault="00646FDB" w:rsidP="00646FDB">
      <w:pPr>
        <w:pStyle w:val="Code"/>
      </w:pPr>
      <w:r w:rsidRPr="00646FDB">
        <w:t xml:space="preserve">        public </w:t>
      </w:r>
      <w:proofErr w:type="spellStart"/>
      <w:r w:rsidRPr="00646FDB">
        <w:t>bool</w:t>
      </w:r>
      <w:proofErr w:type="spellEnd"/>
      <w:r w:rsidRPr="00646FDB">
        <w:t xml:space="preserve"> </w:t>
      </w:r>
      <w:proofErr w:type="spellStart"/>
      <w:r w:rsidRPr="00646FDB">
        <w:t>SetPrincipal</w:t>
      </w:r>
      <w:proofErr w:type="spellEnd"/>
      <w:r w:rsidRPr="00646FDB">
        <w:t>(string username, string password)</w:t>
      </w:r>
    </w:p>
    <w:p w14:paraId="1B60A837" w14:textId="77777777" w:rsidR="00646FDB" w:rsidRPr="00646FDB" w:rsidRDefault="00646FDB" w:rsidP="00646FDB">
      <w:pPr>
        <w:pStyle w:val="Code"/>
      </w:pPr>
      <w:r w:rsidRPr="00646FDB">
        <w:t xml:space="preserve">        {</w:t>
      </w:r>
    </w:p>
    <w:p w14:paraId="66221361" w14:textId="77777777" w:rsidR="00646FDB" w:rsidRPr="00646FDB" w:rsidRDefault="00646FDB" w:rsidP="00646FDB">
      <w:pPr>
        <w:pStyle w:val="Code"/>
      </w:pPr>
      <w:r w:rsidRPr="00646FDB">
        <w:t xml:space="preserve">            </w:t>
      </w:r>
      <w:proofErr w:type="spellStart"/>
      <w:r w:rsidRPr="00646FDB">
        <w:t>var</w:t>
      </w:r>
      <w:proofErr w:type="spellEnd"/>
      <w:r w:rsidRPr="00646FDB">
        <w:t xml:space="preserve"> user = </w:t>
      </w:r>
      <w:proofErr w:type="spellStart"/>
      <w:r w:rsidRPr="00646FDB">
        <w:t>GetUser</w:t>
      </w:r>
      <w:proofErr w:type="spellEnd"/>
      <w:r w:rsidRPr="00646FDB">
        <w:t>(username);</w:t>
      </w:r>
    </w:p>
    <w:p w14:paraId="444E626E" w14:textId="77777777" w:rsidR="00646FDB" w:rsidRPr="00646FDB" w:rsidRDefault="00646FDB" w:rsidP="00646FDB">
      <w:pPr>
        <w:pStyle w:val="Code"/>
      </w:pPr>
    </w:p>
    <w:p w14:paraId="0E22E8E9" w14:textId="77777777" w:rsidR="00646FDB" w:rsidRPr="00646FDB" w:rsidRDefault="00646FDB" w:rsidP="00646FDB">
      <w:pPr>
        <w:pStyle w:val="Code"/>
      </w:pPr>
      <w:r w:rsidRPr="00646FDB">
        <w:t xml:space="preserve">            </w:t>
      </w:r>
      <w:proofErr w:type="spellStart"/>
      <w:r w:rsidRPr="00646FDB">
        <w:t>var</w:t>
      </w:r>
      <w:proofErr w:type="spellEnd"/>
      <w:r w:rsidRPr="00646FDB">
        <w:t xml:space="preserve"> principal = </w:t>
      </w:r>
      <w:proofErr w:type="spellStart"/>
      <w:r w:rsidRPr="00646FDB">
        <w:t>GetPrincipal</w:t>
      </w:r>
      <w:proofErr w:type="spellEnd"/>
      <w:r w:rsidRPr="00646FDB">
        <w:t>(username);</w:t>
      </w:r>
    </w:p>
    <w:p w14:paraId="6C4DE90A" w14:textId="77777777" w:rsidR="00646FDB" w:rsidRPr="00646FDB" w:rsidRDefault="00646FDB" w:rsidP="00646FDB">
      <w:pPr>
        <w:pStyle w:val="Code"/>
      </w:pPr>
    </w:p>
    <w:p w14:paraId="03F21FE5" w14:textId="77777777" w:rsidR="00646FDB" w:rsidRPr="00646FDB" w:rsidRDefault="00646FDB" w:rsidP="00646FDB">
      <w:pPr>
        <w:pStyle w:val="Code"/>
      </w:pPr>
      <w:r w:rsidRPr="00646FDB">
        <w:t xml:space="preserve">            if (user == null || principal == null)</w:t>
      </w:r>
    </w:p>
    <w:p w14:paraId="7ABE4005" w14:textId="77777777" w:rsidR="00646FDB" w:rsidRPr="00646FDB" w:rsidRDefault="00646FDB" w:rsidP="00646FDB">
      <w:pPr>
        <w:pStyle w:val="Code"/>
      </w:pPr>
      <w:r w:rsidRPr="00646FDB">
        <w:t xml:space="preserve">            {</w:t>
      </w:r>
    </w:p>
    <w:p w14:paraId="6FAB09FB" w14:textId="77777777" w:rsidR="00646FDB" w:rsidRPr="00646FDB" w:rsidRDefault="00646FDB" w:rsidP="00646FDB">
      <w:pPr>
        <w:pStyle w:val="Code"/>
      </w:pPr>
      <w:r w:rsidRPr="00646FDB">
        <w:t xml:space="preserve">                _</w:t>
      </w:r>
      <w:proofErr w:type="spellStart"/>
      <w:r w:rsidRPr="00646FDB">
        <w:t>log.DebugFormat</w:t>
      </w:r>
      <w:proofErr w:type="spellEnd"/>
      <w:r w:rsidRPr="00646FDB">
        <w:t>("System could not validate user {0}", username);</w:t>
      </w:r>
    </w:p>
    <w:p w14:paraId="0FAAE04B" w14:textId="77777777" w:rsidR="00646FDB" w:rsidRPr="00646FDB" w:rsidRDefault="00646FDB" w:rsidP="00646FDB">
      <w:pPr>
        <w:pStyle w:val="Code"/>
      </w:pPr>
      <w:r w:rsidRPr="00646FDB">
        <w:t xml:space="preserve">                return false;</w:t>
      </w:r>
    </w:p>
    <w:p w14:paraId="296B4556" w14:textId="77777777" w:rsidR="00646FDB" w:rsidRPr="00646FDB" w:rsidRDefault="00646FDB" w:rsidP="00646FDB">
      <w:pPr>
        <w:pStyle w:val="Code"/>
      </w:pPr>
      <w:r w:rsidRPr="00646FDB">
        <w:t xml:space="preserve">            }</w:t>
      </w:r>
    </w:p>
    <w:p w14:paraId="134FAE8A" w14:textId="77777777" w:rsidR="00646FDB" w:rsidRPr="00646FDB" w:rsidRDefault="00646FDB" w:rsidP="00646FDB">
      <w:pPr>
        <w:pStyle w:val="Code"/>
      </w:pPr>
    </w:p>
    <w:p w14:paraId="72E7A3BF" w14:textId="77777777" w:rsidR="00646FDB" w:rsidRPr="00646FDB" w:rsidRDefault="00646FDB" w:rsidP="00646FDB">
      <w:pPr>
        <w:pStyle w:val="Code"/>
      </w:pPr>
      <w:r w:rsidRPr="00646FDB">
        <w:t xml:space="preserve">            </w:t>
      </w:r>
      <w:proofErr w:type="spellStart"/>
      <w:r w:rsidRPr="00646FDB">
        <w:t>Thread.CurrentPrincipal</w:t>
      </w:r>
      <w:proofErr w:type="spellEnd"/>
      <w:r w:rsidRPr="00646FDB">
        <w:t xml:space="preserve"> = principal;</w:t>
      </w:r>
    </w:p>
    <w:p w14:paraId="3B81B865" w14:textId="77777777" w:rsidR="00646FDB" w:rsidRPr="00646FDB" w:rsidRDefault="00646FDB" w:rsidP="00646FDB">
      <w:pPr>
        <w:pStyle w:val="Code"/>
      </w:pPr>
      <w:r w:rsidRPr="00646FDB">
        <w:t xml:space="preserve">            if (</w:t>
      </w:r>
      <w:proofErr w:type="spellStart"/>
      <w:r w:rsidRPr="00646FDB">
        <w:t>HttpContext.Current</w:t>
      </w:r>
      <w:proofErr w:type="spellEnd"/>
      <w:r w:rsidRPr="00646FDB">
        <w:t xml:space="preserve"> != null)</w:t>
      </w:r>
    </w:p>
    <w:p w14:paraId="7A8BC4A4" w14:textId="77777777" w:rsidR="00646FDB" w:rsidRPr="00646FDB" w:rsidRDefault="00646FDB" w:rsidP="00646FDB">
      <w:pPr>
        <w:pStyle w:val="Code"/>
      </w:pPr>
      <w:r w:rsidRPr="00646FDB">
        <w:t xml:space="preserve">            {</w:t>
      </w:r>
    </w:p>
    <w:p w14:paraId="5F03D27E" w14:textId="77777777" w:rsidR="00646FDB" w:rsidRPr="00646FDB" w:rsidRDefault="00646FDB" w:rsidP="00646FDB">
      <w:pPr>
        <w:pStyle w:val="Code"/>
      </w:pPr>
      <w:r w:rsidRPr="00646FDB">
        <w:t xml:space="preserve">                </w:t>
      </w:r>
      <w:proofErr w:type="spellStart"/>
      <w:r w:rsidRPr="00646FDB">
        <w:t>HttpContext.Current.User</w:t>
      </w:r>
      <w:proofErr w:type="spellEnd"/>
      <w:r w:rsidRPr="00646FDB">
        <w:t xml:space="preserve"> = principal;</w:t>
      </w:r>
    </w:p>
    <w:p w14:paraId="30AF22FC" w14:textId="77777777" w:rsidR="00646FDB" w:rsidRPr="00646FDB" w:rsidRDefault="00646FDB" w:rsidP="00646FDB">
      <w:pPr>
        <w:pStyle w:val="Code"/>
      </w:pPr>
      <w:r w:rsidRPr="00646FDB">
        <w:lastRenderedPageBreak/>
        <w:t xml:space="preserve">            }</w:t>
      </w:r>
    </w:p>
    <w:p w14:paraId="49DDF703" w14:textId="77777777" w:rsidR="00646FDB" w:rsidRPr="00646FDB" w:rsidRDefault="00646FDB" w:rsidP="00646FDB">
      <w:pPr>
        <w:pStyle w:val="Code"/>
      </w:pPr>
    </w:p>
    <w:p w14:paraId="635A0348" w14:textId="77777777" w:rsidR="00646FDB" w:rsidRPr="00646FDB" w:rsidRDefault="00646FDB" w:rsidP="00646FDB">
      <w:pPr>
        <w:pStyle w:val="Code"/>
      </w:pPr>
      <w:r w:rsidRPr="00646FDB">
        <w:t xml:space="preserve">            return true;</w:t>
      </w:r>
    </w:p>
    <w:p w14:paraId="0F3CCF27" w14:textId="77777777" w:rsidR="00646FDB" w:rsidRPr="00646FDB" w:rsidRDefault="00646FDB" w:rsidP="00646FDB">
      <w:pPr>
        <w:pStyle w:val="Code"/>
      </w:pPr>
      <w:r w:rsidRPr="00646FDB">
        <w:t xml:space="preserve">        }</w:t>
      </w:r>
    </w:p>
    <w:p w14:paraId="2AE3D786" w14:textId="77777777" w:rsidR="00646FDB" w:rsidRPr="00646FDB" w:rsidRDefault="00646FDB" w:rsidP="00646FDB">
      <w:pPr>
        <w:pStyle w:val="Code"/>
      </w:pPr>
    </w:p>
    <w:p w14:paraId="01CFE6AE" w14:textId="77777777" w:rsidR="00646FDB" w:rsidRPr="00646FDB" w:rsidRDefault="00646FDB" w:rsidP="00646FDB">
      <w:pPr>
        <w:pStyle w:val="Code"/>
      </w:pPr>
      <w:r w:rsidRPr="00646FDB">
        <w:t xml:space="preserve">        public virtual </w:t>
      </w:r>
      <w:proofErr w:type="spellStart"/>
      <w:r w:rsidRPr="00646FDB">
        <w:t>IPrincipal</w:t>
      </w:r>
      <w:proofErr w:type="spellEnd"/>
      <w:r w:rsidRPr="00646FDB">
        <w:t xml:space="preserve"> </w:t>
      </w:r>
      <w:proofErr w:type="spellStart"/>
      <w:r w:rsidRPr="00646FDB">
        <w:t>GetPrincipal</w:t>
      </w:r>
      <w:proofErr w:type="spellEnd"/>
      <w:r w:rsidRPr="00646FDB">
        <w:t>(string username)</w:t>
      </w:r>
    </w:p>
    <w:p w14:paraId="1FD16121" w14:textId="77777777" w:rsidR="00646FDB" w:rsidRPr="00646FDB" w:rsidRDefault="00646FDB" w:rsidP="00646FDB">
      <w:pPr>
        <w:pStyle w:val="Code"/>
      </w:pPr>
      <w:r w:rsidRPr="00646FDB">
        <w:t xml:space="preserve">        {</w:t>
      </w:r>
    </w:p>
    <w:p w14:paraId="3E87E025" w14:textId="77777777" w:rsidR="00646FDB" w:rsidRPr="00646FDB" w:rsidRDefault="00646FDB" w:rsidP="00646FDB">
      <w:pPr>
        <w:pStyle w:val="Code"/>
      </w:pPr>
      <w:r w:rsidRPr="00646FDB">
        <w:t xml:space="preserve">            </w:t>
      </w:r>
      <w:proofErr w:type="spellStart"/>
      <w:r w:rsidRPr="00646FDB">
        <w:t>var</w:t>
      </w:r>
      <w:proofErr w:type="spellEnd"/>
      <w:r w:rsidRPr="00646FDB">
        <w:t xml:space="preserve"> identity = new </w:t>
      </w:r>
      <w:proofErr w:type="spellStart"/>
      <w:r w:rsidRPr="00646FDB">
        <w:t>GenericIdentity</w:t>
      </w:r>
      <w:proofErr w:type="spellEnd"/>
      <w:r w:rsidRPr="00646FDB">
        <w:t xml:space="preserve">(username, </w:t>
      </w:r>
      <w:proofErr w:type="spellStart"/>
      <w:r w:rsidRPr="00646FDB">
        <w:t>Constants.SchemeTypes.Basic</w:t>
      </w:r>
      <w:proofErr w:type="spellEnd"/>
      <w:r w:rsidRPr="00646FDB">
        <w:t>);</w:t>
      </w:r>
    </w:p>
    <w:p w14:paraId="7DAEBBE9" w14:textId="77777777" w:rsidR="00646FDB" w:rsidRPr="00646FDB" w:rsidRDefault="00646FDB" w:rsidP="00646FDB">
      <w:pPr>
        <w:pStyle w:val="Code"/>
      </w:pPr>
    </w:p>
    <w:p w14:paraId="336BDCFF" w14:textId="77777777" w:rsidR="00646FDB" w:rsidRPr="00646FDB" w:rsidRDefault="00646FDB" w:rsidP="00646FDB">
      <w:pPr>
        <w:pStyle w:val="Code"/>
      </w:pPr>
      <w:r w:rsidRPr="00646FDB">
        <w:t xml:space="preserve">            username = </w:t>
      </w:r>
      <w:proofErr w:type="spellStart"/>
      <w:r w:rsidRPr="00646FDB">
        <w:t>username.ToLowerInvariant</w:t>
      </w:r>
      <w:proofErr w:type="spellEnd"/>
      <w:r w:rsidRPr="00646FDB">
        <w:t>();</w:t>
      </w:r>
    </w:p>
    <w:p w14:paraId="4C09E626" w14:textId="77777777" w:rsidR="00646FDB" w:rsidRPr="00646FDB" w:rsidRDefault="00646FDB" w:rsidP="00646FDB">
      <w:pPr>
        <w:pStyle w:val="Code"/>
      </w:pPr>
      <w:r w:rsidRPr="00646FDB">
        <w:t xml:space="preserve">            switch (username)</w:t>
      </w:r>
    </w:p>
    <w:p w14:paraId="32CF0C88" w14:textId="77777777" w:rsidR="00646FDB" w:rsidRPr="00646FDB" w:rsidRDefault="00646FDB" w:rsidP="00646FDB">
      <w:pPr>
        <w:pStyle w:val="Code"/>
      </w:pPr>
      <w:r w:rsidRPr="00646FDB">
        <w:t xml:space="preserve">            {</w:t>
      </w:r>
    </w:p>
    <w:p w14:paraId="4C20973F" w14:textId="77777777" w:rsidR="00646FDB" w:rsidRPr="00646FDB" w:rsidRDefault="00646FDB" w:rsidP="00646FDB">
      <w:pPr>
        <w:pStyle w:val="Code"/>
      </w:pPr>
      <w:r w:rsidRPr="00646FDB">
        <w:t xml:space="preserve">                case "</w:t>
      </w:r>
      <w:proofErr w:type="spellStart"/>
      <w:r w:rsidRPr="00646FDB">
        <w:t>bhogg</w:t>
      </w:r>
      <w:proofErr w:type="spellEnd"/>
      <w:r w:rsidRPr="00646FDB">
        <w:t>":</w:t>
      </w:r>
    </w:p>
    <w:p w14:paraId="19571D90" w14:textId="77777777" w:rsidR="00646FDB" w:rsidRPr="00646FDB" w:rsidRDefault="00646FDB" w:rsidP="00646FDB">
      <w:pPr>
        <w:pStyle w:val="Code"/>
      </w:pPr>
      <w:r w:rsidRPr="00646FDB">
        <w:t xml:space="preserve">                    </w:t>
      </w:r>
      <w:proofErr w:type="spellStart"/>
      <w:r w:rsidRPr="00646FDB">
        <w:t>identity.AddClaim</w:t>
      </w:r>
      <w:proofErr w:type="spellEnd"/>
      <w:r w:rsidRPr="00646FDB">
        <w:t>(new Claim(</w:t>
      </w:r>
      <w:proofErr w:type="spellStart"/>
      <w:r w:rsidRPr="00646FDB">
        <w:t>ClaimTypes.Role</w:t>
      </w:r>
      <w:proofErr w:type="spellEnd"/>
      <w:r w:rsidRPr="00646FDB">
        <w:t xml:space="preserve">, </w:t>
      </w:r>
      <w:proofErr w:type="spellStart"/>
      <w:r w:rsidRPr="00646FDB">
        <w:t>Constants.RoleNames.Manager</w:t>
      </w:r>
      <w:proofErr w:type="spellEnd"/>
      <w:r w:rsidRPr="00646FDB">
        <w:t>));</w:t>
      </w:r>
    </w:p>
    <w:p w14:paraId="3E15D057" w14:textId="77777777" w:rsidR="00646FDB" w:rsidRPr="00646FDB" w:rsidRDefault="00646FDB" w:rsidP="00646FDB">
      <w:pPr>
        <w:pStyle w:val="Code"/>
      </w:pPr>
      <w:r w:rsidRPr="00646FDB">
        <w:t xml:space="preserve">                    </w:t>
      </w:r>
      <w:proofErr w:type="spellStart"/>
      <w:r w:rsidRPr="00646FDB">
        <w:t>identity.AddClaim</w:t>
      </w:r>
      <w:proofErr w:type="spellEnd"/>
      <w:r w:rsidRPr="00646FDB">
        <w:t>(new Claim(</w:t>
      </w:r>
      <w:proofErr w:type="spellStart"/>
      <w:r w:rsidRPr="00646FDB">
        <w:t>ClaimTypes.Role</w:t>
      </w:r>
      <w:proofErr w:type="spellEnd"/>
      <w:r w:rsidRPr="00646FDB">
        <w:t xml:space="preserve">, </w:t>
      </w:r>
      <w:proofErr w:type="spellStart"/>
      <w:r w:rsidRPr="00646FDB">
        <w:t>Constants.RoleNames.SeniorWorker</w:t>
      </w:r>
      <w:proofErr w:type="spellEnd"/>
      <w:r w:rsidRPr="00646FDB">
        <w:t>));</w:t>
      </w:r>
    </w:p>
    <w:p w14:paraId="65E667D4" w14:textId="77777777" w:rsidR="00646FDB" w:rsidRPr="00646FDB" w:rsidRDefault="00646FDB" w:rsidP="00646FDB">
      <w:pPr>
        <w:pStyle w:val="Code"/>
      </w:pPr>
      <w:r w:rsidRPr="00646FDB">
        <w:t xml:space="preserve">                    </w:t>
      </w:r>
      <w:proofErr w:type="spellStart"/>
      <w:r w:rsidRPr="00646FDB">
        <w:t>identity.AddClaim</w:t>
      </w:r>
      <w:proofErr w:type="spellEnd"/>
      <w:r w:rsidRPr="00646FDB">
        <w:t>(new Claim(</w:t>
      </w:r>
      <w:proofErr w:type="spellStart"/>
      <w:r w:rsidRPr="00646FDB">
        <w:t>ClaimTypes.Role</w:t>
      </w:r>
      <w:proofErr w:type="spellEnd"/>
      <w:r w:rsidRPr="00646FDB">
        <w:t xml:space="preserve">, </w:t>
      </w:r>
      <w:proofErr w:type="spellStart"/>
      <w:r w:rsidRPr="00646FDB">
        <w:t>Constants.RoleNames.JuniorWorker</w:t>
      </w:r>
      <w:proofErr w:type="spellEnd"/>
      <w:r w:rsidRPr="00646FDB">
        <w:t>));</w:t>
      </w:r>
    </w:p>
    <w:p w14:paraId="532A2221" w14:textId="77777777" w:rsidR="00646FDB" w:rsidRPr="00646FDB" w:rsidRDefault="00646FDB" w:rsidP="00646FDB">
      <w:pPr>
        <w:pStyle w:val="Code"/>
      </w:pPr>
      <w:r w:rsidRPr="00646FDB">
        <w:t xml:space="preserve">                    break;</w:t>
      </w:r>
    </w:p>
    <w:p w14:paraId="126C3E55" w14:textId="77777777" w:rsidR="00646FDB" w:rsidRPr="00646FDB" w:rsidRDefault="00646FDB" w:rsidP="00646FDB">
      <w:pPr>
        <w:pStyle w:val="Code"/>
      </w:pPr>
      <w:r w:rsidRPr="00646FDB">
        <w:t xml:space="preserve">                case "</w:t>
      </w:r>
      <w:proofErr w:type="spellStart"/>
      <w:r w:rsidRPr="00646FDB">
        <w:t>jbob</w:t>
      </w:r>
      <w:proofErr w:type="spellEnd"/>
      <w:r w:rsidRPr="00646FDB">
        <w:t>":</w:t>
      </w:r>
    </w:p>
    <w:p w14:paraId="5D9FFD65" w14:textId="77777777" w:rsidR="00646FDB" w:rsidRPr="00646FDB" w:rsidRDefault="00646FDB" w:rsidP="00646FDB">
      <w:pPr>
        <w:pStyle w:val="Code"/>
      </w:pPr>
      <w:r w:rsidRPr="00646FDB">
        <w:t xml:space="preserve">                    </w:t>
      </w:r>
      <w:proofErr w:type="spellStart"/>
      <w:r w:rsidRPr="00646FDB">
        <w:t>identity.AddClaim</w:t>
      </w:r>
      <w:proofErr w:type="spellEnd"/>
      <w:r w:rsidRPr="00646FDB">
        <w:t>(new Claim(</w:t>
      </w:r>
      <w:proofErr w:type="spellStart"/>
      <w:r w:rsidRPr="00646FDB">
        <w:t>ClaimTypes.Role</w:t>
      </w:r>
      <w:proofErr w:type="spellEnd"/>
      <w:r w:rsidRPr="00646FDB">
        <w:t xml:space="preserve">, </w:t>
      </w:r>
      <w:proofErr w:type="spellStart"/>
      <w:r w:rsidRPr="00646FDB">
        <w:t>Constants.RoleNames.SeniorWorker</w:t>
      </w:r>
      <w:proofErr w:type="spellEnd"/>
      <w:r w:rsidRPr="00646FDB">
        <w:t>));</w:t>
      </w:r>
    </w:p>
    <w:p w14:paraId="5DC90693" w14:textId="77777777" w:rsidR="00646FDB" w:rsidRPr="00646FDB" w:rsidRDefault="00646FDB" w:rsidP="00646FDB">
      <w:pPr>
        <w:pStyle w:val="Code"/>
      </w:pPr>
      <w:r w:rsidRPr="00646FDB">
        <w:t xml:space="preserve">                    </w:t>
      </w:r>
      <w:proofErr w:type="spellStart"/>
      <w:r w:rsidRPr="00646FDB">
        <w:t>identity.AddClaim</w:t>
      </w:r>
      <w:proofErr w:type="spellEnd"/>
      <w:r w:rsidRPr="00646FDB">
        <w:t>(new Claim(</w:t>
      </w:r>
      <w:proofErr w:type="spellStart"/>
      <w:r w:rsidRPr="00646FDB">
        <w:t>ClaimTypes.Role</w:t>
      </w:r>
      <w:proofErr w:type="spellEnd"/>
      <w:r w:rsidRPr="00646FDB">
        <w:t xml:space="preserve">, </w:t>
      </w:r>
      <w:proofErr w:type="spellStart"/>
      <w:r w:rsidRPr="00646FDB">
        <w:t>Constants.RoleNames.JuniorWorker</w:t>
      </w:r>
      <w:proofErr w:type="spellEnd"/>
      <w:r w:rsidRPr="00646FDB">
        <w:t>));</w:t>
      </w:r>
    </w:p>
    <w:p w14:paraId="040E0B0D" w14:textId="77777777" w:rsidR="00646FDB" w:rsidRPr="00646FDB" w:rsidRDefault="00646FDB" w:rsidP="00646FDB">
      <w:pPr>
        <w:pStyle w:val="Code"/>
      </w:pPr>
      <w:r w:rsidRPr="00646FDB">
        <w:t xml:space="preserve">                    break;</w:t>
      </w:r>
    </w:p>
    <w:p w14:paraId="29CA9670" w14:textId="77777777" w:rsidR="00646FDB" w:rsidRPr="00646FDB" w:rsidRDefault="00646FDB" w:rsidP="00646FDB">
      <w:pPr>
        <w:pStyle w:val="Code"/>
      </w:pPr>
      <w:r w:rsidRPr="00646FDB">
        <w:t xml:space="preserve">                case "</w:t>
      </w:r>
      <w:proofErr w:type="spellStart"/>
      <w:r w:rsidRPr="00646FDB">
        <w:t>jdoe</w:t>
      </w:r>
      <w:proofErr w:type="spellEnd"/>
      <w:r w:rsidRPr="00646FDB">
        <w:t>":</w:t>
      </w:r>
    </w:p>
    <w:p w14:paraId="5BFA20AD" w14:textId="77777777" w:rsidR="00646FDB" w:rsidRPr="00646FDB" w:rsidRDefault="00646FDB" w:rsidP="00646FDB">
      <w:pPr>
        <w:pStyle w:val="Code"/>
      </w:pPr>
      <w:r w:rsidRPr="00646FDB">
        <w:t xml:space="preserve">                    </w:t>
      </w:r>
      <w:proofErr w:type="spellStart"/>
      <w:r w:rsidRPr="00646FDB">
        <w:t>identity.AddClaim</w:t>
      </w:r>
      <w:proofErr w:type="spellEnd"/>
      <w:r w:rsidRPr="00646FDB">
        <w:t>(new Claim(</w:t>
      </w:r>
      <w:proofErr w:type="spellStart"/>
      <w:r w:rsidRPr="00646FDB">
        <w:t>ClaimTypes.Role</w:t>
      </w:r>
      <w:proofErr w:type="spellEnd"/>
      <w:r w:rsidRPr="00646FDB">
        <w:t xml:space="preserve">, </w:t>
      </w:r>
      <w:proofErr w:type="spellStart"/>
      <w:r w:rsidRPr="00646FDB">
        <w:t>Constants.RoleNames.JuniorWorker</w:t>
      </w:r>
      <w:proofErr w:type="spellEnd"/>
      <w:r w:rsidRPr="00646FDB">
        <w:t>));</w:t>
      </w:r>
    </w:p>
    <w:p w14:paraId="25C46C75" w14:textId="77777777" w:rsidR="00646FDB" w:rsidRPr="00646FDB" w:rsidRDefault="00646FDB" w:rsidP="00646FDB">
      <w:pPr>
        <w:pStyle w:val="Code"/>
      </w:pPr>
      <w:r w:rsidRPr="00646FDB">
        <w:t xml:space="preserve">                    break;</w:t>
      </w:r>
    </w:p>
    <w:p w14:paraId="7B8195A6" w14:textId="77777777" w:rsidR="00646FDB" w:rsidRPr="00646FDB" w:rsidRDefault="00646FDB" w:rsidP="00646FDB">
      <w:pPr>
        <w:pStyle w:val="Code"/>
      </w:pPr>
      <w:r w:rsidRPr="00646FDB">
        <w:t xml:space="preserve">                default:</w:t>
      </w:r>
    </w:p>
    <w:p w14:paraId="3556F6A5" w14:textId="77777777" w:rsidR="00646FDB" w:rsidRPr="00646FDB" w:rsidRDefault="00646FDB" w:rsidP="00646FDB">
      <w:pPr>
        <w:pStyle w:val="Code"/>
      </w:pPr>
      <w:r w:rsidRPr="00646FDB">
        <w:t xml:space="preserve">                    return null;</w:t>
      </w:r>
    </w:p>
    <w:p w14:paraId="6440DCCC" w14:textId="77777777" w:rsidR="00646FDB" w:rsidRPr="00646FDB" w:rsidRDefault="00646FDB" w:rsidP="00646FDB">
      <w:pPr>
        <w:pStyle w:val="Code"/>
      </w:pPr>
      <w:r w:rsidRPr="00646FDB">
        <w:t xml:space="preserve">            }</w:t>
      </w:r>
    </w:p>
    <w:p w14:paraId="27637B8B" w14:textId="77777777" w:rsidR="00646FDB" w:rsidRPr="00646FDB" w:rsidRDefault="00646FDB" w:rsidP="00646FDB">
      <w:pPr>
        <w:pStyle w:val="Code"/>
      </w:pPr>
    </w:p>
    <w:p w14:paraId="2E873985" w14:textId="77777777" w:rsidR="00646FDB" w:rsidRPr="00646FDB" w:rsidRDefault="00646FDB" w:rsidP="00646FDB">
      <w:pPr>
        <w:pStyle w:val="Code"/>
      </w:pPr>
      <w:r w:rsidRPr="00646FDB">
        <w:t xml:space="preserve">            return new </w:t>
      </w:r>
      <w:proofErr w:type="spellStart"/>
      <w:r w:rsidRPr="00646FDB">
        <w:t>ClaimsPrincipal</w:t>
      </w:r>
      <w:proofErr w:type="spellEnd"/>
      <w:r w:rsidRPr="00646FDB">
        <w:t>(identity);</w:t>
      </w:r>
    </w:p>
    <w:p w14:paraId="14B67BBC" w14:textId="77777777" w:rsidR="00646FDB" w:rsidRPr="00646FDB" w:rsidRDefault="00646FDB" w:rsidP="00646FDB">
      <w:pPr>
        <w:pStyle w:val="Code"/>
      </w:pPr>
      <w:r w:rsidRPr="00646FDB">
        <w:t xml:space="preserve">        }</w:t>
      </w:r>
    </w:p>
    <w:p w14:paraId="37B59BA9" w14:textId="77777777" w:rsidR="00646FDB" w:rsidRPr="00646FDB" w:rsidRDefault="00646FDB" w:rsidP="00646FDB">
      <w:pPr>
        <w:pStyle w:val="Code"/>
      </w:pPr>
    </w:p>
    <w:p w14:paraId="4D217D5B" w14:textId="77777777" w:rsidR="00646FDB" w:rsidRPr="00646FDB" w:rsidRDefault="00646FDB" w:rsidP="00646FDB">
      <w:pPr>
        <w:pStyle w:val="Code"/>
      </w:pPr>
      <w:r w:rsidRPr="00646FDB">
        <w:t xml:space="preserve">        public virtual User </w:t>
      </w:r>
      <w:proofErr w:type="spellStart"/>
      <w:r w:rsidRPr="00646FDB">
        <w:t>GetUser</w:t>
      </w:r>
      <w:proofErr w:type="spellEnd"/>
      <w:r w:rsidRPr="00646FDB">
        <w:t>(string username)</w:t>
      </w:r>
    </w:p>
    <w:p w14:paraId="18D2F988" w14:textId="77777777" w:rsidR="00646FDB" w:rsidRPr="00646FDB" w:rsidRDefault="00646FDB" w:rsidP="00646FDB">
      <w:pPr>
        <w:pStyle w:val="Code"/>
      </w:pPr>
      <w:r w:rsidRPr="00646FDB">
        <w:t xml:space="preserve">        {</w:t>
      </w:r>
    </w:p>
    <w:p w14:paraId="70BB9857" w14:textId="77777777" w:rsidR="00646FDB" w:rsidRPr="00646FDB" w:rsidRDefault="00646FDB" w:rsidP="00646FDB">
      <w:pPr>
        <w:pStyle w:val="Code"/>
      </w:pPr>
      <w:r w:rsidRPr="00646FDB">
        <w:t xml:space="preserve">            username = </w:t>
      </w:r>
      <w:proofErr w:type="spellStart"/>
      <w:r w:rsidRPr="00646FDB">
        <w:t>username.ToLowerInvariant</w:t>
      </w:r>
      <w:proofErr w:type="spellEnd"/>
      <w:r w:rsidRPr="00646FDB">
        <w:t>();</w:t>
      </w:r>
    </w:p>
    <w:p w14:paraId="67D03BD0" w14:textId="77777777" w:rsidR="00646FDB" w:rsidRPr="00646FDB" w:rsidRDefault="00646FDB" w:rsidP="00646FDB">
      <w:pPr>
        <w:pStyle w:val="Code"/>
      </w:pPr>
      <w:r w:rsidRPr="00646FDB">
        <w:t xml:space="preserve">            return</w:t>
      </w:r>
    </w:p>
    <w:p w14:paraId="3A937E4B" w14:textId="77777777" w:rsidR="00646FDB" w:rsidRPr="00646FDB" w:rsidRDefault="00646FDB" w:rsidP="00646FDB">
      <w:pPr>
        <w:pStyle w:val="Code"/>
      </w:pPr>
      <w:r w:rsidRPr="00646FDB">
        <w:t xml:space="preserve">                </w:t>
      </w:r>
      <w:proofErr w:type="spellStart"/>
      <w:r w:rsidRPr="00646FDB">
        <w:t>Session.QueryOver</w:t>
      </w:r>
      <w:proofErr w:type="spellEnd"/>
      <w:r w:rsidRPr="00646FDB">
        <w:t xml:space="preserve">&lt;User&gt;().Where(x =&gt; </w:t>
      </w:r>
      <w:proofErr w:type="spellStart"/>
      <w:r w:rsidRPr="00646FDB">
        <w:t>x.Username</w:t>
      </w:r>
      <w:proofErr w:type="spellEnd"/>
      <w:r w:rsidRPr="00646FDB">
        <w:t xml:space="preserve"> == username).</w:t>
      </w:r>
      <w:proofErr w:type="spellStart"/>
      <w:r w:rsidRPr="00646FDB">
        <w:t>SingleOrDefault</w:t>
      </w:r>
      <w:proofErr w:type="spellEnd"/>
      <w:r w:rsidRPr="00646FDB">
        <w:t>();</w:t>
      </w:r>
    </w:p>
    <w:p w14:paraId="4760D405" w14:textId="77777777" w:rsidR="00646FDB" w:rsidRPr="00646FDB" w:rsidRDefault="00646FDB" w:rsidP="00646FDB">
      <w:pPr>
        <w:pStyle w:val="Code"/>
      </w:pPr>
      <w:r w:rsidRPr="00646FDB">
        <w:t xml:space="preserve">        }</w:t>
      </w:r>
    </w:p>
    <w:p w14:paraId="68B2964F" w14:textId="77777777" w:rsidR="00646FDB" w:rsidRPr="00646FDB" w:rsidRDefault="00646FDB" w:rsidP="00646FDB">
      <w:pPr>
        <w:pStyle w:val="Code"/>
      </w:pPr>
      <w:r w:rsidRPr="00646FDB">
        <w:t xml:space="preserve">    }</w:t>
      </w:r>
    </w:p>
    <w:p w14:paraId="011A29EC" w14:textId="263D5461" w:rsidR="00646FDB" w:rsidRDefault="00646FDB" w:rsidP="00646FDB">
      <w:pPr>
        <w:pStyle w:val="Code"/>
      </w:pPr>
      <w:r w:rsidRPr="00646FDB">
        <w:t>}</w:t>
      </w:r>
    </w:p>
    <w:p w14:paraId="5075B180" w14:textId="7B16DC02" w:rsidR="00F45CBC" w:rsidRDefault="00646FDB" w:rsidP="00646FDB">
      <w:pPr>
        <w:pStyle w:val="BodyTextCont"/>
      </w:pPr>
      <w:r>
        <w:t>TODO: Describe the security service</w:t>
      </w:r>
    </w:p>
    <w:p w14:paraId="19DAD47F" w14:textId="0F89ACC8" w:rsidR="00646FDB" w:rsidRDefault="00646FDB" w:rsidP="00646FDB">
      <w:pPr>
        <w:pStyle w:val="BodyTextCont"/>
      </w:pPr>
      <w:r>
        <w:t>And now implement the handler as follows:</w:t>
      </w:r>
    </w:p>
    <w:p w14:paraId="7B932639" w14:textId="77777777" w:rsidR="00646FDB" w:rsidRPr="00646FDB" w:rsidRDefault="00646FDB" w:rsidP="00646FDB">
      <w:pPr>
        <w:pStyle w:val="Code"/>
      </w:pPr>
      <w:r w:rsidRPr="00646FDB">
        <w:t>using System;</w:t>
      </w:r>
    </w:p>
    <w:p w14:paraId="572E5EC1" w14:textId="77777777" w:rsidR="00646FDB" w:rsidRPr="00646FDB" w:rsidRDefault="00646FDB" w:rsidP="00646FDB">
      <w:pPr>
        <w:pStyle w:val="Code"/>
      </w:pPr>
      <w:r w:rsidRPr="00646FDB">
        <w:t>using System.Net;</w:t>
      </w:r>
    </w:p>
    <w:p w14:paraId="28F5EA4E" w14:textId="77777777" w:rsidR="00646FDB" w:rsidRPr="00646FDB" w:rsidRDefault="00646FDB" w:rsidP="00646FDB">
      <w:pPr>
        <w:pStyle w:val="Code"/>
      </w:pPr>
      <w:r w:rsidRPr="00646FDB">
        <w:t xml:space="preserve">using </w:t>
      </w:r>
      <w:proofErr w:type="spellStart"/>
      <w:r w:rsidRPr="00646FDB">
        <w:t>System.Net.Http</w:t>
      </w:r>
      <w:proofErr w:type="spellEnd"/>
      <w:r w:rsidRPr="00646FDB">
        <w:t>;</w:t>
      </w:r>
    </w:p>
    <w:p w14:paraId="7D2A8427" w14:textId="77777777" w:rsidR="00646FDB" w:rsidRPr="00646FDB" w:rsidRDefault="00646FDB" w:rsidP="00646FDB">
      <w:pPr>
        <w:pStyle w:val="Code"/>
      </w:pPr>
      <w:r w:rsidRPr="00646FDB">
        <w:t xml:space="preserve">using </w:t>
      </w:r>
      <w:proofErr w:type="spellStart"/>
      <w:r w:rsidRPr="00646FDB">
        <w:t>System.Net.Http.Headers</w:t>
      </w:r>
      <w:proofErr w:type="spellEnd"/>
      <w:r w:rsidRPr="00646FDB">
        <w:t>;</w:t>
      </w:r>
    </w:p>
    <w:p w14:paraId="631CD9DB" w14:textId="77777777" w:rsidR="00646FDB" w:rsidRPr="00646FDB" w:rsidRDefault="00646FDB" w:rsidP="00646FDB">
      <w:pPr>
        <w:pStyle w:val="Code"/>
      </w:pPr>
      <w:r w:rsidRPr="00646FDB">
        <w:t xml:space="preserve">using </w:t>
      </w:r>
      <w:proofErr w:type="spellStart"/>
      <w:r w:rsidRPr="00646FDB">
        <w:t>System.Text</w:t>
      </w:r>
      <w:proofErr w:type="spellEnd"/>
      <w:r w:rsidRPr="00646FDB">
        <w:t>;</w:t>
      </w:r>
    </w:p>
    <w:p w14:paraId="64DE92FA" w14:textId="77777777" w:rsidR="00646FDB" w:rsidRPr="00646FDB" w:rsidRDefault="00646FDB" w:rsidP="00646FDB">
      <w:pPr>
        <w:pStyle w:val="Code"/>
      </w:pPr>
      <w:r w:rsidRPr="00646FDB">
        <w:t xml:space="preserve">using </w:t>
      </w:r>
      <w:proofErr w:type="spellStart"/>
      <w:r w:rsidRPr="00646FDB">
        <w:t>System.Threading</w:t>
      </w:r>
      <w:proofErr w:type="spellEnd"/>
      <w:r w:rsidRPr="00646FDB">
        <w:t>;</w:t>
      </w:r>
    </w:p>
    <w:p w14:paraId="49B97AA7" w14:textId="77777777" w:rsidR="00646FDB" w:rsidRPr="00646FDB" w:rsidRDefault="00646FDB" w:rsidP="00646FDB">
      <w:pPr>
        <w:pStyle w:val="Code"/>
      </w:pPr>
      <w:r w:rsidRPr="00646FDB">
        <w:t xml:space="preserve">using </w:t>
      </w:r>
      <w:proofErr w:type="spellStart"/>
      <w:r w:rsidRPr="00646FDB">
        <w:t>System.Threading.Tasks</w:t>
      </w:r>
      <w:proofErr w:type="spellEnd"/>
      <w:r w:rsidRPr="00646FDB">
        <w:t>;</w:t>
      </w:r>
    </w:p>
    <w:p w14:paraId="6BA33FD8" w14:textId="77777777" w:rsidR="00646FDB" w:rsidRPr="00646FDB" w:rsidRDefault="00646FDB" w:rsidP="00646FDB">
      <w:pPr>
        <w:pStyle w:val="Code"/>
      </w:pPr>
      <w:r w:rsidRPr="00646FDB">
        <w:t xml:space="preserve">using </w:t>
      </w:r>
      <w:proofErr w:type="spellStart"/>
      <w:r w:rsidRPr="00646FDB">
        <w:t>System.Web</w:t>
      </w:r>
      <w:proofErr w:type="spellEnd"/>
      <w:r w:rsidRPr="00646FDB">
        <w:t>;</w:t>
      </w:r>
    </w:p>
    <w:p w14:paraId="70D51FE0" w14:textId="77777777" w:rsidR="00646FDB" w:rsidRPr="00646FDB" w:rsidRDefault="00646FDB" w:rsidP="00646FDB">
      <w:pPr>
        <w:pStyle w:val="Code"/>
      </w:pPr>
      <w:r w:rsidRPr="00646FDB">
        <w:t>using log4net;</w:t>
      </w:r>
    </w:p>
    <w:p w14:paraId="3B34CF7C" w14:textId="77777777" w:rsidR="00646FDB" w:rsidRPr="00646FDB" w:rsidRDefault="00646FDB" w:rsidP="00646FDB">
      <w:pPr>
        <w:pStyle w:val="Code"/>
      </w:pPr>
      <w:r w:rsidRPr="00646FDB">
        <w:lastRenderedPageBreak/>
        <w:t>using WebApi2Book.Common;</w:t>
      </w:r>
    </w:p>
    <w:p w14:paraId="74088C4E" w14:textId="77777777" w:rsidR="00646FDB" w:rsidRPr="00646FDB" w:rsidRDefault="00646FDB" w:rsidP="00646FDB">
      <w:pPr>
        <w:pStyle w:val="Code"/>
      </w:pPr>
      <w:r w:rsidRPr="00646FDB">
        <w:t>using WebApi2Book.Common.Logging;</w:t>
      </w:r>
    </w:p>
    <w:p w14:paraId="06FB7863" w14:textId="77777777" w:rsidR="00646FDB" w:rsidRPr="00646FDB" w:rsidRDefault="00646FDB" w:rsidP="00646FDB">
      <w:pPr>
        <w:pStyle w:val="Code"/>
      </w:pPr>
    </w:p>
    <w:p w14:paraId="78461EBD" w14:textId="77777777" w:rsidR="00646FDB" w:rsidRPr="00646FDB" w:rsidRDefault="00646FDB" w:rsidP="00646FDB">
      <w:pPr>
        <w:pStyle w:val="Code"/>
      </w:pPr>
      <w:r w:rsidRPr="00646FDB">
        <w:t>namespace WebApi2Book.Web.Api.Security</w:t>
      </w:r>
    </w:p>
    <w:p w14:paraId="35164261" w14:textId="77777777" w:rsidR="00646FDB" w:rsidRPr="00646FDB" w:rsidRDefault="00646FDB" w:rsidP="00646FDB">
      <w:pPr>
        <w:pStyle w:val="Code"/>
      </w:pPr>
      <w:r w:rsidRPr="00646FDB">
        <w:t>{</w:t>
      </w:r>
    </w:p>
    <w:p w14:paraId="31FD57AF" w14:textId="77777777" w:rsidR="00646FDB" w:rsidRPr="00646FDB" w:rsidRDefault="00646FDB" w:rsidP="00646FDB">
      <w:pPr>
        <w:pStyle w:val="Code"/>
      </w:pPr>
      <w:r w:rsidRPr="00646FDB">
        <w:t xml:space="preserve">    public class </w:t>
      </w:r>
      <w:proofErr w:type="spellStart"/>
      <w:r w:rsidRPr="00646FDB">
        <w:t>BasicAuthenticationMessageHandler</w:t>
      </w:r>
      <w:proofErr w:type="spellEnd"/>
      <w:r w:rsidRPr="00646FDB">
        <w:t xml:space="preserve"> : </w:t>
      </w:r>
      <w:proofErr w:type="spellStart"/>
      <w:r w:rsidRPr="00646FDB">
        <w:t>DelegatingHandler</w:t>
      </w:r>
      <w:proofErr w:type="spellEnd"/>
    </w:p>
    <w:p w14:paraId="5F19A33F" w14:textId="77777777" w:rsidR="00646FDB" w:rsidRPr="00646FDB" w:rsidRDefault="00646FDB" w:rsidP="00646FDB">
      <w:pPr>
        <w:pStyle w:val="Code"/>
      </w:pPr>
      <w:r w:rsidRPr="00646FDB">
        <w:t xml:space="preserve">    {</w:t>
      </w:r>
    </w:p>
    <w:p w14:paraId="75989D72" w14:textId="77777777" w:rsidR="00646FDB" w:rsidRPr="00646FDB" w:rsidRDefault="00646FDB" w:rsidP="00646FDB">
      <w:pPr>
        <w:pStyle w:val="Code"/>
      </w:pPr>
      <w:r w:rsidRPr="00646FDB">
        <w:t xml:space="preserve">        public </w:t>
      </w:r>
      <w:proofErr w:type="spellStart"/>
      <w:r w:rsidRPr="00646FDB">
        <w:t>const</w:t>
      </w:r>
      <w:proofErr w:type="spellEnd"/>
      <w:r w:rsidRPr="00646FDB">
        <w:t xml:space="preserve"> char </w:t>
      </w:r>
      <w:proofErr w:type="spellStart"/>
      <w:r w:rsidRPr="00646FDB">
        <w:t>AuthorizationHeaderSeparator</w:t>
      </w:r>
      <w:proofErr w:type="spellEnd"/>
      <w:r w:rsidRPr="00646FDB">
        <w:t xml:space="preserve"> = ':';</w:t>
      </w:r>
    </w:p>
    <w:p w14:paraId="7ADD1E63" w14:textId="77777777" w:rsidR="00646FDB" w:rsidRPr="00646FDB" w:rsidRDefault="00646FDB" w:rsidP="00646FDB">
      <w:pPr>
        <w:pStyle w:val="Code"/>
      </w:pPr>
      <w:r w:rsidRPr="00646FDB">
        <w:t xml:space="preserve">        private </w:t>
      </w:r>
      <w:proofErr w:type="spellStart"/>
      <w:r w:rsidRPr="00646FDB">
        <w:t>const</w:t>
      </w:r>
      <w:proofErr w:type="spellEnd"/>
      <w:r w:rsidRPr="00646FDB">
        <w:t xml:space="preserve"> </w:t>
      </w:r>
      <w:proofErr w:type="spellStart"/>
      <w:r w:rsidRPr="00646FDB">
        <w:t>int</w:t>
      </w:r>
      <w:proofErr w:type="spellEnd"/>
      <w:r w:rsidRPr="00646FDB">
        <w:t xml:space="preserve"> </w:t>
      </w:r>
      <w:proofErr w:type="spellStart"/>
      <w:r w:rsidRPr="00646FDB">
        <w:t>UsernameIndex</w:t>
      </w:r>
      <w:proofErr w:type="spellEnd"/>
      <w:r w:rsidRPr="00646FDB">
        <w:t xml:space="preserve"> = 0;</w:t>
      </w:r>
    </w:p>
    <w:p w14:paraId="0FE3C576" w14:textId="77777777" w:rsidR="00646FDB" w:rsidRPr="00646FDB" w:rsidRDefault="00646FDB" w:rsidP="00646FDB">
      <w:pPr>
        <w:pStyle w:val="Code"/>
      </w:pPr>
      <w:r w:rsidRPr="00646FDB">
        <w:t xml:space="preserve">        private </w:t>
      </w:r>
      <w:proofErr w:type="spellStart"/>
      <w:r w:rsidRPr="00646FDB">
        <w:t>const</w:t>
      </w:r>
      <w:proofErr w:type="spellEnd"/>
      <w:r w:rsidRPr="00646FDB">
        <w:t xml:space="preserve"> </w:t>
      </w:r>
      <w:proofErr w:type="spellStart"/>
      <w:r w:rsidRPr="00646FDB">
        <w:t>int</w:t>
      </w:r>
      <w:proofErr w:type="spellEnd"/>
      <w:r w:rsidRPr="00646FDB">
        <w:t xml:space="preserve"> </w:t>
      </w:r>
      <w:proofErr w:type="spellStart"/>
      <w:r w:rsidRPr="00646FDB">
        <w:t>PasswordIndex</w:t>
      </w:r>
      <w:proofErr w:type="spellEnd"/>
      <w:r w:rsidRPr="00646FDB">
        <w:t xml:space="preserve"> = 1;</w:t>
      </w:r>
    </w:p>
    <w:p w14:paraId="301AFF55" w14:textId="77777777" w:rsidR="00646FDB" w:rsidRPr="00646FDB" w:rsidRDefault="00646FDB" w:rsidP="00646FDB">
      <w:pPr>
        <w:pStyle w:val="Code"/>
      </w:pPr>
      <w:r w:rsidRPr="00646FDB">
        <w:t xml:space="preserve">        private </w:t>
      </w:r>
      <w:proofErr w:type="spellStart"/>
      <w:r w:rsidRPr="00646FDB">
        <w:t>const</w:t>
      </w:r>
      <w:proofErr w:type="spellEnd"/>
      <w:r w:rsidRPr="00646FDB">
        <w:t xml:space="preserve"> </w:t>
      </w:r>
      <w:proofErr w:type="spellStart"/>
      <w:r w:rsidRPr="00646FDB">
        <w:t>int</w:t>
      </w:r>
      <w:proofErr w:type="spellEnd"/>
      <w:r w:rsidRPr="00646FDB">
        <w:t xml:space="preserve"> </w:t>
      </w:r>
      <w:proofErr w:type="spellStart"/>
      <w:r w:rsidRPr="00646FDB">
        <w:t>ExpectedCredentialCount</w:t>
      </w:r>
      <w:proofErr w:type="spellEnd"/>
      <w:r w:rsidRPr="00646FDB">
        <w:t xml:space="preserve"> = 2;</w:t>
      </w:r>
    </w:p>
    <w:p w14:paraId="16C233F4" w14:textId="77777777" w:rsidR="00646FDB" w:rsidRPr="00646FDB" w:rsidRDefault="00646FDB" w:rsidP="00646FDB">
      <w:pPr>
        <w:pStyle w:val="Code"/>
      </w:pPr>
    </w:p>
    <w:p w14:paraId="334FC37A" w14:textId="77777777" w:rsidR="00646FDB" w:rsidRPr="00646FDB" w:rsidRDefault="00646FDB" w:rsidP="00646FDB">
      <w:pPr>
        <w:pStyle w:val="Code"/>
      </w:pPr>
      <w:r w:rsidRPr="00646FDB">
        <w:t xml:space="preserve">        private </w:t>
      </w:r>
      <w:proofErr w:type="spellStart"/>
      <w:r w:rsidRPr="00646FDB">
        <w:t>readonly</w:t>
      </w:r>
      <w:proofErr w:type="spellEnd"/>
      <w:r w:rsidRPr="00646FDB">
        <w:t xml:space="preserve"> </w:t>
      </w:r>
      <w:proofErr w:type="spellStart"/>
      <w:r w:rsidRPr="00646FDB">
        <w:t>ILog</w:t>
      </w:r>
      <w:proofErr w:type="spellEnd"/>
      <w:r w:rsidRPr="00646FDB">
        <w:t xml:space="preserve"> _log;</w:t>
      </w:r>
    </w:p>
    <w:p w14:paraId="160ADCC4" w14:textId="77777777" w:rsidR="00646FDB" w:rsidRPr="00646FDB" w:rsidRDefault="00646FDB" w:rsidP="00646FDB">
      <w:pPr>
        <w:pStyle w:val="Code"/>
      </w:pPr>
      <w:r w:rsidRPr="00646FDB">
        <w:t xml:space="preserve">        private </w:t>
      </w:r>
      <w:proofErr w:type="spellStart"/>
      <w:r w:rsidRPr="00646FDB">
        <w:t>readonly</w:t>
      </w:r>
      <w:proofErr w:type="spellEnd"/>
      <w:r w:rsidRPr="00646FDB">
        <w:t xml:space="preserve"> </w:t>
      </w:r>
      <w:proofErr w:type="spellStart"/>
      <w:r w:rsidRPr="00646FDB">
        <w:t>ISecurityService</w:t>
      </w:r>
      <w:proofErr w:type="spellEnd"/>
      <w:r w:rsidRPr="00646FDB">
        <w:t xml:space="preserve"> _</w:t>
      </w:r>
      <w:proofErr w:type="spellStart"/>
      <w:r w:rsidRPr="00646FDB">
        <w:t>securityService</w:t>
      </w:r>
      <w:proofErr w:type="spellEnd"/>
      <w:r w:rsidRPr="00646FDB">
        <w:t>;</w:t>
      </w:r>
    </w:p>
    <w:p w14:paraId="39C3FC95" w14:textId="77777777" w:rsidR="00646FDB" w:rsidRPr="00646FDB" w:rsidRDefault="00646FDB" w:rsidP="00646FDB">
      <w:pPr>
        <w:pStyle w:val="Code"/>
      </w:pPr>
    </w:p>
    <w:p w14:paraId="2EBDAE81" w14:textId="77777777" w:rsidR="00646FDB" w:rsidRPr="00646FDB" w:rsidRDefault="00646FDB" w:rsidP="00646FDB">
      <w:pPr>
        <w:pStyle w:val="Code"/>
      </w:pPr>
      <w:r w:rsidRPr="00646FDB">
        <w:t xml:space="preserve">        public </w:t>
      </w:r>
      <w:proofErr w:type="spellStart"/>
      <w:r w:rsidRPr="00646FDB">
        <w:t>BasicAuthenticationMessageHandler</w:t>
      </w:r>
      <w:proofErr w:type="spellEnd"/>
      <w:r w:rsidRPr="00646FDB">
        <w:t>(</w:t>
      </w:r>
      <w:proofErr w:type="spellStart"/>
      <w:r w:rsidRPr="00646FDB">
        <w:t>ILogManager</w:t>
      </w:r>
      <w:proofErr w:type="spellEnd"/>
      <w:r w:rsidRPr="00646FDB">
        <w:t xml:space="preserve"> </w:t>
      </w:r>
      <w:proofErr w:type="spellStart"/>
      <w:r w:rsidRPr="00646FDB">
        <w:t>logManager</w:t>
      </w:r>
      <w:proofErr w:type="spellEnd"/>
      <w:r w:rsidRPr="00646FDB">
        <w:t xml:space="preserve">, </w:t>
      </w:r>
      <w:proofErr w:type="spellStart"/>
      <w:r w:rsidRPr="00646FDB">
        <w:t>ISecurityService</w:t>
      </w:r>
      <w:proofErr w:type="spellEnd"/>
      <w:r w:rsidRPr="00646FDB">
        <w:t xml:space="preserve"> </w:t>
      </w:r>
      <w:proofErr w:type="spellStart"/>
      <w:r w:rsidRPr="00646FDB">
        <w:t>securityService</w:t>
      </w:r>
      <w:proofErr w:type="spellEnd"/>
      <w:r w:rsidRPr="00646FDB">
        <w:t>)</w:t>
      </w:r>
    </w:p>
    <w:p w14:paraId="3DDC648E" w14:textId="77777777" w:rsidR="00646FDB" w:rsidRPr="00646FDB" w:rsidRDefault="00646FDB" w:rsidP="00646FDB">
      <w:pPr>
        <w:pStyle w:val="Code"/>
      </w:pPr>
      <w:r w:rsidRPr="00646FDB">
        <w:t xml:space="preserve">        {</w:t>
      </w:r>
    </w:p>
    <w:p w14:paraId="4B0A5F52" w14:textId="77777777" w:rsidR="00646FDB" w:rsidRPr="00646FDB" w:rsidRDefault="00646FDB" w:rsidP="00646FDB">
      <w:pPr>
        <w:pStyle w:val="Code"/>
      </w:pPr>
      <w:r w:rsidRPr="00646FDB">
        <w:t xml:space="preserve">            _</w:t>
      </w:r>
      <w:proofErr w:type="spellStart"/>
      <w:r w:rsidRPr="00646FDB">
        <w:t>securityService</w:t>
      </w:r>
      <w:proofErr w:type="spellEnd"/>
      <w:r w:rsidRPr="00646FDB">
        <w:t xml:space="preserve"> = </w:t>
      </w:r>
      <w:proofErr w:type="spellStart"/>
      <w:r w:rsidRPr="00646FDB">
        <w:t>securityService</w:t>
      </w:r>
      <w:proofErr w:type="spellEnd"/>
      <w:r w:rsidRPr="00646FDB">
        <w:t>;</w:t>
      </w:r>
    </w:p>
    <w:p w14:paraId="67F7AE6B" w14:textId="77777777" w:rsidR="00646FDB" w:rsidRPr="00646FDB" w:rsidRDefault="00646FDB" w:rsidP="00646FDB">
      <w:pPr>
        <w:pStyle w:val="Code"/>
      </w:pPr>
      <w:r w:rsidRPr="00646FDB">
        <w:t xml:space="preserve">            _log = </w:t>
      </w:r>
      <w:proofErr w:type="spellStart"/>
      <w:r w:rsidRPr="00646FDB">
        <w:t>logManager.GetLog</w:t>
      </w:r>
      <w:proofErr w:type="spellEnd"/>
      <w:r w:rsidRPr="00646FDB">
        <w:t>(</w:t>
      </w:r>
      <w:proofErr w:type="spellStart"/>
      <w:r w:rsidRPr="00646FDB">
        <w:t>typeof</w:t>
      </w:r>
      <w:proofErr w:type="spellEnd"/>
      <w:r w:rsidRPr="00646FDB">
        <w:t xml:space="preserve"> (</w:t>
      </w:r>
      <w:proofErr w:type="spellStart"/>
      <w:r w:rsidRPr="00646FDB">
        <w:t>BasicAuthenticationMessageHandler</w:t>
      </w:r>
      <w:proofErr w:type="spellEnd"/>
      <w:r w:rsidRPr="00646FDB">
        <w:t>));</w:t>
      </w:r>
    </w:p>
    <w:p w14:paraId="23EB32B6" w14:textId="77777777" w:rsidR="00646FDB" w:rsidRPr="00646FDB" w:rsidRDefault="00646FDB" w:rsidP="00646FDB">
      <w:pPr>
        <w:pStyle w:val="Code"/>
      </w:pPr>
      <w:r w:rsidRPr="00646FDB">
        <w:t xml:space="preserve">        }</w:t>
      </w:r>
    </w:p>
    <w:p w14:paraId="110542EB" w14:textId="77777777" w:rsidR="00646FDB" w:rsidRPr="00646FDB" w:rsidRDefault="00646FDB" w:rsidP="00646FDB">
      <w:pPr>
        <w:pStyle w:val="Code"/>
      </w:pPr>
    </w:p>
    <w:p w14:paraId="11E4D9D6" w14:textId="77777777" w:rsidR="00646FDB" w:rsidRPr="00646FDB" w:rsidRDefault="00646FDB" w:rsidP="00646FDB">
      <w:pPr>
        <w:pStyle w:val="Code"/>
      </w:pPr>
      <w:r w:rsidRPr="00646FDB">
        <w:t xml:space="preserve">        protected override </w:t>
      </w:r>
      <w:proofErr w:type="spellStart"/>
      <w:r w:rsidRPr="00646FDB">
        <w:t>async</w:t>
      </w:r>
      <w:proofErr w:type="spellEnd"/>
      <w:r w:rsidRPr="00646FDB">
        <w:t xml:space="preserve"> Task&lt;</w:t>
      </w:r>
      <w:proofErr w:type="spellStart"/>
      <w:r w:rsidRPr="00646FDB">
        <w:t>HttpResponseMessage</w:t>
      </w:r>
      <w:proofErr w:type="spellEnd"/>
      <w:r w:rsidRPr="00646FDB">
        <w:t xml:space="preserve">&gt; </w:t>
      </w:r>
      <w:proofErr w:type="spellStart"/>
      <w:r w:rsidRPr="00646FDB">
        <w:t>SendAsync</w:t>
      </w:r>
      <w:proofErr w:type="spellEnd"/>
      <w:r w:rsidRPr="00646FDB">
        <w:t>(</w:t>
      </w:r>
    </w:p>
    <w:p w14:paraId="13859D85" w14:textId="77777777" w:rsidR="00646FDB" w:rsidRPr="00646FDB" w:rsidRDefault="00646FDB" w:rsidP="00646FDB">
      <w:pPr>
        <w:pStyle w:val="Code"/>
      </w:pPr>
      <w:r w:rsidRPr="00646FDB">
        <w:t xml:space="preserve">            </w:t>
      </w:r>
      <w:proofErr w:type="spellStart"/>
      <w:r w:rsidRPr="00646FDB">
        <w:t>HttpRequestMessage</w:t>
      </w:r>
      <w:proofErr w:type="spellEnd"/>
      <w:r w:rsidRPr="00646FDB">
        <w:t xml:space="preserve"> request,</w:t>
      </w:r>
    </w:p>
    <w:p w14:paraId="07F8A254" w14:textId="77777777" w:rsidR="00646FDB" w:rsidRPr="00646FDB" w:rsidRDefault="00646FDB" w:rsidP="00646FDB">
      <w:pPr>
        <w:pStyle w:val="Code"/>
      </w:pPr>
      <w:r w:rsidRPr="00646FDB">
        <w:t xml:space="preserve">            </w:t>
      </w:r>
      <w:proofErr w:type="spellStart"/>
      <w:r w:rsidRPr="00646FDB">
        <w:t>CancellationToken</w:t>
      </w:r>
      <w:proofErr w:type="spellEnd"/>
      <w:r w:rsidRPr="00646FDB">
        <w:t xml:space="preserve"> </w:t>
      </w:r>
      <w:proofErr w:type="spellStart"/>
      <w:r w:rsidRPr="00646FDB">
        <w:t>cancellationToken</w:t>
      </w:r>
      <w:proofErr w:type="spellEnd"/>
      <w:r w:rsidRPr="00646FDB">
        <w:t>)</w:t>
      </w:r>
    </w:p>
    <w:p w14:paraId="68782E08" w14:textId="77777777" w:rsidR="00646FDB" w:rsidRPr="00646FDB" w:rsidRDefault="00646FDB" w:rsidP="00646FDB">
      <w:pPr>
        <w:pStyle w:val="Code"/>
      </w:pPr>
      <w:r w:rsidRPr="00646FDB">
        <w:t xml:space="preserve">        {</w:t>
      </w:r>
    </w:p>
    <w:p w14:paraId="658AC79D" w14:textId="77777777" w:rsidR="00646FDB" w:rsidRPr="00646FDB" w:rsidRDefault="00646FDB" w:rsidP="00646FDB">
      <w:pPr>
        <w:pStyle w:val="Code"/>
      </w:pPr>
      <w:r w:rsidRPr="00646FDB">
        <w:t xml:space="preserve">            if (</w:t>
      </w:r>
      <w:proofErr w:type="spellStart"/>
      <w:r w:rsidRPr="00646FDB">
        <w:t>HttpContext.Current.User.Identity.IsAuthenticated</w:t>
      </w:r>
      <w:proofErr w:type="spellEnd"/>
      <w:r w:rsidRPr="00646FDB">
        <w:t>)</w:t>
      </w:r>
    </w:p>
    <w:p w14:paraId="1818C2A8" w14:textId="77777777" w:rsidR="00646FDB" w:rsidRPr="00646FDB" w:rsidRDefault="00646FDB" w:rsidP="00646FDB">
      <w:pPr>
        <w:pStyle w:val="Code"/>
      </w:pPr>
      <w:r w:rsidRPr="00646FDB">
        <w:t xml:space="preserve">            {</w:t>
      </w:r>
    </w:p>
    <w:p w14:paraId="08F05ABC" w14:textId="77777777" w:rsidR="00646FDB" w:rsidRPr="00646FDB" w:rsidRDefault="00646FDB" w:rsidP="00646FDB">
      <w:pPr>
        <w:pStyle w:val="Code"/>
      </w:pPr>
      <w:r w:rsidRPr="00646FDB">
        <w:t xml:space="preserve">                _</w:t>
      </w:r>
      <w:proofErr w:type="spellStart"/>
      <w:r w:rsidRPr="00646FDB">
        <w:t>log.Debug</w:t>
      </w:r>
      <w:proofErr w:type="spellEnd"/>
      <w:r w:rsidRPr="00646FDB">
        <w:t>("Already authenticated; passing on to next handler...");</w:t>
      </w:r>
    </w:p>
    <w:p w14:paraId="07D59E84" w14:textId="77777777" w:rsidR="00646FDB" w:rsidRPr="00646FDB" w:rsidRDefault="00646FDB" w:rsidP="00646FDB">
      <w:pPr>
        <w:pStyle w:val="Code"/>
      </w:pPr>
      <w:r w:rsidRPr="00646FDB">
        <w:t xml:space="preserve">                return await </w:t>
      </w:r>
      <w:proofErr w:type="spellStart"/>
      <w:r w:rsidRPr="00646FDB">
        <w:t>base.SendAsync</w:t>
      </w:r>
      <w:proofErr w:type="spellEnd"/>
      <w:r w:rsidRPr="00646FDB">
        <w:t xml:space="preserve">(request, </w:t>
      </w:r>
      <w:proofErr w:type="spellStart"/>
      <w:r w:rsidRPr="00646FDB">
        <w:t>cancellationToken</w:t>
      </w:r>
      <w:proofErr w:type="spellEnd"/>
      <w:r w:rsidRPr="00646FDB">
        <w:t>);</w:t>
      </w:r>
    </w:p>
    <w:p w14:paraId="292ED49E" w14:textId="77777777" w:rsidR="00646FDB" w:rsidRPr="00646FDB" w:rsidRDefault="00646FDB" w:rsidP="00646FDB">
      <w:pPr>
        <w:pStyle w:val="Code"/>
      </w:pPr>
      <w:r w:rsidRPr="00646FDB">
        <w:t xml:space="preserve">            }</w:t>
      </w:r>
    </w:p>
    <w:p w14:paraId="049F80C0" w14:textId="77777777" w:rsidR="00646FDB" w:rsidRPr="00646FDB" w:rsidRDefault="00646FDB" w:rsidP="00646FDB">
      <w:pPr>
        <w:pStyle w:val="Code"/>
      </w:pPr>
    </w:p>
    <w:p w14:paraId="761B06EF" w14:textId="77777777" w:rsidR="00646FDB" w:rsidRPr="00646FDB" w:rsidRDefault="00646FDB" w:rsidP="00646FDB">
      <w:pPr>
        <w:pStyle w:val="Code"/>
      </w:pPr>
      <w:r w:rsidRPr="00646FDB">
        <w:t xml:space="preserve">            if (!</w:t>
      </w:r>
      <w:proofErr w:type="spellStart"/>
      <w:r w:rsidRPr="00646FDB">
        <w:t>CanHandleAuthentication</w:t>
      </w:r>
      <w:proofErr w:type="spellEnd"/>
      <w:r w:rsidRPr="00646FDB">
        <w:t>(request))</w:t>
      </w:r>
    </w:p>
    <w:p w14:paraId="05E60014" w14:textId="77777777" w:rsidR="00646FDB" w:rsidRPr="00646FDB" w:rsidRDefault="00646FDB" w:rsidP="00646FDB">
      <w:pPr>
        <w:pStyle w:val="Code"/>
      </w:pPr>
      <w:r w:rsidRPr="00646FDB">
        <w:t xml:space="preserve">            {</w:t>
      </w:r>
    </w:p>
    <w:p w14:paraId="639DBF7A" w14:textId="77777777" w:rsidR="00646FDB" w:rsidRPr="00646FDB" w:rsidRDefault="00646FDB" w:rsidP="00646FDB">
      <w:pPr>
        <w:pStyle w:val="Code"/>
      </w:pPr>
      <w:r w:rsidRPr="00646FDB">
        <w:t xml:space="preserve">                _</w:t>
      </w:r>
      <w:proofErr w:type="spellStart"/>
      <w:r w:rsidRPr="00646FDB">
        <w:t>log.Debug</w:t>
      </w:r>
      <w:proofErr w:type="spellEnd"/>
      <w:r w:rsidRPr="00646FDB">
        <w:t xml:space="preserve">("Not a basic </w:t>
      </w:r>
      <w:proofErr w:type="spellStart"/>
      <w:r w:rsidRPr="00646FDB">
        <w:t>auth</w:t>
      </w:r>
      <w:proofErr w:type="spellEnd"/>
      <w:r w:rsidRPr="00646FDB">
        <w:t xml:space="preserve"> request; passing on to next handler...");</w:t>
      </w:r>
    </w:p>
    <w:p w14:paraId="35C79EB6" w14:textId="77777777" w:rsidR="00646FDB" w:rsidRPr="00646FDB" w:rsidRDefault="00646FDB" w:rsidP="00646FDB">
      <w:pPr>
        <w:pStyle w:val="Code"/>
      </w:pPr>
      <w:r w:rsidRPr="00646FDB">
        <w:t xml:space="preserve">                return await </w:t>
      </w:r>
      <w:proofErr w:type="spellStart"/>
      <w:r w:rsidRPr="00646FDB">
        <w:t>base.SendAsync</w:t>
      </w:r>
      <w:proofErr w:type="spellEnd"/>
      <w:r w:rsidRPr="00646FDB">
        <w:t xml:space="preserve">(request, </w:t>
      </w:r>
      <w:proofErr w:type="spellStart"/>
      <w:r w:rsidRPr="00646FDB">
        <w:t>cancellationToken</w:t>
      </w:r>
      <w:proofErr w:type="spellEnd"/>
      <w:r w:rsidRPr="00646FDB">
        <w:t>);</w:t>
      </w:r>
    </w:p>
    <w:p w14:paraId="46207B77" w14:textId="77777777" w:rsidR="00646FDB" w:rsidRPr="00646FDB" w:rsidRDefault="00646FDB" w:rsidP="00646FDB">
      <w:pPr>
        <w:pStyle w:val="Code"/>
      </w:pPr>
      <w:r w:rsidRPr="00646FDB">
        <w:t xml:space="preserve">            }</w:t>
      </w:r>
    </w:p>
    <w:p w14:paraId="672D6BC8" w14:textId="77777777" w:rsidR="00646FDB" w:rsidRPr="00646FDB" w:rsidRDefault="00646FDB" w:rsidP="00646FDB">
      <w:pPr>
        <w:pStyle w:val="Code"/>
      </w:pPr>
    </w:p>
    <w:p w14:paraId="548CB28B" w14:textId="77777777" w:rsidR="00646FDB" w:rsidRPr="00646FDB" w:rsidRDefault="00646FDB" w:rsidP="00646FDB">
      <w:pPr>
        <w:pStyle w:val="Code"/>
      </w:pPr>
      <w:r w:rsidRPr="00646FDB">
        <w:t xml:space="preserve">            </w:t>
      </w:r>
      <w:proofErr w:type="spellStart"/>
      <w:r w:rsidRPr="00646FDB">
        <w:t>bool</w:t>
      </w:r>
      <w:proofErr w:type="spellEnd"/>
      <w:r w:rsidRPr="00646FDB">
        <w:t xml:space="preserve"> </w:t>
      </w:r>
      <w:proofErr w:type="spellStart"/>
      <w:r w:rsidRPr="00646FDB">
        <w:t>isAuthenticated</w:t>
      </w:r>
      <w:proofErr w:type="spellEnd"/>
      <w:r w:rsidRPr="00646FDB">
        <w:t>;</w:t>
      </w:r>
    </w:p>
    <w:p w14:paraId="34AA6500" w14:textId="77777777" w:rsidR="00646FDB" w:rsidRPr="00646FDB" w:rsidRDefault="00646FDB" w:rsidP="00646FDB">
      <w:pPr>
        <w:pStyle w:val="Code"/>
      </w:pPr>
      <w:r w:rsidRPr="00646FDB">
        <w:t xml:space="preserve">            try</w:t>
      </w:r>
    </w:p>
    <w:p w14:paraId="07F17710" w14:textId="77777777" w:rsidR="00646FDB" w:rsidRPr="00646FDB" w:rsidRDefault="00646FDB" w:rsidP="00646FDB">
      <w:pPr>
        <w:pStyle w:val="Code"/>
      </w:pPr>
      <w:r w:rsidRPr="00646FDB">
        <w:t xml:space="preserve">            {</w:t>
      </w:r>
    </w:p>
    <w:p w14:paraId="55714DEB" w14:textId="77777777" w:rsidR="00646FDB" w:rsidRPr="00646FDB" w:rsidRDefault="00646FDB" w:rsidP="00646FDB">
      <w:pPr>
        <w:pStyle w:val="Code"/>
      </w:pPr>
      <w:r w:rsidRPr="00646FDB">
        <w:t xml:space="preserve">                </w:t>
      </w:r>
      <w:proofErr w:type="spellStart"/>
      <w:r w:rsidRPr="00646FDB">
        <w:t>isAuthenticated</w:t>
      </w:r>
      <w:proofErr w:type="spellEnd"/>
      <w:r w:rsidRPr="00646FDB">
        <w:t xml:space="preserve"> = Authenticate(request);</w:t>
      </w:r>
    </w:p>
    <w:p w14:paraId="76C7178B" w14:textId="77777777" w:rsidR="00646FDB" w:rsidRPr="00646FDB" w:rsidRDefault="00646FDB" w:rsidP="00646FDB">
      <w:pPr>
        <w:pStyle w:val="Code"/>
      </w:pPr>
      <w:r w:rsidRPr="00646FDB">
        <w:t xml:space="preserve">            }</w:t>
      </w:r>
    </w:p>
    <w:p w14:paraId="4EDF3445" w14:textId="77777777" w:rsidR="00646FDB" w:rsidRPr="00646FDB" w:rsidRDefault="00646FDB" w:rsidP="00646FDB">
      <w:pPr>
        <w:pStyle w:val="Code"/>
      </w:pPr>
      <w:r w:rsidRPr="00646FDB">
        <w:t xml:space="preserve">            catch (Exception e)</w:t>
      </w:r>
    </w:p>
    <w:p w14:paraId="63E50FCF" w14:textId="77777777" w:rsidR="00646FDB" w:rsidRPr="00646FDB" w:rsidRDefault="00646FDB" w:rsidP="00646FDB">
      <w:pPr>
        <w:pStyle w:val="Code"/>
      </w:pPr>
      <w:r w:rsidRPr="00646FDB">
        <w:t xml:space="preserve">            {</w:t>
      </w:r>
    </w:p>
    <w:p w14:paraId="659C62BF" w14:textId="77777777" w:rsidR="00646FDB" w:rsidRPr="00646FDB" w:rsidRDefault="00646FDB" w:rsidP="00646FDB">
      <w:pPr>
        <w:pStyle w:val="Code"/>
      </w:pPr>
      <w:r w:rsidRPr="00646FDB">
        <w:t xml:space="preserve">                _</w:t>
      </w:r>
      <w:proofErr w:type="spellStart"/>
      <w:r w:rsidRPr="00646FDB">
        <w:t>log.Error</w:t>
      </w:r>
      <w:proofErr w:type="spellEnd"/>
      <w:r w:rsidRPr="00646FDB">
        <w:t xml:space="preserve">("Failure in </w:t>
      </w:r>
      <w:proofErr w:type="spellStart"/>
      <w:r w:rsidRPr="00646FDB">
        <w:t>auth</w:t>
      </w:r>
      <w:proofErr w:type="spellEnd"/>
      <w:r w:rsidRPr="00646FDB">
        <w:t xml:space="preserve"> processing", e);</w:t>
      </w:r>
    </w:p>
    <w:p w14:paraId="3B851E77" w14:textId="77777777" w:rsidR="00646FDB" w:rsidRPr="00646FDB" w:rsidRDefault="00646FDB" w:rsidP="00646FDB">
      <w:pPr>
        <w:pStyle w:val="Code"/>
      </w:pPr>
      <w:r w:rsidRPr="00646FDB">
        <w:t xml:space="preserve">                return </w:t>
      </w:r>
      <w:proofErr w:type="spellStart"/>
      <w:r w:rsidRPr="00646FDB">
        <w:t>CreateUnauthorizedResponse</w:t>
      </w:r>
      <w:proofErr w:type="spellEnd"/>
      <w:r w:rsidRPr="00646FDB">
        <w:t>();</w:t>
      </w:r>
    </w:p>
    <w:p w14:paraId="7CEE9657" w14:textId="77777777" w:rsidR="00646FDB" w:rsidRPr="00646FDB" w:rsidRDefault="00646FDB" w:rsidP="00646FDB">
      <w:pPr>
        <w:pStyle w:val="Code"/>
      </w:pPr>
      <w:r w:rsidRPr="00646FDB">
        <w:t xml:space="preserve">            }</w:t>
      </w:r>
    </w:p>
    <w:p w14:paraId="680A8303" w14:textId="77777777" w:rsidR="00646FDB" w:rsidRPr="00646FDB" w:rsidRDefault="00646FDB" w:rsidP="00646FDB">
      <w:pPr>
        <w:pStyle w:val="Code"/>
      </w:pPr>
    </w:p>
    <w:p w14:paraId="7650EA38" w14:textId="77777777" w:rsidR="00646FDB" w:rsidRPr="00646FDB" w:rsidRDefault="00646FDB" w:rsidP="00646FDB">
      <w:pPr>
        <w:pStyle w:val="Code"/>
      </w:pPr>
      <w:r w:rsidRPr="00646FDB">
        <w:t xml:space="preserve">            if (</w:t>
      </w:r>
      <w:proofErr w:type="spellStart"/>
      <w:r w:rsidRPr="00646FDB">
        <w:t>isAuthenticated</w:t>
      </w:r>
      <w:proofErr w:type="spellEnd"/>
      <w:r w:rsidRPr="00646FDB">
        <w:t>)</w:t>
      </w:r>
    </w:p>
    <w:p w14:paraId="19366846" w14:textId="77777777" w:rsidR="00646FDB" w:rsidRPr="00646FDB" w:rsidRDefault="00646FDB" w:rsidP="00646FDB">
      <w:pPr>
        <w:pStyle w:val="Code"/>
      </w:pPr>
      <w:r w:rsidRPr="00646FDB">
        <w:t xml:space="preserve">            {</w:t>
      </w:r>
    </w:p>
    <w:p w14:paraId="574AF7B5" w14:textId="77777777" w:rsidR="00646FDB" w:rsidRPr="00646FDB" w:rsidRDefault="00646FDB" w:rsidP="00646FDB">
      <w:pPr>
        <w:pStyle w:val="Code"/>
      </w:pPr>
      <w:r w:rsidRPr="00646FDB">
        <w:t xml:space="preserve">                </w:t>
      </w:r>
      <w:proofErr w:type="spellStart"/>
      <w:r w:rsidRPr="00646FDB">
        <w:t>var</w:t>
      </w:r>
      <w:proofErr w:type="spellEnd"/>
      <w:r w:rsidRPr="00646FDB">
        <w:t xml:space="preserve"> response = await </w:t>
      </w:r>
      <w:proofErr w:type="spellStart"/>
      <w:r w:rsidRPr="00646FDB">
        <w:t>base.SendAsync</w:t>
      </w:r>
      <w:proofErr w:type="spellEnd"/>
      <w:r w:rsidRPr="00646FDB">
        <w:t xml:space="preserve">(request, </w:t>
      </w:r>
      <w:proofErr w:type="spellStart"/>
      <w:r w:rsidRPr="00646FDB">
        <w:t>cancellationToken</w:t>
      </w:r>
      <w:proofErr w:type="spellEnd"/>
      <w:r w:rsidRPr="00646FDB">
        <w:t>);</w:t>
      </w:r>
    </w:p>
    <w:p w14:paraId="720DB005" w14:textId="77777777" w:rsidR="00646FDB" w:rsidRPr="00646FDB" w:rsidRDefault="00646FDB" w:rsidP="00646FDB">
      <w:pPr>
        <w:pStyle w:val="Code"/>
      </w:pPr>
      <w:r w:rsidRPr="00646FDB">
        <w:lastRenderedPageBreak/>
        <w:t xml:space="preserve">                return </w:t>
      </w:r>
      <w:proofErr w:type="spellStart"/>
      <w:r w:rsidRPr="00646FDB">
        <w:t>response.StatusCode</w:t>
      </w:r>
      <w:proofErr w:type="spellEnd"/>
      <w:r w:rsidRPr="00646FDB">
        <w:t xml:space="preserve"> == </w:t>
      </w:r>
      <w:proofErr w:type="spellStart"/>
      <w:r w:rsidRPr="00646FDB">
        <w:t>HttpStatusCode.Unauthorized</w:t>
      </w:r>
      <w:proofErr w:type="spellEnd"/>
      <w:r w:rsidRPr="00646FDB">
        <w:t xml:space="preserve"> ? </w:t>
      </w:r>
      <w:proofErr w:type="spellStart"/>
      <w:r w:rsidRPr="00646FDB">
        <w:t>CreateUnauthorizedResponse</w:t>
      </w:r>
      <w:proofErr w:type="spellEnd"/>
      <w:r w:rsidRPr="00646FDB">
        <w:t>() : response;</w:t>
      </w:r>
    </w:p>
    <w:p w14:paraId="1226A4C8" w14:textId="77777777" w:rsidR="00646FDB" w:rsidRPr="00646FDB" w:rsidRDefault="00646FDB" w:rsidP="00646FDB">
      <w:pPr>
        <w:pStyle w:val="Code"/>
      </w:pPr>
      <w:r w:rsidRPr="00646FDB">
        <w:t xml:space="preserve">            }</w:t>
      </w:r>
    </w:p>
    <w:p w14:paraId="6F8C54F6" w14:textId="77777777" w:rsidR="00646FDB" w:rsidRPr="00646FDB" w:rsidRDefault="00646FDB" w:rsidP="00646FDB">
      <w:pPr>
        <w:pStyle w:val="Code"/>
      </w:pPr>
    </w:p>
    <w:p w14:paraId="75A44611" w14:textId="77777777" w:rsidR="00646FDB" w:rsidRPr="00646FDB" w:rsidRDefault="00646FDB" w:rsidP="00646FDB">
      <w:pPr>
        <w:pStyle w:val="Code"/>
      </w:pPr>
      <w:r w:rsidRPr="00646FDB">
        <w:t xml:space="preserve">            return </w:t>
      </w:r>
      <w:proofErr w:type="spellStart"/>
      <w:r w:rsidRPr="00646FDB">
        <w:t>CreateUnauthorizedResponse</w:t>
      </w:r>
      <w:proofErr w:type="spellEnd"/>
      <w:r w:rsidRPr="00646FDB">
        <w:t>();</w:t>
      </w:r>
    </w:p>
    <w:p w14:paraId="3A20FF2D" w14:textId="77777777" w:rsidR="00646FDB" w:rsidRPr="00646FDB" w:rsidRDefault="00646FDB" w:rsidP="00646FDB">
      <w:pPr>
        <w:pStyle w:val="Code"/>
      </w:pPr>
      <w:r w:rsidRPr="00646FDB">
        <w:t xml:space="preserve">        }</w:t>
      </w:r>
    </w:p>
    <w:p w14:paraId="1EEA24B6" w14:textId="77777777" w:rsidR="00646FDB" w:rsidRPr="00646FDB" w:rsidRDefault="00646FDB" w:rsidP="00646FDB">
      <w:pPr>
        <w:pStyle w:val="Code"/>
      </w:pPr>
    </w:p>
    <w:p w14:paraId="178F18E9" w14:textId="77777777" w:rsidR="00646FDB" w:rsidRPr="00646FDB" w:rsidRDefault="00646FDB" w:rsidP="00646FDB">
      <w:pPr>
        <w:pStyle w:val="Code"/>
      </w:pPr>
      <w:r w:rsidRPr="00646FDB">
        <w:t xml:space="preserve">        public </w:t>
      </w:r>
      <w:proofErr w:type="spellStart"/>
      <w:r w:rsidRPr="00646FDB">
        <w:t>bool</w:t>
      </w:r>
      <w:proofErr w:type="spellEnd"/>
      <w:r w:rsidRPr="00646FDB">
        <w:t xml:space="preserve"> </w:t>
      </w:r>
      <w:proofErr w:type="spellStart"/>
      <w:r w:rsidRPr="00646FDB">
        <w:t>CanHandleAuthentication</w:t>
      </w:r>
      <w:proofErr w:type="spellEnd"/>
      <w:r w:rsidRPr="00646FDB">
        <w:t>(</w:t>
      </w:r>
      <w:proofErr w:type="spellStart"/>
      <w:r w:rsidRPr="00646FDB">
        <w:t>HttpRequestMessage</w:t>
      </w:r>
      <w:proofErr w:type="spellEnd"/>
      <w:r w:rsidRPr="00646FDB">
        <w:t xml:space="preserve"> request)</w:t>
      </w:r>
    </w:p>
    <w:p w14:paraId="67BB5E5C" w14:textId="77777777" w:rsidR="00646FDB" w:rsidRPr="00646FDB" w:rsidRDefault="00646FDB" w:rsidP="00646FDB">
      <w:pPr>
        <w:pStyle w:val="Code"/>
      </w:pPr>
      <w:r w:rsidRPr="00646FDB">
        <w:t xml:space="preserve">        {</w:t>
      </w:r>
    </w:p>
    <w:p w14:paraId="1A1FE6B6" w14:textId="77777777" w:rsidR="00646FDB" w:rsidRPr="00646FDB" w:rsidRDefault="00646FDB" w:rsidP="00646FDB">
      <w:pPr>
        <w:pStyle w:val="Code"/>
      </w:pPr>
      <w:r w:rsidRPr="00646FDB">
        <w:t xml:space="preserve">            return (</w:t>
      </w:r>
      <w:proofErr w:type="spellStart"/>
      <w:r w:rsidRPr="00646FDB">
        <w:t>request.Headers</w:t>
      </w:r>
      <w:proofErr w:type="spellEnd"/>
      <w:r w:rsidRPr="00646FDB">
        <w:t xml:space="preserve"> != null</w:t>
      </w:r>
    </w:p>
    <w:p w14:paraId="54E28E30" w14:textId="77777777" w:rsidR="00646FDB" w:rsidRPr="00646FDB" w:rsidRDefault="00646FDB" w:rsidP="00646FDB">
      <w:pPr>
        <w:pStyle w:val="Code"/>
      </w:pPr>
      <w:r w:rsidRPr="00646FDB">
        <w:t xml:space="preserve">                    &amp;&amp; </w:t>
      </w:r>
      <w:proofErr w:type="spellStart"/>
      <w:r w:rsidRPr="00646FDB">
        <w:t>request.Headers.Authorization</w:t>
      </w:r>
      <w:proofErr w:type="spellEnd"/>
      <w:r w:rsidRPr="00646FDB">
        <w:t xml:space="preserve"> != null</w:t>
      </w:r>
    </w:p>
    <w:p w14:paraId="12759883" w14:textId="77777777" w:rsidR="00646FDB" w:rsidRPr="00646FDB" w:rsidRDefault="00646FDB" w:rsidP="00646FDB">
      <w:pPr>
        <w:pStyle w:val="Code"/>
      </w:pPr>
      <w:r w:rsidRPr="00646FDB">
        <w:t xml:space="preserve">                    &amp;&amp; </w:t>
      </w:r>
      <w:proofErr w:type="spellStart"/>
      <w:r w:rsidRPr="00646FDB">
        <w:t>request.Headers.Authorization.Scheme.ToLowerInvariant</w:t>
      </w:r>
      <w:proofErr w:type="spellEnd"/>
      <w:r w:rsidRPr="00646FDB">
        <w:t xml:space="preserve">() == </w:t>
      </w:r>
      <w:proofErr w:type="spellStart"/>
      <w:r w:rsidRPr="00646FDB">
        <w:t>Constants.SchemeTypes.Basic</w:t>
      </w:r>
      <w:proofErr w:type="spellEnd"/>
      <w:r w:rsidRPr="00646FDB">
        <w:t>);</w:t>
      </w:r>
    </w:p>
    <w:p w14:paraId="4468A199" w14:textId="77777777" w:rsidR="00646FDB" w:rsidRPr="00646FDB" w:rsidRDefault="00646FDB" w:rsidP="00646FDB">
      <w:pPr>
        <w:pStyle w:val="Code"/>
      </w:pPr>
      <w:r w:rsidRPr="00646FDB">
        <w:t xml:space="preserve">        }</w:t>
      </w:r>
    </w:p>
    <w:p w14:paraId="7D0C3369" w14:textId="77777777" w:rsidR="00646FDB" w:rsidRPr="00646FDB" w:rsidRDefault="00646FDB" w:rsidP="00646FDB">
      <w:pPr>
        <w:pStyle w:val="Code"/>
      </w:pPr>
    </w:p>
    <w:p w14:paraId="581D3243" w14:textId="77777777" w:rsidR="00646FDB" w:rsidRPr="00646FDB" w:rsidRDefault="00646FDB" w:rsidP="00646FDB">
      <w:pPr>
        <w:pStyle w:val="Code"/>
      </w:pPr>
      <w:r w:rsidRPr="00646FDB">
        <w:t xml:space="preserve">        public </w:t>
      </w:r>
      <w:proofErr w:type="spellStart"/>
      <w:r w:rsidRPr="00646FDB">
        <w:t>bool</w:t>
      </w:r>
      <w:proofErr w:type="spellEnd"/>
      <w:r w:rsidRPr="00646FDB">
        <w:t xml:space="preserve"> Authenticate(</w:t>
      </w:r>
      <w:proofErr w:type="spellStart"/>
      <w:r w:rsidRPr="00646FDB">
        <w:t>HttpRequestMessage</w:t>
      </w:r>
      <w:proofErr w:type="spellEnd"/>
      <w:r w:rsidRPr="00646FDB">
        <w:t xml:space="preserve"> request)</w:t>
      </w:r>
    </w:p>
    <w:p w14:paraId="731E1C90" w14:textId="77777777" w:rsidR="00646FDB" w:rsidRPr="00646FDB" w:rsidRDefault="00646FDB" w:rsidP="00646FDB">
      <w:pPr>
        <w:pStyle w:val="Code"/>
      </w:pPr>
      <w:r w:rsidRPr="00646FDB">
        <w:t xml:space="preserve">        {</w:t>
      </w:r>
    </w:p>
    <w:p w14:paraId="653AB38D" w14:textId="77777777" w:rsidR="00646FDB" w:rsidRPr="00646FDB" w:rsidRDefault="00646FDB" w:rsidP="00646FDB">
      <w:pPr>
        <w:pStyle w:val="Code"/>
      </w:pPr>
      <w:r w:rsidRPr="00646FDB">
        <w:t xml:space="preserve">            _</w:t>
      </w:r>
      <w:proofErr w:type="spellStart"/>
      <w:r w:rsidRPr="00646FDB">
        <w:t>log.Debug</w:t>
      </w:r>
      <w:proofErr w:type="spellEnd"/>
      <w:r w:rsidRPr="00646FDB">
        <w:t>("Attempting to authenticate...");</w:t>
      </w:r>
    </w:p>
    <w:p w14:paraId="18071027" w14:textId="77777777" w:rsidR="00646FDB" w:rsidRPr="00646FDB" w:rsidRDefault="00646FDB" w:rsidP="00646FDB">
      <w:pPr>
        <w:pStyle w:val="Code"/>
      </w:pPr>
    </w:p>
    <w:p w14:paraId="6203592B" w14:textId="77777777" w:rsidR="00646FDB" w:rsidRPr="00646FDB" w:rsidRDefault="00646FDB" w:rsidP="00646FDB">
      <w:pPr>
        <w:pStyle w:val="Code"/>
      </w:pPr>
      <w:r w:rsidRPr="00646FDB">
        <w:t xml:space="preserve">            </w:t>
      </w:r>
      <w:proofErr w:type="spellStart"/>
      <w:r w:rsidRPr="00646FDB">
        <w:t>var</w:t>
      </w:r>
      <w:proofErr w:type="spellEnd"/>
      <w:r w:rsidRPr="00646FDB">
        <w:t xml:space="preserve"> </w:t>
      </w:r>
      <w:proofErr w:type="spellStart"/>
      <w:r w:rsidRPr="00646FDB">
        <w:t>authHeader</w:t>
      </w:r>
      <w:proofErr w:type="spellEnd"/>
      <w:r w:rsidRPr="00646FDB">
        <w:t xml:space="preserve"> = </w:t>
      </w:r>
      <w:proofErr w:type="spellStart"/>
      <w:r w:rsidRPr="00646FDB">
        <w:t>request.Headers.Authorization</w:t>
      </w:r>
      <w:proofErr w:type="spellEnd"/>
      <w:r w:rsidRPr="00646FDB">
        <w:t>;</w:t>
      </w:r>
    </w:p>
    <w:p w14:paraId="3580BEE2" w14:textId="77777777" w:rsidR="00646FDB" w:rsidRPr="00646FDB" w:rsidRDefault="00646FDB" w:rsidP="00646FDB">
      <w:pPr>
        <w:pStyle w:val="Code"/>
      </w:pPr>
      <w:r w:rsidRPr="00646FDB">
        <w:t xml:space="preserve">            if (</w:t>
      </w:r>
      <w:proofErr w:type="spellStart"/>
      <w:r w:rsidRPr="00646FDB">
        <w:t>authHeader</w:t>
      </w:r>
      <w:proofErr w:type="spellEnd"/>
      <w:r w:rsidRPr="00646FDB">
        <w:t xml:space="preserve"> == null)</w:t>
      </w:r>
    </w:p>
    <w:p w14:paraId="2727AC09" w14:textId="77777777" w:rsidR="00646FDB" w:rsidRPr="00646FDB" w:rsidRDefault="00646FDB" w:rsidP="00646FDB">
      <w:pPr>
        <w:pStyle w:val="Code"/>
      </w:pPr>
      <w:r w:rsidRPr="00646FDB">
        <w:t xml:space="preserve">            {</w:t>
      </w:r>
    </w:p>
    <w:p w14:paraId="37FF9722" w14:textId="77777777" w:rsidR="00646FDB" w:rsidRPr="00646FDB" w:rsidRDefault="00646FDB" w:rsidP="00646FDB">
      <w:pPr>
        <w:pStyle w:val="Code"/>
      </w:pPr>
      <w:r w:rsidRPr="00646FDB">
        <w:t xml:space="preserve">                return false;</w:t>
      </w:r>
    </w:p>
    <w:p w14:paraId="6355C03A" w14:textId="77777777" w:rsidR="00646FDB" w:rsidRPr="00646FDB" w:rsidRDefault="00646FDB" w:rsidP="00646FDB">
      <w:pPr>
        <w:pStyle w:val="Code"/>
      </w:pPr>
      <w:r w:rsidRPr="00646FDB">
        <w:t xml:space="preserve">            }</w:t>
      </w:r>
    </w:p>
    <w:p w14:paraId="6BBC58D8" w14:textId="77777777" w:rsidR="00646FDB" w:rsidRPr="00646FDB" w:rsidRDefault="00646FDB" w:rsidP="00646FDB">
      <w:pPr>
        <w:pStyle w:val="Code"/>
      </w:pPr>
    </w:p>
    <w:p w14:paraId="33A94643" w14:textId="77777777" w:rsidR="00646FDB" w:rsidRPr="00646FDB" w:rsidRDefault="00646FDB" w:rsidP="00646FDB">
      <w:pPr>
        <w:pStyle w:val="Code"/>
      </w:pPr>
      <w:r w:rsidRPr="00646FDB">
        <w:t xml:space="preserve">            </w:t>
      </w:r>
      <w:proofErr w:type="spellStart"/>
      <w:r w:rsidRPr="00646FDB">
        <w:t>var</w:t>
      </w:r>
      <w:proofErr w:type="spellEnd"/>
      <w:r w:rsidRPr="00646FDB">
        <w:t xml:space="preserve"> credentials = </w:t>
      </w:r>
      <w:proofErr w:type="spellStart"/>
      <w:r w:rsidRPr="00646FDB">
        <w:t>GetCredentials</w:t>
      </w:r>
      <w:proofErr w:type="spellEnd"/>
      <w:r w:rsidRPr="00646FDB">
        <w:t>(</w:t>
      </w:r>
      <w:proofErr w:type="spellStart"/>
      <w:r w:rsidRPr="00646FDB">
        <w:t>authHeader</w:t>
      </w:r>
      <w:proofErr w:type="spellEnd"/>
      <w:r w:rsidRPr="00646FDB">
        <w:t>);</w:t>
      </w:r>
    </w:p>
    <w:p w14:paraId="7FF9527A" w14:textId="77777777" w:rsidR="00646FDB" w:rsidRPr="00646FDB" w:rsidRDefault="00646FDB" w:rsidP="00646FDB">
      <w:pPr>
        <w:pStyle w:val="Code"/>
      </w:pPr>
      <w:r w:rsidRPr="00646FDB">
        <w:t xml:space="preserve">            if (</w:t>
      </w:r>
      <w:proofErr w:type="spellStart"/>
      <w:r w:rsidRPr="00646FDB">
        <w:t>credentials.Length</w:t>
      </w:r>
      <w:proofErr w:type="spellEnd"/>
      <w:r w:rsidRPr="00646FDB">
        <w:t xml:space="preserve"> != </w:t>
      </w:r>
      <w:proofErr w:type="spellStart"/>
      <w:r w:rsidRPr="00646FDB">
        <w:t>ExpectedCredentialCount</w:t>
      </w:r>
      <w:proofErr w:type="spellEnd"/>
      <w:r w:rsidRPr="00646FDB">
        <w:t>)</w:t>
      </w:r>
    </w:p>
    <w:p w14:paraId="1ADDFFDE" w14:textId="77777777" w:rsidR="00646FDB" w:rsidRPr="00646FDB" w:rsidRDefault="00646FDB" w:rsidP="00646FDB">
      <w:pPr>
        <w:pStyle w:val="Code"/>
      </w:pPr>
      <w:r w:rsidRPr="00646FDB">
        <w:t xml:space="preserve">            {</w:t>
      </w:r>
    </w:p>
    <w:p w14:paraId="51ADB0B4" w14:textId="77777777" w:rsidR="00646FDB" w:rsidRPr="00646FDB" w:rsidRDefault="00646FDB" w:rsidP="00646FDB">
      <w:pPr>
        <w:pStyle w:val="Code"/>
      </w:pPr>
      <w:r w:rsidRPr="00646FDB">
        <w:t xml:space="preserve">                return false;</w:t>
      </w:r>
    </w:p>
    <w:p w14:paraId="0F60C70E" w14:textId="77777777" w:rsidR="00646FDB" w:rsidRPr="00646FDB" w:rsidRDefault="00646FDB" w:rsidP="00646FDB">
      <w:pPr>
        <w:pStyle w:val="Code"/>
      </w:pPr>
      <w:r w:rsidRPr="00646FDB">
        <w:t xml:space="preserve">            }</w:t>
      </w:r>
    </w:p>
    <w:p w14:paraId="0EC11983" w14:textId="77777777" w:rsidR="00646FDB" w:rsidRPr="00646FDB" w:rsidRDefault="00646FDB" w:rsidP="00646FDB">
      <w:pPr>
        <w:pStyle w:val="Code"/>
      </w:pPr>
    </w:p>
    <w:p w14:paraId="20FC7DA0" w14:textId="77777777" w:rsidR="00646FDB" w:rsidRPr="00646FDB" w:rsidRDefault="00646FDB" w:rsidP="00646FDB">
      <w:pPr>
        <w:pStyle w:val="Code"/>
      </w:pPr>
      <w:r w:rsidRPr="00646FDB">
        <w:t xml:space="preserve">            return _</w:t>
      </w:r>
      <w:proofErr w:type="spellStart"/>
      <w:r w:rsidRPr="00646FDB">
        <w:t>securityService.SetPrincipal</w:t>
      </w:r>
      <w:proofErr w:type="spellEnd"/>
      <w:r w:rsidRPr="00646FDB">
        <w:t>(credentials[</w:t>
      </w:r>
      <w:proofErr w:type="spellStart"/>
      <w:r w:rsidRPr="00646FDB">
        <w:t>UsernameIndex</w:t>
      </w:r>
      <w:proofErr w:type="spellEnd"/>
      <w:r w:rsidRPr="00646FDB">
        <w:t>], credentials[</w:t>
      </w:r>
      <w:proofErr w:type="spellStart"/>
      <w:r w:rsidRPr="00646FDB">
        <w:t>PasswordIndex</w:t>
      </w:r>
      <w:proofErr w:type="spellEnd"/>
      <w:r w:rsidRPr="00646FDB">
        <w:t>]);</w:t>
      </w:r>
    </w:p>
    <w:p w14:paraId="116C1E19" w14:textId="77777777" w:rsidR="00646FDB" w:rsidRPr="00646FDB" w:rsidRDefault="00646FDB" w:rsidP="00646FDB">
      <w:pPr>
        <w:pStyle w:val="Code"/>
      </w:pPr>
      <w:r w:rsidRPr="00646FDB">
        <w:t xml:space="preserve">        }</w:t>
      </w:r>
    </w:p>
    <w:p w14:paraId="7BCB56AE" w14:textId="77777777" w:rsidR="00646FDB" w:rsidRPr="00646FDB" w:rsidRDefault="00646FDB" w:rsidP="00646FDB">
      <w:pPr>
        <w:pStyle w:val="Code"/>
      </w:pPr>
    </w:p>
    <w:p w14:paraId="42C95ADB" w14:textId="77777777" w:rsidR="00646FDB" w:rsidRPr="00646FDB" w:rsidRDefault="00646FDB" w:rsidP="00646FDB">
      <w:pPr>
        <w:pStyle w:val="Code"/>
      </w:pPr>
      <w:r w:rsidRPr="00646FDB">
        <w:t xml:space="preserve">        public string[] </w:t>
      </w:r>
      <w:proofErr w:type="spellStart"/>
      <w:r w:rsidRPr="00646FDB">
        <w:t>GetCredentials</w:t>
      </w:r>
      <w:proofErr w:type="spellEnd"/>
      <w:r w:rsidRPr="00646FDB">
        <w:t>(</w:t>
      </w:r>
      <w:proofErr w:type="spellStart"/>
      <w:r w:rsidRPr="00646FDB">
        <w:t>AuthenticationHeaderValue</w:t>
      </w:r>
      <w:proofErr w:type="spellEnd"/>
      <w:r w:rsidRPr="00646FDB">
        <w:t xml:space="preserve"> </w:t>
      </w:r>
      <w:proofErr w:type="spellStart"/>
      <w:r w:rsidRPr="00646FDB">
        <w:t>authHeader</w:t>
      </w:r>
      <w:proofErr w:type="spellEnd"/>
      <w:r w:rsidRPr="00646FDB">
        <w:t>)</w:t>
      </w:r>
    </w:p>
    <w:p w14:paraId="41AF50F6" w14:textId="77777777" w:rsidR="00646FDB" w:rsidRPr="00646FDB" w:rsidRDefault="00646FDB" w:rsidP="00646FDB">
      <w:pPr>
        <w:pStyle w:val="Code"/>
      </w:pPr>
      <w:r w:rsidRPr="00646FDB">
        <w:t xml:space="preserve">        {</w:t>
      </w:r>
    </w:p>
    <w:p w14:paraId="7DC1B931" w14:textId="77777777" w:rsidR="00646FDB" w:rsidRPr="00646FDB" w:rsidRDefault="00646FDB" w:rsidP="00646FDB">
      <w:pPr>
        <w:pStyle w:val="Code"/>
      </w:pPr>
      <w:r w:rsidRPr="00646FDB">
        <w:t xml:space="preserve">            </w:t>
      </w:r>
      <w:proofErr w:type="spellStart"/>
      <w:r w:rsidRPr="00646FDB">
        <w:t>var</w:t>
      </w:r>
      <w:proofErr w:type="spellEnd"/>
      <w:r w:rsidRPr="00646FDB">
        <w:t xml:space="preserve"> </w:t>
      </w:r>
      <w:proofErr w:type="spellStart"/>
      <w:r w:rsidRPr="00646FDB">
        <w:t>encodedCredentials</w:t>
      </w:r>
      <w:proofErr w:type="spellEnd"/>
      <w:r w:rsidRPr="00646FDB">
        <w:t xml:space="preserve"> = </w:t>
      </w:r>
      <w:proofErr w:type="spellStart"/>
      <w:r w:rsidRPr="00646FDB">
        <w:t>authHeader.Parameter</w:t>
      </w:r>
      <w:proofErr w:type="spellEnd"/>
      <w:r w:rsidRPr="00646FDB">
        <w:t>;</w:t>
      </w:r>
    </w:p>
    <w:p w14:paraId="0BEA861D" w14:textId="77777777" w:rsidR="00646FDB" w:rsidRPr="00646FDB" w:rsidRDefault="00646FDB" w:rsidP="00646FDB">
      <w:pPr>
        <w:pStyle w:val="Code"/>
      </w:pPr>
      <w:r w:rsidRPr="00646FDB">
        <w:t xml:space="preserve">            </w:t>
      </w:r>
      <w:proofErr w:type="spellStart"/>
      <w:r w:rsidRPr="00646FDB">
        <w:t>var</w:t>
      </w:r>
      <w:proofErr w:type="spellEnd"/>
      <w:r w:rsidRPr="00646FDB">
        <w:t xml:space="preserve"> </w:t>
      </w:r>
      <w:proofErr w:type="spellStart"/>
      <w:r w:rsidRPr="00646FDB">
        <w:t>credentialBytes</w:t>
      </w:r>
      <w:proofErr w:type="spellEnd"/>
      <w:r w:rsidRPr="00646FDB">
        <w:t xml:space="preserve"> = Convert.FromBase64String(</w:t>
      </w:r>
      <w:proofErr w:type="spellStart"/>
      <w:r w:rsidRPr="00646FDB">
        <w:t>encodedCredentials</w:t>
      </w:r>
      <w:proofErr w:type="spellEnd"/>
      <w:r w:rsidRPr="00646FDB">
        <w:t>);</w:t>
      </w:r>
    </w:p>
    <w:p w14:paraId="3F27BD02" w14:textId="77777777" w:rsidR="00646FDB" w:rsidRPr="00646FDB" w:rsidRDefault="00646FDB" w:rsidP="00646FDB">
      <w:pPr>
        <w:pStyle w:val="Code"/>
      </w:pPr>
      <w:r w:rsidRPr="00646FDB">
        <w:t xml:space="preserve">            </w:t>
      </w:r>
      <w:proofErr w:type="spellStart"/>
      <w:r w:rsidRPr="00646FDB">
        <w:t>var</w:t>
      </w:r>
      <w:proofErr w:type="spellEnd"/>
      <w:r w:rsidRPr="00646FDB">
        <w:t xml:space="preserve"> credentials = </w:t>
      </w:r>
      <w:proofErr w:type="spellStart"/>
      <w:r w:rsidRPr="00646FDB">
        <w:t>Encoding.ASCII.GetString</w:t>
      </w:r>
      <w:proofErr w:type="spellEnd"/>
      <w:r w:rsidRPr="00646FDB">
        <w:t>(</w:t>
      </w:r>
      <w:proofErr w:type="spellStart"/>
      <w:r w:rsidRPr="00646FDB">
        <w:t>credentialBytes</w:t>
      </w:r>
      <w:proofErr w:type="spellEnd"/>
      <w:r w:rsidRPr="00646FDB">
        <w:t>);</w:t>
      </w:r>
    </w:p>
    <w:p w14:paraId="728AD196" w14:textId="77777777" w:rsidR="00646FDB" w:rsidRPr="00646FDB" w:rsidRDefault="00646FDB" w:rsidP="00646FDB">
      <w:pPr>
        <w:pStyle w:val="Code"/>
      </w:pPr>
      <w:r w:rsidRPr="00646FDB">
        <w:t xml:space="preserve">            </w:t>
      </w:r>
      <w:proofErr w:type="spellStart"/>
      <w:r w:rsidRPr="00646FDB">
        <w:t>var</w:t>
      </w:r>
      <w:proofErr w:type="spellEnd"/>
      <w:r w:rsidRPr="00646FDB">
        <w:t xml:space="preserve"> </w:t>
      </w:r>
      <w:proofErr w:type="spellStart"/>
      <w:r w:rsidRPr="00646FDB">
        <w:t>credentialParts</w:t>
      </w:r>
      <w:proofErr w:type="spellEnd"/>
      <w:r w:rsidRPr="00646FDB">
        <w:t xml:space="preserve"> = </w:t>
      </w:r>
      <w:proofErr w:type="spellStart"/>
      <w:r w:rsidRPr="00646FDB">
        <w:t>credentials.Split</w:t>
      </w:r>
      <w:proofErr w:type="spellEnd"/>
      <w:r w:rsidRPr="00646FDB">
        <w:t>(</w:t>
      </w:r>
      <w:proofErr w:type="spellStart"/>
      <w:r w:rsidRPr="00646FDB">
        <w:t>AuthorizationHeaderSeparator</w:t>
      </w:r>
      <w:proofErr w:type="spellEnd"/>
      <w:r w:rsidRPr="00646FDB">
        <w:t>);</w:t>
      </w:r>
    </w:p>
    <w:p w14:paraId="52975BDB" w14:textId="77777777" w:rsidR="00646FDB" w:rsidRPr="00646FDB" w:rsidRDefault="00646FDB" w:rsidP="00646FDB">
      <w:pPr>
        <w:pStyle w:val="Code"/>
      </w:pPr>
      <w:r w:rsidRPr="00646FDB">
        <w:t xml:space="preserve">            return </w:t>
      </w:r>
      <w:proofErr w:type="spellStart"/>
      <w:r w:rsidRPr="00646FDB">
        <w:t>credentialParts</w:t>
      </w:r>
      <w:proofErr w:type="spellEnd"/>
      <w:r w:rsidRPr="00646FDB">
        <w:t>;</w:t>
      </w:r>
    </w:p>
    <w:p w14:paraId="13ABBDD9" w14:textId="77777777" w:rsidR="00646FDB" w:rsidRPr="00646FDB" w:rsidRDefault="00646FDB" w:rsidP="00646FDB">
      <w:pPr>
        <w:pStyle w:val="Code"/>
      </w:pPr>
      <w:r w:rsidRPr="00646FDB">
        <w:t xml:space="preserve">        }</w:t>
      </w:r>
    </w:p>
    <w:p w14:paraId="3E9EE6C7" w14:textId="77777777" w:rsidR="00646FDB" w:rsidRPr="00646FDB" w:rsidRDefault="00646FDB" w:rsidP="00646FDB">
      <w:pPr>
        <w:pStyle w:val="Code"/>
      </w:pPr>
    </w:p>
    <w:p w14:paraId="71083BED" w14:textId="77777777" w:rsidR="00646FDB" w:rsidRPr="00646FDB" w:rsidRDefault="00646FDB" w:rsidP="00646FDB">
      <w:pPr>
        <w:pStyle w:val="Code"/>
      </w:pPr>
      <w:r w:rsidRPr="00646FDB">
        <w:t xml:space="preserve">        public </w:t>
      </w:r>
      <w:proofErr w:type="spellStart"/>
      <w:r w:rsidRPr="00646FDB">
        <w:t>HttpResponseMessage</w:t>
      </w:r>
      <w:proofErr w:type="spellEnd"/>
      <w:r w:rsidRPr="00646FDB">
        <w:t xml:space="preserve"> </w:t>
      </w:r>
      <w:proofErr w:type="spellStart"/>
      <w:r w:rsidRPr="00646FDB">
        <w:t>CreateUnauthorizedResponse</w:t>
      </w:r>
      <w:proofErr w:type="spellEnd"/>
      <w:r w:rsidRPr="00646FDB">
        <w:t>()</w:t>
      </w:r>
    </w:p>
    <w:p w14:paraId="63EFF8EB" w14:textId="77777777" w:rsidR="00646FDB" w:rsidRPr="00646FDB" w:rsidRDefault="00646FDB" w:rsidP="00646FDB">
      <w:pPr>
        <w:pStyle w:val="Code"/>
      </w:pPr>
      <w:r w:rsidRPr="00646FDB">
        <w:t xml:space="preserve">        {</w:t>
      </w:r>
    </w:p>
    <w:p w14:paraId="082D3919" w14:textId="77777777" w:rsidR="00646FDB" w:rsidRPr="00646FDB" w:rsidRDefault="00646FDB" w:rsidP="00646FDB">
      <w:pPr>
        <w:pStyle w:val="Code"/>
      </w:pPr>
      <w:r w:rsidRPr="00646FDB">
        <w:t xml:space="preserve">            </w:t>
      </w:r>
      <w:proofErr w:type="spellStart"/>
      <w:r w:rsidRPr="00646FDB">
        <w:t>var</w:t>
      </w:r>
      <w:proofErr w:type="spellEnd"/>
      <w:r w:rsidRPr="00646FDB">
        <w:t xml:space="preserve"> response = new </w:t>
      </w:r>
      <w:proofErr w:type="spellStart"/>
      <w:r w:rsidRPr="00646FDB">
        <w:t>HttpResponseMessage</w:t>
      </w:r>
      <w:proofErr w:type="spellEnd"/>
      <w:r w:rsidRPr="00646FDB">
        <w:t>(</w:t>
      </w:r>
      <w:proofErr w:type="spellStart"/>
      <w:r w:rsidRPr="00646FDB">
        <w:t>HttpStatusCode.Unauthorized</w:t>
      </w:r>
      <w:proofErr w:type="spellEnd"/>
      <w:r w:rsidRPr="00646FDB">
        <w:t>);</w:t>
      </w:r>
    </w:p>
    <w:p w14:paraId="49F432DF" w14:textId="77777777" w:rsidR="00646FDB" w:rsidRPr="00646FDB" w:rsidRDefault="00646FDB" w:rsidP="00646FDB">
      <w:pPr>
        <w:pStyle w:val="Code"/>
      </w:pPr>
      <w:r w:rsidRPr="00646FDB">
        <w:t xml:space="preserve">            </w:t>
      </w:r>
      <w:proofErr w:type="spellStart"/>
      <w:r w:rsidRPr="00646FDB">
        <w:t>response.Headers.WwwAuthenticate.Add</w:t>
      </w:r>
      <w:proofErr w:type="spellEnd"/>
      <w:r w:rsidRPr="00646FDB">
        <w:t xml:space="preserve">(new </w:t>
      </w:r>
      <w:proofErr w:type="spellStart"/>
      <w:r w:rsidRPr="00646FDB">
        <w:t>AuthenticationHeaderValue</w:t>
      </w:r>
      <w:proofErr w:type="spellEnd"/>
      <w:r w:rsidRPr="00646FDB">
        <w:t>(</w:t>
      </w:r>
      <w:proofErr w:type="spellStart"/>
      <w:r w:rsidRPr="00646FDB">
        <w:t>Constants.SchemeTypes.Basic</w:t>
      </w:r>
      <w:proofErr w:type="spellEnd"/>
      <w:r w:rsidRPr="00646FDB">
        <w:t>));</w:t>
      </w:r>
    </w:p>
    <w:p w14:paraId="38507718" w14:textId="77777777" w:rsidR="00646FDB" w:rsidRPr="00646FDB" w:rsidRDefault="00646FDB" w:rsidP="00646FDB">
      <w:pPr>
        <w:pStyle w:val="Code"/>
      </w:pPr>
      <w:r w:rsidRPr="00646FDB">
        <w:t xml:space="preserve">            return response;</w:t>
      </w:r>
    </w:p>
    <w:p w14:paraId="01F5A4A5" w14:textId="77777777" w:rsidR="00646FDB" w:rsidRPr="00646FDB" w:rsidRDefault="00646FDB" w:rsidP="00646FDB">
      <w:pPr>
        <w:pStyle w:val="Code"/>
      </w:pPr>
      <w:r w:rsidRPr="00646FDB">
        <w:t xml:space="preserve">        }</w:t>
      </w:r>
    </w:p>
    <w:p w14:paraId="47BA0803" w14:textId="77777777" w:rsidR="00646FDB" w:rsidRPr="00646FDB" w:rsidRDefault="00646FDB" w:rsidP="00646FDB">
      <w:pPr>
        <w:pStyle w:val="Code"/>
      </w:pPr>
      <w:r w:rsidRPr="00646FDB">
        <w:t xml:space="preserve">    }</w:t>
      </w:r>
    </w:p>
    <w:p w14:paraId="37032AB2" w14:textId="46D22C2A" w:rsidR="00646FDB" w:rsidRDefault="00646FDB" w:rsidP="00646FDB">
      <w:pPr>
        <w:pStyle w:val="Code"/>
      </w:pPr>
      <w:r w:rsidRPr="00646FDB">
        <w:t>}</w:t>
      </w:r>
    </w:p>
    <w:p w14:paraId="4E274C92" w14:textId="77777777" w:rsidR="00F45CBC" w:rsidRDefault="00F45CBC" w:rsidP="008F4F9E">
      <w:pPr>
        <w:pStyle w:val="BodyTextFirst"/>
      </w:pPr>
    </w:p>
    <w:p w14:paraId="54B16B68" w14:textId="77777777" w:rsidR="00F45CBC" w:rsidRDefault="00F45CBC" w:rsidP="008F4F9E">
      <w:pPr>
        <w:pStyle w:val="BodyTextFirst"/>
      </w:pPr>
    </w:p>
    <w:p w14:paraId="79B7561A" w14:textId="1B2ADD91" w:rsidR="008F4F9E" w:rsidRDefault="00646FDB" w:rsidP="008F4F9E">
      <w:pPr>
        <w:pStyle w:val="BodyTextFirst"/>
      </w:pPr>
      <w:proofErr w:type="spellStart"/>
      <w:r>
        <w:t>Todo</w:t>
      </w:r>
      <w:proofErr w:type="spellEnd"/>
      <w:r>
        <w:t>…</w:t>
      </w:r>
      <w:bookmarkStart w:id="0" w:name="_GoBack"/>
      <w:bookmarkEnd w:id="0"/>
    </w:p>
    <w:p w14:paraId="096F1E55" w14:textId="77777777" w:rsidR="008F4F9E" w:rsidRDefault="008F4F9E" w:rsidP="008F4F9E">
      <w:pPr>
        <w:pStyle w:val="BodyTextFirst"/>
      </w:pPr>
    </w:p>
    <w:p w14:paraId="2890957E" w14:textId="77777777" w:rsidR="00C503D6" w:rsidRDefault="00C503D6" w:rsidP="00C503D6">
      <w:r>
        <w:t xml:space="preserve">Let’s walk through the handler class one section at time. First, the handler subclasses what’s called a </w:t>
      </w:r>
      <w:proofErr w:type="spellStart"/>
      <w:r w:rsidRPr="005603B2">
        <w:rPr>
          <w:rStyle w:val="CodeInline"/>
        </w:rPr>
        <w:t>DelegatingHandler</w:t>
      </w:r>
      <w:proofErr w:type="spellEnd"/>
      <w:r>
        <w:t xml:space="preserve">—which is the base class provided by Web API to allow for easy implementation of a message handler. In the code that follows, note the class’ base class, as well as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override</w:t>
      </w:r>
      <w:r>
        <w:fldChar w:fldCharType="begin"/>
      </w:r>
      <w:r>
        <w:instrText xml:space="preserve"> XE "</w:instrText>
      </w:r>
      <w:r w:rsidRPr="00A573BD">
        <w:rPr>
          <w:rStyle w:val="CodeInline"/>
        </w:rPr>
        <w:instrText>Message handler:SendAsync() override</w:instrText>
      </w:r>
      <w:r>
        <w:instrText xml:space="preserve">" </w:instrText>
      </w:r>
      <w:r>
        <w:fldChar w:fldCharType="end"/>
      </w:r>
      <w:r>
        <w:t>:</w:t>
      </w:r>
    </w:p>
    <w:p w14:paraId="4DC3DDA9" w14:textId="77777777" w:rsidR="00C503D6" w:rsidRDefault="00C503D6" w:rsidP="00C503D6">
      <w:pPr>
        <w:pStyle w:val="Code"/>
      </w:pPr>
      <w:r w:rsidRPr="002A7ECD">
        <w:rPr>
          <w:highlight w:val="yellow"/>
        </w:rPr>
        <w:t>public class BasicAuthenticationMessageHandler : DelegatingHandler</w:t>
      </w:r>
    </w:p>
    <w:p w14:paraId="6E1B82E5" w14:textId="77777777" w:rsidR="00C503D6" w:rsidRDefault="00C503D6" w:rsidP="00C503D6">
      <w:pPr>
        <w:pStyle w:val="Code"/>
      </w:pPr>
      <w:r>
        <w:t xml:space="preserve">    {</w:t>
      </w:r>
    </w:p>
    <w:p w14:paraId="3079779D" w14:textId="77777777" w:rsidR="00C503D6" w:rsidRDefault="00C503D6" w:rsidP="00C503D6">
      <w:pPr>
        <w:pStyle w:val="Code"/>
      </w:pPr>
      <w:r>
        <w:t xml:space="preserve">        public const string BasicScheme = "Basic";</w:t>
      </w:r>
    </w:p>
    <w:p w14:paraId="3EEE9595" w14:textId="77777777" w:rsidR="00C503D6" w:rsidRDefault="00C503D6" w:rsidP="00C503D6">
      <w:pPr>
        <w:pStyle w:val="Code"/>
      </w:pPr>
      <w:r w:rsidRPr="002A7ECD">
        <w:rPr>
          <w:highlight w:val="yellow"/>
        </w:rPr>
        <w:t>public const string ChallengeAuthenticationHeaderName = "WWW-Authenticate";</w:t>
      </w:r>
    </w:p>
    <w:p w14:paraId="61ED3CE9" w14:textId="77777777" w:rsidR="00C503D6" w:rsidRDefault="00C503D6" w:rsidP="00C503D6">
      <w:pPr>
        <w:pStyle w:val="Code"/>
      </w:pPr>
      <w:r w:rsidRPr="002A7ECD">
        <w:rPr>
          <w:highlight w:val="yellow"/>
        </w:rPr>
        <w:t>public const char AuthorizationHeaderSeparator = ':';</w:t>
      </w:r>
    </w:p>
    <w:p w14:paraId="654690EE" w14:textId="77777777" w:rsidR="00C503D6" w:rsidRDefault="00C503D6" w:rsidP="00C503D6">
      <w:pPr>
        <w:pStyle w:val="Code"/>
      </w:pPr>
    </w:p>
    <w:p w14:paraId="5F32F5F1" w14:textId="77777777" w:rsidR="00C503D6" w:rsidRPr="002A7ECD" w:rsidRDefault="00C503D6" w:rsidP="00C503D6">
      <w:pPr>
        <w:pStyle w:val="Code"/>
        <w:rPr>
          <w:highlight w:val="yellow"/>
        </w:rPr>
      </w:pPr>
      <w:r w:rsidRPr="002A7ECD">
        <w:rPr>
          <w:highlight w:val="yellow"/>
        </w:rPr>
        <w:t xml:space="preserve">private readonly </w:t>
      </w:r>
      <w:r w:rsidRPr="002A7ECD">
        <w:rPr>
          <w:rStyle w:val="CodeInline"/>
        </w:rPr>
        <w:t>IMembershipInfoProvider</w:t>
      </w:r>
      <w:r w:rsidRPr="002A7ECD">
        <w:rPr>
          <w:highlight w:val="yellow"/>
        </w:rPr>
        <w:t>_membershipAdapter;</w:t>
      </w:r>
    </w:p>
    <w:p w14:paraId="41120594" w14:textId="77777777" w:rsidR="00C503D6" w:rsidRDefault="00C503D6" w:rsidP="00C503D6">
      <w:pPr>
        <w:pStyle w:val="Code"/>
      </w:pPr>
      <w:r w:rsidRPr="002A7ECD">
        <w:rPr>
          <w:highlight w:val="yellow"/>
        </w:rPr>
        <w:t xml:space="preserve">        private readonly ISessionFactory _sessionFactory;</w:t>
      </w:r>
    </w:p>
    <w:p w14:paraId="6B6CCF3C" w14:textId="77777777" w:rsidR="00C503D6" w:rsidRDefault="00C503D6" w:rsidP="00C503D6">
      <w:pPr>
        <w:pStyle w:val="Code"/>
      </w:pPr>
    </w:p>
    <w:p w14:paraId="48573425" w14:textId="77777777" w:rsidR="00C503D6" w:rsidRDefault="00C503D6" w:rsidP="00C503D6">
      <w:pPr>
        <w:pStyle w:val="Code"/>
      </w:pPr>
      <w:r w:rsidRPr="002A7ECD">
        <w:rPr>
          <w:highlight w:val="yellow"/>
        </w:rPr>
        <w:t>public BasicAuthenticationMessageHandler(</w:t>
      </w:r>
      <w:r w:rsidRPr="002A7ECD">
        <w:rPr>
          <w:rStyle w:val="CodeInline"/>
        </w:rPr>
        <w:t>IMembershipInfoProvider</w:t>
      </w:r>
      <w:r w:rsidRPr="002A7ECD">
        <w:rPr>
          <w:highlight w:val="yellow"/>
        </w:rPr>
        <w:t>membershipAdapter, ISessionFactory sessionFactory)</w:t>
      </w:r>
    </w:p>
    <w:p w14:paraId="54785950" w14:textId="77777777" w:rsidR="00C503D6" w:rsidRDefault="00C503D6" w:rsidP="00C503D6">
      <w:pPr>
        <w:pStyle w:val="Code"/>
      </w:pPr>
      <w:r>
        <w:t xml:space="preserve">        {</w:t>
      </w:r>
    </w:p>
    <w:p w14:paraId="28074527" w14:textId="77777777" w:rsidR="00C503D6" w:rsidRDefault="00C503D6" w:rsidP="00C503D6">
      <w:pPr>
        <w:pStyle w:val="Code"/>
      </w:pPr>
      <w:r>
        <w:t xml:space="preserve">            _membershipAdapter = membershipAdapter;</w:t>
      </w:r>
    </w:p>
    <w:p w14:paraId="39F4C302" w14:textId="77777777" w:rsidR="00C503D6" w:rsidRDefault="00C503D6" w:rsidP="00C503D6">
      <w:pPr>
        <w:pStyle w:val="Code"/>
      </w:pPr>
      <w:r>
        <w:t xml:space="preserve">            _sessionFactory = sessionFactory;</w:t>
      </w:r>
    </w:p>
    <w:p w14:paraId="7DE9F565" w14:textId="77777777" w:rsidR="00C503D6" w:rsidRDefault="00C503D6" w:rsidP="00C503D6">
      <w:pPr>
        <w:pStyle w:val="Code"/>
      </w:pPr>
      <w:r>
        <w:t xml:space="preserve">        }</w:t>
      </w:r>
    </w:p>
    <w:p w14:paraId="13782372" w14:textId="77777777" w:rsidR="00C503D6" w:rsidRDefault="00C503D6" w:rsidP="00C503D6">
      <w:pPr>
        <w:pStyle w:val="Code"/>
      </w:pPr>
    </w:p>
    <w:p w14:paraId="02F49AB8" w14:textId="77777777" w:rsidR="00C503D6" w:rsidRDefault="00C503D6" w:rsidP="00C503D6">
      <w:pPr>
        <w:pStyle w:val="Code"/>
      </w:pPr>
      <w:r w:rsidRPr="002A7ECD">
        <w:rPr>
          <w:highlight w:val="yellow"/>
        </w:rPr>
        <w:t>protected override Task&lt;HttpResponseMessage&gt; SendAsync(HttpRequestMessage request, CancellationToken cancellationToken)</w:t>
      </w:r>
    </w:p>
    <w:p w14:paraId="7CE03133" w14:textId="77777777" w:rsidR="00C503D6" w:rsidRDefault="00C503D6" w:rsidP="00C503D6">
      <w:pPr>
        <w:pStyle w:val="Code"/>
      </w:pPr>
      <w:r>
        <w:t xml:space="preserve">        { ….</w:t>
      </w:r>
      <w:r>
        <w:fldChar w:fldCharType="begin"/>
      </w:r>
      <w:r>
        <w:instrText xml:space="preserve"> XE "</w:instrText>
      </w:r>
      <w:r w:rsidRPr="00A573BD">
        <w:instrText>Message handler:SendAsync() override</w:instrText>
      </w:r>
      <w:r>
        <w:instrText xml:space="preserve">" </w:instrText>
      </w:r>
      <w:r>
        <w:fldChar w:fldCharType="end"/>
      </w:r>
    </w:p>
    <w:p w14:paraId="3FCC5FC0" w14:textId="77777777" w:rsidR="00C503D6" w:rsidRDefault="00C503D6" w:rsidP="00C503D6">
      <w:r>
        <w:t xml:space="preserve">You will use the </w:t>
      </w:r>
      <w:proofErr w:type="spellStart"/>
      <w:r w:rsidRPr="005603B2">
        <w:rPr>
          <w:rStyle w:val="CodeInline"/>
        </w:rPr>
        <w:t>IMembership</w:t>
      </w:r>
      <w:r>
        <w:rPr>
          <w:rStyle w:val="CodeInline"/>
        </w:rPr>
        <w:t>InfoProvider</w:t>
      </w:r>
      <w:proofErr w:type="spellEnd"/>
      <w:r>
        <w:t xml:space="preserve"> and </w:t>
      </w:r>
      <w:proofErr w:type="spellStart"/>
      <w:r w:rsidRPr="005603B2">
        <w:rPr>
          <w:rStyle w:val="CodeInline"/>
        </w:rPr>
        <w:t>ISessionFactory</w:t>
      </w:r>
      <w:proofErr w:type="spellEnd"/>
      <w:r>
        <w:t xml:space="preserve"> classes to validate the caller’s credentials and then look up their user information.</w:t>
      </w:r>
    </w:p>
    <w:p w14:paraId="1E821AA6" w14:textId="77777777" w:rsidR="00C503D6" w:rsidRDefault="00C503D6" w:rsidP="00C503D6">
      <w:r>
        <w:t xml:space="preserve">Next,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method (part of which is shown in the next snippet) does some basic validation to make sure the web request’s header contains the expected Basic authorization information:</w:t>
      </w:r>
    </w:p>
    <w:p w14:paraId="00451A3D" w14:textId="77777777" w:rsidR="00C503D6" w:rsidRDefault="00C503D6" w:rsidP="00C503D6">
      <w:pPr>
        <w:pStyle w:val="Code"/>
      </w:pPr>
      <w:r>
        <w:t>var authHeader = request.Headers.Authorization;</w:t>
      </w:r>
    </w:p>
    <w:p w14:paraId="760C5805" w14:textId="77777777" w:rsidR="00C503D6" w:rsidRDefault="00C503D6" w:rsidP="00C503D6">
      <w:pPr>
        <w:pStyle w:val="Code"/>
      </w:pPr>
      <w:r>
        <w:t>if (authHeader == null)</w:t>
      </w:r>
    </w:p>
    <w:p w14:paraId="5299AB0F" w14:textId="77777777" w:rsidR="00C503D6" w:rsidRDefault="00C503D6" w:rsidP="00C503D6">
      <w:pPr>
        <w:pStyle w:val="Code"/>
      </w:pPr>
      <w:r>
        <w:t>{</w:t>
      </w:r>
    </w:p>
    <w:p w14:paraId="6C442E3F" w14:textId="77777777" w:rsidR="00C503D6" w:rsidRDefault="00C503D6" w:rsidP="00C503D6">
      <w:pPr>
        <w:pStyle w:val="Code"/>
      </w:pPr>
      <w:r>
        <w:t xml:space="preserve">    return CreateUnauthorizedResponse();</w:t>
      </w:r>
    </w:p>
    <w:p w14:paraId="0EAF11E3" w14:textId="77777777" w:rsidR="00C503D6" w:rsidRDefault="00C503D6" w:rsidP="00C503D6">
      <w:pPr>
        <w:pStyle w:val="Code"/>
      </w:pPr>
      <w:r>
        <w:t>}</w:t>
      </w:r>
    </w:p>
    <w:p w14:paraId="6D4DF3A0" w14:textId="77777777" w:rsidR="00C503D6" w:rsidRDefault="00C503D6" w:rsidP="00C503D6">
      <w:pPr>
        <w:pStyle w:val="Code"/>
      </w:pPr>
    </w:p>
    <w:p w14:paraId="628829DF" w14:textId="77777777" w:rsidR="00C503D6" w:rsidRDefault="00C503D6" w:rsidP="00C503D6">
      <w:pPr>
        <w:pStyle w:val="Code"/>
      </w:pPr>
      <w:r>
        <w:t>if (authHeader.Scheme != BasicScheme)</w:t>
      </w:r>
    </w:p>
    <w:p w14:paraId="1CBB4DD2" w14:textId="77777777" w:rsidR="00C503D6" w:rsidRDefault="00C503D6" w:rsidP="00C503D6">
      <w:pPr>
        <w:pStyle w:val="Code"/>
      </w:pPr>
      <w:r>
        <w:t>{</w:t>
      </w:r>
    </w:p>
    <w:p w14:paraId="58A523CA" w14:textId="77777777" w:rsidR="00C503D6" w:rsidRDefault="00C503D6" w:rsidP="00C503D6">
      <w:pPr>
        <w:pStyle w:val="Code"/>
      </w:pPr>
      <w:r>
        <w:t xml:space="preserve">    return CreateUnauthorizedResponse();</w:t>
      </w:r>
    </w:p>
    <w:p w14:paraId="525AE68E" w14:textId="77777777" w:rsidR="00C503D6" w:rsidRDefault="00C503D6" w:rsidP="00C503D6">
      <w:pPr>
        <w:pStyle w:val="Code"/>
      </w:pPr>
      <w:r>
        <w:t>}</w:t>
      </w:r>
    </w:p>
    <w:p w14:paraId="044BBE31" w14:textId="77777777" w:rsidR="00C503D6" w:rsidRDefault="00C503D6" w:rsidP="00C503D6">
      <w:r>
        <w:lastRenderedPageBreak/>
        <w:t xml:space="preserve">The </w:t>
      </w:r>
      <w:proofErr w:type="spellStart"/>
      <w:proofErr w:type="gramStart"/>
      <w:r w:rsidRPr="005603B2">
        <w:rPr>
          <w:rStyle w:val="CodeInline"/>
        </w:rPr>
        <w:t>CreateUnauthorizedResponse</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CreateUnauthorizedResponse()</w:instrText>
      </w:r>
      <w:r w:rsidRPr="00A573BD">
        <w:instrText xml:space="preserve"> method</w:instrText>
      </w:r>
      <w:r>
        <w:instrText xml:space="preserve">" </w:instrText>
      </w:r>
      <w:r>
        <w:fldChar w:fldCharType="end"/>
      </w:r>
      <w:r>
        <w:t xml:space="preserve"> looks like what is shown in the following snippet. Its purpose is to create a 401 HTTP response—letting the caller know that it needs to provide appropriate credentials:</w:t>
      </w:r>
      <w:r>
        <w:fldChar w:fldCharType="begin"/>
      </w:r>
      <w:r>
        <w:instrText xml:space="preserve"> XE "</w:instrText>
      </w:r>
      <w:r w:rsidRPr="00A573BD">
        <w:instrText>Message handler:CreateUnauthorizedResponse() method</w:instrText>
      </w:r>
      <w:r>
        <w:instrText xml:space="preserve">" </w:instrText>
      </w:r>
      <w:r>
        <w:fldChar w:fldCharType="end"/>
      </w:r>
    </w:p>
    <w:p w14:paraId="68CC00CA" w14:textId="77777777" w:rsidR="00C503D6" w:rsidRDefault="00C503D6" w:rsidP="00C503D6">
      <w:pPr>
        <w:pStyle w:val="Code"/>
      </w:pPr>
      <w:r w:rsidRPr="002A7ECD">
        <w:rPr>
          <w:highlight w:val="yellow"/>
        </w:rPr>
        <w:t>private Task&lt;HttpResponseMessage&gt; CreateUnauthorizedResponse()</w:t>
      </w:r>
    </w:p>
    <w:p w14:paraId="75473EEA" w14:textId="77777777" w:rsidR="00C503D6" w:rsidRDefault="00C503D6" w:rsidP="00C503D6">
      <w:pPr>
        <w:pStyle w:val="Code"/>
      </w:pPr>
      <w:r>
        <w:t>{</w:t>
      </w:r>
    </w:p>
    <w:p w14:paraId="494588AC" w14:textId="77777777" w:rsidR="00C503D6" w:rsidRDefault="00C503D6" w:rsidP="00C503D6">
      <w:pPr>
        <w:pStyle w:val="Code"/>
      </w:pPr>
      <w:r w:rsidRPr="002A7ECD">
        <w:rPr>
          <w:highlight w:val="yellow"/>
        </w:rPr>
        <w:t>var response = new HttpResponseMessage(HttpStatusCode.Unauthorized);</w:t>
      </w:r>
    </w:p>
    <w:p w14:paraId="0B991D75" w14:textId="77777777" w:rsidR="00C503D6" w:rsidRDefault="00C503D6" w:rsidP="00C503D6">
      <w:pPr>
        <w:pStyle w:val="Code"/>
      </w:pPr>
      <w:r w:rsidRPr="002A7ECD">
        <w:rPr>
          <w:highlight w:val="yellow"/>
        </w:rPr>
        <w:t>response.Headers.Add(ChallengeAuthenticationHeaderName, BasicScheme);</w:t>
      </w:r>
    </w:p>
    <w:p w14:paraId="0C0BC55C" w14:textId="77777777" w:rsidR="00C503D6" w:rsidRDefault="00C503D6" w:rsidP="00C503D6">
      <w:pPr>
        <w:pStyle w:val="Code"/>
      </w:pPr>
    </w:p>
    <w:p w14:paraId="3A9F0236" w14:textId="77777777" w:rsidR="00C503D6" w:rsidRDefault="00C503D6" w:rsidP="00C503D6">
      <w:pPr>
        <w:pStyle w:val="Code"/>
      </w:pPr>
      <w:r w:rsidRPr="002A7ECD">
        <w:rPr>
          <w:highlight w:val="yellow"/>
        </w:rPr>
        <w:t>var taskCompletionSource = new TaskCompletionSource&lt;HttpResponseMessage&gt;();</w:t>
      </w:r>
    </w:p>
    <w:p w14:paraId="01249668" w14:textId="77777777" w:rsidR="00C503D6" w:rsidRDefault="00C503D6" w:rsidP="00C503D6">
      <w:pPr>
        <w:pStyle w:val="Code"/>
      </w:pPr>
      <w:r>
        <w:t xml:space="preserve">    taskCompletionSource.SetResult(response);</w:t>
      </w:r>
    </w:p>
    <w:p w14:paraId="73AABD83" w14:textId="77777777" w:rsidR="00C503D6" w:rsidRDefault="00C503D6" w:rsidP="00C503D6">
      <w:pPr>
        <w:pStyle w:val="Code"/>
      </w:pPr>
      <w:r>
        <w:t xml:space="preserve">    return taskCompletionSource.Task;</w:t>
      </w:r>
    </w:p>
    <w:p w14:paraId="78355175" w14:textId="77777777" w:rsidR="00C503D6" w:rsidRDefault="00C503D6" w:rsidP="00C503D6">
      <w:pPr>
        <w:pStyle w:val="Code"/>
      </w:pPr>
      <w:r>
        <w:t>}</w:t>
      </w:r>
    </w:p>
    <w:p w14:paraId="3082FF73" w14:textId="77777777" w:rsidR="00C503D6" w:rsidRDefault="00C503D6" w:rsidP="00C503D6">
      <w:r>
        <w:t>Note that you need to add the challenge header to the response. Putting “</w:t>
      </w:r>
      <w:r w:rsidRPr="00AE57FD">
        <w:t>WWW-Authenticate</w:t>
      </w:r>
      <w:r>
        <w:t>: Basic” in a response header tells the calling browser or other application that you are expecting basic authentication credentials—and you didn’t get them.</w:t>
      </w:r>
    </w:p>
    <w:p w14:paraId="2C8EA1B1" w14:textId="77777777" w:rsidR="00C503D6" w:rsidRDefault="00C503D6" w:rsidP="00C503D6">
      <w:r>
        <w:t xml:space="preserve">Moving along in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SendAsync()</w:instrText>
      </w:r>
      <w:r w:rsidRPr="00A573BD">
        <w:instrText xml:space="preserve"> method</w:instrText>
      </w:r>
      <w:r>
        <w:instrText xml:space="preserve">" </w:instrText>
      </w:r>
      <w:r>
        <w:fldChar w:fldCharType="end"/>
      </w:r>
      <w:r>
        <w:t>, the next thing you’re going to do is parse out the credentials from the authentication header</w:t>
      </w:r>
      <w:r>
        <w:fldChar w:fldCharType="begin"/>
      </w:r>
      <w:r>
        <w:instrText xml:space="preserve"> XE "</w:instrText>
      </w:r>
      <w:r w:rsidRPr="00A573BD">
        <w:instrText>Message handler:authentication header</w:instrText>
      </w:r>
      <w:r>
        <w:instrText xml:space="preserve">" </w:instrText>
      </w:r>
      <w:r>
        <w:fldChar w:fldCharType="end"/>
      </w:r>
      <w:r>
        <w:t>:</w:t>
      </w:r>
    </w:p>
    <w:p w14:paraId="76DDBEA4" w14:textId="77777777" w:rsidR="00C503D6" w:rsidRDefault="00C503D6" w:rsidP="00C503D6">
      <w:pPr>
        <w:pStyle w:val="Code"/>
      </w:pPr>
      <w:r>
        <w:t>var encodedCredentials = authHeader.Parameter;</w:t>
      </w:r>
    </w:p>
    <w:p w14:paraId="33E79463" w14:textId="77777777" w:rsidR="00C503D6" w:rsidRDefault="00C503D6" w:rsidP="00C503D6">
      <w:pPr>
        <w:pStyle w:val="Code"/>
      </w:pPr>
      <w:r w:rsidRPr="002A7ECD">
        <w:rPr>
          <w:highlight w:val="yellow"/>
        </w:rPr>
        <w:t>var credentialBytes = Convert.FromBase64String(encodedCredentials);</w:t>
      </w:r>
    </w:p>
    <w:p w14:paraId="563468B7" w14:textId="77777777" w:rsidR="00C503D6" w:rsidRDefault="00C503D6" w:rsidP="00C503D6">
      <w:pPr>
        <w:pStyle w:val="Code"/>
      </w:pPr>
      <w:r w:rsidRPr="002A7ECD">
        <w:rPr>
          <w:highlight w:val="yellow"/>
        </w:rPr>
        <w:t>var credentials = Encoding.ASCII.GetString(credentialBytes);</w:t>
      </w:r>
    </w:p>
    <w:p w14:paraId="33A20AA6" w14:textId="77777777" w:rsidR="00C503D6" w:rsidRDefault="00C503D6" w:rsidP="00C503D6">
      <w:pPr>
        <w:pStyle w:val="Code"/>
      </w:pPr>
      <w:r w:rsidRPr="002A7ECD">
        <w:rPr>
          <w:highlight w:val="yellow"/>
        </w:rPr>
        <w:t>var credentialParts = credentials.Split(AuthorizationHeaderSeparator);</w:t>
      </w:r>
    </w:p>
    <w:p w14:paraId="6A7F57CC" w14:textId="77777777" w:rsidR="00C503D6" w:rsidRDefault="00C503D6" w:rsidP="00C503D6">
      <w:pPr>
        <w:pStyle w:val="Code"/>
      </w:pPr>
    </w:p>
    <w:p w14:paraId="3258109E" w14:textId="77777777" w:rsidR="00C503D6" w:rsidRDefault="00C503D6" w:rsidP="00C503D6">
      <w:pPr>
        <w:pStyle w:val="Code"/>
      </w:pPr>
      <w:r>
        <w:t>if(credentialParts.Length != 2)</w:t>
      </w:r>
    </w:p>
    <w:p w14:paraId="77823943" w14:textId="77777777" w:rsidR="00C503D6" w:rsidRDefault="00C503D6" w:rsidP="00C503D6">
      <w:pPr>
        <w:pStyle w:val="Code"/>
      </w:pPr>
      <w:r>
        <w:t>{</w:t>
      </w:r>
    </w:p>
    <w:p w14:paraId="59DBC490" w14:textId="77777777" w:rsidR="00C503D6" w:rsidRDefault="00C503D6" w:rsidP="00C503D6">
      <w:pPr>
        <w:pStyle w:val="Code"/>
      </w:pPr>
      <w:r>
        <w:t xml:space="preserve">    return CreateUnauthorizedResponse();</w:t>
      </w:r>
    </w:p>
    <w:p w14:paraId="5F10A0A7" w14:textId="77777777" w:rsidR="00C503D6" w:rsidRDefault="00C503D6" w:rsidP="00C503D6">
      <w:pPr>
        <w:pStyle w:val="Code"/>
      </w:pPr>
      <w:r>
        <w:t>}</w:t>
      </w:r>
    </w:p>
    <w:p w14:paraId="1BF0066E" w14:textId="77777777" w:rsidR="00C503D6" w:rsidRDefault="00C503D6" w:rsidP="00C503D6">
      <w:pPr>
        <w:pStyle w:val="Code"/>
      </w:pPr>
    </w:p>
    <w:p w14:paraId="623362AE" w14:textId="77777777" w:rsidR="00C503D6" w:rsidRDefault="00C503D6" w:rsidP="00C503D6">
      <w:pPr>
        <w:pStyle w:val="Code"/>
      </w:pPr>
      <w:r>
        <w:t>var username = credentialParts[0].Trim();</w:t>
      </w:r>
    </w:p>
    <w:p w14:paraId="685D9A4E" w14:textId="77777777" w:rsidR="00C503D6" w:rsidRDefault="00C503D6" w:rsidP="00C503D6">
      <w:pPr>
        <w:pStyle w:val="Code"/>
      </w:pPr>
      <w:r>
        <w:t>var password = credentialParts[1].Trim();</w:t>
      </w:r>
    </w:p>
    <w:p w14:paraId="69F58E28" w14:textId="77777777" w:rsidR="00C503D6" w:rsidRDefault="00C503D6" w:rsidP="00C503D6">
      <w:r>
        <w:t xml:space="preserve">Now that you have the caller’s username and password, you can use the </w:t>
      </w:r>
      <w:proofErr w:type="spellStart"/>
      <w:r w:rsidRPr="005603B2">
        <w:rPr>
          <w:rStyle w:val="CodeInline"/>
        </w:rPr>
        <w:t>IMembership</w:t>
      </w:r>
      <w:r>
        <w:rPr>
          <w:rStyle w:val="CodeInline"/>
        </w:rPr>
        <w:t>InfoProvider</w:t>
      </w:r>
      <w:r>
        <w:t>interface</w:t>
      </w:r>
      <w:proofErr w:type="spellEnd"/>
      <w:r>
        <w:t xml:space="preserve"> to validate those credentials:</w:t>
      </w:r>
    </w:p>
    <w:p w14:paraId="0C5B7CFC" w14:textId="77777777" w:rsidR="00C503D6" w:rsidRDefault="00C503D6" w:rsidP="00C503D6">
      <w:pPr>
        <w:pStyle w:val="Code"/>
      </w:pPr>
      <w:r w:rsidRPr="002A7ECD">
        <w:rPr>
          <w:highlight w:val="yellow"/>
        </w:rPr>
        <w:t>if (!_membershipAdapter.ValidateUser(username, password))</w:t>
      </w:r>
    </w:p>
    <w:p w14:paraId="2CD68AF7" w14:textId="77777777" w:rsidR="00C503D6" w:rsidRDefault="00C503D6" w:rsidP="00C503D6">
      <w:pPr>
        <w:pStyle w:val="Code"/>
      </w:pPr>
      <w:r>
        <w:t>{</w:t>
      </w:r>
    </w:p>
    <w:p w14:paraId="3D9E0125" w14:textId="77777777" w:rsidR="00C503D6" w:rsidRDefault="00C503D6" w:rsidP="00C503D6">
      <w:pPr>
        <w:pStyle w:val="Code"/>
      </w:pPr>
      <w:r>
        <w:t xml:space="preserve">    return CreateUnauthorizedResponse();</w:t>
      </w:r>
    </w:p>
    <w:p w14:paraId="719EB2FE" w14:textId="77777777" w:rsidR="00C503D6" w:rsidRDefault="00C503D6" w:rsidP="00C503D6">
      <w:pPr>
        <w:pStyle w:val="Code"/>
      </w:pPr>
      <w:r>
        <w:t>}</w:t>
      </w:r>
    </w:p>
    <w:p w14:paraId="7045B035" w14:textId="77777777" w:rsidR="00C503D6" w:rsidRDefault="00C503D6" w:rsidP="00C503D6">
      <w:pPr>
        <w:pStyle w:val="Code"/>
      </w:pPr>
    </w:p>
    <w:p w14:paraId="3C85DDDC" w14:textId="77777777" w:rsidR="00C503D6" w:rsidRDefault="00C503D6" w:rsidP="00C503D6">
      <w:pPr>
        <w:pStyle w:val="Code"/>
      </w:pPr>
      <w:r>
        <w:t>SetPrincipal(username);</w:t>
      </w:r>
    </w:p>
    <w:p w14:paraId="769D1D75" w14:textId="77777777" w:rsidR="00C503D6" w:rsidRDefault="00C503D6" w:rsidP="00C503D6">
      <w:r>
        <w:t xml:space="preserve">The </w:t>
      </w:r>
      <w:proofErr w:type="spellStart"/>
      <w:proofErr w:type="gramStart"/>
      <w:r w:rsidRPr="005603B2">
        <w:rPr>
          <w:rStyle w:val="CodeInline"/>
        </w:rPr>
        <w:t>ValidateUser</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ValidateUser()</w:instrText>
      </w:r>
      <w:r w:rsidRPr="00A573BD">
        <w:instrText xml:space="preserve"> method</w:instrText>
      </w:r>
      <w:r>
        <w:instrText xml:space="preserve">" </w:instrText>
      </w:r>
      <w:r>
        <w:fldChar w:fldCharType="end"/>
      </w:r>
      <w:r>
        <w:t xml:space="preserve"> will use the adapter’s underlying static </w:t>
      </w:r>
      <w:proofErr w:type="spellStart"/>
      <w:r w:rsidRPr="005603B2">
        <w:rPr>
          <w:rStyle w:val="CodeInline"/>
        </w:rPr>
        <w:t>Membership.ValidateUser</w:t>
      </w:r>
      <w:proofErr w:type="spellEnd"/>
      <w:r w:rsidRPr="005603B2">
        <w:rPr>
          <w:rStyle w:val="CodeInline"/>
        </w:rPr>
        <w:t>()</w:t>
      </w:r>
      <w:r>
        <w:rPr>
          <w:rStyle w:val="CodeInline"/>
        </w:rPr>
        <w:fldChar w:fldCharType="begin"/>
      </w:r>
      <w:r>
        <w:instrText xml:space="preserve"> XE "</w:instrText>
      </w:r>
      <w:r w:rsidRPr="00A573BD">
        <w:rPr>
          <w:rStyle w:val="CodeInline"/>
        </w:rPr>
        <w:instrText>Message handler:ValidateUser()</w:instrText>
      </w:r>
      <w:r>
        <w:instrText xml:space="preserve">" </w:instrText>
      </w:r>
      <w:r>
        <w:rPr>
          <w:rStyle w:val="CodeInline"/>
        </w:rPr>
        <w:fldChar w:fldCharType="end"/>
      </w:r>
      <w:r>
        <w:t xml:space="preserve"> API call to validate the submitted username and password. If those credentials aren’t valid, you want to return a 401 HTTP response—as discussed previously. If the credentials are valid, then </w:t>
      </w:r>
      <w:r>
        <w:lastRenderedPageBreak/>
        <w:t>the last thing you need to do is set the current thread up with a principal that represents the caller:</w:t>
      </w:r>
    </w:p>
    <w:p w14:paraId="047FF7DC" w14:textId="77777777" w:rsidR="00C503D6" w:rsidRDefault="00C503D6" w:rsidP="00C503D6">
      <w:pPr>
        <w:pStyle w:val="Code"/>
      </w:pPr>
      <w:r>
        <w:t>private void SetPrincipal(string username)</w:t>
      </w:r>
    </w:p>
    <w:p w14:paraId="3C546B32" w14:textId="77777777" w:rsidR="00C503D6" w:rsidRDefault="00C503D6" w:rsidP="00C503D6">
      <w:pPr>
        <w:pStyle w:val="Code"/>
      </w:pPr>
      <w:r>
        <w:t>{</w:t>
      </w:r>
    </w:p>
    <w:p w14:paraId="0DA12074" w14:textId="77777777" w:rsidR="00C503D6" w:rsidRDefault="00C503D6" w:rsidP="00C503D6">
      <w:pPr>
        <w:pStyle w:val="Code"/>
      </w:pPr>
      <w:r w:rsidRPr="002A7ECD">
        <w:rPr>
          <w:highlight w:val="yellow"/>
        </w:rPr>
        <w:t>var roles = _membershipAdapter.GetRolesForUser(username);</w:t>
      </w:r>
    </w:p>
    <w:p w14:paraId="7966B9F6" w14:textId="77777777" w:rsidR="00C503D6" w:rsidRDefault="00C503D6" w:rsidP="00C503D6">
      <w:pPr>
        <w:pStyle w:val="Code"/>
      </w:pPr>
      <w:r>
        <w:t xml:space="preserve">    var user = _membershipAdapter.GetUser(username);</w:t>
      </w:r>
    </w:p>
    <w:p w14:paraId="74F8F891" w14:textId="77777777" w:rsidR="00C503D6" w:rsidRDefault="00C503D6" w:rsidP="00C503D6">
      <w:pPr>
        <w:pStyle w:val="Code"/>
      </w:pPr>
    </w:p>
    <w:p w14:paraId="0E64C997" w14:textId="77777777" w:rsidR="00C503D6" w:rsidRDefault="00C503D6" w:rsidP="00C503D6">
      <w:pPr>
        <w:pStyle w:val="Code"/>
      </w:pPr>
      <w:r>
        <w:t xml:space="preserve">    User modelUser;</w:t>
      </w:r>
    </w:p>
    <w:p w14:paraId="4B966385" w14:textId="77777777" w:rsidR="00C503D6" w:rsidRDefault="00C503D6" w:rsidP="00C503D6">
      <w:pPr>
        <w:pStyle w:val="Code"/>
      </w:pPr>
      <w:r>
        <w:t xml:space="preserve">    using(var session = _sessionFactory.OpenSession())</w:t>
      </w:r>
    </w:p>
    <w:p w14:paraId="6374D1F6" w14:textId="77777777" w:rsidR="00C503D6" w:rsidRDefault="00C503D6" w:rsidP="00C503D6">
      <w:pPr>
        <w:pStyle w:val="Code"/>
      </w:pPr>
      <w:r>
        <w:t xml:space="preserve">    {</w:t>
      </w:r>
    </w:p>
    <w:p w14:paraId="13A7B2BF" w14:textId="77777777" w:rsidR="00C503D6" w:rsidRDefault="00C503D6" w:rsidP="00C503D6">
      <w:pPr>
        <w:pStyle w:val="Code"/>
      </w:pPr>
      <w:r>
        <w:t xml:space="preserve">        modelUser = session.Get&lt;User&gt;(user.UserId);</w:t>
      </w:r>
    </w:p>
    <w:p w14:paraId="2380FDD7" w14:textId="77777777" w:rsidR="00C503D6" w:rsidRDefault="00C503D6" w:rsidP="00C503D6">
      <w:pPr>
        <w:pStyle w:val="Code"/>
      </w:pPr>
      <w:r>
        <w:t xml:space="preserve">    }</w:t>
      </w:r>
    </w:p>
    <w:p w14:paraId="2696DA47" w14:textId="77777777" w:rsidR="00C503D6" w:rsidRDefault="00C503D6" w:rsidP="00C503D6">
      <w:pPr>
        <w:pStyle w:val="Code"/>
      </w:pPr>
    </w:p>
    <w:p w14:paraId="04409FFA" w14:textId="77777777" w:rsidR="00C503D6" w:rsidRDefault="00C503D6" w:rsidP="00C503D6">
      <w:pPr>
        <w:pStyle w:val="Code"/>
      </w:pPr>
      <w:r w:rsidRPr="002A7ECD">
        <w:rPr>
          <w:highlight w:val="yellow"/>
        </w:rPr>
        <w:t>var identity = CreateIdentity(user.Username, modelUser);</w:t>
      </w:r>
    </w:p>
    <w:p w14:paraId="3E45E68E" w14:textId="77777777" w:rsidR="00C503D6" w:rsidRDefault="00C503D6" w:rsidP="00C503D6">
      <w:pPr>
        <w:pStyle w:val="Code"/>
      </w:pPr>
    </w:p>
    <w:p w14:paraId="1AAA99EC" w14:textId="77777777" w:rsidR="00C503D6" w:rsidRDefault="00C503D6" w:rsidP="00C503D6">
      <w:pPr>
        <w:pStyle w:val="Code"/>
      </w:pPr>
      <w:r w:rsidRPr="002A7ECD">
        <w:rPr>
          <w:highlight w:val="yellow"/>
        </w:rPr>
        <w:t>var principal = new GenericPrincipal(identity, roles);</w:t>
      </w:r>
    </w:p>
    <w:p w14:paraId="1DDFBF63" w14:textId="77777777" w:rsidR="00C503D6" w:rsidRDefault="00C503D6" w:rsidP="00C503D6">
      <w:pPr>
        <w:pStyle w:val="Code"/>
      </w:pPr>
      <w:r>
        <w:t xml:space="preserve">    Thread.CurrentPrincipal = principal;</w:t>
      </w:r>
    </w:p>
    <w:p w14:paraId="2BBE0BD6" w14:textId="77777777" w:rsidR="00C503D6" w:rsidRDefault="00C503D6" w:rsidP="00C503D6">
      <w:pPr>
        <w:pStyle w:val="Code"/>
      </w:pPr>
    </w:p>
    <w:p w14:paraId="34D8E689" w14:textId="77777777" w:rsidR="00C503D6" w:rsidRDefault="00C503D6" w:rsidP="00C503D6">
      <w:pPr>
        <w:pStyle w:val="Code"/>
      </w:pPr>
      <w:r>
        <w:t xml:space="preserve">    if (HttpContext.Current != null)</w:t>
      </w:r>
    </w:p>
    <w:p w14:paraId="0010EECA" w14:textId="77777777" w:rsidR="00C503D6" w:rsidRDefault="00C503D6" w:rsidP="00C503D6">
      <w:pPr>
        <w:pStyle w:val="Code"/>
      </w:pPr>
      <w:r>
        <w:t xml:space="preserve">    {</w:t>
      </w:r>
    </w:p>
    <w:p w14:paraId="24A566C5" w14:textId="77777777" w:rsidR="00C503D6" w:rsidRDefault="00C503D6" w:rsidP="00C503D6">
      <w:pPr>
        <w:pStyle w:val="Code"/>
      </w:pPr>
      <w:r>
        <w:t xml:space="preserve">        HttpContext.Current.User = principal;</w:t>
      </w:r>
    </w:p>
    <w:p w14:paraId="78644D8F" w14:textId="77777777" w:rsidR="00C503D6" w:rsidRDefault="00C503D6" w:rsidP="00C503D6">
      <w:pPr>
        <w:pStyle w:val="Code"/>
      </w:pPr>
      <w:r>
        <w:t xml:space="preserve">    }</w:t>
      </w:r>
    </w:p>
    <w:p w14:paraId="3B00650E" w14:textId="77777777" w:rsidR="00C503D6" w:rsidRDefault="00C503D6" w:rsidP="00C503D6">
      <w:pPr>
        <w:pStyle w:val="Code"/>
      </w:pPr>
      <w:r>
        <w:t>}</w:t>
      </w:r>
    </w:p>
    <w:p w14:paraId="1931988A" w14:textId="77777777" w:rsidR="00C503D6" w:rsidRDefault="00C503D6" w:rsidP="00C503D6">
      <w:r>
        <w:t xml:space="preserve">Note that, if the </w:t>
      </w:r>
      <w:proofErr w:type="spellStart"/>
      <w:r w:rsidRPr="005603B2">
        <w:rPr>
          <w:rStyle w:val="CodeInline"/>
        </w:rPr>
        <w:t>HttpContext.Current</w:t>
      </w:r>
      <w:proofErr w:type="spellEnd"/>
      <w:r>
        <w:t xml:space="preserve"> property is null, you don’t need to set its </w:t>
      </w:r>
      <w:r w:rsidRPr="005603B2">
        <w:rPr>
          <w:rStyle w:val="CodeInline"/>
        </w:rPr>
        <w:t>User</w:t>
      </w:r>
      <w:r>
        <w:t xml:space="preserve"> property.</w:t>
      </w:r>
    </w:p>
    <w:p w14:paraId="1EB5A06E" w14:textId="77777777" w:rsidR="00C503D6" w:rsidRDefault="00C503D6" w:rsidP="00C503D6">
      <w:r>
        <w:t xml:space="preserve">In this </w:t>
      </w:r>
      <w:proofErr w:type="spellStart"/>
      <w:proofErr w:type="gramStart"/>
      <w:r w:rsidRPr="005603B2">
        <w:rPr>
          <w:rStyle w:val="CodeInline"/>
        </w:rPr>
        <w:t>SetPrincipal</w:t>
      </w:r>
      <w:proofErr w:type="spellEnd"/>
      <w:r w:rsidRPr="005603B2">
        <w:rPr>
          <w:rStyle w:val="CodeInline"/>
        </w:rPr>
        <w:t>(</w:t>
      </w:r>
      <w:proofErr w:type="gramEnd"/>
      <w:r w:rsidRPr="005603B2">
        <w:rPr>
          <w:rStyle w:val="CodeInline"/>
        </w:rPr>
        <w:t>)</w:t>
      </w:r>
      <w:r>
        <w:t>method</w:t>
      </w:r>
      <w:r>
        <w:fldChar w:fldCharType="begin"/>
      </w:r>
      <w:r>
        <w:instrText xml:space="preserve"> XE "</w:instrText>
      </w:r>
      <w:r w:rsidRPr="00A573BD">
        <w:rPr>
          <w:rStyle w:val="CodeInline"/>
        </w:rPr>
        <w:instrText>Message handler:SetPrincipal()method</w:instrText>
      </w:r>
      <w:r>
        <w:instrText xml:space="preserve">" </w:instrText>
      </w:r>
      <w:r>
        <w:fldChar w:fldCharType="end"/>
      </w:r>
      <w:r>
        <w:t xml:space="preserve">, you use the </w:t>
      </w:r>
      <w:proofErr w:type="spellStart"/>
      <w:r w:rsidRPr="00822778">
        <w:rPr>
          <w:rStyle w:val="CodeInline"/>
        </w:rPr>
        <w:t>IMembership</w:t>
      </w:r>
      <w:r>
        <w:rPr>
          <w:rStyle w:val="CodeInline"/>
        </w:rPr>
        <w:t>InfoProvider</w:t>
      </w:r>
      <w:r>
        <w:t>to</w:t>
      </w:r>
      <w:proofErr w:type="spellEnd"/>
      <w:r>
        <w:t xml:space="preserve"> fetch the roles for the now-authenticated user. You also need to use the adapter to fetch the user itself from the Membership data, in order to have the user’s </w:t>
      </w:r>
      <w:proofErr w:type="spellStart"/>
      <w:r w:rsidRPr="005603B2">
        <w:rPr>
          <w:rStyle w:val="CodeInline"/>
        </w:rPr>
        <w:t>UserId</w:t>
      </w:r>
      <w:proofErr w:type="spellEnd"/>
      <w:r>
        <w:t xml:space="preserve">. You can then use the </w:t>
      </w:r>
      <w:proofErr w:type="spellStart"/>
      <w:r w:rsidRPr="005603B2">
        <w:rPr>
          <w:rStyle w:val="CodeInline"/>
        </w:rPr>
        <w:t>UserId</w:t>
      </w:r>
      <w:proofErr w:type="spellEnd"/>
      <w:r>
        <w:t xml:space="preserve"> (and </w:t>
      </w:r>
      <w:proofErr w:type="gramStart"/>
      <w:r>
        <w:t>an</w:t>
      </w:r>
      <w:proofErr w:type="gramEnd"/>
      <w:r>
        <w:t xml:space="preserve"> </w:t>
      </w:r>
      <w:proofErr w:type="spellStart"/>
      <w:r>
        <w:t>NHibernate</w:t>
      </w:r>
      <w:proofErr w:type="spellEnd"/>
      <w:r>
        <w:t xml:space="preserve"> </w:t>
      </w:r>
      <w:proofErr w:type="spellStart"/>
      <w:r w:rsidRPr="005603B2">
        <w:rPr>
          <w:rStyle w:val="CodeInline"/>
        </w:rPr>
        <w:t>ISession</w:t>
      </w:r>
      <w:proofErr w:type="spellEnd"/>
      <w:r>
        <w:t xml:space="preserve"> object) to get a corresponding </w:t>
      </w:r>
      <w:r w:rsidRPr="005603B2">
        <w:rPr>
          <w:rStyle w:val="CodeInline"/>
        </w:rPr>
        <w:t>User</w:t>
      </w:r>
      <w:r>
        <w:t xml:space="preserve"> object. The </w:t>
      </w:r>
      <w:r w:rsidRPr="005603B2">
        <w:rPr>
          <w:rStyle w:val="CodeInline"/>
        </w:rPr>
        <w:t>User</w:t>
      </w:r>
      <w:r>
        <w:t xml:space="preserve"> object is given to another method to create a new </w:t>
      </w:r>
      <w:proofErr w:type="spellStart"/>
      <w:r w:rsidRPr="005603B2">
        <w:rPr>
          <w:rStyle w:val="CodeInline"/>
        </w:rPr>
        <w:t>GenericIdentity</w:t>
      </w:r>
      <w:proofErr w:type="spellEnd"/>
      <w:r>
        <w:t xml:space="preserve"> object (including all of the user’s claims). Here’s the </w:t>
      </w:r>
      <w:proofErr w:type="spellStart"/>
      <w:proofErr w:type="gramStart"/>
      <w:r w:rsidRPr="005603B2">
        <w:rPr>
          <w:rStyle w:val="CodeInline"/>
        </w:rPr>
        <w:t>CreateIdentity</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CreateIdentity()</w:instrText>
      </w:r>
      <w:r w:rsidRPr="00A573BD">
        <w:instrText xml:space="preserve"> method</w:instrText>
      </w:r>
      <w:r>
        <w:instrText xml:space="preserve">" </w:instrText>
      </w:r>
      <w:r>
        <w:fldChar w:fldCharType="end"/>
      </w:r>
      <w:r>
        <w:t>:</w:t>
      </w:r>
    </w:p>
    <w:p w14:paraId="38D85B93" w14:textId="77777777" w:rsidR="00C503D6" w:rsidRDefault="00C503D6" w:rsidP="00C503D6">
      <w:pPr>
        <w:pStyle w:val="Code"/>
      </w:pPr>
      <w:r w:rsidRPr="002A7ECD">
        <w:rPr>
          <w:highlight w:val="yellow"/>
        </w:rPr>
        <w:t>private GenericIdentity CreateIdentity(string username, User modelUser)</w:t>
      </w:r>
    </w:p>
    <w:p w14:paraId="5F3DF868" w14:textId="77777777" w:rsidR="00C503D6" w:rsidRDefault="00C503D6" w:rsidP="00C503D6">
      <w:pPr>
        <w:pStyle w:val="Code"/>
      </w:pPr>
      <w:r>
        <w:t>{</w:t>
      </w:r>
    </w:p>
    <w:p w14:paraId="676F9E19" w14:textId="77777777" w:rsidR="00C503D6" w:rsidRPr="002A7ECD" w:rsidRDefault="00C503D6" w:rsidP="00C503D6">
      <w:pPr>
        <w:pStyle w:val="Code"/>
        <w:rPr>
          <w:highlight w:val="yellow"/>
        </w:rPr>
      </w:pPr>
      <w:r w:rsidRPr="002A7ECD">
        <w:rPr>
          <w:highlight w:val="yellow"/>
        </w:rPr>
        <w:t>var identity = new GenericIdentity(username, BasicScheme);</w:t>
      </w:r>
    </w:p>
    <w:p w14:paraId="401109A3" w14:textId="77777777" w:rsidR="00C503D6" w:rsidRPr="002A7ECD" w:rsidRDefault="00C503D6" w:rsidP="00C503D6">
      <w:pPr>
        <w:pStyle w:val="Code"/>
        <w:rPr>
          <w:highlight w:val="yellow"/>
        </w:rPr>
      </w:pPr>
      <w:r w:rsidRPr="002A7ECD">
        <w:rPr>
          <w:highlight w:val="yellow"/>
        </w:rPr>
        <w:t xml:space="preserve">    identity.AddClaim(new Claim(ClaimTypes.Sid, modelUser.UserId.ToString()));</w:t>
      </w:r>
    </w:p>
    <w:p w14:paraId="68AB82E9" w14:textId="77777777" w:rsidR="00C503D6" w:rsidRPr="002A7ECD" w:rsidRDefault="00C503D6" w:rsidP="00C503D6">
      <w:pPr>
        <w:pStyle w:val="Code"/>
        <w:rPr>
          <w:highlight w:val="yellow"/>
        </w:rPr>
      </w:pPr>
      <w:r w:rsidRPr="002A7ECD">
        <w:rPr>
          <w:highlight w:val="yellow"/>
        </w:rPr>
        <w:t xml:space="preserve">    identity.AddClaim(new Claim(ClaimTypes.GivenName, modelUser.Firstname));</w:t>
      </w:r>
    </w:p>
    <w:p w14:paraId="16CA168A" w14:textId="77777777" w:rsidR="00C503D6" w:rsidRPr="002A7ECD" w:rsidRDefault="00C503D6" w:rsidP="00C503D6">
      <w:pPr>
        <w:pStyle w:val="Code"/>
        <w:rPr>
          <w:highlight w:val="yellow"/>
        </w:rPr>
      </w:pPr>
      <w:r w:rsidRPr="002A7ECD">
        <w:rPr>
          <w:highlight w:val="yellow"/>
        </w:rPr>
        <w:t xml:space="preserve">    identity.AddClaim(new Claim(ClaimTypes.Surname, modelUser.Lastname));</w:t>
      </w:r>
    </w:p>
    <w:p w14:paraId="61CF6334" w14:textId="77777777" w:rsidR="00C503D6" w:rsidRDefault="00C503D6" w:rsidP="00C503D6">
      <w:pPr>
        <w:pStyle w:val="Code"/>
      </w:pPr>
      <w:r w:rsidRPr="002A7ECD">
        <w:rPr>
          <w:highlight w:val="yellow"/>
        </w:rPr>
        <w:t xml:space="preserve">    identity.AddClaim(new Claim(ClaimTypes.Email, modelUser.Email));</w:t>
      </w:r>
    </w:p>
    <w:p w14:paraId="6C1DAF22" w14:textId="77777777" w:rsidR="00C503D6" w:rsidRDefault="00C503D6" w:rsidP="00C503D6">
      <w:pPr>
        <w:pStyle w:val="Code"/>
      </w:pPr>
      <w:r>
        <w:t xml:space="preserve">    return identity;</w:t>
      </w:r>
    </w:p>
    <w:p w14:paraId="49D4A51C" w14:textId="77777777" w:rsidR="00C503D6" w:rsidRDefault="00C503D6" w:rsidP="00C503D6">
      <w:pPr>
        <w:pStyle w:val="Code"/>
      </w:pPr>
      <w:r>
        <w:t>}</w:t>
      </w:r>
    </w:p>
    <w:p w14:paraId="7DCF0374" w14:textId="77777777" w:rsidR="00C503D6" w:rsidRDefault="00C503D6" w:rsidP="00C503D6">
      <w:r>
        <w:t xml:space="preserve">The preceding method shows how to convert user properties into claims that are added to the new identity object. </w:t>
      </w:r>
      <w:proofErr w:type="spellStart"/>
      <w:r>
        <w:t>Shortly</w:t>
      </w:r>
      <w:proofErr w:type="gramStart"/>
      <w:r>
        <w:t>,you’ll</w:t>
      </w:r>
      <w:proofErr w:type="spellEnd"/>
      <w:proofErr w:type="gramEnd"/>
      <w:r>
        <w:t xml:space="preserve"> see how these claims are used whenever controller code needs any of the claim values (</w:t>
      </w:r>
      <w:proofErr w:type="spellStart"/>
      <w:r>
        <w:t>e.g.,the</w:t>
      </w:r>
      <w:proofErr w:type="spellEnd"/>
      <w:r>
        <w:t xml:space="preserve"> current user’s </w:t>
      </w:r>
      <w:proofErr w:type="spellStart"/>
      <w:r w:rsidRPr="005603B2">
        <w:rPr>
          <w:rStyle w:val="CodeInline"/>
        </w:rPr>
        <w:t>UserId</w:t>
      </w:r>
      <w:proofErr w:type="spellEnd"/>
      <w:r>
        <w:t xml:space="preserve"> or email address).</w:t>
      </w:r>
    </w:p>
    <w:p w14:paraId="09C462A5" w14:textId="77777777" w:rsidR="00C503D6" w:rsidRDefault="00C503D6" w:rsidP="00C503D6">
      <w:r>
        <w:lastRenderedPageBreak/>
        <w:t xml:space="preserve">Finally, you use the new identity object to create a new </w:t>
      </w:r>
      <w:proofErr w:type="spellStart"/>
      <w:r w:rsidRPr="005603B2">
        <w:rPr>
          <w:rStyle w:val="CodeInline"/>
        </w:rPr>
        <w:t>GenericPrincipal</w:t>
      </w:r>
      <w:proofErr w:type="spellEnd"/>
      <w:r>
        <w:t xml:space="preserve">, and then assign it the thread’s current principal and to the </w:t>
      </w:r>
      <w:proofErr w:type="spellStart"/>
      <w:r w:rsidRPr="005603B2">
        <w:rPr>
          <w:rStyle w:val="CodeInline"/>
        </w:rPr>
        <w:t>HttpContext</w:t>
      </w:r>
      <w:proofErr w:type="spellEnd"/>
      <w:r>
        <w:t xml:space="preserve"> object’s </w:t>
      </w:r>
      <w:r w:rsidRPr="005603B2">
        <w:rPr>
          <w:rStyle w:val="CodeInline"/>
        </w:rPr>
        <w:t>User</w:t>
      </w:r>
      <w:r>
        <w:t xml:space="preserve"> property.</w:t>
      </w:r>
    </w:p>
    <w:p w14:paraId="4E08FDD3" w14:textId="77777777" w:rsidR="00C503D6" w:rsidRDefault="00C503D6" w:rsidP="00C503D6">
      <w:r>
        <w:t xml:space="preserve">If you glance back to the five steps outlined at the end of the previous section, you’ll note that you have just completed steps one through four. You now have a fully authenticated user, and their roles are associated with the current thread’s principal. This will allow you to decorate controllers and controller methods with the </w:t>
      </w:r>
      <w:r w:rsidRPr="005603B2">
        <w:rPr>
          <w:rStyle w:val="CodeInline"/>
        </w:rPr>
        <w:t>Authorize</w:t>
      </w:r>
      <w:r>
        <w:t xml:space="preserve"> attribute. This </w:t>
      </w:r>
      <w:proofErr w:type="spellStart"/>
      <w:r>
        <w:t>attributelooks</w:t>
      </w:r>
      <w:proofErr w:type="spellEnd"/>
      <w:r>
        <w:t xml:space="preserve"> at the current thread for an </w:t>
      </w:r>
      <w:proofErr w:type="spellStart"/>
      <w:r w:rsidRPr="005603B2">
        <w:rPr>
          <w:rStyle w:val="CodeInline"/>
        </w:rPr>
        <w:t>IPrincipal</w:t>
      </w:r>
      <w:proofErr w:type="spellEnd"/>
      <w:r>
        <w:t xml:space="preserve"> object, from which it can determine a user’s roles. Here’s an example of how you will use the attribute to protect the </w:t>
      </w:r>
      <w:r>
        <w:fldChar w:fldCharType="begin"/>
      </w:r>
      <w:r>
        <w:instrText xml:space="preserve"> XE "</w:instrText>
      </w:r>
      <w:r w:rsidRPr="00A573BD">
        <w:instrText>Message handler:Post() method</w:instrText>
      </w:r>
      <w:r>
        <w:instrText xml:space="preserve">" </w:instrText>
      </w:r>
      <w:r>
        <w:fldChar w:fldCharType="end"/>
      </w:r>
      <w:proofErr w:type="gramStart"/>
      <w:r w:rsidRPr="005603B2">
        <w:rPr>
          <w:rStyle w:val="CodeInline"/>
        </w:rPr>
        <w:t>Post(</w:t>
      </w:r>
      <w:proofErr w:type="gramEnd"/>
      <w:r w:rsidRPr="005603B2">
        <w:rPr>
          <w:rStyle w:val="CodeInline"/>
        </w:rPr>
        <w:t>)</w:t>
      </w:r>
      <w:r>
        <w:t xml:space="preserve"> method on the </w:t>
      </w:r>
      <w:proofErr w:type="spellStart"/>
      <w:r w:rsidRPr="005603B2">
        <w:rPr>
          <w:rStyle w:val="CodeInline"/>
        </w:rPr>
        <w:t>CategoriesController</w:t>
      </w:r>
      <w:proofErr w:type="spellEnd"/>
      <w:r>
        <w:t xml:space="preserve"> class, since you only want to allow administrators to add new categories:</w:t>
      </w:r>
    </w:p>
    <w:p w14:paraId="49FE7619" w14:textId="77777777" w:rsidR="00C503D6" w:rsidRDefault="00C503D6" w:rsidP="00C503D6">
      <w:pPr>
        <w:pStyle w:val="Code"/>
      </w:pPr>
      <w:r>
        <w:t>[Authorize(Roles = "Administrators")]</w:t>
      </w:r>
    </w:p>
    <w:p w14:paraId="42056CE2" w14:textId="77777777" w:rsidR="00C503D6" w:rsidRDefault="00C503D6" w:rsidP="00C503D6">
      <w:pPr>
        <w:pStyle w:val="Code"/>
      </w:pPr>
      <w:r w:rsidRPr="002A7ECD">
        <w:rPr>
          <w:highlight w:val="yellow"/>
        </w:rPr>
        <w:t>public HttpResponseMessage Post(HttpRequestMessage request, Category category)</w:t>
      </w:r>
    </w:p>
    <w:p w14:paraId="652EDEBC" w14:textId="77777777" w:rsidR="00C503D6" w:rsidRDefault="00C503D6" w:rsidP="00C503D6">
      <w:r>
        <w:t xml:space="preserve">The last step is to make sure you add your </w:t>
      </w:r>
      <w:proofErr w:type="spellStart"/>
      <w:r w:rsidRPr="005603B2">
        <w:rPr>
          <w:rStyle w:val="CodeInline"/>
        </w:rPr>
        <w:t>BasicAuthenticationMessageHandler</w:t>
      </w:r>
      <w:proofErr w:type="spellEnd"/>
      <w:r>
        <w:t xml:space="preserve"> class to the current application’s message handler pipeline. You do this only once during startup, so it makes the most sense to utilize the </w:t>
      </w:r>
      <w:proofErr w:type="spellStart"/>
      <w:proofErr w:type="gramStart"/>
      <w:r w:rsidRPr="005603B2">
        <w:rPr>
          <w:rStyle w:val="CodeInline"/>
        </w:rPr>
        <w:t>RegisterServices</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RegisterServices()</w:instrText>
      </w:r>
      <w:r w:rsidRPr="00A573BD">
        <w:instrText xml:space="preserve"> method</w:instrText>
      </w:r>
      <w:r>
        <w:instrText xml:space="preserve">" </w:instrText>
      </w:r>
      <w:r>
        <w:fldChar w:fldCharType="end"/>
      </w:r>
      <w:r>
        <w:t xml:space="preserve"> of the </w:t>
      </w:r>
      <w:proofErr w:type="spellStart"/>
      <w:r w:rsidRPr="005603B2">
        <w:rPr>
          <w:rStyle w:val="CodeInline"/>
        </w:rPr>
        <w:t>NinjectWebCommon</w:t>
      </w:r>
      <w:proofErr w:type="spellEnd"/>
      <w:r>
        <w:t xml:space="preserve"> class</w:t>
      </w:r>
      <w:r>
        <w:fldChar w:fldCharType="begin"/>
      </w:r>
      <w:r>
        <w:instrText xml:space="preserve"> XE "</w:instrText>
      </w:r>
      <w:r w:rsidRPr="00A573BD">
        <w:rPr>
          <w:rStyle w:val="CodeInline"/>
        </w:rPr>
        <w:instrText>Message handler:NinjectWebCommon class</w:instrText>
      </w:r>
      <w:r>
        <w:instrText xml:space="preserve">" </w:instrText>
      </w:r>
      <w:r>
        <w:fldChar w:fldCharType="end"/>
      </w:r>
      <w:r>
        <w:t>. The code looks like this:</w:t>
      </w:r>
    </w:p>
    <w:p w14:paraId="5223BAD2" w14:textId="77777777" w:rsidR="00C503D6" w:rsidRPr="0096728F" w:rsidRDefault="00C503D6" w:rsidP="00C503D6">
      <w:pPr>
        <w:pStyle w:val="Code"/>
      </w:pPr>
      <w:r w:rsidRPr="0096728F">
        <w:t>private static void RegisterServices(IKernel kernel)</w:t>
      </w:r>
    </w:p>
    <w:p w14:paraId="3FC2F30A" w14:textId="77777777" w:rsidR="00C503D6" w:rsidRPr="0096728F" w:rsidRDefault="00C503D6" w:rsidP="00C503D6">
      <w:pPr>
        <w:pStyle w:val="Code"/>
      </w:pPr>
      <w:r w:rsidRPr="0096728F">
        <w:t>{</w:t>
      </w:r>
    </w:p>
    <w:p w14:paraId="34F29DED" w14:textId="77777777" w:rsidR="00C503D6" w:rsidRPr="0096728F" w:rsidRDefault="00C503D6" w:rsidP="00C503D6">
      <w:pPr>
        <w:pStyle w:val="Code"/>
      </w:pPr>
      <w:r w:rsidRPr="002A7ECD">
        <w:rPr>
          <w:highlight w:val="yellow"/>
        </w:rPr>
        <w:t>var containerConfigurator = new NinjectConfigurator();</w:t>
      </w:r>
    </w:p>
    <w:p w14:paraId="5AA15806" w14:textId="77777777" w:rsidR="00C503D6" w:rsidRPr="0096728F" w:rsidRDefault="00C503D6" w:rsidP="00C503D6">
      <w:pPr>
        <w:pStyle w:val="Code"/>
      </w:pPr>
      <w:r w:rsidRPr="0096728F">
        <w:t xml:space="preserve">    containerConfigurator.Configure(kernel);</w:t>
      </w:r>
    </w:p>
    <w:p w14:paraId="7ABAD098" w14:textId="77777777" w:rsidR="00C503D6" w:rsidRPr="0096728F" w:rsidRDefault="00C503D6" w:rsidP="00C503D6">
      <w:pPr>
        <w:pStyle w:val="Code"/>
      </w:pPr>
      <w:r w:rsidRPr="002A7ECD">
        <w:rPr>
          <w:highlight w:val="yellow"/>
        </w:rPr>
        <w:t>GlobalConfiguration.Configuration.MessageHandlers.Add(kernel.Get&lt;BasicAuthenticationMessageHandler&gt;());</w:t>
      </w:r>
    </w:p>
    <w:p w14:paraId="6BE13F11" w14:textId="77777777" w:rsidR="00C503D6" w:rsidRDefault="00C503D6" w:rsidP="00C503D6">
      <w:pPr>
        <w:pStyle w:val="Code"/>
      </w:pPr>
      <w:r w:rsidRPr="0096728F">
        <w:t>}</w:t>
      </w:r>
    </w:p>
    <w:p w14:paraId="3B3D6616" w14:textId="77777777" w:rsidR="00C503D6" w:rsidRDefault="00C503D6" w:rsidP="00C503D6">
      <w:r>
        <w:t xml:space="preserve">First, you configure the </w:t>
      </w:r>
      <w:proofErr w:type="spellStart"/>
      <w:r>
        <w:t>Ninject</w:t>
      </w:r>
      <w:proofErr w:type="spellEnd"/>
      <w:r>
        <w:t xml:space="preserve"> container, as discussed in Chapter 5. Next, you use the container to get an instance of the message handler, and add it to the </w:t>
      </w:r>
      <w:proofErr w:type="spellStart"/>
      <w:r w:rsidRPr="005603B2">
        <w:rPr>
          <w:rStyle w:val="CodeInline"/>
        </w:rPr>
        <w:t>MessageHandlers</w:t>
      </w:r>
      <w:proofErr w:type="spellEnd"/>
      <w:r>
        <w:t xml:space="preserve"> collection of the Web API global configuration object. Once that’s complete, all calls to any controller method within the task-management service will be intercepted by the </w:t>
      </w:r>
      <w:proofErr w:type="spellStart"/>
      <w:r w:rsidRPr="005603B2">
        <w:rPr>
          <w:rStyle w:val="CodeInline"/>
        </w:rPr>
        <w:t>BasicAuthenticationMessageHandler</w:t>
      </w:r>
      <w:proofErr w:type="spellEnd"/>
      <w:r>
        <w:t>, which will validate the caller’s credentials and setup a corresponding principal.</w:t>
      </w:r>
      <w:r>
        <w:fldChar w:fldCharType="begin"/>
      </w:r>
      <w:r>
        <w:instrText xml:space="preserve"> XE "</w:instrText>
      </w:r>
      <w:r w:rsidRPr="00A573BD">
        <w:instrText>Message handler:NinjectWebCommon class</w:instrText>
      </w:r>
      <w:r>
        <w:instrText xml:space="preserve">" </w:instrText>
      </w:r>
      <w:r>
        <w:fldChar w:fldCharType="end"/>
      </w:r>
    </w:p>
    <w:p w14:paraId="3D823E06" w14:textId="77777777" w:rsidR="00C503D6" w:rsidRDefault="00C503D6" w:rsidP="00C503D6">
      <w:pPr>
        <w:pStyle w:val="Heading1"/>
      </w:pPr>
      <w:commentRangeStart w:id="1"/>
      <w:proofErr w:type="spellStart"/>
      <w:r>
        <w:t>IUserSession</w:t>
      </w:r>
      <w:commentRangeEnd w:id="1"/>
      <w:proofErr w:type="spellEnd"/>
      <w:r w:rsidR="00FE6D44">
        <w:rPr>
          <w:rFonts w:ascii="Times New Roman" w:hAnsi="Times New Roman"/>
          <w:b w:val="0"/>
          <w:sz w:val="24"/>
          <w:szCs w:val="20"/>
        </w:rPr>
        <w:commentReference w:id="1"/>
      </w:r>
      <w:r>
        <w:fldChar w:fldCharType="begin"/>
      </w:r>
      <w:r>
        <w:instrText xml:space="preserve"> XE "Security:</w:instrText>
      </w:r>
      <w:r w:rsidRPr="00A573BD">
        <w:instrText>IUserSession</w:instrText>
      </w:r>
      <w:r>
        <w:instrText xml:space="preserve">" </w:instrText>
      </w:r>
      <w:r>
        <w:fldChar w:fldCharType="end"/>
      </w:r>
    </w:p>
    <w:p w14:paraId="48923276" w14:textId="77777777" w:rsidR="00C503D6" w:rsidRDefault="00C503D6" w:rsidP="00C503D6">
      <w:r>
        <w:t xml:space="preserve">In this last section, you will learn about a small helper class that will represent the current caller. Sure, in the previous </w:t>
      </w:r>
      <w:proofErr w:type="spellStart"/>
      <w:r>
        <w:t>section</w:t>
      </w:r>
      <w:proofErr w:type="gramStart"/>
      <w:r>
        <w:t>,you</w:t>
      </w:r>
      <w:proofErr w:type="spellEnd"/>
      <w:proofErr w:type="gramEnd"/>
      <w:r>
        <w:t xml:space="preserve"> went through the trouble of validating the caller’s credentials and creating a </w:t>
      </w:r>
      <w:proofErr w:type="spellStart"/>
      <w:r w:rsidRPr="005603B2">
        <w:rPr>
          <w:rStyle w:val="CodeInline"/>
        </w:rPr>
        <w:t>GenericPrincipal</w:t>
      </w:r>
      <w:proofErr w:type="spellEnd"/>
      <w:r>
        <w:t xml:space="preserve"> object. However, to keep your code a little cleaner, you might </w:t>
      </w:r>
      <w:r>
        <w:lastRenderedPageBreak/>
        <w:t>prefer to use a separate interface and class that can be injected into controllers when you need information about the current user.</w:t>
      </w:r>
    </w:p>
    <w:p w14:paraId="2BA6C13E" w14:textId="77777777" w:rsidR="00C503D6" w:rsidRDefault="00C503D6" w:rsidP="00C503D6">
      <w:r>
        <w:t xml:space="preserve">The code for the </w:t>
      </w:r>
      <w:proofErr w:type="spellStart"/>
      <w:r w:rsidRPr="005603B2">
        <w:rPr>
          <w:rStyle w:val="CodeInline"/>
        </w:rPr>
        <w:t>IUserSession</w:t>
      </w:r>
      <w:proofErr w:type="spellEnd"/>
      <w:r>
        <w:t xml:space="preserve"> interface is quite simple, as it exposes only what you need to know about a user:</w:t>
      </w:r>
    </w:p>
    <w:p w14:paraId="37504256" w14:textId="77777777" w:rsidR="00C503D6" w:rsidRDefault="00C503D6" w:rsidP="00C503D6">
      <w:pPr>
        <w:pStyle w:val="Code"/>
      </w:pPr>
      <w:r>
        <w:t>public interface IUserSession</w:t>
      </w:r>
    </w:p>
    <w:p w14:paraId="1D0DBCC7" w14:textId="77777777" w:rsidR="00C503D6" w:rsidRDefault="00C503D6" w:rsidP="00C503D6">
      <w:pPr>
        <w:pStyle w:val="Code"/>
      </w:pPr>
      <w:r>
        <w:t>{</w:t>
      </w:r>
    </w:p>
    <w:p w14:paraId="330FE879" w14:textId="77777777" w:rsidR="00C503D6" w:rsidRDefault="00C503D6" w:rsidP="00C503D6">
      <w:pPr>
        <w:pStyle w:val="Code"/>
      </w:pPr>
      <w:r>
        <w:t xml:space="preserve">    Guid UserId { get; }</w:t>
      </w:r>
    </w:p>
    <w:p w14:paraId="04563D0E" w14:textId="77777777" w:rsidR="00C503D6" w:rsidRDefault="00C503D6" w:rsidP="00C503D6">
      <w:pPr>
        <w:pStyle w:val="Code"/>
      </w:pPr>
      <w:r>
        <w:t xml:space="preserve">    string Firstname { get; }</w:t>
      </w:r>
    </w:p>
    <w:p w14:paraId="7B71066B" w14:textId="77777777" w:rsidR="00C503D6" w:rsidRDefault="00C503D6" w:rsidP="00C503D6">
      <w:pPr>
        <w:pStyle w:val="Code"/>
      </w:pPr>
      <w:r>
        <w:t xml:space="preserve">    string Lastname { get; }</w:t>
      </w:r>
    </w:p>
    <w:p w14:paraId="3A1029E3" w14:textId="77777777" w:rsidR="00C503D6" w:rsidRDefault="00C503D6" w:rsidP="00C503D6">
      <w:pPr>
        <w:pStyle w:val="Code"/>
      </w:pPr>
      <w:r>
        <w:t xml:space="preserve">    string Username { get; }</w:t>
      </w:r>
    </w:p>
    <w:p w14:paraId="1923BC6A" w14:textId="77777777" w:rsidR="00C503D6" w:rsidRDefault="00C503D6" w:rsidP="00C503D6">
      <w:pPr>
        <w:pStyle w:val="Code"/>
      </w:pPr>
      <w:r>
        <w:t xml:space="preserve">    string Email { get; }</w:t>
      </w:r>
    </w:p>
    <w:p w14:paraId="0AFFE4E9" w14:textId="77777777" w:rsidR="00C503D6" w:rsidRDefault="00C503D6" w:rsidP="00C503D6">
      <w:pPr>
        <w:pStyle w:val="Code"/>
      </w:pPr>
      <w:r>
        <w:t>}</w:t>
      </w:r>
    </w:p>
    <w:p w14:paraId="15FD6D2E" w14:textId="77777777" w:rsidR="00C503D6" w:rsidRDefault="00C503D6" w:rsidP="00C503D6">
      <w:r>
        <w:t xml:space="preserve">And </w:t>
      </w:r>
      <w:proofErr w:type="spellStart"/>
      <w:r>
        <w:t>nowyou</w:t>
      </w:r>
      <w:proofErr w:type="spellEnd"/>
      <w:r>
        <w:t xml:space="preserve"> can create an implementation of this interface that takes a </w:t>
      </w:r>
      <w:proofErr w:type="spellStart"/>
      <w:r w:rsidRPr="005603B2">
        <w:rPr>
          <w:rStyle w:val="CodeInline"/>
        </w:rPr>
        <w:t>ClaimsPrincipal</w:t>
      </w:r>
      <w:proofErr w:type="spellEnd"/>
      <w:r>
        <w:t xml:space="preserve"> (which </w:t>
      </w:r>
      <w:proofErr w:type="spellStart"/>
      <w:r w:rsidRPr="005603B2">
        <w:rPr>
          <w:rStyle w:val="CodeInline"/>
        </w:rPr>
        <w:t>GenericPrincipal</w:t>
      </w:r>
      <w:proofErr w:type="spellEnd"/>
      <w:r>
        <w:t xml:space="preserve"> derives from) in its constructor:</w:t>
      </w:r>
    </w:p>
    <w:p w14:paraId="36522978" w14:textId="77777777" w:rsidR="00C503D6" w:rsidRDefault="00C503D6" w:rsidP="00C503D6">
      <w:pPr>
        <w:pStyle w:val="Code"/>
      </w:pPr>
      <w:r>
        <w:t>public class UserSession : IUserSession</w:t>
      </w:r>
    </w:p>
    <w:p w14:paraId="090DBD6F" w14:textId="77777777" w:rsidR="00C503D6" w:rsidRDefault="00C503D6" w:rsidP="00C503D6">
      <w:pPr>
        <w:pStyle w:val="Code"/>
      </w:pPr>
      <w:r>
        <w:t>{</w:t>
      </w:r>
    </w:p>
    <w:p w14:paraId="6F2900D2" w14:textId="77777777" w:rsidR="00C503D6" w:rsidRDefault="00C503D6" w:rsidP="00C503D6">
      <w:pPr>
        <w:pStyle w:val="Code"/>
      </w:pPr>
      <w:r>
        <w:t xml:space="preserve">    public UserSession(ClaimsPrincipal principal)</w:t>
      </w:r>
    </w:p>
    <w:p w14:paraId="13116CA8" w14:textId="77777777" w:rsidR="00C503D6" w:rsidRDefault="00C503D6" w:rsidP="00C503D6">
      <w:pPr>
        <w:pStyle w:val="Code"/>
      </w:pPr>
      <w:r>
        <w:t xml:space="preserve">    {</w:t>
      </w:r>
    </w:p>
    <w:p w14:paraId="1E821FF5" w14:textId="77777777" w:rsidR="00C503D6" w:rsidRPr="002A7ECD" w:rsidRDefault="00C503D6" w:rsidP="00C503D6">
      <w:pPr>
        <w:pStyle w:val="Code"/>
        <w:rPr>
          <w:highlight w:val="yellow"/>
        </w:rPr>
      </w:pPr>
      <w:r>
        <w:rPr>
          <w:highlight w:val="yellow"/>
        </w:rPr>
        <w:fldChar w:fldCharType="begin"/>
      </w:r>
      <w:r>
        <w:instrText xml:space="preserve"> XE "Security:</w:instrText>
      </w:r>
      <w:r w:rsidRPr="00A573BD">
        <w:instrText>IUserSession</w:instrText>
      </w:r>
      <w:r>
        <w:instrText xml:space="preserve">" </w:instrText>
      </w:r>
      <w:r>
        <w:rPr>
          <w:highlight w:val="yellow"/>
        </w:rPr>
        <w:fldChar w:fldCharType="end"/>
      </w:r>
      <w:r w:rsidRPr="002A7ECD">
        <w:rPr>
          <w:highlight w:val="yellow"/>
        </w:rPr>
        <w:t>UserId = Guid.Parse(principal.FindFirst(ClaimTypes.Sid).Value);</w:t>
      </w:r>
    </w:p>
    <w:p w14:paraId="0110B2F4" w14:textId="77777777" w:rsidR="00C503D6" w:rsidRPr="002A7ECD" w:rsidRDefault="00C503D6" w:rsidP="00C503D6">
      <w:pPr>
        <w:pStyle w:val="Code"/>
        <w:rPr>
          <w:highlight w:val="yellow"/>
        </w:rPr>
      </w:pPr>
      <w:r w:rsidRPr="002A7ECD">
        <w:rPr>
          <w:highlight w:val="yellow"/>
        </w:rPr>
        <w:t xml:space="preserve">        Firstname = principal.FindFirst(ClaimTypes.GivenName).Value;</w:t>
      </w:r>
    </w:p>
    <w:p w14:paraId="78ADEFE9" w14:textId="77777777" w:rsidR="00C503D6" w:rsidRPr="002A7ECD" w:rsidRDefault="00C503D6" w:rsidP="00C503D6">
      <w:pPr>
        <w:pStyle w:val="Code"/>
        <w:rPr>
          <w:highlight w:val="yellow"/>
        </w:rPr>
      </w:pPr>
      <w:r w:rsidRPr="002A7ECD">
        <w:rPr>
          <w:highlight w:val="yellow"/>
        </w:rPr>
        <w:t xml:space="preserve">        Lastname = principal.FindFirst(ClaimTypes.Surname).Value;</w:t>
      </w:r>
    </w:p>
    <w:p w14:paraId="43D9C378" w14:textId="77777777" w:rsidR="00C503D6" w:rsidRPr="002A7ECD" w:rsidRDefault="00C503D6" w:rsidP="00C503D6">
      <w:pPr>
        <w:pStyle w:val="Code"/>
        <w:rPr>
          <w:highlight w:val="yellow"/>
        </w:rPr>
      </w:pPr>
      <w:r w:rsidRPr="002A7ECD">
        <w:rPr>
          <w:highlight w:val="yellow"/>
        </w:rPr>
        <w:t xml:space="preserve">        Username = principal.FindFirst(ClaimTypes.Name).Value;</w:t>
      </w:r>
    </w:p>
    <w:p w14:paraId="142CA159" w14:textId="77777777" w:rsidR="00C503D6" w:rsidRDefault="00C503D6" w:rsidP="00C503D6">
      <w:pPr>
        <w:pStyle w:val="Code"/>
      </w:pPr>
      <w:r w:rsidRPr="002A7ECD">
        <w:rPr>
          <w:highlight w:val="yellow"/>
        </w:rPr>
        <w:t xml:space="preserve">        Email = principal.FindFirst(ClaimTypes.Email).Value;</w:t>
      </w:r>
    </w:p>
    <w:p w14:paraId="0F368324" w14:textId="77777777" w:rsidR="00C503D6" w:rsidRDefault="00C503D6" w:rsidP="00C503D6">
      <w:pPr>
        <w:pStyle w:val="Code"/>
      </w:pPr>
      <w:r>
        <w:t xml:space="preserve">    }</w:t>
      </w:r>
    </w:p>
    <w:p w14:paraId="3951AB35" w14:textId="77777777" w:rsidR="00C503D6" w:rsidRDefault="00C503D6" w:rsidP="00C503D6">
      <w:pPr>
        <w:pStyle w:val="Code"/>
      </w:pPr>
    </w:p>
    <w:p w14:paraId="0D21F3C3" w14:textId="77777777" w:rsidR="00C503D6" w:rsidRDefault="00C503D6" w:rsidP="00C503D6">
      <w:pPr>
        <w:pStyle w:val="Code"/>
      </w:pPr>
      <w:r>
        <w:t xml:space="preserve">    public Guid UserId { get; private set; }</w:t>
      </w:r>
    </w:p>
    <w:p w14:paraId="6A913BB5" w14:textId="77777777" w:rsidR="00C503D6" w:rsidRDefault="00C503D6" w:rsidP="00C503D6">
      <w:pPr>
        <w:pStyle w:val="Code"/>
      </w:pPr>
      <w:r>
        <w:t xml:space="preserve">    public string Firstname { get; private set; }</w:t>
      </w:r>
    </w:p>
    <w:p w14:paraId="60AC6D9D" w14:textId="77777777" w:rsidR="00C503D6" w:rsidRDefault="00C503D6" w:rsidP="00C503D6">
      <w:pPr>
        <w:pStyle w:val="Code"/>
      </w:pPr>
      <w:r>
        <w:t xml:space="preserve">    public string Lastname { get; private set; }</w:t>
      </w:r>
    </w:p>
    <w:p w14:paraId="51F5F83A" w14:textId="77777777" w:rsidR="00C503D6" w:rsidRDefault="00C503D6" w:rsidP="00C503D6">
      <w:pPr>
        <w:pStyle w:val="Code"/>
      </w:pPr>
      <w:r>
        <w:t xml:space="preserve">    public string Username { get; private set; }</w:t>
      </w:r>
    </w:p>
    <w:p w14:paraId="64409AE4" w14:textId="77777777" w:rsidR="00C503D6" w:rsidRDefault="00C503D6" w:rsidP="00C503D6">
      <w:pPr>
        <w:pStyle w:val="Code"/>
      </w:pPr>
      <w:r>
        <w:t xml:space="preserve">    public string Email { get; private set; }</w:t>
      </w:r>
    </w:p>
    <w:p w14:paraId="1D830428" w14:textId="77777777" w:rsidR="00C503D6" w:rsidRDefault="00C503D6" w:rsidP="00C503D6">
      <w:pPr>
        <w:pStyle w:val="Code"/>
      </w:pPr>
      <w:r>
        <w:t>}</w:t>
      </w:r>
    </w:p>
    <w:p w14:paraId="46433884" w14:textId="77777777" w:rsidR="00C503D6" w:rsidRDefault="00C503D6" w:rsidP="00C503D6">
      <w:r>
        <w:t xml:space="preserve">These days, more and more online applications are using the email address as the user’s username. If this is the case in your application, you may want to populate the </w:t>
      </w:r>
      <w:r w:rsidRPr="005603B2">
        <w:rPr>
          <w:rStyle w:val="CodeInline"/>
        </w:rPr>
        <w:t>Username</w:t>
      </w:r>
      <w:r>
        <w:t xml:space="preserve"> and </w:t>
      </w:r>
      <w:r w:rsidRPr="005603B2">
        <w:rPr>
          <w:rStyle w:val="CodeInline"/>
        </w:rPr>
        <w:t>Email</w:t>
      </w:r>
      <w:r>
        <w:t xml:space="preserve"> values from a single claim (e.g., the </w:t>
      </w:r>
      <w:r w:rsidRPr="005603B2">
        <w:rPr>
          <w:rStyle w:val="CodeInline"/>
        </w:rPr>
        <w:t>Email</w:t>
      </w:r>
      <w:r>
        <w:t xml:space="preserve"> claim).</w:t>
      </w:r>
      <w:r>
        <w:fldChar w:fldCharType="begin"/>
      </w:r>
      <w:r>
        <w:instrText xml:space="preserve"> XE "Security:</w:instrText>
      </w:r>
      <w:r w:rsidRPr="00A573BD">
        <w:instrText>IUserSession</w:instrText>
      </w:r>
      <w:r>
        <w:instrText xml:space="preserve">" </w:instrText>
      </w:r>
      <w:r>
        <w:fldChar w:fldCharType="end"/>
      </w:r>
    </w:p>
    <w:p w14:paraId="1BDBEC75" w14:textId="77777777" w:rsidR="00C503D6" w:rsidRDefault="00C503D6" w:rsidP="00C503D6">
      <w:r>
        <w:t xml:space="preserve">Notice how this code uses the claims from the principal and copies their values to the </w:t>
      </w:r>
      <w:proofErr w:type="spellStart"/>
      <w:r w:rsidRPr="005603B2">
        <w:rPr>
          <w:rStyle w:val="CodeInline"/>
        </w:rPr>
        <w:t>IUserSession</w:t>
      </w:r>
      <w:proofErr w:type="spellEnd"/>
      <w:r>
        <w:t xml:space="preserve"> properties.</w:t>
      </w:r>
    </w:p>
    <w:p w14:paraId="5F0B0970" w14:textId="77777777" w:rsidR="00C503D6" w:rsidRDefault="00C503D6" w:rsidP="00C503D6">
      <w:r>
        <w:t xml:space="preserve">To complete the configuration of </w:t>
      </w:r>
      <w:proofErr w:type="spellStart"/>
      <w:r w:rsidRPr="005603B2">
        <w:rPr>
          <w:rStyle w:val="CodeInline"/>
        </w:rPr>
        <w:t>IUserSession</w:t>
      </w:r>
      <w:proofErr w:type="spellEnd"/>
      <w:r>
        <w:t xml:space="preserve"> and </w:t>
      </w:r>
      <w:proofErr w:type="spellStart"/>
      <w:r w:rsidRPr="005603B2">
        <w:rPr>
          <w:rStyle w:val="CodeInline"/>
        </w:rPr>
        <w:t>UserSession</w:t>
      </w:r>
      <w:proofErr w:type="spellEnd"/>
      <w:r>
        <w:t xml:space="preserve">, you need to tell </w:t>
      </w:r>
      <w:proofErr w:type="spellStart"/>
      <w:r>
        <w:t>Ninject</w:t>
      </w:r>
      <w:proofErr w:type="spellEnd"/>
      <w:r>
        <w:t xml:space="preserve"> how to get an instance of the interface. Back in the </w:t>
      </w:r>
      <w:proofErr w:type="spellStart"/>
      <w:r w:rsidRPr="005603B2">
        <w:rPr>
          <w:rStyle w:val="CodeInline"/>
        </w:rPr>
        <w:t>NinjectConfigurator</w:t>
      </w:r>
      <w:proofErr w:type="spellEnd"/>
      <w:r>
        <w:t xml:space="preserve"> class (that </w:t>
      </w:r>
      <w:proofErr w:type="spellStart"/>
      <w:r>
        <w:t>youlearned</w:t>
      </w:r>
      <w:proofErr w:type="spellEnd"/>
      <w:r>
        <w:t xml:space="preserve"> about in Chapter 5), add the following container binding:</w:t>
      </w:r>
    </w:p>
    <w:p w14:paraId="4575EBB9" w14:textId="77777777" w:rsidR="00C503D6" w:rsidRDefault="00C503D6" w:rsidP="00C503D6">
      <w:pPr>
        <w:pStyle w:val="Code"/>
      </w:pPr>
      <w:r w:rsidRPr="002A7ECD">
        <w:rPr>
          <w:highlight w:val="yellow"/>
        </w:rPr>
        <w:lastRenderedPageBreak/>
        <w:t>container.Bind&lt;IUserSession&gt;().ToMethod(CreateUserSession).InRequestScope();</w:t>
      </w:r>
    </w:p>
    <w:p w14:paraId="57E0F079" w14:textId="77777777" w:rsidR="00C503D6" w:rsidRDefault="00C503D6" w:rsidP="00C503D6">
      <w:r>
        <w:t xml:space="preserve">Next, add this </w:t>
      </w:r>
      <w:r w:rsidRPr="00A30872">
        <w:t xml:space="preserve">corresponding </w:t>
      </w:r>
      <w:proofErr w:type="spellStart"/>
      <w:proofErr w:type="gramStart"/>
      <w:r w:rsidRPr="002A7ECD">
        <w:rPr>
          <w:rStyle w:val="CodeInline"/>
        </w:rPr>
        <w:t>CreateUserSession</w:t>
      </w:r>
      <w:proofErr w:type="spellEnd"/>
      <w:r w:rsidRPr="002A7ECD">
        <w:rPr>
          <w:rStyle w:val="CodeInline"/>
        </w:rPr>
        <w:t>(</w:t>
      </w:r>
      <w:proofErr w:type="gramEnd"/>
      <w:r w:rsidRPr="002A7ECD">
        <w:rPr>
          <w:rStyle w:val="CodeInline"/>
        </w:rPr>
        <w:t>)</w:t>
      </w:r>
      <w:r w:rsidRPr="00A30872">
        <w:t>method</w:t>
      </w:r>
      <w:r>
        <w:t>:</w:t>
      </w:r>
      <w:r>
        <w:fldChar w:fldCharType="begin"/>
      </w:r>
      <w:r>
        <w:instrText xml:space="preserve"> XE "</w:instrText>
      </w:r>
      <w:r w:rsidRPr="00A573BD">
        <w:rPr>
          <w:rStyle w:val="CodeInline"/>
        </w:rPr>
        <w:instrText>CreateUserSession()</w:instrText>
      </w:r>
      <w:r w:rsidRPr="00A573BD">
        <w:instrText>method</w:instrText>
      </w:r>
      <w:r>
        <w:instrText xml:space="preserve">" </w:instrText>
      </w:r>
      <w:r>
        <w:fldChar w:fldCharType="end"/>
      </w:r>
    </w:p>
    <w:p w14:paraId="6B762ABF" w14:textId="77777777" w:rsidR="00C503D6" w:rsidRDefault="00C503D6" w:rsidP="00C503D6">
      <w:pPr>
        <w:pStyle w:val="Code"/>
      </w:pPr>
      <w:r>
        <w:t>private IUserSession CreateUserSession(IContext arg)</w:t>
      </w:r>
    </w:p>
    <w:p w14:paraId="2F52C498" w14:textId="77777777" w:rsidR="00C503D6" w:rsidRDefault="00C503D6" w:rsidP="00C503D6">
      <w:pPr>
        <w:pStyle w:val="Code"/>
      </w:pPr>
      <w:r>
        <w:t>{</w:t>
      </w:r>
    </w:p>
    <w:p w14:paraId="154CC194" w14:textId="77777777" w:rsidR="00C503D6" w:rsidRDefault="00C503D6" w:rsidP="00C503D6">
      <w:pPr>
        <w:pStyle w:val="Code"/>
      </w:pPr>
      <w:r w:rsidRPr="002A7ECD">
        <w:rPr>
          <w:highlight w:val="yellow"/>
        </w:rPr>
        <w:t>return new UserSession(Thread.CurrentPrincipal as GenericPrincipal);</w:t>
      </w:r>
    </w:p>
    <w:p w14:paraId="3CAB13BF" w14:textId="77777777" w:rsidR="00C503D6" w:rsidRDefault="00C503D6" w:rsidP="00C503D6">
      <w:pPr>
        <w:pStyle w:val="Code"/>
      </w:pPr>
      <w:r>
        <w:t>}</w:t>
      </w:r>
    </w:p>
    <w:p w14:paraId="0A215D15" w14:textId="77777777" w:rsidR="00C503D6" w:rsidRDefault="00C503D6" w:rsidP="00C503D6">
      <w:r>
        <w:t xml:space="preserve">Remember that, by the time a controller is activated and the </w:t>
      </w:r>
      <w:proofErr w:type="spellStart"/>
      <w:r>
        <w:t>Ninject</w:t>
      </w:r>
      <w:proofErr w:type="spellEnd"/>
      <w:r>
        <w:t xml:space="preserve"> container is queried for anything, you have already authenticated the user and set up a principal object on the current thread. The preceding code simply tells </w:t>
      </w:r>
      <w:proofErr w:type="spellStart"/>
      <w:r>
        <w:t>Ninject</w:t>
      </w:r>
      <w:proofErr w:type="spellEnd"/>
      <w:r>
        <w:t xml:space="preserve"> to let you convert the </w:t>
      </w:r>
      <w:proofErr w:type="spellStart"/>
      <w:r w:rsidRPr="005603B2">
        <w:rPr>
          <w:rStyle w:val="CodeInline"/>
        </w:rPr>
        <w:t>GenericPrincipal</w:t>
      </w:r>
      <w:proofErr w:type="spellEnd"/>
      <w:r>
        <w:t xml:space="preserve"> that you put on the current thread into a new </w:t>
      </w:r>
      <w:proofErr w:type="spellStart"/>
      <w:r w:rsidRPr="005603B2">
        <w:rPr>
          <w:rStyle w:val="CodeInline"/>
        </w:rPr>
        <w:t>IUserSession</w:t>
      </w:r>
      <w:proofErr w:type="spellEnd"/>
      <w:r>
        <w:t xml:space="preserve"> object—and then keep it around for the duration of the current web request. All of this makes it possible for a class like the </w:t>
      </w:r>
      <w:proofErr w:type="spellStart"/>
      <w:r w:rsidRPr="005603B2">
        <w:rPr>
          <w:rStyle w:val="CodeInline"/>
        </w:rPr>
        <w:t>TasksController</w:t>
      </w:r>
      <w:proofErr w:type="spellEnd"/>
      <w:r>
        <w:t xml:space="preserve"> to have an </w:t>
      </w:r>
      <w:proofErr w:type="spellStart"/>
      <w:r w:rsidRPr="005603B2">
        <w:rPr>
          <w:rStyle w:val="CodeInline"/>
        </w:rPr>
        <w:t>IUserSession</w:t>
      </w:r>
      <w:proofErr w:type="spellEnd"/>
      <w:r>
        <w:t xml:space="preserve"> injected into it:</w:t>
      </w:r>
      <w:r>
        <w:fldChar w:fldCharType="begin"/>
      </w:r>
      <w:r>
        <w:instrText xml:space="preserve"> XE "Security:</w:instrText>
      </w:r>
      <w:r w:rsidRPr="00A573BD">
        <w:instrText>IUserSession</w:instrText>
      </w:r>
      <w:r>
        <w:instrText xml:space="preserve">" </w:instrText>
      </w:r>
      <w:r>
        <w:fldChar w:fldCharType="end"/>
      </w:r>
    </w:p>
    <w:p w14:paraId="3CFCA82D" w14:textId="77777777" w:rsidR="00C503D6" w:rsidRDefault="00C503D6" w:rsidP="00C503D6">
      <w:pPr>
        <w:pStyle w:val="Code"/>
      </w:pPr>
      <w:r>
        <w:t>private readonly ICommonRepository _commonRepository;</w:t>
      </w:r>
    </w:p>
    <w:p w14:paraId="43CC8D01" w14:textId="77777777" w:rsidR="00C503D6" w:rsidRDefault="00C503D6" w:rsidP="00C503D6">
      <w:pPr>
        <w:pStyle w:val="Code"/>
      </w:pPr>
      <w:r>
        <w:t>private readonly IHttpTaskFetcher _taskFetcher;</w:t>
      </w:r>
    </w:p>
    <w:p w14:paraId="194A4438" w14:textId="77777777" w:rsidR="00C503D6" w:rsidRDefault="00C503D6" w:rsidP="00C503D6">
      <w:pPr>
        <w:pStyle w:val="Code"/>
      </w:pPr>
      <w:r>
        <w:t>private readonly IUserSession _userSession;</w:t>
      </w:r>
    </w:p>
    <w:p w14:paraId="5127DE8D" w14:textId="77777777" w:rsidR="00C503D6" w:rsidRDefault="00C503D6" w:rsidP="00C503D6">
      <w:pPr>
        <w:pStyle w:val="Code"/>
      </w:pPr>
    </w:p>
    <w:p w14:paraId="0191A8A2" w14:textId="77777777" w:rsidR="00C503D6" w:rsidRDefault="00C503D6" w:rsidP="00C503D6">
      <w:pPr>
        <w:pStyle w:val="Code"/>
      </w:pPr>
      <w:r>
        <w:t>public TasksController(</w:t>
      </w:r>
    </w:p>
    <w:p w14:paraId="4BFF076C" w14:textId="77777777" w:rsidR="00C503D6" w:rsidRDefault="00C503D6" w:rsidP="00C503D6">
      <w:pPr>
        <w:pStyle w:val="Code"/>
      </w:pPr>
      <w:r>
        <w:t xml:space="preserve">    ICommonRepository commonRepository,</w:t>
      </w:r>
    </w:p>
    <w:p w14:paraId="11CC9966" w14:textId="77777777" w:rsidR="00C503D6" w:rsidRDefault="00C503D6" w:rsidP="00C503D6">
      <w:pPr>
        <w:pStyle w:val="Code"/>
      </w:pPr>
      <w:r>
        <w:t xml:space="preserve">    IHttpTaskFetcher taskFetcher, </w:t>
      </w:r>
    </w:p>
    <w:p w14:paraId="712590DA" w14:textId="77777777" w:rsidR="00C503D6" w:rsidRDefault="00C503D6" w:rsidP="00C503D6">
      <w:pPr>
        <w:pStyle w:val="Code"/>
      </w:pPr>
      <w:r>
        <w:t xml:space="preserve">    IUserSession userSession)</w:t>
      </w:r>
    </w:p>
    <w:p w14:paraId="4933013E" w14:textId="77777777" w:rsidR="00C503D6" w:rsidRDefault="00C503D6" w:rsidP="00C503D6">
      <w:pPr>
        <w:pStyle w:val="Code"/>
      </w:pPr>
      <w:r>
        <w:t>{</w:t>
      </w:r>
    </w:p>
    <w:p w14:paraId="44C37FB7" w14:textId="77777777" w:rsidR="00C503D6" w:rsidRDefault="00C503D6" w:rsidP="00C503D6">
      <w:pPr>
        <w:pStyle w:val="Code"/>
      </w:pPr>
      <w:r>
        <w:t xml:space="preserve">    _commonRepository = commonRepository;</w:t>
      </w:r>
    </w:p>
    <w:p w14:paraId="1B07614E" w14:textId="77777777" w:rsidR="00C503D6" w:rsidRDefault="00C503D6" w:rsidP="00C503D6">
      <w:pPr>
        <w:pStyle w:val="Code"/>
      </w:pPr>
      <w:r>
        <w:t xml:space="preserve">    _taskFetcher = taskFetcher;</w:t>
      </w:r>
    </w:p>
    <w:p w14:paraId="052CAE4D" w14:textId="77777777" w:rsidR="00C503D6" w:rsidRDefault="00C503D6" w:rsidP="00C503D6">
      <w:pPr>
        <w:pStyle w:val="Code"/>
      </w:pPr>
      <w:r>
        <w:t xml:space="preserve">    _userSession = userSession;</w:t>
      </w:r>
    </w:p>
    <w:p w14:paraId="1E2785F5" w14:textId="77777777" w:rsidR="00C503D6" w:rsidRDefault="00C503D6" w:rsidP="00C503D6">
      <w:pPr>
        <w:pStyle w:val="Code"/>
      </w:pPr>
      <w:r>
        <w:t>}</w:t>
      </w:r>
    </w:p>
    <w:p w14:paraId="6D4AD481" w14:textId="77777777" w:rsidR="00C503D6" w:rsidRPr="00BE42DA" w:rsidRDefault="00C503D6" w:rsidP="00C503D6"/>
    <w:p w14:paraId="6AC74429" w14:textId="77777777" w:rsidR="00C503D6" w:rsidRDefault="00C503D6" w:rsidP="00C503D6">
      <w:pPr>
        <w:pStyle w:val="Heading1"/>
      </w:pPr>
      <w:commentRangeStart w:id="2"/>
      <w:r>
        <w:t>Summary</w:t>
      </w:r>
      <w:commentRangeEnd w:id="2"/>
      <w:r w:rsidR="00FE6D44">
        <w:rPr>
          <w:rFonts w:ascii="Times New Roman" w:hAnsi="Times New Roman"/>
          <w:b w:val="0"/>
          <w:sz w:val="24"/>
          <w:szCs w:val="20"/>
        </w:rPr>
        <w:commentReference w:id="2"/>
      </w:r>
    </w:p>
    <w:p w14:paraId="798EB6ED" w14:textId="77777777" w:rsidR="00C503D6" w:rsidRDefault="00C503D6" w:rsidP="00C503D6">
      <w:r>
        <w:t xml:space="preserve">Well, you made it through security. By now you should have a pretty good idea how authentication and authorization can be implemented in a Web API application in ASP.NET MVC 4, including how </w:t>
      </w:r>
      <w:proofErr w:type="spellStart"/>
      <w:r>
        <w:t>toleverage</w:t>
      </w:r>
      <w:proofErr w:type="spellEnd"/>
      <w:r>
        <w:t xml:space="preserve"> the ASP.NET Membership and Role providers.</w:t>
      </w:r>
    </w:p>
    <w:p w14:paraId="730CA0CC" w14:textId="77777777" w:rsidR="00C503D6" w:rsidRDefault="00C503D6" w:rsidP="00C503D6">
      <w:r>
        <w:t xml:space="preserve">At this point in the </w:t>
      </w:r>
      <w:proofErr w:type="spellStart"/>
      <w:r>
        <w:t>book</w:t>
      </w:r>
      <w:proofErr w:type="gramStart"/>
      <w:r>
        <w:t>,you’ve</w:t>
      </w:r>
      <w:proofErr w:type="spellEnd"/>
      <w:proofErr w:type="gramEnd"/>
      <w:r>
        <w:t xml:space="preserve"> learned pretty much all of the framework-level gunk that you need to. In the next </w:t>
      </w:r>
      <w:proofErr w:type="spellStart"/>
      <w:r>
        <w:t>chapter</w:t>
      </w:r>
      <w:proofErr w:type="gramStart"/>
      <w:r>
        <w:t>,you</w:t>
      </w:r>
      <w:proofErr w:type="spellEnd"/>
      <w:proofErr w:type="gramEnd"/>
      <w:r>
        <w:t xml:space="preserve"> will finally build some Web API controllers using the various components you’ve configured and built so far.</w:t>
      </w:r>
    </w:p>
    <w:p w14:paraId="4681B84E" w14:textId="72B0B958" w:rsidR="00C503D6" w:rsidRDefault="009528C1" w:rsidP="009528C1">
      <w:pPr>
        <w:pStyle w:val="Heading1"/>
      </w:pPr>
      <w:r>
        <w:lastRenderedPageBreak/>
        <w:t>Dumping ground of raw notes</w:t>
      </w:r>
    </w:p>
    <w:p w14:paraId="50C695A8" w14:textId="77777777" w:rsidR="005C3EAB" w:rsidRDefault="005C3EAB" w:rsidP="005C3EAB">
      <w:r>
        <w:t>Some things we'll be illustrating by way of the scenarios:</w:t>
      </w:r>
    </w:p>
    <w:p w14:paraId="6D6834AE" w14:textId="77777777" w:rsidR="005C3EAB" w:rsidRPr="00FB2985" w:rsidRDefault="005C3EAB" w:rsidP="005C3EAB">
      <w:r w:rsidRPr="00FB2985">
        <w:t xml:space="preserve">*Basic </w:t>
      </w:r>
      <w:proofErr w:type="spellStart"/>
      <w:r w:rsidRPr="00FB2985">
        <w:t>Auth</w:t>
      </w:r>
      <w:proofErr w:type="spellEnd"/>
    </w:p>
    <w:p w14:paraId="51B9F191" w14:textId="77777777" w:rsidR="005C3EAB" w:rsidRPr="00FB2985" w:rsidRDefault="005C3EAB" w:rsidP="005C3EAB">
      <w:r w:rsidRPr="00FB2985">
        <w:t xml:space="preserve">*Bearer </w:t>
      </w:r>
      <w:proofErr w:type="spellStart"/>
      <w:r w:rsidRPr="00FB2985">
        <w:t>Auth</w:t>
      </w:r>
      <w:proofErr w:type="spellEnd"/>
    </w:p>
    <w:p w14:paraId="65753957" w14:textId="77777777" w:rsidR="005C3EAB" w:rsidRPr="00FB2985" w:rsidRDefault="005C3EAB" w:rsidP="005C3EAB">
      <w:r w:rsidRPr="00FB2985">
        <w:t>*Authorize attribute</w:t>
      </w:r>
    </w:p>
    <w:p w14:paraId="5D25AD7F" w14:textId="77777777" w:rsidR="005C3EAB" w:rsidRPr="00FB2985" w:rsidRDefault="005C3EAB" w:rsidP="005C3EAB">
      <w:r w:rsidRPr="00FB2985">
        <w:t>*CORS (we could wait until Ch9 for this, when we hook into the UI)</w:t>
      </w:r>
    </w:p>
    <w:p w14:paraId="097DDAC0" w14:textId="77777777" w:rsidR="005C3EAB" w:rsidRPr="00FB2985" w:rsidRDefault="005C3EAB" w:rsidP="005C3EAB">
      <w:r w:rsidRPr="00FB2985">
        <w:t>*ASP.NET Identity (optional)?</w:t>
      </w:r>
    </w:p>
    <w:p w14:paraId="3C3DA3A9" w14:textId="77777777" w:rsidR="005C3EAB" w:rsidRPr="00FB2985" w:rsidRDefault="005C3EAB" w:rsidP="005C3EAB">
      <w:r w:rsidRPr="00FB2985">
        <w:t>*Certificates, which are required for SSL (optional)?</w:t>
      </w:r>
    </w:p>
    <w:p w14:paraId="23BC4ECE" w14:textId="77777777" w:rsidR="005C3EAB" w:rsidRPr="00FB2985" w:rsidRDefault="005C3EAB" w:rsidP="005C3EAB">
      <w:r w:rsidRPr="00FB2985">
        <w:t>*Require SSL attribute (optional)</w:t>
      </w:r>
    </w:p>
    <w:p w14:paraId="0D74B168" w14:textId="0A280876" w:rsidR="005C3EAB" w:rsidRDefault="005C3EAB" w:rsidP="005C3EAB">
      <w:r w:rsidRPr="00FB2985">
        <w:t>* CSRF???</w:t>
      </w:r>
      <w:r>
        <w:t xml:space="preserve"> What are you planning to do about this? Is this just a sidebar </w:t>
      </w:r>
      <w:proofErr w:type="gramStart"/>
      <w:r>
        <w:t>somewhere</w:t>
      </w:r>
      <w:proofErr w:type="gramEnd"/>
    </w:p>
    <w:p w14:paraId="79886E76" w14:textId="77777777" w:rsidR="00EA3AE7" w:rsidRDefault="00EA3AE7" w:rsidP="00C503D6"/>
    <w:p w14:paraId="733137EA" w14:textId="77777777" w:rsidR="009528C1" w:rsidRDefault="009528C1" w:rsidP="00C503D6"/>
    <w:p w14:paraId="76D95BC0" w14:textId="41FF7866" w:rsidR="009528C1" w:rsidRDefault="009528C1" w:rsidP="009528C1">
      <w:r>
        <w:annotationRef/>
      </w:r>
    </w:p>
    <w:p w14:paraId="0BA1C179" w14:textId="77777777" w:rsidR="009528C1" w:rsidRDefault="009528C1" w:rsidP="009528C1">
      <w:r>
        <w:t>The token handler can be used to demonstrate securing non-resource API using REST. That will be under another heading.</w:t>
      </w:r>
    </w:p>
    <w:p w14:paraId="18A838C1" w14:textId="77777777" w:rsidR="009528C1" w:rsidRDefault="009528C1" w:rsidP="009528C1">
      <w:r>
        <w:t xml:space="preserve">Finally, we'll implement a task GET to demonstrate removing sensitive data from response. User must have a </w:t>
      </w:r>
      <w:proofErr w:type="spellStart"/>
      <w:r>
        <w:t>SeniorWorker</w:t>
      </w:r>
      <w:proofErr w:type="spellEnd"/>
      <w:r>
        <w:t xml:space="preserve"> role to see who is assigned to a task.</w:t>
      </w:r>
    </w:p>
    <w:p w14:paraId="112ABC39" w14:textId="77777777" w:rsidR="00876E72" w:rsidRPr="00FB2985" w:rsidRDefault="00876E72" w:rsidP="00876E72">
      <w:r w:rsidRPr="00FB2985">
        <w:t>Scenarios used to illustrate security features:</w:t>
      </w:r>
    </w:p>
    <w:p w14:paraId="2F83A0E3" w14:textId="77777777" w:rsidR="00876E72" w:rsidRPr="00FB2985" w:rsidRDefault="00876E72" w:rsidP="00876E72">
      <w:r w:rsidRPr="00FB2985">
        <w:t>* Only managers can create and delete tasks.</w:t>
      </w:r>
    </w:p>
    <w:p w14:paraId="67BFF78F" w14:textId="77777777" w:rsidR="00876E72" w:rsidRPr="00FB2985" w:rsidRDefault="00876E72" w:rsidP="00876E72">
      <w:r w:rsidRPr="00FB2985">
        <w:t xml:space="preserve">* Non-resource API using REST. We will audit task reactivations using an </w:t>
      </w:r>
      <w:proofErr w:type="spellStart"/>
      <w:r w:rsidRPr="00FB2985">
        <w:t>async</w:t>
      </w:r>
      <w:proofErr w:type="spellEnd"/>
      <w:r w:rsidRPr="00FB2985">
        <w:t xml:space="preserve"> filter. Also, user must have a </w:t>
      </w:r>
      <w:proofErr w:type="spellStart"/>
      <w:r w:rsidRPr="00FB2985">
        <w:t>SeniorWorker</w:t>
      </w:r>
      <w:proofErr w:type="spellEnd"/>
      <w:r w:rsidRPr="00FB2985">
        <w:t xml:space="preserve"> role to start, complete, or reactivate task.</w:t>
      </w:r>
    </w:p>
    <w:p w14:paraId="4A8913A6" w14:textId="77777777" w:rsidR="00876E72" w:rsidRDefault="00876E72" w:rsidP="00876E72">
      <w:r w:rsidRPr="00FB2985">
        <w:t xml:space="preserve">* Removing sensitive data from response. User must have a </w:t>
      </w:r>
      <w:proofErr w:type="spellStart"/>
      <w:r w:rsidRPr="00FB2985">
        <w:t>SeniorWorker</w:t>
      </w:r>
      <w:proofErr w:type="spellEnd"/>
      <w:r w:rsidRPr="00FB2985">
        <w:t xml:space="preserve"> role to see who is assigned to a task.</w:t>
      </w:r>
    </w:p>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ian Wortman" w:date="2014-05-07T21:27:00Z" w:initials="BW">
    <w:p w14:paraId="3C106E19" w14:textId="77777777" w:rsidR="00FE6D44" w:rsidRDefault="00FE6D44">
      <w:r>
        <w:annotationRef/>
      </w:r>
      <w:r>
        <w:t xml:space="preserve">We can cut almost all of this section. </w:t>
      </w:r>
      <w:proofErr w:type="spellStart"/>
      <w:r>
        <w:t>IUserSession</w:t>
      </w:r>
      <w:proofErr w:type="spellEnd"/>
      <w:r>
        <w:t xml:space="preserve"> was added in Ch5. The current implementation is somewhat different than what is shown here.</w:t>
      </w:r>
    </w:p>
  </w:comment>
  <w:comment w:id="2" w:author="Brian Wortman" w:date="2014-05-07T21:29:00Z" w:initials="BW">
    <w:p w14:paraId="5D5C84BB" w14:textId="77777777" w:rsidR="00FE6D44" w:rsidRDefault="00FE6D44">
      <w:r>
        <w:annotationRef/>
      </w:r>
      <w:r>
        <w:t>TODO - Rewrite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06E19" w15:done="0"/>
  <w15:commentEx w15:paraId="5D5C84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0D6128" w14:textId="77777777" w:rsidR="005E3FBB" w:rsidRDefault="005E3FBB">
      <w:r>
        <w:separator/>
      </w:r>
    </w:p>
  </w:endnote>
  <w:endnote w:type="continuationSeparator" w:id="0">
    <w:p w14:paraId="11833F48" w14:textId="77777777" w:rsidR="005E3FBB" w:rsidRDefault="005E3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DB9D806-5F11-4199-9DCC-87DFE1668A09}"/>
    <w:embedBold r:id="rId2" w:fontKey="{CB099108-D156-4CB6-A3BC-88B4F3124229}"/>
    <w:embedItalic r:id="rId3" w:fontKey="{9CEDEEFB-731B-483B-BC18-C795C176B94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80938ED8-6977-4E11-97D5-03DB804CA972}"/>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80A2D365-A3C1-4B87-9E6B-4938643078E4}"/>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AC9F18A1-AF02-488C-9764-FCB2F5BB8C88}"/>
  </w:font>
  <w:font w:name="TheSansMonoConNormal">
    <w:altName w:val="Arial"/>
    <w:panose1 w:val="00000000000000000000"/>
    <w:charset w:val="00"/>
    <w:family w:val="swiss"/>
    <w:notTrueType/>
    <w:pitch w:val="variable"/>
    <w:sig w:usb0="00000001" w:usb1="00000000" w:usb2="00000000" w:usb3="00000000" w:csb0="00000009"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D2995FA9-F378-4013-ADFA-C81D5062454B}"/>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5D6BB5" w:rsidRPr="00222F70" w:rsidRDefault="005D6BB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46FDB">
      <w:rPr>
        <w:rStyle w:val="PageNumber"/>
        <w:noProof/>
      </w:rPr>
      <w:t>16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5D6BB5" w:rsidRPr="00222F70" w:rsidRDefault="005D6BB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46FDB">
      <w:rPr>
        <w:rStyle w:val="PageNumber"/>
        <w:noProof/>
      </w:rPr>
      <w:t>17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5D6BB5" w:rsidRDefault="005D6BB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D53B4F">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710E79" w14:textId="77777777" w:rsidR="005E3FBB" w:rsidRDefault="005E3FBB">
      <w:r>
        <w:separator/>
      </w:r>
    </w:p>
  </w:footnote>
  <w:footnote w:type="continuationSeparator" w:id="0">
    <w:p w14:paraId="017AC8C4" w14:textId="77777777" w:rsidR="005E3FBB" w:rsidRDefault="005E3F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5D6BB5" w:rsidRPr="003C7D0E" w:rsidRDefault="005D6BB5" w:rsidP="00F62E97">
    <w:pPr>
      <w:pStyle w:val="Header"/>
      <w:rPr>
        <w:sz w:val="14"/>
        <w:szCs w:val="16"/>
      </w:rPr>
    </w:pPr>
    <w:r w:rsidRPr="00225E9A">
      <w:t xml:space="preserve">CHAPTER </w:t>
    </w:r>
    <w:r>
      <w:t>6</w:t>
    </w:r>
    <w:r w:rsidRPr="003C7D0E">
      <w:t xml:space="preserve"> </w:t>
    </w:r>
    <w:proofErr w:type="spellStart"/>
    <w:r w:rsidRPr="00EB773D">
      <w:rPr>
        <w:rStyle w:val="GrayDingbat"/>
      </w:rPr>
      <w:t>n</w:t>
    </w:r>
    <w:proofErr w:type="spellEnd"/>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5D6BB5" w:rsidRPr="002A45BE" w:rsidRDefault="005D6BB5" w:rsidP="00463BAE">
    <w:pPr>
      <w:pStyle w:val="Header"/>
      <w:ind w:left="-450"/>
      <w:jc w:val="right"/>
      <w:rPr>
        <w:sz w:val="16"/>
        <w:szCs w:val="16"/>
      </w:rPr>
    </w:pPr>
    <w:r>
      <w:t>CHAPTER 6</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5D6BB5" w:rsidRDefault="005D6BB5"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5D6BB5" w:rsidRPr="00B44665" w:rsidRDefault="005D6BB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9E1"/>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4C"/>
    <w:rsid w:val="0017785E"/>
    <w:rsid w:val="00177B3B"/>
    <w:rsid w:val="00184D83"/>
    <w:rsid w:val="00186BEC"/>
    <w:rsid w:val="00192A8B"/>
    <w:rsid w:val="00192F92"/>
    <w:rsid w:val="00193DF1"/>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183"/>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6AA1"/>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11A1"/>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9757A"/>
    <w:rsid w:val="004A3D15"/>
    <w:rsid w:val="004A5621"/>
    <w:rsid w:val="004A6112"/>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25BDC"/>
    <w:rsid w:val="00526A58"/>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5C9A"/>
    <w:rsid w:val="00577A7F"/>
    <w:rsid w:val="005856B4"/>
    <w:rsid w:val="005862A4"/>
    <w:rsid w:val="005937AD"/>
    <w:rsid w:val="005957E5"/>
    <w:rsid w:val="005A055B"/>
    <w:rsid w:val="005B20ED"/>
    <w:rsid w:val="005B300D"/>
    <w:rsid w:val="005C35C4"/>
    <w:rsid w:val="005C3EAB"/>
    <w:rsid w:val="005C40BF"/>
    <w:rsid w:val="005D500D"/>
    <w:rsid w:val="005D5C62"/>
    <w:rsid w:val="005D6BB5"/>
    <w:rsid w:val="005E22AF"/>
    <w:rsid w:val="005E3D28"/>
    <w:rsid w:val="005E3FBB"/>
    <w:rsid w:val="005E4591"/>
    <w:rsid w:val="005F2464"/>
    <w:rsid w:val="005F2534"/>
    <w:rsid w:val="005F5464"/>
    <w:rsid w:val="005F7F62"/>
    <w:rsid w:val="00600037"/>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27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EC2"/>
    <w:rsid w:val="008A22B4"/>
    <w:rsid w:val="008A5609"/>
    <w:rsid w:val="008A7258"/>
    <w:rsid w:val="008A78BA"/>
    <w:rsid w:val="008B054C"/>
    <w:rsid w:val="008B0594"/>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8F4F9E"/>
    <w:rsid w:val="00902422"/>
    <w:rsid w:val="00905BD3"/>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D0E71"/>
    <w:rsid w:val="009E161B"/>
    <w:rsid w:val="009F789C"/>
    <w:rsid w:val="009F7910"/>
    <w:rsid w:val="00A012BB"/>
    <w:rsid w:val="00A0272F"/>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343"/>
    <w:rsid w:val="00AB2D62"/>
    <w:rsid w:val="00AB2E5E"/>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559"/>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7CD8"/>
    <w:rsid w:val="00BF1E23"/>
    <w:rsid w:val="00BF32F9"/>
    <w:rsid w:val="00BF4A28"/>
    <w:rsid w:val="00C004DC"/>
    <w:rsid w:val="00C02CDA"/>
    <w:rsid w:val="00C02DC5"/>
    <w:rsid w:val="00C04309"/>
    <w:rsid w:val="00C10794"/>
    <w:rsid w:val="00C10FAD"/>
    <w:rsid w:val="00C128CF"/>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03D6"/>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E2806"/>
    <w:rsid w:val="00CE28C2"/>
    <w:rsid w:val="00CE448C"/>
    <w:rsid w:val="00CE65B2"/>
    <w:rsid w:val="00CE7B99"/>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08C"/>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CBC"/>
    <w:rsid w:val="00F45D59"/>
    <w:rsid w:val="00F46BAE"/>
    <w:rsid w:val="00F5058F"/>
    <w:rsid w:val="00F53945"/>
    <w:rsid w:val="00F568F9"/>
    <w:rsid w:val="00F56FF5"/>
    <w:rsid w:val="00F62E97"/>
    <w:rsid w:val="00F70DCC"/>
    <w:rsid w:val="00F82EBD"/>
    <w:rsid w:val="00F86EC4"/>
    <w:rsid w:val="00F91973"/>
    <w:rsid w:val="00F9344C"/>
    <w:rsid w:val="00F93774"/>
    <w:rsid w:val="00FA02AF"/>
    <w:rsid w:val="00FA18E5"/>
    <w:rsid w:val="00FA5FAA"/>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9757A"/>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49757A"/>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49757A"/>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49757A"/>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49757A"/>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49757A"/>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49757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9757A"/>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49757A"/>
    <w:pPr>
      <w:keepLines/>
      <w:numPr>
        <w:numId w:val="4"/>
      </w:numPr>
      <w:spacing w:before="120" w:after="120" w:line="240" w:lineRule="auto"/>
      <w:ind w:right="864"/>
    </w:pPr>
    <w:rPr>
      <w:rFonts w:ascii="Utopia" w:hAnsi="Utopia"/>
      <w:sz w:val="18"/>
    </w:rPr>
  </w:style>
  <w:style w:type="character" w:customStyle="1" w:styleId="CodeBold">
    <w:name w:val="Code Bold"/>
    <w:rsid w:val="0049757A"/>
    <w:rPr>
      <w:rFonts w:ascii="TheSansMonoConBlack" w:hAnsi="TheSansMonoConBlack"/>
      <w:sz w:val="18"/>
    </w:rPr>
  </w:style>
  <w:style w:type="paragraph" w:customStyle="1" w:styleId="ChapterNumber">
    <w:name w:val="Chapter Number"/>
    <w:next w:val="Normal"/>
    <w:autoRedefine/>
    <w:qFormat/>
    <w:rsid w:val="0049757A"/>
    <w:pPr>
      <w:keepNext/>
      <w:spacing w:after="240"/>
    </w:pPr>
    <w:rPr>
      <w:rFonts w:ascii="Arial" w:hAnsi="Arial"/>
      <w:b/>
      <w:caps/>
      <w:sz w:val="28"/>
      <w:szCs w:val="28"/>
    </w:rPr>
  </w:style>
  <w:style w:type="paragraph" w:customStyle="1" w:styleId="ChapterTitle">
    <w:name w:val="Chapter Title"/>
    <w:next w:val="Normal"/>
    <w:rsid w:val="0049757A"/>
    <w:pPr>
      <w:spacing w:before="240" w:after="1200"/>
    </w:pPr>
    <w:rPr>
      <w:rFonts w:ascii="Arial Narrow" w:hAnsi="Arial Narrow"/>
      <w:b/>
      <w:sz w:val="60"/>
      <w:szCs w:val="48"/>
    </w:rPr>
  </w:style>
  <w:style w:type="paragraph" w:customStyle="1" w:styleId="FigureCaption">
    <w:name w:val="Figure Caption"/>
    <w:next w:val="Normal"/>
    <w:qFormat/>
    <w:rsid w:val="0049757A"/>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49757A"/>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49757A"/>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49757A"/>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49757A"/>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49757A"/>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49757A"/>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49757A"/>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49757A"/>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49757A"/>
    <w:pPr>
      <w:spacing w:before="120" w:after="120"/>
      <w:contextualSpacing/>
    </w:pPr>
    <w:rPr>
      <w:rFonts w:ascii="Utopia" w:hAnsi="Utopia"/>
      <w:sz w:val="18"/>
    </w:rPr>
  </w:style>
  <w:style w:type="paragraph" w:customStyle="1" w:styleId="TableCaption">
    <w:name w:val="Table Caption"/>
    <w:basedOn w:val="FigureCaption"/>
    <w:next w:val="Normal"/>
    <w:qFormat/>
    <w:rsid w:val="0049757A"/>
    <w:pPr>
      <w:spacing w:after="120"/>
    </w:pPr>
  </w:style>
  <w:style w:type="paragraph" w:customStyle="1" w:styleId="TableHead">
    <w:name w:val="Table Head"/>
    <w:next w:val="Normal"/>
    <w:rsid w:val="0049757A"/>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49757A"/>
    <w:pPr>
      <w:spacing w:before="60" w:after="240"/>
      <w:contextualSpacing/>
    </w:pPr>
    <w:rPr>
      <w:rFonts w:ascii="Utopia" w:hAnsi="Utopia"/>
      <w:i/>
      <w:sz w:val="18"/>
    </w:rPr>
  </w:style>
  <w:style w:type="table" w:styleId="TableGrid">
    <w:name w:val="Table Grid"/>
    <w:basedOn w:val="TableNormal"/>
    <w:rsid w:val="0049757A"/>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49757A"/>
    <w:pPr>
      <w:numPr>
        <w:numId w:val="0"/>
      </w:numPr>
      <w:ind w:left="864"/>
    </w:pPr>
  </w:style>
  <w:style w:type="paragraph" w:customStyle="1" w:styleId="NumList">
    <w:name w:val="Num List"/>
    <w:basedOn w:val="Normal"/>
    <w:rsid w:val="0049757A"/>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49757A"/>
    <w:pPr>
      <w:spacing w:before="0"/>
      <w:ind w:left="0" w:right="0"/>
      <w:jc w:val="right"/>
    </w:pPr>
    <w:rPr>
      <w:i w:val="0"/>
    </w:rPr>
  </w:style>
  <w:style w:type="paragraph" w:customStyle="1" w:styleId="ExerciseHead">
    <w:name w:val="Exercise Head"/>
    <w:basedOn w:val="Normal"/>
    <w:next w:val="Normal"/>
    <w:rsid w:val="0049757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49757A"/>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49757A"/>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49757A"/>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49757A"/>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49757A"/>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49757A"/>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49757A"/>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49757A"/>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49757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49757A"/>
  </w:style>
  <w:style w:type="paragraph" w:customStyle="1" w:styleId="SideBarSubhead">
    <w:name w:val="Side Bar Subhead"/>
    <w:basedOn w:val="Normal"/>
    <w:rsid w:val="0049757A"/>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49757A"/>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49757A"/>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49757A"/>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49757A"/>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49757A"/>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49757A"/>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49757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49757A"/>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49757A"/>
    <w:pPr>
      <w:spacing w:before="120" w:after="120"/>
    </w:pPr>
    <w:rPr>
      <w:rFonts w:ascii="Arial" w:hAnsi="Arial"/>
      <w:sz w:val="18"/>
    </w:rPr>
  </w:style>
  <w:style w:type="paragraph" w:styleId="Revision">
    <w:name w:val="Revision"/>
    <w:hidden/>
    <w:uiPriority w:val="99"/>
    <w:semiHidden/>
    <w:rsid w:val="0049757A"/>
    <w:rPr>
      <w:rFonts w:ascii="Calibri" w:eastAsia="Calibri" w:hAnsi="Calibri"/>
      <w:sz w:val="22"/>
      <w:szCs w:val="22"/>
    </w:rPr>
  </w:style>
  <w:style w:type="character" w:styleId="IntenseEmphasis">
    <w:name w:val="Intense Emphasis"/>
    <w:basedOn w:val="DefaultParagraphFont"/>
    <w:uiPriority w:val="21"/>
    <w:qFormat/>
    <w:rsid w:val="0049757A"/>
    <w:rPr>
      <w:b/>
      <w:bCs/>
      <w:i/>
      <w:iCs/>
      <w:color w:val="auto"/>
    </w:rPr>
  </w:style>
  <w:style w:type="character" w:styleId="Emphasis">
    <w:name w:val="Emphasis"/>
    <w:basedOn w:val="DefaultParagraphFont"/>
    <w:qFormat/>
    <w:rsid w:val="0049757A"/>
    <w:rPr>
      <w:i/>
      <w:iCs/>
    </w:rPr>
  </w:style>
  <w:style w:type="character" w:styleId="Strong">
    <w:name w:val="Strong"/>
    <w:basedOn w:val="DefaultParagraphFont"/>
    <w:qFormat/>
    <w:rsid w:val="0049757A"/>
    <w:rPr>
      <w:b/>
      <w:bCs/>
    </w:rPr>
  </w:style>
  <w:style w:type="paragraph" w:styleId="Subtitle">
    <w:name w:val="Subtitle"/>
    <w:basedOn w:val="Normal"/>
    <w:next w:val="Normal"/>
    <w:link w:val="SubtitleChar"/>
    <w:qFormat/>
    <w:rsid w:val="0049757A"/>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49757A"/>
    <w:rPr>
      <w:rFonts w:ascii="ZapfDingbats" w:hAnsi="ZapfDingbats"/>
      <w:color w:val="auto"/>
      <w:szCs w:val="24"/>
    </w:rPr>
  </w:style>
  <w:style w:type="paragraph" w:customStyle="1" w:styleId="Code">
    <w:name w:val="Code"/>
    <w:basedOn w:val="Normal"/>
    <w:link w:val="CodeChar"/>
    <w:qFormat/>
    <w:rsid w:val="0049757A"/>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49757A"/>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9038A6DB-0433-4B1C-84BC-114D59FA8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645</TotalTime>
  <Pages>17</Pages>
  <Words>4898</Words>
  <Characters>27921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11</cp:revision>
  <cp:lastPrinted>2012-09-27T18:23:00Z</cp:lastPrinted>
  <dcterms:created xsi:type="dcterms:W3CDTF">2014-05-08T00:18:00Z</dcterms:created>
  <dcterms:modified xsi:type="dcterms:W3CDTF">2014-05-10T02:26:00Z</dcterms:modified>
</cp:coreProperties>
</file>